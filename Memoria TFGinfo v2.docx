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62110" w14:textId="77777777" w:rsidR="008D217C" w:rsidRPr="00D66CBF" w:rsidRDefault="008D217C" w:rsidP="00CF5634">
      <w:pPr>
        <w:pStyle w:val="Default"/>
        <w:ind w:left="567" w:right="393"/>
        <w:jc w:val="center"/>
        <w:rPr>
          <w:rFonts w:ascii="LM Roman 10" w:hAnsi="LM Roman 10" w:cs="Arial"/>
          <w:color w:val="FFFFFF" w:themeColor="background1"/>
          <w:sz w:val="36"/>
          <w:szCs w:val="36"/>
        </w:rPr>
      </w:pPr>
      <w:bookmarkStart w:id="0" w:name="_Hlk202550299"/>
      <w:r w:rsidRPr="00D66CBF">
        <w:rPr>
          <w:rFonts w:ascii="LM Roman 10" w:hAnsi="LM Roman 10"/>
          <w:noProof/>
        </w:rPr>
        <w:drawing>
          <wp:anchor distT="0" distB="0" distL="114300" distR="114300" simplePos="0" relativeHeight="251662336" behindDoc="0" locked="0" layoutInCell="1" allowOverlap="1" wp14:anchorId="3B8410F7" wp14:editId="548B9EE2">
            <wp:simplePos x="0" y="0"/>
            <wp:positionH relativeFrom="column">
              <wp:posOffset>3238500</wp:posOffset>
            </wp:positionH>
            <wp:positionV relativeFrom="paragraph">
              <wp:posOffset>-550545</wp:posOffset>
            </wp:positionV>
            <wp:extent cx="3092450" cy="1032510"/>
            <wp:effectExtent l="0" t="0" r="6350" b="0"/>
            <wp:wrapNone/>
            <wp:docPr id="22" name="Imagen 2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ext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2450" cy="1032510"/>
                    </a:xfrm>
                    <a:prstGeom prst="rect">
                      <a:avLst/>
                    </a:prstGeom>
                  </pic:spPr>
                </pic:pic>
              </a:graphicData>
            </a:graphic>
            <wp14:sizeRelH relativeFrom="margin">
              <wp14:pctWidth>0</wp14:pctWidth>
            </wp14:sizeRelH>
            <wp14:sizeRelV relativeFrom="margin">
              <wp14:pctHeight>0</wp14:pctHeight>
            </wp14:sizeRelV>
          </wp:anchor>
        </w:drawing>
      </w:r>
      <w:r w:rsidRPr="00D66CBF">
        <w:rPr>
          <w:rFonts w:ascii="LM Roman 10" w:hAnsi="LM Roman 10"/>
          <w:noProof/>
        </w:rPr>
        <w:drawing>
          <wp:anchor distT="0" distB="0" distL="114300" distR="114300" simplePos="0" relativeHeight="251661312" behindDoc="0" locked="0" layoutInCell="1" allowOverlap="1" wp14:anchorId="0B5B2510" wp14:editId="42A98BF0">
            <wp:simplePos x="0" y="0"/>
            <wp:positionH relativeFrom="column">
              <wp:posOffset>-721995</wp:posOffset>
            </wp:positionH>
            <wp:positionV relativeFrom="paragraph">
              <wp:posOffset>-722630</wp:posOffset>
            </wp:positionV>
            <wp:extent cx="1849755" cy="1407160"/>
            <wp:effectExtent l="0" t="0" r="4445" b="2540"/>
            <wp:wrapNone/>
            <wp:docPr id="1"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Logotip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49755" cy="1407160"/>
                    </a:xfrm>
                    <a:prstGeom prst="rect">
                      <a:avLst/>
                    </a:prstGeom>
                  </pic:spPr>
                </pic:pic>
              </a:graphicData>
            </a:graphic>
            <wp14:sizeRelH relativeFrom="margin">
              <wp14:pctWidth>0</wp14:pctWidth>
            </wp14:sizeRelH>
            <wp14:sizeRelV relativeFrom="margin">
              <wp14:pctHeight>0</wp14:pctHeight>
            </wp14:sizeRelV>
          </wp:anchor>
        </w:drawing>
      </w:r>
      <w:r w:rsidRPr="00D66CBF">
        <w:rPr>
          <w:rFonts w:ascii="LM Roman 10" w:hAnsi="LM Roman 10" w:cs="Arial"/>
          <w:noProof/>
          <w:color w:val="FFFFFF" w:themeColor="background1"/>
          <w:sz w:val="36"/>
          <w:szCs w:val="36"/>
        </w:rPr>
        <mc:AlternateContent>
          <mc:Choice Requires="wps">
            <w:drawing>
              <wp:anchor distT="0" distB="0" distL="114300" distR="114300" simplePos="0" relativeHeight="251659264" behindDoc="1" locked="0" layoutInCell="1" allowOverlap="1" wp14:anchorId="7D6A47B5" wp14:editId="714DDC91">
                <wp:simplePos x="0" y="0"/>
                <wp:positionH relativeFrom="column">
                  <wp:posOffset>-1151890</wp:posOffset>
                </wp:positionH>
                <wp:positionV relativeFrom="paragraph">
                  <wp:posOffset>-885825</wp:posOffset>
                </wp:positionV>
                <wp:extent cx="7838937" cy="10861482"/>
                <wp:effectExtent l="0" t="0" r="0" b="0"/>
                <wp:wrapNone/>
                <wp:docPr id="1050601863" name="Rectángulo 4"/>
                <wp:cNvGraphicFramePr/>
                <a:graphic xmlns:a="http://schemas.openxmlformats.org/drawingml/2006/main">
                  <a:graphicData uri="http://schemas.microsoft.com/office/word/2010/wordprocessingShape">
                    <wps:wsp>
                      <wps:cNvSpPr/>
                      <wps:spPr>
                        <a:xfrm>
                          <a:off x="0" y="0"/>
                          <a:ext cx="7838937" cy="10861482"/>
                        </a:xfrm>
                        <a:prstGeom prst="rect">
                          <a:avLst/>
                        </a:prstGeom>
                        <a:solidFill>
                          <a:srgbClr val="002D5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E47A3" id="Rectángulo 4" o:spid="_x0000_s1026" style="position:absolute;margin-left:-90.7pt;margin-top:-69.75pt;width:617.25pt;height:85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" fillcolor="#002d5c" stroked="f" strokeweight="1pt"/>
            </w:pict>
          </mc:Fallback>
        </mc:AlternateContent>
      </w:r>
    </w:p>
    <w:p w14:paraId="74EF32E8" w14:textId="77777777" w:rsidR="008D217C" w:rsidRPr="00D66CBF" w:rsidRDefault="008D217C" w:rsidP="00CF5634">
      <w:pPr>
        <w:pStyle w:val="Default"/>
        <w:ind w:left="567" w:right="393"/>
        <w:jc w:val="center"/>
        <w:rPr>
          <w:rFonts w:ascii="LM Roman 10" w:hAnsi="LM Roman 10" w:cs="Arial"/>
          <w:color w:val="FFFFFF" w:themeColor="background1"/>
          <w:sz w:val="36"/>
          <w:szCs w:val="36"/>
        </w:rPr>
      </w:pPr>
    </w:p>
    <w:p w14:paraId="1780F528" w14:textId="77777777" w:rsidR="008D217C" w:rsidRPr="00D66CBF" w:rsidRDefault="008D217C" w:rsidP="00CF5634">
      <w:pPr>
        <w:pStyle w:val="Default"/>
        <w:ind w:left="567" w:right="393"/>
        <w:jc w:val="center"/>
        <w:rPr>
          <w:rFonts w:ascii="LM Roman 10" w:hAnsi="LM Roman 10" w:cs="Arial"/>
          <w:color w:val="FFFFFF" w:themeColor="background1"/>
          <w:sz w:val="36"/>
          <w:szCs w:val="36"/>
        </w:rPr>
      </w:pPr>
    </w:p>
    <w:p w14:paraId="4949B135" w14:textId="77777777" w:rsidR="008D217C" w:rsidRPr="00D66CBF" w:rsidRDefault="008D217C" w:rsidP="00CF5634">
      <w:pPr>
        <w:pStyle w:val="Default"/>
        <w:ind w:left="567" w:right="393"/>
        <w:jc w:val="center"/>
        <w:rPr>
          <w:rFonts w:ascii="LM Roman 10" w:hAnsi="LM Roman 10" w:cs="Arial"/>
          <w:color w:val="FFFFFF" w:themeColor="background1"/>
          <w:sz w:val="36"/>
          <w:szCs w:val="36"/>
        </w:rPr>
      </w:pPr>
    </w:p>
    <w:p w14:paraId="2B202881" w14:textId="77777777" w:rsidR="008D217C" w:rsidRPr="00D66CBF" w:rsidRDefault="008D217C" w:rsidP="00CF5634">
      <w:pPr>
        <w:pStyle w:val="Default"/>
        <w:ind w:left="567" w:right="393"/>
        <w:jc w:val="center"/>
        <w:rPr>
          <w:rFonts w:ascii="LM Roman 10" w:hAnsi="LM Roman 10" w:cs="Arial"/>
          <w:color w:val="FFFFFF" w:themeColor="background1"/>
          <w:sz w:val="36"/>
          <w:szCs w:val="36"/>
        </w:rPr>
      </w:pPr>
    </w:p>
    <w:p w14:paraId="0BBEA612" w14:textId="23748EEB" w:rsidR="00CF5634" w:rsidRPr="00D66CBF" w:rsidRDefault="00076770" w:rsidP="00CF5634">
      <w:pPr>
        <w:pStyle w:val="Default"/>
        <w:ind w:left="567" w:right="393"/>
        <w:jc w:val="center"/>
        <w:rPr>
          <w:rFonts w:ascii="LM Roman 10" w:hAnsi="LM Roman 10" w:cs="Arial"/>
          <w:color w:val="FFFFFF" w:themeColor="background1"/>
          <w:sz w:val="32"/>
          <w:szCs w:val="32"/>
        </w:rPr>
      </w:pPr>
      <w:r w:rsidRPr="00D66CBF">
        <w:rPr>
          <w:rFonts w:ascii="LM Roman 10" w:hAnsi="LM Roman 10" w:cs="Arial"/>
          <w:color w:val="FFFFFF" w:themeColor="background1"/>
          <w:sz w:val="32"/>
          <w:szCs w:val="32"/>
        </w:rPr>
        <w:t>Grado en Ingeniería del Software</w:t>
      </w:r>
    </w:p>
    <w:p w14:paraId="2BF5C5C6" w14:textId="77777777" w:rsidR="00CF5634" w:rsidRPr="00D66CBF" w:rsidRDefault="00CF5634" w:rsidP="00CF5634">
      <w:pPr>
        <w:pStyle w:val="Default"/>
        <w:ind w:left="567" w:right="393"/>
        <w:jc w:val="center"/>
        <w:rPr>
          <w:rFonts w:ascii="LM Roman 10" w:hAnsi="LM Roman 10" w:cs="Arial"/>
          <w:color w:val="FFFFFF" w:themeColor="background1"/>
          <w:sz w:val="32"/>
          <w:szCs w:val="32"/>
        </w:rPr>
      </w:pPr>
    </w:p>
    <w:p w14:paraId="39D1E01A" w14:textId="77777777" w:rsidR="00CF5634" w:rsidRPr="00D66CBF" w:rsidRDefault="00CF5634" w:rsidP="00D66CBF">
      <w:pPr>
        <w:pStyle w:val="Default"/>
        <w:ind w:right="393"/>
        <w:rPr>
          <w:rFonts w:ascii="LM Roman 10" w:hAnsi="LM Roman 10" w:cs="Arial"/>
          <w:color w:val="FFFFFF" w:themeColor="background1"/>
          <w:sz w:val="32"/>
          <w:szCs w:val="32"/>
        </w:rPr>
      </w:pPr>
    </w:p>
    <w:p w14:paraId="3BB1A579" w14:textId="77777777" w:rsidR="00D66CBF" w:rsidRDefault="00076770" w:rsidP="00D66CBF">
      <w:pPr>
        <w:pStyle w:val="Default"/>
        <w:ind w:right="-41"/>
        <w:jc w:val="center"/>
        <w:rPr>
          <w:rFonts w:ascii="LM Roman 10" w:hAnsi="LM Roman 10" w:cs="Arial"/>
          <w:color w:val="FFFFFF" w:themeColor="background1"/>
          <w:sz w:val="40"/>
          <w:szCs w:val="40"/>
          <w:lang w:val="es-ES_tradnl"/>
        </w:rPr>
      </w:pPr>
      <w:r w:rsidRPr="00D66CBF">
        <w:rPr>
          <w:rFonts w:ascii="LM Roman 10" w:hAnsi="LM Roman 10" w:cs="Arial"/>
          <w:color w:val="FFFFFF" w:themeColor="background1"/>
          <w:sz w:val="40"/>
          <w:szCs w:val="40"/>
          <w:lang w:val="es-ES_tradnl"/>
        </w:rPr>
        <w:t xml:space="preserve">Desarrollo de una aplicación web progresiva sobre la gestión de trabajos de fin de grado en universidades </w:t>
      </w:r>
    </w:p>
    <w:p w14:paraId="415EC13E" w14:textId="59BACAA1" w:rsidR="00CF5634" w:rsidRPr="00D66CBF" w:rsidRDefault="00076770" w:rsidP="00D66CBF">
      <w:pPr>
        <w:pStyle w:val="Default"/>
        <w:ind w:right="-41"/>
        <w:jc w:val="center"/>
        <w:rPr>
          <w:rFonts w:ascii="LM Roman 10" w:hAnsi="LM Roman 10" w:cs="Arial"/>
          <w:color w:val="FFFFFF" w:themeColor="background1"/>
          <w:sz w:val="40"/>
          <w:szCs w:val="40"/>
          <w:lang w:val="en-US"/>
        </w:rPr>
      </w:pPr>
      <w:r w:rsidRPr="00D66CBF">
        <w:rPr>
          <w:rFonts w:ascii="LM Roman 10" w:hAnsi="LM Roman 10" w:cs="Arial"/>
          <w:color w:val="FFFFFF" w:themeColor="background1"/>
          <w:sz w:val="40"/>
          <w:szCs w:val="40"/>
          <w:lang w:val="en-US"/>
        </w:rPr>
        <w:t>(</w:t>
      </w:r>
      <w:r w:rsidR="00275FD8" w:rsidRPr="00275FD8">
        <w:rPr>
          <w:rFonts w:ascii="LM Roman 10" w:hAnsi="LM Roman 10" w:cs="Arial"/>
          <w:color w:val="FFFFFF" w:themeColor="background1"/>
          <w:sz w:val="32"/>
          <w:szCs w:val="32"/>
          <w:lang w:val="en-US"/>
        </w:rPr>
        <w:t>Development of a progressive web application on the management of end-of-degree projects in universities</w:t>
      </w:r>
      <w:r w:rsidRPr="00D66CBF">
        <w:rPr>
          <w:rFonts w:ascii="LM Roman 10" w:hAnsi="LM Roman 10" w:cs="Arial"/>
          <w:color w:val="FFFFFF" w:themeColor="background1"/>
          <w:sz w:val="40"/>
          <w:szCs w:val="40"/>
          <w:lang w:val="en-US"/>
        </w:rPr>
        <w:t>)</w:t>
      </w:r>
    </w:p>
    <w:p w14:paraId="6B284482" w14:textId="77777777" w:rsidR="00CF5634" w:rsidRPr="00D66CBF" w:rsidRDefault="00CF5634" w:rsidP="00CF5634">
      <w:pPr>
        <w:pStyle w:val="Default"/>
        <w:ind w:left="567" w:right="393"/>
        <w:jc w:val="center"/>
        <w:rPr>
          <w:rFonts w:ascii="LM Roman 10" w:hAnsi="LM Roman 10" w:cs="Arial"/>
          <w:color w:val="FFFFFF" w:themeColor="background1"/>
          <w:sz w:val="32"/>
          <w:szCs w:val="32"/>
          <w:lang w:val="en-US"/>
        </w:rPr>
      </w:pPr>
    </w:p>
    <w:p w14:paraId="02D91908" w14:textId="77777777" w:rsidR="00CF5634" w:rsidRPr="00D66CBF" w:rsidRDefault="00CF5634" w:rsidP="00CF5634">
      <w:pPr>
        <w:pStyle w:val="Default"/>
        <w:ind w:left="567" w:right="393"/>
        <w:jc w:val="center"/>
        <w:rPr>
          <w:rFonts w:ascii="LM Roman 10" w:hAnsi="LM Roman 10" w:cs="Arial"/>
          <w:b/>
          <w:bCs/>
          <w:color w:val="AEAAAA" w:themeColor="background2" w:themeShade="BF"/>
          <w:sz w:val="32"/>
          <w:szCs w:val="32"/>
        </w:rPr>
      </w:pPr>
      <w:r w:rsidRPr="00D66CBF">
        <w:rPr>
          <w:rFonts w:ascii="LM Roman 10" w:hAnsi="LM Roman 10" w:cs="Arial"/>
          <w:color w:val="AEAAAA" w:themeColor="background2" w:themeShade="BF"/>
          <w:sz w:val="32"/>
          <w:szCs w:val="32"/>
        </w:rPr>
        <w:t>Realizado</w:t>
      </w:r>
      <w:r w:rsidRPr="00D66CBF">
        <w:rPr>
          <w:rFonts w:ascii="LM Roman 10" w:hAnsi="LM Roman 10" w:cs="Arial"/>
          <w:b/>
          <w:bCs/>
          <w:color w:val="AEAAAA" w:themeColor="background2" w:themeShade="BF"/>
          <w:sz w:val="32"/>
          <w:szCs w:val="32"/>
        </w:rPr>
        <w:t xml:space="preserve"> </w:t>
      </w:r>
      <w:r w:rsidRPr="00D66CBF">
        <w:rPr>
          <w:rFonts w:ascii="LM Roman 10" w:hAnsi="LM Roman 10" w:cs="Arial"/>
          <w:color w:val="AEAAAA" w:themeColor="background2" w:themeShade="BF"/>
          <w:sz w:val="32"/>
          <w:szCs w:val="32"/>
        </w:rPr>
        <w:t>por</w:t>
      </w:r>
    </w:p>
    <w:p w14:paraId="5DA1E74D" w14:textId="37CAF6BB" w:rsidR="00CF5634" w:rsidRPr="00D66CBF" w:rsidRDefault="00076770" w:rsidP="00CF5634">
      <w:pPr>
        <w:pStyle w:val="Default"/>
        <w:ind w:left="567" w:right="393"/>
        <w:jc w:val="center"/>
        <w:rPr>
          <w:rFonts w:ascii="LM Roman 10" w:hAnsi="LM Roman 10" w:cs="Arial"/>
          <w:color w:val="FFFFFF" w:themeColor="background1"/>
          <w:sz w:val="32"/>
          <w:szCs w:val="32"/>
        </w:rPr>
      </w:pPr>
      <w:r w:rsidRPr="00D66CBF">
        <w:rPr>
          <w:rFonts w:ascii="LM Roman 10" w:hAnsi="LM Roman 10" w:cs="Arial"/>
          <w:color w:val="FFFFFF" w:themeColor="background1"/>
          <w:sz w:val="32"/>
          <w:szCs w:val="32"/>
        </w:rPr>
        <w:t>David Bueno Carmona</w:t>
      </w:r>
    </w:p>
    <w:p w14:paraId="10103679" w14:textId="77777777" w:rsidR="00CF5634" w:rsidRPr="00D66CBF" w:rsidRDefault="00CF5634" w:rsidP="00D66CBF">
      <w:pPr>
        <w:pStyle w:val="Default"/>
        <w:ind w:right="393"/>
        <w:rPr>
          <w:rFonts w:ascii="LM Roman 10" w:hAnsi="LM Roman 10" w:cs="Arial"/>
          <w:color w:val="FFFFFF" w:themeColor="background1"/>
          <w:sz w:val="32"/>
          <w:szCs w:val="32"/>
        </w:rPr>
      </w:pPr>
    </w:p>
    <w:p w14:paraId="59067D52" w14:textId="77777777" w:rsidR="00CF5634" w:rsidRPr="00D66CBF" w:rsidRDefault="00CF5634" w:rsidP="00CF5634">
      <w:pPr>
        <w:pStyle w:val="Default"/>
        <w:ind w:left="567" w:right="393"/>
        <w:jc w:val="center"/>
        <w:rPr>
          <w:rFonts w:ascii="LM Roman 10" w:hAnsi="LM Roman 10" w:cs="Arial"/>
          <w:color w:val="AEAAAA" w:themeColor="background2" w:themeShade="BF"/>
          <w:sz w:val="32"/>
          <w:szCs w:val="32"/>
        </w:rPr>
      </w:pPr>
      <w:r w:rsidRPr="00D66CBF">
        <w:rPr>
          <w:rFonts w:ascii="LM Roman 10" w:hAnsi="LM Roman 10" w:cs="Arial"/>
          <w:color w:val="AEAAAA" w:themeColor="background2" w:themeShade="BF"/>
          <w:sz w:val="32"/>
          <w:szCs w:val="32"/>
        </w:rPr>
        <w:t>Tutorizado por</w:t>
      </w:r>
    </w:p>
    <w:p w14:paraId="29528F89" w14:textId="13D02F79" w:rsidR="00CF5634" w:rsidRPr="00D66CBF" w:rsidRDefault="00076770" w:rsidP="00CF5634">
      <w:pPr>
        <w:pStyle w:val="Default"/>
        <w:ind w:left="567" w:right="393"/>
        <w:jc w:val="center"/>
        <w:rPr>
          <w:rFonts w:ascii="LM Roman 10" w:hAnsi="LM Roman 10" w:cs="Arial"/>
          <w:color w:val="FFFFFF" w:themeColor="background1"/>
          <w:sz w:val="32"/>
          <w:szCs w:val="32"/>
        </w:rPr>
      </w:pPr>
      <w:r w:rsidRPr="00D66CBF">
        <w:rPr>
          <w:rFonts w:ascii="LM Roman 10" w:hAnsi="LM Roman 10" w:cs="Arial"/>
          <w:color w:val="FFFFFF" w:themeColor="background1"/>
          <w:sz w:val="32"/>
          <w:szCs w:val="32"/>
          <w:lang w:val="es-ES_tradnl"/>
        </w:rPr>
        <w:t>Eduardo Guzmán de los Riscos</w:t>
      </w:r>
    </w:p>
    <w:p w14:paraId="5F594206" w14:textId="77777777" w:rsidR="00CF5634" w:rsidRPr="00D66CBF" w:rsidRDefault="00CF5634" w:rsidP="00CF5634">
      <w:pPr>
        <w:pStyle w:val="Default"/>
        <w:ind w:left="567" w:right="393"/>
        <w:jc w:val="center"/>
        <w:rPr>
          <w:rFonts w:ascii="LM Roman 10" w:hAnsi="LM Roman 10" w:cs="Arial"/>
          <w:color w:val="FFFFFF" w:themeColor="background1"/>
          <w:sz w:val="32"/>
          <w:szCs w:val="32"/>
        </w:rPr>
      </w:pPr>
    </w:p>
    <w:p w14:paraId="7E46D66A" w14:textId="77777777" w:rsidR="00CF5634" w:rsidRPr="00D66CBF" w:rsidRDefault="00CF5634" w:rsidP="00CF5634">
      <w:pPr>
        <w:pStyle w:val="Default"/>
        <w:ind w:left="567" w:right="393"/>
        <w:jc w:val="center"/>
        <w:rPr>
          <w:rFonts w:ascii="LM Roman 10" w:hAnsi="LM Roman 10" w:cs="Arial"/>
          <w:color w:val="FFFFFF" w:themeColor="background1"/>
          <w:sz w:val="32"/>
          <w:szCs w:val="32"/>
        </w:rPr>
      </w:pPr>
    </w:p>
    <w:p w14:paraId="7E9C9278" w14:textId="77777777" w:rsidR="00CF5634" w:rsidRPr="00D66CBF" w:rsidRDefault="00CF5634" w:rsidP="00CF5634">
      <w:pPr>
        <w:pStyle w:val="Default"/>
        <w:ind w:left="567" w:right="393"/>
        <w:jc w:val="center"/>
        <w:rPr>
          <w:rFonts w:ascii="LM Roman 10" w:hAnsi="LM Roman 10" w:cs="Arial"/>
          <w:color w:val="AEAAAA" w:themeColor="background2" w:themeShade="BF"/>
          <w:sz w:val="32"/>
          <w:szCs w:val="32"/>
        </w:rPr>
      </w:pPr>
      <w:r w:rsidRPr="00D66CBF">
        <w:rPr>
          <w:rFonts w:ascii="LM Roman 10" w:hAnsi="LM Roman 10" w:cs="Arial"/>
          <w:color w:val="AEAAAA" w:themeColor="background2" w:themeShade="BF"/>
          <w:sz w:val="32"/>
          <w:szCs w:val="32"/>
        </w:rPr>
        <w:t>Departamento</w:t>
      </w:r>
    </w:p>
    <w:p w14:paraId="57AC106F" w14:textId="64507021" w:rsidR="00CF5634" w:rsidRPr="00D66CBF" w:rsidRDefault="006666CB" w:rsidP="00CF5634">
      <w:pPr>
        <w:pStyle w:val="Default"/>
        <w:ind w:left="567" w:right="393"/>
        <w:jc w:val="center"/>
        <w:rPr>
          <w:rFonts w:ascii="LM Roman 10" w:hAnsi="LM Roman 10" w:cs="Arial"/>
          <w:color w:val="FFFFFF" w:themeColor="background1"/>
          <w:sz w:val="32"/>
          <w:szCs w:val="32"/>
        </w:rPr>
      </w:pPr>
      <w:r w:rsidRPr="00D66CBF">
        <w:rPr>
          <w:rFonts w:ascii="LM Roman 10" w:hAnsi="LM Roman 10" w:cs="Arial"/>
          <w:color w:val="FFFFFF" w:themeColor="background1"/>
          <w:sz w:val="32"/>
          <w:szCs w:val="32"/>
        </w:rPr>
        <w:t>LENGUAJES Y CIENCIAS DE LA COMPUTACIÓN</w:t>
      </w:r>
    </w:p>
    <w:p w14:paraId="7EFF627D" w14:textId="77777777" w:rsidR="00CF5634" w:rsidRPr="00D66CBF" w:rsidRDefault="00CF5634" w:rsidP="00CF5634">
      <w:pPr>
        <w:pStyle w:val="Default"/>
        <w:ind w:left="567" w:right="393"/>
        <w:jc w:val="center"/>
        <w:rPr>
          <w:rFonts w:ascii="LM Roman 10" w:hAnsi="LM Roman 10" w:cs="Arial"/>
          <w:color w:val="FFFFFF" w:themeColor="background1"/>
          <w:sz w:val="32"/>
          <w:szCs w:val="32"/>
        </w:rPr>
      </w:pPr>
      <w:r w:rsidRPr="00D66CBF">
        <w:rPr>
          <w:rFonts w:ascii="LM Roman 10" w:hAnsi="LM Roman 10" w:cs="Arial"/>
          <w:color w:val="FFFFFF" w:themeColor="background1"/>
          <w:sz w:val="32"/>
          <w:szCs w:val="32"/>
        </w:rPr>
        <w:t>UNIVERSIDAD DE MÁLAGA</w:t>
      </w:r>
    </w:p>
    <w:p w14:paraId="26725264" w14:textId="77777777" w:rsidR="00CF5634" w:rsidRPr="00D66CBF" w:rsidRDefault="00CF5634" w:rsidP="00CF5634">
      <w:pPr>
        <w:pStyle w:val="Default"/>
        <w:ind w:left="567" w:right="393"/>
        <w:jc w:val="center"/>
        <w:rPr>
          <w:rFonts w:ascii="LM Roman 10" w:hAnsi="LM Roman 10" w:cs="Arial"/>
          <w:color w:val="FFFFFF" w:themeColor="background1"/>
          <w:sz w:val="32"/>
          <w:szCs w:val="32"/>
        </w:rPr>
      </w:pPr>
    </w:p>
    <w:p w14:paraId="47E116F3" w14:textId="77777777" w:rsidR="00CF5634" w:rsidRPr="00D66CBF" w:rsidRDefault="00CF5634" w:rsidP="00D66CBF">
      <w:pPr>
        <w:pStyle w:val="Default"/>
        <w:ind w:right="393"/>
        <w:rPr>
          <w:rFonts w:ascii="LM Roman 10" w:hAnsi="LM Roman 10" w:cs="Arial"/>
          <w:color w:val="FFFFFF" w:themeColor="background1"/>
          <w:sz w:val="32"/>
          <w:szCs w:val="32"/>
        </w:rPr>
      </w:pPr>
    </w:p>
    <w:p w14:paraId="213A3202" w14:textId="096A6461" w:rsidR="00CF5634" w:rsidRPr="00D66CBF" w:rsidRDefault="00CF5634" w:rsidP="00CF5634">
      <w:pPr>
        <w:pStyle w:val="Default"/>
        <w:ind w:left="567" w:right="393"/>
        <w:jc w:val="center"/>
        <w:rPr>
          <w:rFonts w:ascii="LM Roman 10" w:hAnsi="LM Roman 10" w:cs="Arial"/>
          <w:color w:val="AEAAAA" w:themeColor="background2" w:themeShade="BF"/>
          <w:sz w:val="32"/>
          <w:szCs w:val="32"/>
        </w:rPr>
      </w:pPr>
      <w:r w:rsidRPr="00D66CBF">
        <w:rPr>
          <w:rFonts w:ascii="LM Roman 10" w:hAnsi="LM Roman 10" w:cs="Arial"/>
          <w:color w:val="AEAAAA" w:themeColor="background2" w:themeShade="BF"/>
          <w:sz w:val="32"/>
          <w:szCs w:val="32"/>
        </w:rPr>
        <w:t xml:space="preserve">MÁLAGA, </w:t>
      </w:r>
      <w:r w:rsidR="00076770" w:rsidRPr="00D66CBF">
        <w:rPr>
          <w:rFonts w:ascii="LM Roman 10" w:hAnsi="LM Roman 10" w:cs="Arial"/>
          <w:color w:val="AEAAAA" w:themeColor="background2" w:themeShade="BF"/>
          <w:sz w:val="32"/>
          <w:szCs w:val="32"/>
        </w:rPr>
        <w:t>septiembre 2025</w:t>
      </w:r>
    </w:p>
    <w:p w14:paraId="509D4660" w14:textId="77777777" w:rsidR="00FC12B3" w:rsidRPr="00D66CBF" w:rsidRDefault="00FC12B3" w:rsidP="009F27AC">
      <w:pPr>
        <w:rPr>
          <w:rFonts w:ascii="LM Roman 10" w:hAnsi="LM Roman 10"/>
        </w:rPr>
      </w:pPr>
    </w:p>
    <w:p w14:paraId="3CA1ADF0" w14:textId="77777777" w:rsidR="00CF5634" w:rsidRPr="00D66CBF" w:rsidRDefault="00CF5634" w:rsidP="006C0DF7">
      <w:pPr>
        <w:jc w:val="center"/>
        <w:rPr>
          <w:rFonts w:ascii="LM Roman 10" w:hAnsi="LM Roman 10"/>
          <w:sz w:val="32"/>
          <w:szCs w:val="32"/>
        </w:rPr>
      </w:pPr>
    </w:p>
    <w:p w14:paraId="219A9A98" w14:textId="77777777" w:rsidR="00CF5634" w:rsidRPr="00D66CBF" w:rsidRDefault="00CF5634">
      <w:pPr>
        <w:jc w:val="left"/>
        <w:rPr>
          <w:rFonts w:ascii="LM Roman 10" w:hAnsi="LM Roman 10"/>
          <w:sz w:val="32"/>
          <w:szCs w:val="32"/>
        </w:rPr>
        <w:sectPr w:rsidR="00CF5634" w:rsidRPr="00D66CBF" w:rsidSect="005033DF">
          <w:headerReference w:type="even" r:id="rId13"/>
          <w:headerReference w:type="default" r:id="rId14"/>
          <w:footerReference w:type="even" r:id="rId15"/>
          <w:footerReference w:type="default" r:id="rId16"/>
          <w:pgSz w:w="11900" w:h="16840"/>
          <w:pgMar w:top="1418" w:right="1418" w:bottom="1418" w:left="1701" w:header="720" w:footer="720" w:gutter="0"/>
          <w:pgNumType w:start="1"/>
          <w:cols w:space="720"/>
          <w:noEndnote/>
          <w:docGrid w:linePitch="326"/>
        </w:sectPr>
      </w:pPr>
      <w:r w:rsidRPr="00D66CBF">
        <w:rPr>
          <w:rFonts w:ascii="LM Roman 10" w:hAnsi="LM Roman 10"/>
          <w:sz w:val="32"/>
          <w:szCs w:val="32"/>
        </w:rPr>
        <w:lastRenderedPageBreak/>
        <w:br w:type="page"/>
      </w:r>
    </w:p>
    <w:p w14:paraId="43297ADB" w14:textId="77777777" w:rsidR="00CF5634" w:rsidRPr="00D66CBF" w:rsidRDefault="00CF5634">
      <w:pPr>
        <w:jc w:val="left"/>
        <w:rPr>
          <w:rFonts w:ascii="LM Roman 10" w:hAnsi="LM Roman 10"/>
          <w:sz w:val="32"/>
          <w:szCs w:val="32"/>
        </w:rPr>
      </w:pPr>
    </w:p>
    <w:p w14:paraId="295B01E5" w14:textId="77777777" w:rsidR="008D217C" w:rsidRPr="00D66CBF" w:rsidRDefault="008D217C">
      <w:pPr>
        <w:jc w:val="left"/>
        <w:rPr>
          <w:rFonts w:ascii="LM Roman 10" w:hAnsi="LM Roman 10"/>
          <w:sz w:val="32"/>
          <w:szCs w:val="32"/>
        </w:rPr>
      </w:pPr>
    </w:p>
    <w:p w14:paraId="23647BF8" w14:textId="77777777" w:rsidR="00FC12B3" w:rsidRPr="00D66CBF" w:rsidRDefault="00FC12B3" w:rsidP="006C0DF7">
      <w:pPr>
        <w:jc w:val="center"/>
        <w:rPr>
          <w:rFonts w:ascii="LM Roman 10" w:hAnsi="LM Roman 10"/>
          <w:sz w:val="32"/>
          <w:szCs w:val="32"/>
        </w:rPr>
      </w:pPr>
      <w:r w:rsidRPr="00D66CBF">
        <w:rPr>
          <w:rFonts w:ascii="LM Roman 10" w:hAnsi="LM Roman 10"/>
          <w:sz w:val="32"/>
          <w:szCs w:val="32"/>
        </w:rPr>
        <w:t>ESCUELA TÉCNICA SUPERIOR DE INGENIERÍA INFORMÁTICA</w:t>
      </w:r>
    </w:p>
    <w:p w14:paraId="23E0AAC3" w14:textId="4F773FA8" w:rsidR="00B55C62" w:rsidRPr="00D66CBF" w:rsidRDefault="00076770" w:rsidP="006C0DF7">
      <w:pPr>
        <w:jc w:val="center"/>
        <w:rPr>
          <w:rFonts w:ascii="LM Roman 10" w:hAnsi="LM Roman 10"/>
        </w:rPr>
      </w:pPr>
      <w:r w:rsidRPr="00D66CBF">
        <w:rPr>
          <w:rFonts w:ascii="LM Roman 10" w:hAnsi="LM Roman 10"/>
          <w:noProof/>
          <w:sz w:val="32"/>
          <w:szCs w:val="32"/>
          <w:lang w:val="es-ES"/>
        </w:rPr>
        <w:t>Grado en Ingeniería del Software</w:t>
      </w:r>
    </w:p>
    <w:p w14:paraId="7D03B31C" w14:textId="77777777" w:rsidR="00FC12B3" w:rsidRPr="00D66CBF" w:rsidRDefault="00FC12B3" w:rsidP="006C0DF7">
      <w:pPr>
        <w:jc w:val="center"/>
        <w:rPr>
          <w:rFonts w:ascii="LM Roman 10" w:hAnsi="LM Roman 10"/>
        </w:rPr>
      </w:pPr>
    </w:p>
    <w:p w14:paraId="11FB22D3" w14:textId="4D305E76" w:rsidR="00974C58" w:rsidRPr="00D66CBF" w:rsidRDefault="00076770" w:rsidP="006C0DF7">
      <w:pPr>
        <w:jc w:val="center"/>
        <w:rPr>
          <w:rFonts w:ascii="LM Roman 10" w:hAnsi="LM Roman 10"/>
          <w:b/>
          <w:bCs/>
          <w:sz w:val="36"/>
          <w:szCs w:val="36"/>
        </w:rPr>
      </w:pPr>
      <w:r w:rsidRPr="00D66CBF">
        <w:rPr>
          <w:rFonts w:ascii="LM Roman 10" w:hAnsi="LM Roman 10"/>
          <w:b/>
          <w:bCs/>
          <w:sz w:val="36"/>
          <w:szCs w:val="36"/>
        </w:rPr>
        <w:t>Desarrollo de una aplicación web progresiva sobre la gestión de trabajos de fin de grado en universidades</w:t>
      </w:r>
    </w:p>
    <w:p w14:paraId="734BB7E6" w14:textId="77777777" w:rsidR="00974C58" w:rsidRPr="00D66CBF" w:rsidRDefault="00974C58" w:rsidP="00076770">
      <w:pPr>
        <w:rPr>
          <w:rFonts w:ascii="LM Roman 10" w:hAnsi="LM Roman 10"/>
        </w:rPr>
      </w:pPr>
    </w:p>
    <w:p w14:paraId="79FF2C7B" w14:textId="16E4E57E" w:rsidR="00974C58" w:rsidRPr="00D66CBF" w:rsidRDefault="00076770" w:rsidP="00076770">
      <w:pPr>
        <w:jc w:val="center"/>
        <w:rPr>
          <w:rFonts w:ascii="LM Roman 10" w:hAnsi="LM Roman 10"/>
          <w:sz w:val="28"/>
          <w:szCs w:val="28"/>
          <w:lang w:val="en-US"/>
        </w:rPr>
      </w:pPr>
      <w:r w:rsidRPr="00D66CBF">
        <w:rPr>
          <w:rFonts w:ascii="LM Roman 10" w:hAnsi="LM Roman 10"/>
          <w:b/>
          <w:bCs/>
          <w:sz w:val="32"/>
          <w:szCs w:val="32"/>
          <w:lang w:val="en-US"/>
        </w:rPr>
        <w:t>Development of a progressive web application on the management of end-of-degree projects in universities</w:t>
      </w:r>
    </w:p>
    <w:p w14:paraId="4D5A76A6" w14:textId="77777777" w:rsidR="00FC12B3" w:rsidRPr="00D66CBF" w:rsidRDefault="00FC12B3" w:rsidP="006C0DF7">
      <w:pPr>
        <w:jc w:val="center"/>
        <w:rPr>
          <w:rFonts w:ascii="LM Roman 10" w:hAnsi="LM Roman 10"/>
          <w:lang w:val="en-US"/>
        </w:rPr>
      </w:pPr>
    </w:p>
    <w:p w14:paraId="2286A3D6" w14:textId="77777777" w:rsidR="00FC12B3" w:rsidRPr="00D66CBF" w:rsidRDefault="00FC12B3" w:rsidP="006C0DF7">
      <w:pPr>
        <w:jc w:val="center"/>
        <w:rPr>
          <w:rFonts w:ascii="LM Roman 10" w:hAnsi="LM Roman 10"/>
          <w:lang w:val="en-US"/>
        </w:rPr>
      </w:pPr>
    </w:p>
    <w:p w14:paraId="224800F1" w14:textId="77777777" w:rsidR="00FC12B3" w:rsidRPr="00D66CBF" w:rsidRDefault="00FC12B3" w:rsidP="006C0DF7">
      <w:pPr>
        <w:jc w:val="center"/>
        <w:rPr>
          <w:rFonts w:ascii="LM Roman 10" w:hAnsi="LM Roman 10"/>
          <w:sz w:val="30"/>
          <w:szCs w:val="30"/>
        </w:rPr>
      </w:pPr>
      <w:r w:rsidRPr="00D66CBF">
        <w:rPr>
          <w:rFonts w:ascii="LM Roman 10" w:hAnsi="LM Roman 10"/>
          <w:sz w:val="30"/>
          <w:szCs w:val="30"/>
        </w:rPr>
        <w:t>Realizado por</w:t>
      </w:r>
    </w:p>
    <w:p w14:paraId="3F58D9DE" w14:textId="5CF32306" w:rsidR="00FC12B3" w:rsidRPr="00D66CBF" w:rsidRDefault="00076770" w:rsidP="006C0DF7">
      <w:pPr>
        <w:jc w:val="center"/>
        <w:rPr>
          <w:rFonts w:ascii="LM Roman 10" w:hAnsi="LM Roman 10"/>
          <w:b/>
          <w:bCs/>
          <w:sz w:val="30"/>
          <w:szCs w:val="30"/>
        </w:rPr>
      </w:pPr>
      <w:r w:rsidRPr="00D66CBF">
        <w:rPr>
          <w:rFonts w:ascii="LM Roman 10" w:hAnsi="LM Roman 10"/>
          <w:b/>
          <w:bCs/>
          <w:sz w:val="30"/>
          <w:szCs w:val="30"/>
        </w:rPr>
        <w:t>David Bueno Carmona</w:t>
      </w:r>
    </w:p>
    <w:p w14:paraId="4EAAFBF4" w14:textId="77777777" w:rsidR="00974C58" w:rsidRPr="00D66CBF" w:rsidRDefault="00974C58" w:rsidP="006C0DF7">
      <w:pPr>
        <w:jc w:val="center"/>
        <w:rPr>
          <w:rFonts w:ascii="LM Roman 10" w:hAnsi="LM Roman 10"/>
          <w:sz w:val="30"/>
          <w:szCs w:val="30"/>
        </w:rPr>
      </w:pPr>
    </w:p>
    <w:p w14:paraId="1090A579" w14:textId="77777777" w:rsidR="00FC12B3" w:rsidRPr="00D66CBF" w:rsidRDefault="00FC12B3" w:rsidP="006C0DF7">
      <w:pPr>
        <w:jc w:val="center"/>
        <w:rPr>
          <w:rFonts w:ascii="LM Roman 10" w:hAnsi="LM Roman 10"/>
          <w:sz w:val="30"/>
          <w:szCs w:val="30"/>
        </w:rPr>
      </w:pPr>
      <w:r w:rsidRPr="00D66CBF">
        <w:rPr>
          <w:rFonts w:ascii="LM Roman 10" w:hAnsi="LM Roman 10"/>
          <w:sz w:val="30"/>
          <w:szCs w:val="30"/>
        </w:rPr>
        <w:t>Tutorizado por</w:t>
      </w:r>
    </w:p>
    <w:p w14:paraId="6E740BF4" w14:textId="62D41B65" w:rsidR="00974C58" w:rsidRPr="00D66CBF" w:rsidRDefault="00076770" w:rsidP="006C0DF7">
      <w:pPr>
        <w:jc w:val="center"/>
        <w:rPr>
          <w:rFonts w:ascii="LM Roman 10" w:hAnsi="LM Roman 10"/>
          <w:b/>
          <w:bCs/>
          <w:sz w:val="30"/>
          <w:szCs w:val="30"/>
        </w:rPr>
      </w:pPr>
      <w:r w:rsidRPr="00D66CBF">
        <w:rPr>
          <w:rFonts w:ascii="LM Roman 10" w:hAnsi="LM Roman 10"/>
          <w:b/>
          <w:bCs/>
          <w:sz w:val="30"/>
          <w:szCs w:val="30"/>
        </w:rPr>
        <w:t>Eduardo Guzmán de los Riscos</w:t>
      </w:r>
    </w:p>
    <w:p w14:paraId="7C433E36" w14:textId="77777777" w:rsidR="00076770" w:rsidRPr="00D66CBF" w:rsidRDefault="00076770" w:rsidP="006C0DF7">
      <w:pPr>
        <w:jc w:val="center"/>
        <w:rPr>
          <w:rFonts w:ascii="LM Roman 10" w:hAnsi="LM Roman 10"/>
          <w:sz w:val="30"/>
          <w:szCs w:val="30"/>
        </w:rPr>
      </w:pPr>
    </w:p>
    <w:p w14:paraId="74FB7371" w14:textId="77777777" w:rsidR="00FC12B3" w:rsidRPr="00D66CBF" w:rsidRDefault="00FC12B3" w:rsidP="006C0DF7">
      <w:pPr>
        <w:jc w:val="center"/>
        <w:rPr>
          <w:rFonts w:ascii="LM Roman 10" w:hAnsi="LM Roman 10"/>
          <w:sz w:val="30"/>
          <w:szCs w:val="30"/>
        </w:rPr>
      </w:pPr>
      <w:r w:rsidRPr="00D66CBF">
        <w:rPr>
          <w:rFonts w:ascii="LM Roman 10" w:hAnsi="LM Roman 10"/>
          <w:sz w:val="30"/>
          <w:szCs w:val="30"/>
        </w:rPr>
        <w:t>Departamento</w:t>
      </w:r>
    </w:p>
    <w:p w14:paraId="307430FC" w14:textId="74908832" w:rsidR="00FC12B3" w:rsidRPr="00D66CBF" w:rsidRDefault="006666CB" w:rsidP="006C0DF7">
      <w:pPr>
        <w:jc w:val="center"/>
        <w:rPr>
          <w:rFonts w:ascii="LM Roman 10" w:hAnsi="LM Roman 10"/>
        </w:rPr>
      </w:pPr>
      <w:r w:rsidRPr="00D66CBF">
        <w:rPr>
          <w:rFonts w:ascii="LM Roman 10" w:hAnsi="LM Roman 10"/>
          <w:b/>
          <w:bCs/>
          <w:sz w:val="30"/>
          <w:szCs w:val="30"/>
        </w:rPr>
        <w:t>LENGUAJES Y CIENCIAS DE LA COMPUTACIÓN</w:t>
      </w:r>
    </w:p>
    <w:p w14:paraId="7487EDEA" w14:textId="77777777" w:rsidR="00FC12B3" w:rsidRPr="00D66CBF" w:rsidRDefault="00FC12B3" w:rsidP="006C0DF7">
      <w:pPr>
        <w:jc w:val="center"/>
        <w:rPr>
          <w:rFonts w:ascii="LM Roman 10" w:hAnsi="LM Roman 10"/>
        </w:rPr>
      </w:pPr>
    </w:p>
    <w:p w14:paraId="1DBF16F5" w14:textId="77777777" w:rsidR="00FC12B3" w:rsidRPr="00D66CBF" w:rsidRDefault="00FC12B3" w:rsidP="006C0DF7">
      <w:pPr>
        <w:jc w:val="center"/>
        <w:rPr>
          <w:rFonts w:ascii="LM Roman 10" w:hAnsi="LM Roman 10"/>
          <w:sz w:val="28"/>
          <w:szCs w:val="28"/>
        </w:rPr>
      </w:pPr>
      <w:r w:rsidRPr="00D66CBF">
        <w:rPr>
          <w:rFonts w:ascii="LM Roman 10" w:hAnsi="LM Roman 10"/>
          <w:sz w:val="28"/>
          <w:szCs w:val="28"/>
        </w:rPr>
        <w:t>UNIVERSIDAD DE MÁLAGA</w:t>
      </w:r>
    </w:p>
    <w:p w14:paraId="46E06CAD" w14:textId="142F6EAB" w:rsidR="00FC12B3" w:rsidRPr="00D66CBF" w:rsidRDefault="00FC12B3" w:rsidP="006C0DF7">
      <w:pPr>
        <w:jc w:val="center"/>
        <w:rPr>
          <w:rFonts w:ascii="LM Roman 10" w:hAnsi="LM Roman 10"/>
          <w:sz w:val="28"/>
          <w:szCs w:val="28"/>
        </w:rPr>
      </w:pPr>
      <w:r w:rsidRPr="00D66CBF">
        <w:rPr>
          <w:rFonts w:ascii="LM Roman 10" w:hAnsi="LM Roman 10"/>
          <w:sz w:val="28"/>
          <w:szCs w:val="28"/>
        </w:rPr>
        <w:t xml:space="preserve">MÁLAGA, </w:t>
      </w:r>
      <w:r w:rsidR="00063C82" w:rsidRPr="00D66CBF">
        <w:rPr>
          <w:rFonts w:ascii="LM Roman 10" w:hAnsi="LM Roman 10"/>
          <w:sz w:val="28"/>
          <w:szCs w:val="28"/>
        </w:rPr>
        <w:fldChar w:fldCharType="begin">
          <w:ffData>
            <w:name w:val="Texto9"/>
            <w:enabled/>
            <w:calcOnExit w:val="0"/>
            <w:textInput>
              <w:default w:val="SEPTIEMBRE DE 2025"/>
            </w:textInput>
          </w:ffData>
        </w:fldChar>
      </w:r>
      <w:r w:rsidR="00063C82" w:rsidRPr="00D66CBF">
        <w:rPr>
          <w:rFonts w:ascii="LM Roman 10" w:hAnsi="LM Roman 10"/>
          <w:sz w:val="28"/>
          <w:szCs w:val="28"/>
        </w:rPr>
        <w:instrText xml:space="preserve"> </w:instrText>
      </w:r>
      <w:bookmarkStart w:id="1" w:name="Texto9"/>
      <w:r w:rsidR="00063C82" w:rsidRPr="00D66CBF">
        <w:rPr>
          <w:rFonts w:ascii="LM Roman 10" w:hAnsi="LM Roman 10"/>
          <w:sz w:val="28"/>
          <w:szCs w:val="28"/>
        </w:rPr>
        <w:instrText xml:space="preserve">FORMTEXT </w:instrText>
      </w:r>
      <w:r w:rsidR="00063C82" w:rsidRPr="00D66CBF">
        <w:rPr>
          <w:rFonts w:ascii="LM Roman 10" w:hAnsi="LM Roman 10"/>
          <w:sz w:val="28"/>
          <w:szCs w:val="28"/>
        </w:rPr>
      </w:r>
      <w:r w:rsidR="00063C82" w:rsidRPr="00D66CBF">
        <w:rPr>
          <w:rFonts w:ascii="LM Roman 10" w:hAnsi="LM Roman 10"/>
          <w:sz w:val="28"/>
          <w:szCs w:val="28"/>
        </w:rPr>
        <w:fldChar w:fldCharType="separate"/>
      </w:r>
      <w:r w:rsidR="006666CB" w:rsidRPr="00D66CBF">
        <w:rPr>
          <w:rFonts w:ascii="LM Roman 10" w:hAnsi="LM Roman 10"/>
          <w:noProof/>
          <w:sz w:val="28"/>
          <w:szCs w:val="28"/>
        </w:rPr>
        <w:t>SEPTIEMBRE DE 2025</w:t>
      </w:r>
      <w:r w:rsidR="00063C82" w:rsidRPr="00D66CBF">
        <w:rPr>
          <w:rFonts w:ascii="LM Roman 10" w:hAnsi="LM Roman 10"/>
          <w:sz w:val="28"/>
          <w:szCs w:val="28"/>
        </w:rPr>
        <w:fldChar w:fldCharType="end"/>
      </w:r>
      <w:bookmarkEnd w:id="1"/>
    </w:p>
    <w:p w14:paraId="2AB6011D" w14:textId="77777777" w:rsidR="00FC12B3" w:rsidRPr="00D66CBF" w:rsidRDefault="00FC12B3" w:rsidP="006C0DF7">
      <w:pPr>
        <w:jc w:val="center"/>
        <w:rPr>
          <w:rFonts w:ascii="LM Roman 10" w:hAnsi="LM Roman 10"/>
        </w:rPr>
      </w:pPr>
    </w:p>
    <w:p w14:paraId="23558E54" w14:textId="77777777" w:rsidR="00FC12B3" w:rsidRPr="00D66CBF" w:rsidRDefault="00FC12B3" w:rsidP="006C0DF7">
      <w:pPr>
        <w:jc w:val="center"/>
        <w:rPr>
          <w:rFonts w:ascii="LM Roman 10" w:hAnsi="LM Roman 10"/>
        </w:rPr>
      </w:pPr>
    </w:p>
    <w:p w14:paraId="2441E95C" w14:textId="77777777" w:rsidR="00B55C62" w:rsidRPr="00D66CBF" w:rsidRDefault="00B55C62" w:rsidP="006C0DF7">
      <w:pPr>
        <w:jc w:val="center"/>
        <w:rPr>
          <w:rFonts w:ascii="LM Roman 10" w:hAnsi="LM Roman 10"/>
        </w:rPr>
      </w:pPr>
    </w:p>
    <w:p w14:paraId="0FA234C8" w14:textId="1D032C36" w:rsidR="00FC12B3" w:rsidRPr="00D66CBF" w:rsidRDefault="006C0DF7" w:rsidP="006C0DF7">
      <w:pPr>
        <w:tabs>
          <w:tab w:val="right" w:pos="8505"/>
        </w:tabs>
        <w:jc w:val="center"/>
        <w:rPr>
          <w:rFonts w:ascii="LM Roman 10" w:hAnsi="LM Roman 10"/>
          <w:sz w:val="28"/>
          <w:szCs w:val="28"/>
        </w:rPr>
      </w:pPr>
      <w:r w:rsidRPr="00D66CBF">
        <w:rPr>
          <w:rFonts w:ascii="LM Roman 10" w:hAnsi="LM Roman 10"/>
          <w:sz w:val="28"/>
          <w:szCs w:val="28"/>
        </w:rPr>
        <w:tab/>
      </w:r>
      <w:r w:rsidR="00FC12B3" w:rsidRPr="00D66CBF">
        <w:rPr>
          <w:rFonts w:ascii="LM Roman 10" w:hAnsi="LM Roman 10"/>
          <w:sz w:val="28"/>
          <w:szCs w:val="28"/>
        </w:rPr>
        <w:t>Fecha defensa:</w:t>
      </w:r>
      <w:r w:rsidR="00974C58" w:rsidRPr="00D66CBF">
        <w:rPr>
          <w:rFonts w:ascii="LM Roman 10" w:hAnsi="LM Roman 10"/>
          <w:sz w:val="28"/>
          <w:szCs w:val="28"/>
        </w:rPr>
        <w:t xml:space="preserve"> </w:t>
      </w:r>
      <w:r w:rsidR="00076770" w:rsidRPr="00D66CBF">
        <w:rPr>
          <w:rFonts w:ascii="LM Roman 10" w:hAnsi="LM Roman 10"/>
          <w:sz w:val="28"/>
          <w:szCs w:val="28"/>
        </w:rPr>
        <w:t>Septiembre</w:t>
      </w:r>
      <w:r w:rsidR="00974C58" w:rsidRPr="00D66CBF">
        <w:rPr>
          <w:rFonts w:ascii="LM Roman 10" w:hAnsi="LM Roman 10"/>
          <w:sz w:val="28"/>
          <w:szCs w:val="28"/>
        </w:rPr>
        <w:t xml:space="preserve"> de 20</w:t>
      </w:r>
      <w:r w:rsidR="00415135" w:rsidRPr="00D66CBF">
        <w:rPr>
          <w:rFonts w:ascii="LM Roman 10" w:hAnsi="LM Roman 10"/>
          <w:sz w:val="28"/>
          <w:szCs w:val="28"/>
        </w:rPr>
        <w:t>25</w:t>
      </w:r>
    </w:p>
    <w:p w14:paraId="5CCFA5A3" w14:textId="77777777" w:rsidR="00EE474F" w:rsidRPr="00D66CBF" w:rsidRDefault="00EE474F" w:rsidP="009F27AC">
      <w:pPr>
        <w:rPr>
          <w:rFonts w:ascii="LM Roman 10" w:hAnsi="LM Roman 10"/>
        </w:rPr>
      </w:pPr>
    </w:p>
    <w:p w14:paraId="251234E9" w14:textId="77777777" w:rsidR="00917B69" w:rsidRPr="00D66CBF" w:rsidRDefault="00917B69" w:rsidP="009F27AC">
      <w:pPr>
        <w:rPr>
          <w:rFonts w:ascii="LM Roman 10" w:hAnsi="LM Roman 10"/>
        </w:rPr>
      </w:pPr>
    </w:p>
    <w:p w14:paraId="46848830" w14:textId="77777777" w:rsidR="00917B69" w:rsidRPr="00D66CBF" w:rsidRDefault="00917B69" w:rsidP="009F27AC">
      <w:pPr>
        <w:rPr>
          <w:rFonts w:ascii="LM Roman 10" w:hAnsi="LM Roman 10"/>
        </w:rPr>
      </w:pPr>
    </w:p>
    <w:p w14:paraId="65698675" w14:textId="77777777" w:rsidR="00917B69" w:rsidRPr="00D66CBF" w:rsidRDefault="00917B69" w:rsidP="009F27AC">
      <w:pPr>
        <w:rPr>
          <w:rFonts w:ascii="LM Roman 10" w:hAnsi="LM Roman 10"/>
        </w:rPr>
      </w:pPr>
    </w:p>
    <w:p w14:paraId="1C581B5C" w14:textId="77777777" w:rsidR="0006457E" w:rsidRPr="00D66CBF" w:rsidRDefault="0006457E" w:rsidP="0006457E">
      <w:pPr>
        <w:rPr>
          <w:rFonts w:ascii="LM Roman 10" w:hAnsi="LM Roman 10"/>
        </w:rPr>
      </w:pPr>
    </w:p>
    <w:p w14:paraId="7B1E5EA0" w14:textId="77777777" w:rsidR="0006457E" w:rsidRPr="00D66CBF" w:rsidRDefault="0006457E" w:rsidP="00415135">
      <w:pPr>
        <w:pStyle w:val="CaptuloNmero"/>
        <w:rPr>
          <w:rFonts w:ascii="LM Roman 10" w:hAnsi="LM Roman 10"/>
        </w:rPr>
        <w:sectPr w:rsidR="0006457E" w:rsidRPr="00D66CBF" w:rsidSect="005033DF">
          <w:headerReference w:type="default" r:id="rId17"/>
          <w:pgSz w:w="11900" w:h="16840"/>
          <w:pgMar w:top="1418" w:right="1418" w:bottom="1418" w:left="1701" w:header="720" w:footer="720" w:gutter="0"/>
          <w:pgNumType w:start="1"/>
          <w:cols w:space="720"/>
          <w:noEndnote/>
          <w:docGrid w:linePitch="326"/>
        </w:sectPr>
      </w:pPr>
    </w:p>
    <w:p w14:paraId="572127E5" w14:textId="77777777" w:rsidR="00EE474F" w:rsidRPr="00D66CBF" w:rsidRDefault="00EE474F" w:rsidP="009F27AC">
      <w:pPr>
        <w:rPr>
          <w:rFonts w:ascii="LM Roman 10" w:hAnsi="LM Roman 10"/>
        </w:rPr>
      </w:pPr>
    </w:p>
    <w:p w14:paraId="7828B9C8" w14:textId="32C600C0" w:rsidR="00C35A6F" w:rsidRPr="00D66CBF" w:rsidRDefault="00DC0C57" w:rsidP="00BE2EBD">
      <w:pPr>
        <w:pStyle w:val="Captulo"/>
        <w:rPr>
          <w:rFonts w:ascii="LM Roman 10" w:hAnsi="LM Roman 10"/>
          <w:lang w:val="es-ES"/>
        </w:rPr>
      </w:pPr>
      <w:bookmarkStart w:id="2" w:name="_Toc505373791"/>
      <w:bookmarkStart w:id="3" w:name="_Toc204855944"/>
      <w:bookmarkStart w:id="4" w:name="_Toc208342511"/>
      <w:r w:rsidRPr="00D66CBF">
        <w:rPr>
          <w:rFonts w:ascii="LM Roman 10" w:hAnsi="LM Roman 10"/>
          <w:lang w:val="es-ES"/>
        </w:rPr>
        <w:t>Resumen</w:t>
      </w:r>
      <w:bookmarkEnd w:id="2"/>
      <w:bookmarkEnd w:id="3"/>
      <w:bookmarkEnd w:id="4"/>
    </w:p>
    <w:p w14:paraId="4B84B83D" w14:textId="4872337D" w:rsidR="00BE2EBD" w:rsidRPr="00D66CBF" w:rsidRDefault="00BE2EBD" w:rsidP="00BE2EBD">
      <w:pPr>
        <w:rPr>
          <w:rFonts w:ascii="LM Roman 10" w:hAnsi="LM Roman 10"/>
          <w:lang w:val="es-ES"/>
        </w:rPr>
      </w:pPr>
      <w:r w:rsidRPr="00D66CBF">
        <w:rPr>
          <w:rFonts w:ascii="LM Roman 10" w:hAnsi="LM Roman 10"/>
          <w:lang w:val="es-ES"/>
        </w:rPr>
        <w:t>E</w:t>
      </w:r>
      <w:r w:rsidR="00050089" w:rsidRPr="00D66CBF">
        <w:rPr>
          <w:rFonts w:ascii="LM Roman 10" w:hAnsi="LM Roman 10"/>
          <w:lang w:val="es-ES"/>
        </w:rPr>
        <w:t xml:space="preserve">ste </w:t>
      </w:r>
      <w:r w:rsidRPr="00D66CBF">
        <w:rPr>
          <w:rFonts w:ascii="LM Roman 10" w:hAnsi="LM Roman 10"/>
          <w:lang w:val="es-ES"/>
        </w:rPr>
        <w:t>Trabajo de Fin de Grado</w:t>
      </w:r>
      <w:r w:rsidR="00050089" w:rsidRPr="00D66CBF">
        <w:rPr>
          <w:rFonts w:ascii="LM Roman 10" w:hAnsi="LM Roman 10"/>
          <w:lang w:val="es-ES"/>
        </w:rPr>
        <w:t xml:space="preserve"> </w:t>
      </w:r>
      <w:r w:rsidRPr="00D66CBF">
        <w:rPr>
          <w:rFonts w:ascii="LM Roman 10" w:hAnsi="LM Roman 10"/>
          <w:lang w:val="es-ES"/>
        </w:rPr>
        <w:t>aborda la problemática de la gestión académica de TFGs, tradicionalmente realizada mediante correos, hojas de cálculo o sistemas cerrados poco adaptables. Estos métodos generan ineficiencias, errores y sobrecarga administrativa.</w:t>
      </w:r>
    </w:p>
    <w:p w14:paraId="279284FC" w14:textId="77777777" w:rsidR="00BE2EBD" w:rsidRPr="00D66CBF" w:rsidRDefault="00BE2EBD" w:rsidP="00BE2EBD">
      <w:pPr>
        <w:rPr>
          <w:rFonts w:ascii="LM Roman 10" w:hAnsi="LM Roman 10"/>
          <w:lang w:val="es-ES"/>
        </w:rPr>
      </w:pPr>
    </w:p>
    <w:p w14:paraId="3D9CD82C" w14:textId="4D88DE94" w:rsidR="00BE2EBD" w:rsidRPr="00D66CBF" w:rsidRDefault="00050089" w:rsidP="00BE2EBD">
      <w:pPr>
        <w:rPr>
          <w:rFonts w:ascii="LM Roman 10" w:hAnsi="LM Roman 10"/>
          <w:lang w:val="es-ES"/>
        </w:rPr>
      </w:pPr>
      <w:r w:rsidRPr="00D66CBF">
        <w:rPr>
          <w:rFonts w:ascii="LM Roman 10" w:hAnsi="LM Roman 10"/>
          <w:lang w:val="es-ES"/>
        </w:rPr>
        <w:t xml:space="preserve">Como resultado se propone </w:t>
      </w:r>
      <w:r w:rsidR="00BE2EBD" w:rsidRPr="00D66CBF">
        <w:rPr>
          <w:rFonts w:ascii="LM Roman 10" w:hAnsi="LM Roman 10"/>
          <w:lang w:val="es-ES"/>
        </w:rPr>
        <w:t>TFGInfo</w:t>
      </w:r>
      <w:r w:rsidRPr="00D66CBF">
        <w:rPr>
          <w:rFonts w:ascii="LM Roman 10" w:hAnsi="LM Roman 10"/>
          <w:lang w:val="es-ES"/>
        </w:rPr>
        <w:t xml:space="preserve">, </w:t>
      </w:r>
      <w:r w:rsidR="00BE2EBD" w:rsidRPr="00D66CBF">
        <w:rPr>
          <w:rFonts w:ascii="LM Roman 10" w:hAnsi="LM Roman 10"/>
          <w:lang w:val="es-ES"/>
        </w:rPr>
        <w:t>una aplicación web progresiva, multiplataforma y accesible, diseñada para centralizar la gestión completa de los TFGs: creación, asignación, seguimiento y finalización. El sistema contempla distintos perfiles de usuario (</w:t>
      </w:r>
      <w:r w:rsidRPr="00D66CBF">
        <w:rPr>
          <w:rFonts w:ascii="LM Roman 10" w:hAnsi="LM Roman 10"/>
          <w:lang w:val="es-ES"/>
        </w:rPr>
        <w:t>administrador</w:t>
      </w:r>
      <w:r w:rsidR="00BE2EBD" w:rsidRPr="00D66CBF">
        <w:rPr>
          <w:rFonts w:ascii="LM Roman 10" w:hAnsi="LM Roman 10"/>
          <w:lang w:val="es-ES"/>
        </w:rPr>
        <w:t xml:space="preserve">, </w:t>
      </w:r>
      <w:r w:rsidRPr="00D66CBF">
        <w:rPr>
          <w:rFonts w:ascii="LM Roman 10" w:hAnsi="LM Roman 10"/>
          <w:lang w:val="es-ES"/>
        </w:rPr>
        <w:t xml:space="preserve">profesor </w:t>
      </w:r>
      <w:r w:rsidR="00BE2EBD" w:rsidRPr="00D66CBF">
        <w:rPr>
          <w:rFonts w:ascii="LM Roman 10" w:hAnsi="LM Roman 10"/>
          <w:lang w:val="es-ES"/>
        </w:rPr>
        <w:t xml:space="preserve">y </w:t>
      </w:r>
      <w:r w:rsidRPr="00D66CBF">
        <w:rPr>
          <w:rFonts w:ascii="LM Roman 10" w:hAnsi="LM Roman 10"/>
          <w:lang w:val="es-ES"/>
        </w:rPr>
        <w:t>estudiante</w:t>
      </w:r>
      <w:r w:rsidR="00BE2EBD" w:rsidRPr="00D66CBF">
        <w:rPr>
          <w:rFonts w:ascii="LM Roman 10" w:hAnsi="LM Roman 10"/>
          <w:lang w:val="es-ES"/>
        </w:rPr>
        <w:t>) con roles y permisos diferenciados, lo que garantiza seguridad, integridad de datos y una experiencia adaptada a cada actor.</w:t>
      </w:r>
    </w:p>
    <w:p w14:paraId="390557BE" w14:textId="77777777" w:rsidR="00BE2EBD" w:rsidRPr="00D66CBF" w:rsidRDefault="00BE2EBD" w:rsidP="00BE2EBD">
      <w:pPr>
        <w:rPr>
          <w:rFonts w:ascii="LM Roman 10" w:hAnsi="LM Roman 10"/>
          <w:lang w:val="es-ES"/>
        </w:rPr>
      </w:pPr>
    </w:p>
    <w:p w14:paraId="384AE5AB" w14:textId="7ECCA0E0" w:rsidR="00BE2EBD" w:rsidRPr="00D66CBF" w:rsidRDefault="00BE2EBD" w:rsidP="00BE2EBD">
      <w:pPr>
        <w:rPr>
          <w:rFonts w:ascii="LM Roman 10" w:hAnsi="LM Roman 10"/>
          <w:lang w:val="es-ES"/>
        </w:rPr>
      </w:pPr>
      <w:r w:rsidRPr="00D66CBF">
        <w:rPr>
          <w:rFonts w:ascii="LM Roman 10" w:hAnsi="LM Roman 10"/>
          <w:lang w:val="es-ES"/>
        </w:rPr>
        <w:t xml:space="preserve">El desarrollo se </w:t>
      </w:r>
      <w:r w:rsidR="00050089" w:rsidRPr="00D66CBF">
        <w:rPr>
          <w:rFonts w:ascii="LM Roman 10" w:hAnsi="LM Roman 10"/>
          <w:lang w:val="es-ES"/>
        </w:rPr>
        <w:t xml:space="preserve">ha </w:t>
      </w:r>
      <w:r w:rsidRPr="00D66CBF">
        <w:rPr>
          <w:rFonts w:ascii="LM Roman 10" w:hAnsi="LM Roman 10"/>
          <w:lang w:val="es-ES"/>
        </w:rPr>
        <w:t>llev</w:t>
      </w:r>
      <w:r w:rsidR="00050089" w:rsidRPr="00D66CBF">
        <w:rPr>
          <w:rFonts w:ascii="LM Roman 10" w:hAnsi="LM Roman 10"/>
          <w:lang w:val="es-ES"/>
        </w:rPr>
        <w:t>ado</w:t>
      </w:r>
      <w:r w:rsidRPr="00D66CBF">
        <w:rPr>
          <w:rFonts w:ascii="LM Roman 10" w:hAnsi="LM Roman 10"/>
          <w:lang w:val="es-ES"/>
        </w:rPr>
        <w:t xml:space="preserve"> a cabo </w:t>
      </w:r>
      <w:r w:rsidR="00050089" w:rsidRPr="00D66CBF">
        <w:rPr>
          <w:rFonts w:ascii="LM Roman 10" w:hAnsi="LM Roman 10"/>
          <w:lang w:val="es-ES"/>
        </w:rPr>
        <w:t xml:space="preserve">siguiendo los principios ágiles, estructurado </w:t>
      </w:r>
      <w:r w:rsidRPr="00D66CBF">
        <w:rPr>
          <w:rFonts w:ascii="LM Roman 10" w:hAnsi="LM Roman 10"/>
          <w:lang w:val="es-ES"/>
        </w:rPr>
        <w:t xml:space="preserve">en sprints, permitiendo iteraciones incrementales y retroalimentación temprana. Se </w:t>
      </w:r>
      <w:r w:rsidR="00050089" w:rsidRPr="00D66CBF">
        <w:rPr>
          <w:rFonts w:ascii="LM Roman 10" w:hAnsi="LM Roman 10"/>
          <w:lang w:val="es-ES"/>
        </w:rPr>
        <w:t xml:space="preserve">ha </w:t>
      </w:r>
      <w:r w:rsidRPr="00D66CBF">
        <w:rPr>
          <w:rFonts w:ascii="LM Roman 10" w:hAnsi="LM Roman 10"/>
          <w:lang w:val="es-ES"/>
        </w:rPr>
        <w:t>utiliz</w:t>
      </w:r>
      <w:r w:rsidR="00050089" w:rsidRPr="00D66CBF">
        <w:rPr>
          <w:rFonts w:ascii="LM Roman 10" w:hAnsi="LM Roman 10"/>
          <w:lang w:val="es-ES"/>
        </w:rPr>
        <w:t>ado</w:t>
      </w:r>
      <w:r w:rsidRPr="00D66CBF">
        <w:rPr>
          <w:rFonts w:ascii="LM Roman 10" w:hAnsi="LM Roman 10"/>
          <w:lang w:val="es-ES"/>
        </w:rPr>
        <w:t xml:space="preserve"> MySQL como base de datos relacional, .NET Core para el backend y Angular con Angular Material para el frontend, priorizando modularidad, escalabilidad y usabilidad. Además, se implementaron pruebas de accesibilidad (WAVE), rendimiento y buenas prácticas (Lighthouse), así como una interfaz responsive y adaptable a distintos dispositivos.</w:t>
      </w:r>
    </w:p>
    <w:p w14:paraId="07E2A736" w14:textId="77777777" w:rsidR="00BE2EBD" w:rsidRPr="00D66CBF" w:rsidRDefault="00BE2EBD" w:rsidP="00BE2EBD">
      <w:pPr>
        <w:rPr>
          <w:rFonts w:ascii="LM Roman 10" w:hAnsi="LM Roman 10"/>
          <w:lang w:val="es-ES"/>
        </w:rPr>
      </w:pPr>
    </w:p>
    <w:p w14:paraId="27F091B4" w14:textId="77777777" w:rsidR="00BE2EBD" w:rsidRPr="00D66CBF" w:rsidRDefault="00BE2EBD" w:rsidP="00BE2EBD">
      <w:pPr>
        <w:rPr>
          <w:rFonts w:ascii="LM Roman 10" w:hAnsi="LM Roman 10"/>
          <w:lang w:val="es-ES"/>
        </w:rPr>
      </w:pPr>
      <w:r w:rsidRPr="00D66CBF">
        <w:rPr>
          <w:rFonts w:ascii="LM Roman 10" w:hAnsi="LM Roman 10"/>
          <w:lang w:val="es-ES"/>
        </w:rPr>
        <w:t>Entre las principales funcionalidades destacan:</w:t>
      </w:r>
    </w:p>
    <w:p w14:paraId="53127F7B" w14:textId="77777777" w:rsidR="00BE2EBD" w:rsidRPr="00D66CBF" w:rsidRDefault="00BE2EBD">
      <w:pPr>
        <w:numPr>
          <w:ilvl w:val="0"/>
          <w:numId w:val="192"/>
        </w:numPr>
        <w:rPr>
          <w:rFonts w:ascii="LM Roman 10" w:hAnsi="LM Roman 10"/>
          <w:lang w:val="es-ES"/>
        </w:rPr>
      </w:pPr>
      <w:r w:rsidRPr="00D66CBF">
        <w:rPr>
          <w:rFonts w:ascii="LM Roman 10" w:hAnsi="LM Roman 10"/>
          <w:lang w:val="es-ES"/>
        </w:rPr>
        <w:t>Gestión de usuarios, roles y permisos.</w:t>
      </w:r>
    </w:p>
    <w:p w14:paraId="07B16A67" w14:textId="77777777" w:rsidR="00BE2EBD" w:rsidRPr="00D66CBF" w:rsidRDefault="00BE2EBD">
      <w:pPr>
        <w:numPr>
          <w:ilvl w:val="0"/>
          <w:numId w:val="192"/>
        </w:numPr>
        <w:rPr>
          <w:rFonts w:ascii="LM Roman 10" w:hAnsi="LM Roman 10"/>
          <w:lang w:val="es-ES"/>
        </w:rPr>
      </w:pPr>
      <w:r w:rsidRPr="00D66CBF">
        <w:rPr>
          <w:rFonts w:ascii="LM Roman 10" w:hAnsi="LM Roman 10"/>
          <w:lang w:val="es-ES"/>
        </w:rPr>
        <w:t>Administración de líneas de TFG, reservas y solicitudes.</w:t>
      </w:r>
    </w:p>
    <w:p w14:paraId="3C4BA74B" w14:textId="77777777" w:rsidR="00BE2EBD" w:rsidRPr="00D66CBF" w:rsidRDefault="00BE2EBD">
      <w:pPr>
        <w:numPr>
          <w:ilvl w:val="0"/>
          <w:numId w:val="192"/>
        </w:numPr>
        <w:rPr>
          <w:rFonts w:ascii="LM Roman 10" w:hAnsi="LM Roman 10"/>
          <w:lang w:val="es-ES"/>
        </w:rPr>
      </w:pPr>
      <w:r w:rsidRPr="00D66CBF">
        <w:rPr>
          <w:rFonts w:ascii="LM Roman 10" w:hAnsi="LM Roman 10"/>
          <w:lang w:val="es-ES"/>
        </w:rPr>
        <w:t>Creación de grupos de trabajo y canales de comunicación entre alumnos y tutores.</w:t>
      </w:r>
    </w:p>
    <w:p w14:paraId="3D5DB2BA" w14:textId="77777777" w:rsidR="00BE2EBD" w:rsidRPr="00D66CBF" w:rsidRDefault="00BE2EBD">
      <w:pPr>
        <w:numPr>
          <w:ilvl w:val="0"/>
          <w:numId w:val="192"/>
        </w:numPr>
        <w:rPr>
          <w:rFonts w:ascii="LM Roman 10" w:hAnsi="LM Roman 10"/>
          <w:lang w:val="es-ES"/>
        </w:rPr>
      </w:pPr>
      <w:r w:rsidRPr="00D66CBF">
        <w:rPr>
          <w:rFonts w:ascii="LM Roman 10" w:hAnsi="LM Roman 10"/>
          <w:lang w:val="es-ES"/>
        </w:rPr>
        <w:t>Notificaciones automáticas vía correo electrónico.</w:t>
      </w:r>
    </w:p>
    <w:p w14:paraId="4E9E522D" w14:textId="77777777" w:rsidR="00BE2EBD" w:rsidRPr="00D66CBF" w:rsidRDefault="00BE2EBD">
      <w:pPr>
        <w:numPr>
          <w:ilvl w:val="0"/>
          <w:numId w:val="192"/>
        </w:numPr>
        <w:rPr>
          <w:rFonts w:ascii="LM Roman 10" w:hAnsi="LM Roman 10"/>
          <w:lang w:val="es-ES"/>
        </w:rPr>
      </w:pPr>
      <w:r w:rsidRPr="00D66CBF">
        <w:rPr>
          <w:rFonts w:ascii="LM Roman 10" w:hAnsi="LM Roman 10"/>
          <w:lang w:val="es-ES"/>
        </w:rPr>
        <w:t>Diseño orientado a la accesibilidad y la experiencia de usuario.</w:t>
      </w:r>
    </w:p>
    <w:p w14:paraId="264B308A" w14:textId="77777777" w:rsidR="00BE2EBD" w:rsidRPr="00D66CBF" w:rsidRDefault="00BE2EBD" w:rsidP="00BE2EBD">
      <w:pPr>
        <w:ind w:left="360"/>
        <w:rPr>
          <w:rFonts w:ascii="LM Roman 10" w:hAnsi="LM Roman 10"/>
          <w:lang w:val="es-ES"/>
        </w:rPr>
      </w:pPr>
    </w:p>
    <w:p w14:paraId="2AC36290" w14:textId="65C05C4F" w:rsidR="00BE2EBD" w:rsidRPr="00D66CBF" w:rsidRDefault="00BE2EBD" w:rsidP="00BE2EBD">
      <w:pPr>
        <w:rPr>
          <w:rFonts w:ascii="LM Roman 10" w:hAnsi="LM Roman 10"/>
          <w:lang w:val="es-ES"/>
        </w:rPr>
      </w:pPr>
      <w:r w:rsidRPr="00D66CBF">
        <w:rPr>
          <w:rFonts w:ascii="LM Roman 10" w:hAnsi="LM Roman 10"/>
          <w:lang w:val="es-ES"/>
        </w:rPr>
        <w:t xml:space="preserve">TFGInfo </w:t>
      </w:r>
      <w:r w:rsidR="00050089" w:rsidRPr="00D66CBF">
        <w:rPr>
          <w:rFonts w:ascii="LM Roman 10" w:hAnsi="LM Roman 10"/>
          <w:lang w:val="es-ES"/>
        </w:rPr>
        <w:t xml:space="preserve">intenta </w:t>
      </w:r>
      <w:r w:rsidRPr="00D66CBF">
        <w:rPr>
          <w:rFonts w:ascii="LM Roman 10" w:hAnsi="LM Roman 10"/>
          <w:lang w:val="es-ES"/>
        </w:rPr>
        <w:t>cubr</w:t>
      </w:r>
      <w:r w:rsidR="00050089" w:rsidRPr="00D66CBF">
        <w:rPr>
          <w:rFonts w:ascii="LM Roman 10" w:hAnsi="LM Roman 10"/>
          <w:lang w:val="es-ES"/>
        </w:rPr>
        <w:t>ir</w:t>
      </w:r>
      <w:r w:rsidRPr="00D66CBF">
        <w:rPr>
          <w:rFonts w:ascii="LM Roman 10" w:hAnsi="LM Roman 10"/>
          <w:lang w:val="es-ES"/>
        </w:rPr>
        <w:t xml:space="preserve"> un vacío entre las soluciones corporativas rígidas y las herramientas improvisadas, ofreciendo una plataforma ligera, extensible y de fácil adopción. </w:t>
      </w:r>
    </w:p>
    <w:p w14:paraId="4856779F" w14:textId="77777777" w:rsidR="00E57D96" w:rsidRPr="00D66CBF" w:rsidRDefault="00E57D96" w:rsidP="00917B69">
      <w:pPr>
        <w:rPr>
          <w:rFonts w:ascii="LM Roman 10" w:hAnsi="LM Roman 10"/>
          <w:lang w:val="es-ES"/>
        </w:rPr>
      </w:pPr>
    </w:p>
    <w:p w14:paraId="771D49BB" w14:textId="7D91CD98" w:rsidR="0057373E" w:rsidRPr="00D66CBF" w:rsidRDefault="00C35A6F" w:rsidP="00DC0C57">
      <w:pPr>
        <w:rPr>
          <w:rFonts w:ascii="LM Roman 10" w:hAnsi="LM Roman 10"/>
          <w:lang w:val="es-ES"/>
        </w:rPr>
        <w:sectPr w:rsidR="0057373E" w:rsidRPr="00D66CBF" w:rsidSect="005033DF">
          <w:headerReference w:type="default" r:id="rId18"/>
          <w:pgSz w:w="11900" w:h="16840"/>
          <w:pgMar w:top="1418" w:right="1418" w:bottom="1418" w:left="1701" w:header="720" w:footer="720" w:gutter="0"/>
          <w:pgNumType w:start="1"/>
          <w:cols w:space="720"/>
          <w:noEndnote/>
          <w:docGrid w:linePitch="326"/>
        </w:sectPr>
      </w:pPr>
      <w:r w:rsidRPr="00D66CBF">
        <w:rPr>
          <w:rFonts w:ascii="LM Roman 10" w:hAnsi="LM Roman 10"/>
          <w:lang w:val="es-ES"/>
        </w:rPr>
        <w:t xml:space="preserve">Palabras clave: </w:t>
      </w:r>
      <w:r w:rsidR="00AB1323" w:rsidRPr="00D66CBF">
        <w:rPr>
          <w:rFonts w:ascii="LM Roman 10" w:hAnsi="LM Roman 10"/>
          <w:lang w:val="es-ES"/>
        </w:rPr>
        <w:t xml:space="preserve"> </w:t>
      </w:r>
      <w:r w:rsidR="00F33FEA" w:rsidRPr="00D66CBF">
        <w:rPr>
          <w:rFonts w:ascii="LM Roman 10" w:hAnsi="LM Roman 10"/>
          <w:lang w:val="es-ES"/>
        </w:rPr>
        <w:t>MySQL</w:t>
      </w:r>
      <w:r w:rsidR="00063C82" w:rsidRPr="00D66CBF">
        <w:rPr>
          <w:rFonts w:ascii="LM Roman 10" w:hAnsi="LM Roman 10"/>
          <w:lang w:val="es-ES"/>
        </w:rPr>
        <w:t xml:space="preserve">, </w:t>
      </w:r>
      <w:r w:rsidR="00F33FEA" w:rsidRPr="00D66CBF">
        <w:rPr>
          <w:rFonts w:ascii="LM Roman 10" w:hAnsi="LM Roman 10"/>
          <w:lang w:val="es-ES"/>
        </w:rPr>
        <w:t>Angular</w:t>
      </w:r>
      <w:r w:rsidR="00063C82" w:rsidRPr="00D66CBF">
        <w:rPr>
          <w:rFonts w:ascii="LM Roman 10" w:hAnsi="LM Roman 10"/>
          <w:lang w:val="es-ES"/>
        </w:rPr>
        <w:t xml:space="preserve">, </w:t>
      </w:r>
      <w:r w:rsidR="00F33FEA" w:rsidRPr="00D66CBF">
        <w:rPr>
          <w:rFonts w:ascii="LM Roman 10" w:hAnsi="LM Roman 10"/>
          <w:lang w:val="es-ES"/>
        </w:rPr>
        <w:t>.NET</w:t>
      </w:r>
      <w:r w:rsidR="0057373E" w:rsidRPr="00D66CBF">
        <w:rPr>
          <w:rFonts w:ascii="LM Roman 10" w:hAnsi="LM Roman 10"/>
          <w:lang w:val="es-ES"/>
        </w:rPr>
        <w:t xml:space="preserve"> Core</w:t>
      </w:r>
      <w:r w:rsidR="00063C82" w:rsidRPr="00D66CBF">
        <w:rPr>
          <w:rFonts w:ascii="LM Roman 10" w:hAnsi="LM Roman 10"/>
          <w:lang w:val="es-ES"/>
        </w:rPr>
        <w:t xml:space="preserve">, </w:t>
      </w:r>
      <w:r w:rsidR="0057373E" w:rsidRPr="00D66CBF">
        <w:rPr>
          <w:rFonts w:ascii="LM Roman 10" w:hAnsi="LM Roman 10"/>
          <w:lang w:val="es-ES"/>
        </w:rPr>
        <w:t>Angular Material</w:t>
      </w:r>
      <w:r w:rsidR="00063C82" w:rsidRPr="00D66CBF">
        <w:rPr>
          <w:rFonts w:ascii="LM Roman 10" w:hAnsi="LM Roman 10"/>
          <w:lang w:val="es-ES"/>
        </w:rPr>
        <w:t xml:space="preserve">, </w:t>
      </w:r>
      <w:r w:rsidR="0057373E" w:rsidRPr="00D66CBF">
        <w:rPr>
          <w:rFonts w:ascii="LM Roman 10" w:hAnsi="LM Roman 10"/>
          <w:lang w:val="es-ES"/>
        </w:rPr>
        <w:t>TFG</w:t>
      </w:r>
    </w:p>
    <w:p w14:paraId="2936ECB1" w14:textId="6AE78E39" w:rsidR="00AB1323" w:rsidRPr="00D66CBF" w:rsidRDefault="00DC0C57" w:rsidP="00BE2EBD">
      <w:pPr>
        <w:pStyle w:val="Captulo"/>
        <w:rPr>
          <w:rFonts w:ascii="LM Roman 10" w:hAnsi="LM Roman 10"/>
          <w:lang w:val="en-US"/>
        </w:rPr>
      </w:pPr>
      <w:bookmarkStart w:id="5" w:name="_Toc505373792"/>
      <w:bookmarkStart w:id="6" w:name="_Toc204855945"/>
      <w:bookmarkStart w:id="7" w:name="_Toc208342512"/>
      <w:r w:rsidRPr="00D66CBF">
        <w:rPr>
          <w:rFonts w:ascii="LM Roman 10" w:hAnsi="LM Roman 10"/>
          <w:lang w:val="en-US"/>
        </w:rPr>
        <w:lastRenderedPageBreak/>
        <w:t>Abstract</w:t>
      </w:r>
      <w:bookmarkEnd w:id="5"/>
      <w:bookmarkEnd w:id="6"/>
      <w:bookmarkEnd w:id="7"/>
    </w:p>
    <w:p w14:paraId="6CD9BB8D" w14:textId="102D984D" w:rsidR="00BE2EBD" w:rsidRPr="00D66CBF" w:rsidRDefault="00BE2EBD" w:rsidP="00BE2EBD">
      <w:pPr>
        <w:rPr>
          <w:rFonts w:ascii="LM Roman 10" w:hAnsi="LM Roman 10"/>
          <w:lang w:val="en-US"/>
        </w:rPr>
      </w:pPr>
      <w:r w:rsidRPr="00D66CBF">
        <w:rPr>
          <w:rFonts w:ascii="LM Roman 10" w:hAnsi="LM Roman 10"/>
          <w:lang w:val="en-US"/>
        </w:rPr>
        <w:t>Th</w:t>
      </w:r>
      <w:r w:rsidR="00050089" w:rsidRPr="00D66CBF">
        <w:rPr>
          <w:rFonts w:ascii="LM Roman 10" w:hAnsi="LM Roman 10"/>
          <w:lang w:val="en-US"/>
        </w:rPr>
        <w:t>is</w:t>
      </w:r>
      <w:r w:rsidRPr="00D66CBF">
        <w:rPr>
          <w:rFonts w:ascii="LM Roman 10" w:hAnsi="LM Roman 10"/>
          <w:lang w:val="en-US"/>
        </w:rPr>
        <w:t xml:space="preserve"> Final Degree Project addresses the challenges of managing academic projects, which are often handled through emails, spreadsheets, or closed institutional systems with limited flexibility. These methods lead to inefficiencies, errors, and administrative overload.</w:t>
      </w:r>
    </w:p>
    <w:p w14:paraId="480A8170" w14:textId="77777777" w:rsidR="00BE2EBD" w:rsidRPr="00D66CBF" w:rsidRDefault="00BE2EBD" w:rsidP="00BE2EBD">
      <w:pPr>
        <w:rPr>
          <w:rFonts w:ascii="LM Roman 10" w:hAnsi="LM Roman 10"/>
          <w:lang w:val="en-US"/>
        </w:rPr>
      </w:pPr>
    </w:p>
    <w:p w14:paraId="77FD0F27" w14:textId="73F04230" w:rsidR="00BE2EBD" w:rsidRPr="00D66CBF" w:rsidRDefault="00050089" w:rsidP="00BE2EBD">
      <w:pPr>
        <w:rPr>
          <w:rFonts w:ascii="LM Roman 10" w:hAnsi="LM Roman 10"/>
          <w:lang w:val="en-US"/>
        </w:rPr>
      </w:pPr>
      <w:r w:rsidRPr="00D66CBF">
        <w:rPr>
          <w:rFonts w:ascii="LM Roman 10" w:hAnsi="LM Roman 10"/>
          <w:lang w:val="en-US"/>
        </w:rPr>
        <w:t xml:space="preserve">As a result, </w:t>
      </w:r>
      <w:r w:rsidR="00BE2EBD" w:rsidRPr="00D66CBF">
        <w:rPr>
          <w:rFonts w:ascii="LM Roman 10" w:hAnsi="LM Roman 10"/>
          <w:lang w:val="en-US"/>
        </w:rPr>
        <w:t>TFGInfo is presented as a progressive, cross-platform web application that centralizes the full lifecycle of final projects: creation, assignment, monitoring, and completion. The system defines different user roles (Administrator, Professor, Student) with tailored permissions to ensure security, data integrity, and a role-specific user experience.</w:t>
      </w:r>
    </w:p>
    <w:p w14:paraId="6B870E8C" w14:textId="77777777" w:rsidR="00BE2EBD" w:rsidRPr="00D66CBF" w:rsidRDefault="00BE2EBD" w:rsidP="00BE2EBD">
      <w:pPr>
        <w:rPr>
          <w:rFonts w:ascii="LM Roman 10" w:hAnsi="LM Roman 10"/>
          <w:lang w:val="en-US"/>
        </w:rPr>
      </w:pPr>
    </w:p>
    <w:p w14:paraId="423B308C" w14:textId="77777777" w:rsidR="00BE2EBD" w:rsidRPr="00D66CBF" w:rsidRDefault="00BE2EBD" w:rsidP="00BE2EBD">
      <w:pPr>
        <w:rPr>
          <w:rFonts w:ascii="LM Roman 10" w:hAnsi="LM Roman 10"/>
          <w:lang w:val="en-US"/>
        </w:rPr>
      </w:pPr>
      <w:r w:rsidRPr="00D66CBF">
        <w:rPr>
          <w:rFonts w:ascii="LM Roman 10" w:hAnsi="LM Roman 10"/>
          <w:lang w:val="en-US"/>
        </w:rPr>
        <w:t>The project was developed using an agile methodology with sprints, enabling incremental iterations and early feedback. The chosen technologies include MySQL for the relational database, .NET Core for the backend, and Angular with Angular Material for the frontend, focusing on modularity, scalability, and usability. Accessibility and performance were validated using tools such as WAVE and Lighthouse, while the interface was designed to be responsive and user-friendly across devices.</w:t>
      </w:r>
    </w:p>
    <w:p w14:paraId="16290337" w14:textId="77777777" w:rsidR="00BE2EBD" w:rsidRPr="00D66CBF" w:rsidRDefault="00BE2EBD" w:rsidP="00BE2EBD">
      <w:pPr>
        <w:rPr>
          <w:rFonts w:ascii="LM Roman 10" w:hAnsi="LM Roman 10"/>
          <w:lang w:val="en-US"/>
        </w:rPr>
      </w:pPr>
    </w:p>
    <w:p w14:paraId="73C23B8E" w14:textId="77777777" w:rsidR="00BE2EBD" w:rsidRPr="00D66CBF" w:rsidRDefault="00BE2EBD" w:rsidP="00BE2EBD">
      <w:pPr>
        <w:rPr>
          <w:rFonts w:ascii="LM Roman 10" w:hAnsi="LM Roman 10"/>
          <w:lang w:val="es-ES"/>
        </w:rPr>
      </w:pPr>
      <w:r w:rsidRPr="00D66CBF">
        <w:rPr>
          <w:rFonts w:ascii="LM Roman 10" w:hAnsi="LM Roman 10"/>
          <w:lang w:val="es-ES"/>
        </w:rPr>
        <w:t>Key features include:</w:t>
      </w:r>
    </w:p>
    <w:p w14:paraId="7D73A879" w14:textId="77777777" w:rsidR="00BE2EBD" w:rsidRPr="00D66CBF" w:rsidRDefault="00BE2EBD">
      <w:pPr>
        <w:numPr>
          <w:ilvl w:val="0"/>
          <w:numId w:val="193"/>
        </w:numPr>
        <w:rPr>
          <w:rFonts w:ascii="LM Roman 10" w:hAnsi="LM Roman 10"/>
          <w:lang w:val="en-US"/>
        </w:rPr>
      </w:pPr>
      <w:r w:rsidRPr="00D66CBF">
        <w:rPr>
          <w:rFonts w:ascii="LM Roman 10" w:hAnsi="LM Roman 10"/>
          <w:lang w:val="en-US"/>
        </w:rPr>
        <w:t>User, role, and permission management.</w:t>
      </w:r>
    </w:p>
    <w:p w14:paraId="59132DC1" w14:textId="77777777" w:rsidR="00BE2EBD" w:rsidRPr="00D66CBF" w:rsidRDefault="00BE2EBD">
      <w:pPr>
        <w:numPr>
          <w:ilvl w:val="0"/>
          <w:numId w:val="193"/>
        </w:numPr>
        <w:rPr>
          <w:rFonts w:ascii="LM Roman 10" w:hAnsi="LM Roman 10"/>
          <w:lang w:val="en-US"/>
        </w:rPr>
      </w:pPr>
      <w:r w:rsidRPr="00D66CBF">
        <w:rPr>
          <w:rFonts w:ascii="LM Roman 10" w:hAnsi="LM Roman 10"/>
          <w:lang w:val="en-US"/>
        </w:rPr>
        <w:t>Administration of project lines, reservations, and student requests.</w:t>
      </w:r>
    </w:p>
    <w:p w14:paraId="4FCF326F" w14:textId="77777777" w:rsidR="00BE2EBD" w:rsidRPr="00D66CBF" w:rsidRDefault="00BE2EBD">
      <w:pPr>
        <w:numPr>
          <w:ilvl w:val="0"/>
          <w:numId w:val="193"/>
        </w:numPr>
        <w:rPr>
          <w:rFonts w:ascii="LM Roman 10" w:hAnsi="LM Roman 10"/>
          <w:lang w:val="en-US"/>
        </w:rPr>
      </w:pPr>
      <w:r w:rsidRPr="00D66CBF">
        <w:rPr>
          <w:rFonts w:ascii="LM Roman 10" w:hAnsi="LM Roman 10"/>
          <w:lang w:val="en-US"/>
        </w:rPr>
        <w:t>Creation of workgroups and communication channels between students and supervisors.</w:t>
      </w:r>
    </w:p>
    <w:p w14:paraId="5ACEA6B0" w14:textId="77777777" w:rsidR="00BE2EBD" w:rsidRPr="00D66CBF" w:rsidRDefault="00BE2EBD">
      <w:pPr>
        <w:numPr>
          <w:ilvl w:val="0"/>
          <w:numId w:val="193"/>
        </w:numPr>
        <w:rPr>
          <w:rFonts w:ascii="LM Roman 10" w:hAnsi="LM Roman 10"/>
          <w:lang w:val="es-ES"/>
        </w:rPr>
      </w:pPr>
      <w:r w:rsidRPr="00D66CBF">
        <w:rPr>
          <w:rFonts w:ascii="LM Roman 10" w:hAnsi="LM Roman 10"/>
          <w:lang w:val="es-ES"/>
        </w:rPr>
        <w:t>Automatic email notifications.</w:t>
      </w:r>
    </w:p>
    <w:p w14:paraId="44DD8A06" w14:textId="77777777" w:rsidR="00BE2EBD" w:rsidRPr="00D66CBF" w:rsidRDefault="00BE2EBD">
      <w:pPr>
        <w:numPr>
          <w:ilvl w:val="0"/>
          <w:numId w:val="193"/>
        </w:numPr>
        <w:rPr>
          <w:rFonts w:ascii="LM Roman 10" w:hAnsi="LM Roman 10"/>
          <w:lang w:val="en-US"/>
        </w:rPr>
      </w:pPr>
      <w:r w:rsidRPr="00D66CBF">
        <w:rPr>
          <w:rFonts w:ascii="LM Roman 10" w:hAnsi="LM Roman 10"/>
          <w:lang w:val="en-US"/>
        </w:rPr>
        <w:t>Design focused on accessibility and user experience.</w:t>
      </w:r>
    </w:p>
    <w:p w14:paraId="78E456EC" w14:textId="77777777" w:rsidR="00BE2EBD" w:rsidRPr="00D66CBF" w:rsidRDefault="00BE2EBD" w:rsidP="00BE2EBD">
      <w:pPr>
        <w:rPr>
          <w:rFonts w:ascii="LM Roman 10" w:hAnsi="LM Roman 10"/>
          <w:lang w:val="en-US"/>
        </w:rPr>
      </w:pPr>
    </w:p>
    <w:p w14:paraId="0204EB17" w14:textId="715D1CDC" w:rsidR="00BE2EBD" w:rsidRPr="00D66CBF" w:rsidRDefault="00BE2EBD" w:rsidP="00BE2EBD">
      <w:pPr>
        <w:rPr>
          <w:rFonts w:ascii="LM Roman 10" w:hAnsi="LM Roman 10"/>
          <w:lang w:val="en-US"/>
        </w:rPr>
      </w:pPr>
      <w:r w:rsidRPr="00D66CBF">
        <w:rPr>
          <w:rFonts w:ascii="LM Roman 10" w:hAnsi="LM Roman 10"/>
          <w:lang w:val="en-US"/>
        </w:rPr>
        <w:t xml:space="preserve">The conclusions highlight that TFGInfo bridges the gap between rigid corporate solutions and improvised tools, offering a lightweight, extensible, and user-friendly platform. </w:t>
      </w:r>
    </w:p>
    <w:p w14:paraId="49CDE759" w14:textId="77777777" w:rsidR="00191C4D" w:rsidRPr="00D66CBF" w:rsidRDefault="00191C4D" w:rsidP="00DC0C57">
      <w:pPr>
        <w:rPr>
          <w:rFonts w:ascii="LM Roman 10" w:hAnsi="LM Roman 10"/>
          <w:lang w:val="en-US"/>
        </w:rPr>
      </w:pPr>
    </w:p>
    <w:p w14:paraId="60BE3E5A" w14:textId="4D603282" w:rsidR="00063C82" w:rsidRPr="00D66CBF" w:rsidRDefault="00AB1323" w:rsidP="00063C82">
      <w:pPr>
        <w:rPr>
          <w:rFonts w:ascii="LM Roman 10" w:hAnsi="LM Roman 10"/>
          <w:lang w:val="en-US"/>
        </w:rPr>
      </w:pPr>
      <w:r w:rsidRPr="00D66CBF">
        <w:rPr>
          <w:rFonts w:ascii="LM Roman 10" w:hAnsi="LM Roman 10"/>
          <w:lang w:val="en-US"/>
        </w:rPr>
        <w:t xml:space="preserve">Keywords: </w:t>
      </w:r>
      <w:r w:rsidR="00063C82" w:rsidRPr="00D66CBF">
        <w:rPr>
          <w:rFonts w:ascii="LM Roman 10" w:hAnsi="LM Roman 10"/>
          <w:lang w:val="en-US"/>
        </w:rPr>
        <w:t>MySQL, Angular, .NET Core, Angular Material, TFG</w:t>
      </w:r>
    </w:p>
    <w:p w14:paraId="28283EEC" w14:textId="77777777" w:rsidR="00191C4D" w:rsidRPr="00D66CBF" w:rsidRDefault="00191C4D" w:rsidP="00DC0C57">
      <w:pPr>
        <w:rPr>
          <w:rFonts w:ascii="LM Roman 10" w:hAnsi="LM Roman 10"/>
          <w:lang w:val="en-US"/>
        </w:rPr>
      </w:pPr>
    </w:p>
    <w:p w14:paraId="2B02AEBD" w14:textId="77777777" w:rsidR="00191C4D" w:rsidRPr="00D66CBF" w:rsidRDefault="00191C4D" w:rsidP="00DC0C57">
      <w:pPr>
        <w:rPr>
          <w:rFonts w:ascii="LM Roman 10" w:hAnsi="LM Roman 10"/>
          <w:lang w:val="en-US"/>
        </w:rPr>
      </w:pPr>
    </w:p>
    <w:p w14:paraId="20F65BAF" w14:textId="77777777" w:rsidR="00191C4D" w:rsidRPr="00D66CBF" w:rsidRDefault="00191C4D" w:rsidP="00DC0C57">
      <w:pPr>
        <w:rPr>
          <w:rFonts w:ascii="LM Roman 10" w:hAnsi="LM Roman 10"/>
          <w:lang w:val="en-US"/>
        </w:rPr>
        <w:sectPr w:rsidR="00191C4D" w:rsidRPr="00D66CBF" w:rsidSect="005033DF">
          <w:headerReference w:type="default" r:id="rId19"/>
          <w:pgSz w:w="11900" w:h="16840"/>
          <w:pgMar w:top="1418" w:right="1418" w:bottom="1418" w:left="1701" w:header="720" w:footer="720" w:gutter="0"/>
          <w:pgNumType w:start="1"/>
          <w:cols w:space="720"/>
          <w:noEndnote/>
          <w:docGrid w:linePitch="326"/>
        </w:sectPr>
      </w:pPr>
    </w:p>
    <w:p w14:paraId="262805F1" w14:textId="77777777" w:rsidR="00917B69" w:rsidRPr="00D66CBF" w:rsidRDefault="00917B69" w:rsidP="00415135">
      <w:pPr>
        <w:pStyle w:val="Captulo"/>
        <w:rPr>
          <w:rFonts w:ascii="LM Roman 10" w:hAnsi="LM Roman 10"/>
          <w:lang w:val="es-ES"/>
        </w:rPr>
      </w:pPr>
      <w:bookmarkStart w:id="8" w:name="_Toc505373793"/>
      <w:bookmarkStart w:id="9" w:name="_Toc204855946"/>
      <w:bookmarkStart w:id="10" w:name="_Toc208342513"/>
      <w:r w:rsidRPr="00D66CBF">
        <w:rPr>
          <w:rFonts w:ascii="LM Roman 10" w:hAnsi="LM Roman 10"/>
          <w:lang w:val="es-ES"/>
        </w:rPr>
        <w:lastRenderedPageBreak/>
        <w:t>Índice</w:t>
      </w:r>
      <w:bookmarkEnd w:id="8"/>
      <w:bookmarkEnd w:id="9"/>
      <w:bookmarkEnd w:id="10"/>
    </w:p>
    <w:p w14:paraId="6878BF52" w14:textId="77777777" w:rsidR="00917B69" w:rsidRPr="00D66CBF" w:rsidRDefault="00917B69" w:rsidP="00353A7B">
      <w:pPr>
        <w:rPr>
          <w:rFonts w:ascii="LM Roman 10" w:hAnsi="LM Roman 10"/>
          <w:lang w:val="es-ES"/>
        </w:rPr>
      </w:pPr>
    </w:p>
    <w:sdt>
      <w:sdtPr>
        <w:rPr>
          <w:rFonts w:ascii="LM Roman 10" w:eastAsiaTheme="minorHAnsi" w:hAnsi="LM Roman 10" w:cstheme="minorBidi"/>
          <w:b w:val="0"/>
          <w:bCs w:val="0"/>
          <w:color w:val="auto"/>
          <w:sz w:val="24"/>
          <w:szCs w:val="24"/>
          <w:lang w:val="es-ES"/>
        </w:rPr>
        <w:id w:val="-99338347"/>
        <w:docPartObj>
          <w:docPartGallery w:val="Table of Contents"/>
          <w:docPartUnique/>
        </w:docPartObj>
      </w:sdtPr>
      <w:sdtEndPr>
        <w:rPr>
          <w:lang w:val="es-ES_tradnl"/>
        </w:rPr>
      </w:sdtEndPr>
      <w:sdtContent>
        <w:p w14:paraId="6AF3564B" w14:textId="53811C84" w:rsidR="00C47B8A" w:rsidRPr="00D66CBF" w:rsidRDefault="00C47B8A">
          <w:pPr>
            <w:pStyle w:val="TtuloTDC"/>
            <w:rPr>
              <w:rFonts w:ascii="LM Roman 10" w:hAnsi="LM Roman 10"/>
            </w:rPr>
          </w:pPr>
        </w:p>
        <w:p w14:paraId="058CF301" w14:textId="095AD963" w:rsidR="00275FD8" w:rsidRDefault="00C47B8A">
          <w:pPr>
            <w:pStyle w:val="TDC1"/>
            <w:rPr>
              <w:rFonts w:asciiTheme="minorHAnsi" w:eastAsiaTheme="minorEastAsia" w:hAnsiTheme="minorHAnsi"/>
              <w:b w:val="0"/>
              <w:noProof/>
              <w:kern w:val="2"/>
              <w:lang w:val="es-ES" w:eastAsia="es-ES"/>
              <w14:ligatures w14:val="standardContextual"/>
            </w:rPr>
          </w:pPr>
          <w:r w:rsidRPr="00D66CBF">
            <w:rPr>
              <w:rFonts w:ascii="LM Roman 10" w:hAnsi="LM Roman 10"/>
            </w:rPr>
            <w:fldChar w:fldCharType="begin"/>
          </w:r>
          <w:r w:rsidRPr="00D66CBF">
            <w:rPr>
              <w:rFonts w:ascii="LM Roman 10" w:hAnsi="LM Roman 10"/>
            </w:rPr>
            <w:instrText xml:space="preserve"> TOC \o "1-3" \h \z \u </w:instrText>
          </w:r>
          <w:r w:rsidRPr="00D66CBF">
            <w:rPr>
              <w:rFonts w:ascii="LM Roman 10" w:hAnsi="LM Roman 10"/>
            </w:rPr>
            <w:fldChar w:fldCharType="separate"/>
          </w:r>
          <w:hyperlink w:anchor="_Toc208342511" w:history="1">
            <w:r w:rsidR="00275FD8" w:rsidRPr="00250245">
              <w:rPr>
                <w:rStyle w:val="Hipervnculo"/>
                <w:rFonts w:ascii="LM Roman 10" w:hAnsi="LM Roman 10"/>
                <w:noProof/>
                <w:lang w:val="es-ES"/>
              </w:rPr>
              <w:t>Resumen</w:t>
            </w:r>
            <w:r w:rsidR="00275FD8">
              <w:rPr>
                <w:noProof/>
                <w:webHidden/>
              </w:rPr>
              <w:tab/>
            </w:r>
            <w:r w:rsidR="00275FD8">
              <w:rPr>
                <w:noProof/>
                <w:webHidden/>
              </w:rPr>
              <w:fldChar w:fldCharType="begin"/>
            </w:r>
            <w:r w:rsidR="00275FD8">
              <w:rPr>
                <w:noProof/>
                <w:webHidden/>
              </w:rPr>
              <w:instrText xml:space="preserve"> PAGEREF _Toc208342511 \h </w:instrText>
            </w:r>
            <w:r w:rsidR="00275FD8">
              <w:rPr>
                <w:noProof/>
                <w:webHidden/>
              </w:rPr>
            </w:r>
            <w:r w:rsidR="00275FD8">
              <w:rPr>
                <w:noProof/>
                <w:webHidden/>
              </w:rPr>
              <w:fldChar w:fldCharType="separate"/>
            </w:r>
            <w:r w:rsidR="00275FD8">
              <w:rPr>
                <w:noProof/>
                <w:webHidden/>
              </w:rPr>
              <w:t>1</w:t>
            </w:r>
            <w:r w:rsidR="00275FD8">
              <w:rPr>
                <w:noProof/>
                <w:webHidden/>
              </w:rPr>
              <w:fldChar w:fldCharType="end"/>
            </w:r>
          </w:hyperlink>
        </w:p>
        <w:p w14:paraId="0B53221E" w14:textId="77D43F3C" w:rsidR="00275FD8" w:rsidRDefault="00275FD8">
          <w:pPr>
            <w:pStyle w:val="TDC1"/>
            <w:rPr>
              <w:rFonts w:asciiTheme="minorHAnsi" w:eastAsiaTheme="minorEastAsia" w:hAnsiTheme="minorHAnsi"/>
              <w:b w:val="0"/>
              <w:noProof/>
              <w:kern w:val="2"/>
              <w:lang w:val="es-ES" w:eastAsia="es-ES"/>
              <w14:ligatures w14:val="standardContextual"/>
            </w:rPr>
          </w:pPr>
          <w:hyperlink w:anchor="_Toc208342512" w:history="1">
            <w:r w:rsidRPr="00250245">
              <w:rPr>
                <w:rStyle w:val="Hipervnculo"/>
                <w:rFonts w:ascii="LM Roman 10" w:hAnsi="LM Roman 10"/>
                <w:noProof/>
                <w:lang w:val="en-US"/>
              </w:rPr>
              <w:t>Abstract</w:t>
            </w:r>
            <w:r>
              <w:rPr>
                <w:noProof/>
                <w:webHidden/>
              </w:rPr>
              <w:tab/>
            </w:r>
            <w:r>
              <w:rPr>
                <w:noProof/>
                <w:webHidden/>
              </w:rPr>
              <w:fldChar w:fldCharType="begin"/>
            </w:r>
            <w:r>
              <w:rPr>
                <w:noProof/>
                <w:webHidden/>
              </w:rPr>
              <w:instrText xml:space="preserve"> PAGEREF _Toc208342512 \h </w:instrText>
            </w:r>
            <w:r>
              <w:rPr>
                <w:noProof/>
                <w:webHidden/>
              </w:rPr>
            </w:r>
            <w:r>
              <w:rPr>
                <w:noProof/>
                <w:webHidden/>
              </w:rPr>
              <w:fldChar w:fldCharType="separate"/>
            </w:r>
            <w:r>
              <w:rPr>
                <w:noProof/>
                <w:webHidden/>
              </w:rPr>
              <w:t>1</w:t>
            </w:r>
            <w:r>
              <w:rPr>
                <w:noProof/>
                <w:webHidden/>
              </w:rPr>
              <w:fldChar w:fldCharType="end"/>
            </w:r>
          </w:hyperlink>
        </w:p>
        <w:p w14:paraId="0F508795" w14:textId="7FFD6220" w:rsidR="00275FD8" w:rsidRDefault="00275FD8">
          <w:pPr>
            <w:pStyle w:val="TDC1"/>
            <w:rPr>
              <w:rFonts w:asciiTheme="minorHAnsi" w:eastAsiaTheme="minorEastAsia" w:hAnsiTheme="minorHAnsi"/>
              <w:b w:val="0"/>
              <w:noProof/>
              <w:kern w:val="2"/>
              <w:lang w:val="es-ES" w:eastAsia="es-ES"/>
              <w14:ligatures w14:val="standardContextual"/>
            </w:rPr>
          </w:pPr>
          <w:hyperlink w:anchor="_Toc208342513" w:history="1">
            <w:r w:rsidRPr="00250245">
              <w:rPr>
                <w:rStyle w:val="Hipervnculo"/>
                <w:rFonts w:ascii="LM Roman 10" w:hAnsi="LM Roman 10"/>
                <w:noProof/>
                <w:lang w:val="es-ES"/>
              </w:rPr>
              <w:t>Índice</w:t>
            </w:r>
            <w:r>
              <w:rPr>
                <w:noProof/>
                <w:webHidden/>
              </w:rPr>
              <w:tab/>
            </w:r>
            <w:r>
              <w:rPr>
                <w:noProof/>
                <w:webHidden/>
              </w:rPr>
              <w:fldChar w:fldCharType="begin"/>
            </w:r>
            <w:r>
              <w:rPr>
                <w:noProof/>
                <w:webHidden/>
              </w:rPr>
              <w:instrText xml:space="preserve"> PAGEREF _Toc208342513 \h </w:instrText>
            </w:r>
            <w:r>
              <w:rPr>
                <w:noProof/>
                <w:webHidden/>
              </w:rPr>
            </w:r>
            <w:r>
              <w:rPr>
                <w:noProof/>
                <w:webHidden/>
              </w:rPr>
              <w:fldChar w:fldCharType="separate"/>
            </w:r>
            <w:r>
              <w:rPr>
                <w:noProof/>
                <w:webHidden/>
              </w:rPr>
              <w:t>1</w:t>
            </w:r>
            <w:r>
              <w:rPr>
                <w:noProof/>
                <w:webHidden/>
              </w:rPr>
              <w:fldChar w:fldCharType="end"/>
            </w:r>
          </w:hyperlink>
        </w:p>
        <w:p w14:paraId="1F6E18D3" w14:textId="3F96046B" w:rsidR="00275FD8" w:rsidRDefault="00275FD8">
          <w:pPr>
            <w:pStyle w:val="TDC1"/>
            <w:rPr>
              <w:rFonts w:asciiTheme="minorHAnsi" w:eastAsiaTheme="minorEastAsia" w:hAnsiTheme="minorHAnsi"/>
              <w:b w:val="0"/>
              <w:noProof/>
              <w:kern w:val="2"/>
              <w:lang w:val="es-ES" w:eastAsia="es-ES"/>
              <w14:ligatures w14:val="standardContextual"/>
            </w:rPr>
          </w:pPr>
          <w:hyperlink w:anchor="_Toc208342514" w:history="1">
            <w:r w:rsidRPr="00250245">
              <w:rPr>
                <w:rStyle w:val="Hipervnculo"/>
                <w:rFonts w:ascii="LM Roman 10" w:hAnsi="LM Roman 10"/>
                <w:noProof/>
                <w:lang w:val="en-US"/>
              </w:rPr>
              <w:t>Índice de Ilustraciones</w:t>
            </w:r>
            <w:r>
              <w:rPr>
                <w:noProof/>
                <w:webHidden/>
              </w:rPr>
              <w:tab/>
            </w:r>
            <w:r>
              <w:rPr>
                <w:noProof/>
                <w:webHidden/>
              </w:rPr>
              <w:fldChar w:fldCharType="begin"/>
            </w:r>
            <w:r>
              <w:rPr>
                <w:noProof/>
                <w:webHidden/>
              </w:rPr>
              <w:instrText xml:space="preserve"> PAGEREF _Toc208342514 \h </w:instrText>
            </w:r>
            <w:r>
              <w:rPr>
                <w:noProof/>
                <w:webHidden/>
              </w:rPr>
            </w:r>
            <w:r>
              <w:rPr>
                <w:noProof/>
                <w:webHidden/>
              </w:rPr>
              <w:fldChar w:fldCharType="separate"/>
            </w:r>
            <w:r>
              <w:rPr>
                <w:noProof/>
                <w:webHidden/>
              </w:rPr>
              <w:t>5</w:t>
            </w:r>
            <w:r>
              <w:rPr>
                <w:noProof/>
                <w:webHidden/>
              </w:rPr>
              <w:fldChar w:fldCharType="end"/>
            </w:r>
          </w:hyperlink>
        </w:p>
        <w:p w14:paraId="5DBB2B3F" w14:textId="68766FB5" w:rsidR="00275FD8" w:rsidRDefault="00275FD8">
          <w:pPr>
            <w:pStyle w:val="TDC1"/>
            <w:rPr>
              <w:rFonts w:asciiTheme="minorHAnsi" w:eastAsiaTheme="minorEastAsia" w:hAnsiTheme="minorHAnsi"/>
              <w:b w:val="0"/>
              <w:noProof/>
              <w:kern w:val="2"/>
              <w:lang w:val="es-ES" w:eastAsia="es-ES"/>
              <w14:ligatures w14:val="standardContextual"/>
            </w:rPr>
          </w:pPr>
          <w:hyperlink w:anchor="_Toc208342515" w:history="1">
            <w:r w:rsidRPr="00250245">
              <w:rPr>
                <w:rStyle w:val="Hipervnculo"/>
                <w:rFonts w:ascii="LM Roman 10" w:hAnsi="LM Roman 10"/>
                <w:noProof/>
                <w:highlight w:val="lightGray"/>
              </w:rPr>
              <w:t>Índice de tablas</w:t>
            </w:r>
            <w:r>
              <w:rPr>
                <w:noProof/>
                <w:webHidden/>
              </w:rPr>
              <w:tab/>
            </w:r>
            <w:r>
              <w:rPr>
                <w:noProof/>
                <w:webHidden/>
              </w:rPr>
              <w:fldChar w:fldCharType="begin"/>
            </w:r>
            <w:r>
              <w:rPr>
                <w:noProof/>
                <w:webHidden/>
              </w:rPr>
              <w:instrText xml:space="preserve"> PAGEREF _Toc208342515 \h </w:instrText>
            </w:r>
            <w:r>
              <w:rPr>
                <w:noProof/>
                <w:webHidden/>
              </w:rPr>
            </w:r>
            <w:r>
              <w:rPr>
                <w:noProof/>
                <w:webHidden/>
              </w:rPr>
              <w:fldChar w:fldCharType="separate"/>
            </w:r>
            <w:r>
              <w:rPr>
                <w:noProof/>
                <w:webHidden/>
              </w:rPr>
              <w:t>7</w:t>
            </w:r>
            <w:r>
              <w:rPr>
                <w:noProof/>
                <w:webHidden/>
              </w:rPr>
              <w:fldChar w:fldCharType="end"/>
            </w:r>
          </w:hyperlink>
        </w:p>
        <w:p w14:paraId="7076EC7F" w14:textId="32F8B68F" w:rsidR="00275FD8" w:rsidRDefault="00275FD8">
          <w:pPr>
            <w:pStyle w:val="TDC1"/>
            <w:rPr>
              <w:rFonts w:asciiTheme="minorHAnsi" w:eastAsiaTheme="minorEastAsia" w:hAnsiTheme="minorHAnsi"/>
              <w:b w:val="0"/>
              <w:noProof/>
              <w:kern w:val="2"/>
              <w:lang w:val="es-ES" w:eastAsia="es-ES"/>
              <w14:ligatures w14:val="standardContextual"/>
            </w:rPr>
          </w:pPr>
          <w:hyperlink w:anchor="_Toc208342516" w:history="1">
            <w:r w:rsidRPr="00250245">
              <w:rPr>
                <w:rStyle w:val="Hipervnculo"/>
                <w:rFonts w:ascii="LM Roman 10" w:hAnsi="LM Roman 10"/>
                <w:noProof/>
              </w:rPr>
              <w:t>Introducción</w:t>
            </w:r>
            <w:r>
              <w:rPr>
                <w:noProof/>
                <w:webHidden/>
              </w:rPr>
              <w:tab/>
            </w:r>
            <w:r>
              <w:rPr>
                <w:noProof/>
                <w:webHidden/>
              </w:rPr>
              <w:fldChar w:fldCharType="begin"/>
            </w:r>
            <w:r>
              <w:rPr>
                <w:noProof/>
                <w:webHidden/>
              </w:rPr>
              <w:instrText xml:space="preserve"> PAGEREF _Toc208342516 \h </w:instrText>
            </w:r>
            <w:r>
              <w:rPr>
                <w:noProof/>
                <w:webHidden/>
              </w:rPr>
            </w:r>
            <w:r>
              <w:rPr>
                <w:noProof/>
                <w:webHidden/>
              </w:rPr>
              <w:fldChar w:fldCharType="separate"/>
            </w:r>
            <w:r>
              <w:rPr>
                <w:noProof/>
                <w:webHidden/>
              </w:rPr>
              <w:t>8</w:t>
            </w:r>
            <w:r>
              <w:rPr>
                <w:noProof/>
                <w:webHidden/>
              </w:rPr>
              <w:fldChar w:fldCharType="end"/>
            </w:r>
          </w:hyperlink>
        </w:p>
        <w:p w14:paraId="1D5BB176" w14:textId="76447C4D"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17" w:history="1">
            <w:r w:rsidRPr="00250245">
              <w:rPr>
                <w:rStyle w:val="Hipervnculo"/>
                <w:rFonts w:ascii="LM Roman 10" w:hAnsi="LM Roman 10"/>
                <w:lang w:val="es-ES"/>
              </w:rPr>
              <w:t>1.1.</w:t>
            </w:r>
            <w:r w:rsidRPr="00250245">
              <w:rPr>
                <w:rStyle w:val="Hipervnculo"/>
                <w:rFonts w:ascii="LM Roman 10" w:hAnsi="LM Roman 10"/>
              </w:rPr>
              <w:t xml:space="preserve"> Motivación</w:t>
            </w:r>
            <w:r>
              <w:rPr>
                <w:webHidden/>
              </w:rPr>
              <w:tab/>
            </w:r>
            <w:r>
              <w:rPr>
                <w:webHidden/>
              </w:rPr>
              <w:fldChar w:fldCharType="begin"/>
            </w:r>
            <w:r>
              <w:rPr>
                <w:webHidden/>
              </w:rPr>
              <w:instrText xml:space="preserve"> PAGEREF _Toc208342517 \h </w:instrText>
            </w:r>
            <w:r>
              <w:rPr>
                <w:webHidden/>
              </w:rPr>
            </w:r>
            <w:r>
              <w:rPr>
                <w:webHidden/>
              </w:rPr>
              <w:fldChar w:fldCharType="separate"/>
            </w:r>
            <w:r>
              <w:rPr>
                <w:webHidden/>
              </w:rPr>
              <w:t>8</w:t>
            </w:r>
            <w:r>
              <w:rPr>
                <w:webHidden/>
              </w:rPr>
              <w:fldChar w:fldCharType="end"/>
            </w:r>
          </w:hyperlink>
        </w:p>
        <w:p w14:paraId="61B3AFF1" w14:textId="034476B5"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18" w:history="1">
            <w:r w:rsidRPr="00250245">
              <w:rPr>
                <w:rStyle w:val="Hipervnculo"/>
                <w:rFonts w:ascii="LM Roman 10" w:hAnsi="LM Roman 10"/>
                <w:lang w:val="es-ES"/>
              </w:rPr>
              <w:t>1.2.</w:t>
            </w:r>
            <w:r w:rsidRPr="00250245">
              <w:rPr>
                <w:rStyle w:val="Hipervnculo"/>
                <w:rFonts w:ascii="LM Roman 10" w:hAnsi="LM Roman 10"/>
              </w:rPr>
              <w:t xml:space="preserve"> Objetivos</w:t>
            </w:r>
            <w:r>
              <w:rPr>
                <w:webHidden/>
              </w:rPr>
              <w:tab/>
            </w:r>
            <w:r>
              <w:rPr>
                <w:webHidden/>
              </w:rPr>
              <w:fldChar w:fldCharType="begin"/>
            </w:r>
            <w:r>
              <w:rPr>
                <w:webHidden/>
              </w:rPr>
              <w:instrText xml:space="preserve"> PAGEREF _Toc208342518 \h </w:instrText>
            </w:r>
            <w:r>
              <w:rPr>
                <w:webHidden/>
              </w:rPr>
            </w:r>
            <w:r>
              <w:rPr>
                <w:webHidden/>
              </w:rPr>
              <w:fldChar w:fldCharType="separate"/>
            </w:r>
            <w:r>
              <w:rPr>
                <w:webHidden/>
              </w:rPr>
              <w:t>9</w:t>
            </w:r>
            <w:r>
              <w:rPr>
                <w:webHidden/>
              </w:rPr>
              <w:fldChar w:fldCharType="end"/>
            </w:r>
          </w:hyperlink>
        </w:p>
        <w:p w14:paraId="4571939B" w14:textId="072B5CB5"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19" w:history="1">
            <w:r w:rsidRPr="00250245">
              <w:rPr>
                <w:rStyle w:val="Hipervnculo"/>
                <w:lang w:val="es-ES"/>
              </w:rPr>
              <w:t>1.3.</w:t>
            </w:r>
            <w:r w:rsidRPr="00250245">
              <w:rPr>
                <w:rStyle w:val="Hipervnculo"/>
              </w:rPr>
              <w:t xml:space="preserve"> Antecedentes</w:t>
            </w:r>
            <w:r>
              <w:rPr>
                <w:webHidden/>
              </w:rPr>
              <w:tab/>
            </w:r>
            <w:r>
              <w:rPr>
                <w:webHidden/>
              </w:rPr>
              <w:fldChar w:fldCharType="begin"/>
            </w:r>
            <w:r>
              <w:rPr>
                <w:webHidden/>
              </w:rPr>
              <w:instrText xml:space="preserve"> PAGEREF _Toc208342519 \h </w:instrText>
            </w:r>
            <w:r>
              <w:rPr>
                <w:webHidden/>
              </w:rPr>
            </w:r>
            <w:r>
              <w:rPr>
                <w:webHidden/>
              </w:rPr>
              <w:fldChar w:fldCharType="separate"/>
            </w:r>
            <w:r>
              <w:rPr>
                <w:webHidden/>
              </w:rPr>
              <w:t>10</w:t>
            </w:r>
            <w:r>
              <w:rPr>
                <w:webHidden/>
              </w:rPr>
              <w:fldChar w:fldCharType="end"/>
            </w:r>
          </w:hyperlink>
        </w:p>
        <w:p w14:paraId="31388018" w14:textId="2A3847B6"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20" w:history="1">
            <w:r w:rsidRPr="00250245">
              <w:rPr>
                <w:rStyle w:val="Hipervnculo"/>
                <w:rFonts w:ascii="LM Roman 10" w:hAnsi="LM Roman 10"/>
                <w:lang w:val="es-ES"/>
              </w:rPr>
              <w:t>1.4.</w:t>
            </w:r>
            <w:r w:rsidRPr="00250245">
              <w:rPr>
                <w:rStyle w:val="Hipervnculo"/>
                <w:rFonts w:ascii="LM Roman 10" w:hAnsi="LM Roman 10"/>
              </w:rPr>
              <w:t xml:space="preserve"> Metodología</w:t>
            </w:r>
            <w:r>
              <w:rPr>
                <w:webHidden/>
              </w:rPr>
              <w:tab/>
            </w:r>
            <w:r>
              <w:rPr>
                <w:webHidden/>
              </w:rPr>
              <w:fldChar w:fldCharType="begin"/>
            </w:r>
            <w:r>
              <w:rPr>
                <w:webHidden/>
              </w:rPr>
              <w:instrText xml:space="preserve"> PAGEREF _Toc208342520 \h </w:instrText>
            </w:r>
            <w:r>
              <w:rPr>
                <w:webHidden/>
              </w:rPr>
            </w:r>
            <w:r>
              <w:rPr>
                <w:webHidden/>
              </w:rPr>
              <w:fldChar w:fldCharType="separate"/>
            </w:r>
            <w:r>
              <w:rPr>
                <w:webHidden/>
              </w:rPr>
              <w:t>11</w:t>
            </w:r>
            <w:r>
              <w:rPr>
                <w:webHidden/>
              </w:rPr>
              <w:fldChar w:fldCharType="end"/>
            </w:r>
          </w:hyperlink>
        </w:p>
        <w:p w14:paraId="5F96E9F0" w14:textId="152836A6"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21" w:history="1">
            <w:r w:rsidRPr="00250245">
              <w:rPr>
                <w:rStyle w:val="Hipervnculo"/>
                <w:rFonts w:ascii="LM Roman 10" w:hAnsi="LM Roman 10"/>
              </w:rPr>
              <w:t>1.4.1. Sprints</w:t>
            </w:r>
            <w:r>
              <w:rPr>
                <w:webHidden/>
              </w:rPr>
              <w:tab/>
            </w:r>
            <w:r>
              <w:rPr>
                <w:webHidden/>
              </w:rPr>
              <w:fldChar w:fldCharType="begin"/>
            </w:r>
            <w:r>
              <w:rPr>
                <w:webHidden/>
              </w:rPr>
              <w:instrText xml:space="preserve"> PAGEREF _Toc208342521 \h </w:instrText>
            </w:r>
            <w:r>
              <w:rPr>
                <w:webHidden/>
              </w:rPr>
            </w:r>
            <w:r>
              <w:rPr>
                <w:webHidden/>
              </w:rPr>
              <w:fldChar w:fldCharType="separate"/>
            </w:r>
            <w:r>
              <w:rPr>
                <w:webHidden/>
              </w:rPr>
              <w:t>12</w:t>
            </w:r>
            <w:r>
              <w:rPr>
                <w:webHidden/>
              </w:rPr>
              <w:fldChar w:fldCharType="end"/>
            </w:r>
          </w:hyperlink>
        </w:p>
        <w:p w14:paraId="3B99987E" w14:textId="2504B572"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22" w:history="1">
            <w:r w:rsidRPr="00250245">
              <w:rPr>
                <w:rStyle w:val="Hipervnculo"/>
                <w:rFonts w:ascii="LM Roman 10" w:hAnsi="LM Roman 10"/>
                <w:lang w:val="es-ES"/>
              </w:rPr>
              <w:t>1.5.</w:t>
            </w:r>
            <w:r w:rsidRPr="00250245">
              <w:rPr>
                <w:rStyle w:val="Hipervnculo"/>
                <w:rFonts w:ascii="LM Roman 10" w:hAnsi="LM Roman 10"/>
              </w:rPr>
              <w:t xml:space="preserve"> Organización del documento</w:t>
            </w:r>
            <w:r>
              <w:rPr>
                <w:webHidden/>
              </w:rPr>
              <w:tab/>
            </w:r>
            <w:r>
              <w:rPr>
                <w:webHidden/>
              </w:rPr>
              <w:fldChar w:fldCharType="begin"/>
            </w:r>
            <w:r>
              <w:rPr>
                <w:webHidden/>
              </w:rPr>
              <w:instrText xml:space="preserve"> PAGEREF _Toc208342522 \h </w:instrText>
            </w:r>
            <w:r>
              <w:rPr>
                <w:webHidden/>
              </w:rPr>
            </w:r>
            <w:r>
              <w:rPr>
                <w:webHidden/>
              </w:rPr>
              <w:fldChar w:fldCharType="separate"/>
            </w:r>
            <w:r>
              <w:rPr>
                <w:webHidden/>
              </w:rPr>
              <w:t>20</w:t>
            </w:r>
            <w:r>
              <w:rPr>
                <w:webHidden/>
              </w:rPr>
              <w:fldChar w:fldCharType="end"/>
            </w:r>
          </w:hyperlink>
        </w:p>
        <w:p w14:paraId="0E7C00BA" w14:textId="7ADD89A1" w:rsidR="00275FD8" w:rsidRDefault="00275FD8">
          <w:pPr>
            <w:pStyle w:val="TDC1"/>
            <w:rPr>
              <w:rFonts w:asciiTheme="minorHAnsi" w:eastAsiaTheme="minorEastAsia" w:hAnsiTheme="minorHAnsi"/>
              <w:b w:val="0"/>
              <w:noProof/>
              <w:kern w:val="2"/>
              <w:lang w:val="es-ES" w:eastAsia="es-ES"/>
              <w14:ligatures w14:val="standardContextual"/>
            </w:rPr>
          </w:pPr>
          <w:hyperlink w:anchor="_Toc208342523" w:history="1">
            <w:r w:rsidRPr="00250245">
              <w:rPr>
                <w:rStyle w:val="Hipervnculo"/>
                <w:rFonts w:ascii="LM Roman 10" w:hAnsi="LM Roman 10"/>
                <w:noProof/>
              </w:rPr>
              <w:t>Tecnologías y Herramientas</w:t>
            </w:r>
            <w:r>
              <w:rPr>
                <w:noProof/>
                <w:webHidden/>
              </w:rPr>
              <w:tab/>
            </w:r>
            <w:r>
              <w:rPr>
                <w:noProof/>
                <w:webHidden/>
              </w:rPr>
              <w:fldChar w:fldCharType="begin"/>
            </w:r>
            <w:r>
              <w:rPr>
                <w:noProof/>
                <w:webHidden/>
              </w:rPr>
              <w:instrText xml:space="preserve"> PAGEREF _Toc208342523 \h </w:instrText>
            </w:r>
            <w:r>
              <w:rPr>
                <w:noProof/>
                <w:webHidden/>
              </w:rPr>
            </w:r>
            <w:r>
              <w:rPr>
                <w:noProof/>
                <w:webHidden/>
              </w:rPr>
              <w:fldChar w:fldCharType="separate"/>
            </w:r>
            <w:r>
              <w:rPr>
                <w:noProof/>
                <w:webHidden/>
              </w:rPr>
              <w:t>22</w:t>
            </w:r>
            <w:r>
              <w:rPr>
                <w:noProof/>
                <w:webHidden/>
              </w:rPr>
              <w:fldChar w:fldCharType="end"/>
            </w:r>
          </w:hyperlink>
        </w:p>
        <w:p w14:paraId="4634A913" w14:textId="351264B9"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24" w:history="1">
            <w:r w:rsidRPr="00250245">
              <w:rPr>
                <w:rStyle w:val="Hipervnculo"/>
                <w:rFonts w:ascii="LM Roman 10" w:hAnsi="LM Roman 10"/>
                <w:lang w:val="es-ES"/>
              </w:rPr>
              <w:t>2.1.</w:t>
            </w:r>
            <w:r w:rsidRPr="00250245">
              <w:rPr>
                <w:rStyle w:val="Hipervnculo"/>
                <w:rFonts w:ascii="LM Roman 10" w:hAnsi="LM Roman 10"/>
              </w:rPr>
              <w:t xml:space="preserve"> Base de Datos</w:t>
            </w:r>
            <w:r>
              <w:rPr>
                <w:webHidden/>
              </w:rPr>
              <w:tab/>
            </w:r>
            <w:r>
              <w:rPr>
                <w:webHidden/>
              </w:rPr>
              <w:fldChar w:fldCharType="begin"/>
            </w:r>
            <w:r>
              <w:rPr>
                <w:webHidden/>
              </w:rPr>
              <w:instrText xml:space="preserve"> PAGEREF _Toc208342524 \h </w:instrText>
            </w:r>
            <w:r>
              <w:rPr>
                <w:webHidden/>
              </w:rPr>
            </w:r>
            <w:r>
              <w:rPr>
                <w:webHidden/>
              </w:rPr>
              <w:fldChar w:fldCharType="separate"/>
            </w:r>
            <w:r>
              <w:rPr>
                <w:webHidden/>
              </w:rPr>
              <w:t>22</w:t>
            </w:r>
            <w:r>
              <w:rPr>
                <w:webHidden/>
              </w:rPr>
              <w:fldChar w:fldCharType="end"/>
            </w:r>
          </w:hyperlink>
        </w:p>
        <w:p w14:paraId="6D471F02" w14:textId="5ACB5E8E"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25" w:history="1">
            <w:r w:rsidRPr="00250245">
              <w:rPr>
                <w:rStyle w:val="Hipervnculo"/>
                <w:rFonts w:ascii="LM Roman 10" w:hAnsi="LM Roman 10"/>
                <w:lang w:val="es-ES"/>
              </w:rPr>
              <w:t>2.2.</w:t>
            </w:r>
            <w:r w:rsidRPr="00250245">
              <w:rPr>
                <w:rStyle w:val="Hipervnculo"/>
                <w:rFonts w:ascii="LM Roman 10" w:hAnsi="LM Roman 10"/>
              </w:rPr>
              <w:t xml:space="preserve"> Servidor de Backend</w:t>
            </w:r>
            <w:r>
              <w:rPr>
                <w:webHidden/>
              </w:rPr>
              <w:tab/>
            </w:r>
            <w:r>
              <w:rPr>
                <w:webHidden/>
              </w:rPr>
              <w:fldChar w:fldCharType="begin"/>
            </w:r>
            <w:r>
              <w:rPr>
                <w:webHidden/>
              </w:rPr>
              <w:instrText xml:space="preserve"> PAGEREF _Toc208342525 \h </w:instrText>
            </w:r>
            <w:r>
              <w:rPr>
                <w:webHidden/>
              </w:rPr>
            </w:r>
            <w:r>
              <w:rPr>
                <w:webHidden/>
              </w:rPr>
              <w:fldChar w:fldCharType="separate"/>
            </w:r>
            <w:r>
              <w:rPr>
                <w:webHidden/>
              </w:rPr>
              <w:t>23</w:t>
            </w:r>
            <w:r>
              <w:rPr>
                <w:webHidden/>
              </w:rPr>
              <w:fldChar w:fldCharType="end"/>
            </w:r>
          </w:hyperlink>
        </w:p>
        <w:p w14:paraId="5C7D7926" w14:textId="19227F43"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26" w:history="1">
            <w:r w:rsidRPr="00250245">
              <w:rPr>
                <w:rStyle w:val="Hipervnculo"/>
                <w:rFonts w:ascii="LM Roman 10" w:hAnsi="LM Roman 10"/>
                <w:lang w:val="es-ES"/>
              </w:rPr>
              <w:t>2.2.1. Swagger</w:t>
            </w:r>
            <w:r>
              <w:rPr>
                <w:webHidden/>
              </w:rPr>
              <w:tab/>
            </w:r>
            <w:r>
              <w:rPr>
                <w:webHidden/>
              </w:rPr>
              <w:fldChar w:fldCharType="begin"/>
            </w:r>
            <w:r>
              <w:rPr>
                <w:webHidden/>
              </w:rPr>
              <w:instrText xml:space="preserve"> PAGEREF _Toc208342526 \h </w:instrText>
            </w:r>
            <w:r>
              <w:rPr>
                <w:webHidden/>
              </w:rPr>
            </w:r>
            <w:r>
              <w:rPr>
                <w:webHidden/>
              </w:rPr>
              <w:fldChar w:fldCharType="separate"/>
            </w:r>
            <w:r>
              <w:rPr>
                <w:webHidden/>
              </w:rPr>
              <w:t>23</w:t>
            </w:r>
            <w:r>
              <w:rPr>
                <w:webHidden/>
              </w:rPr>
              <w:fldChar w:fldCharType="end"/>
            </w:r>
          </w:hyperlink>
        </w:p>
        <w:p w14:paraId="549D9686" w14:textId="4877D689"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27" w:history="1">
            <w:r w:rsidRPr="00250245">
              <w:rPr>
                <w:rStyle w:val="Hipervnculo"/>
                <w:rFonts w:ascii="LM Roman 10" w:hAnsi="LM Roman 10"/>
                <w:lang w:val="es-ES"/>
              </w:rPr>
              <w:t>2.3.</w:t>
            </w:r>
            <w:r w:rsidRPr="00250245">
              <w:rPr>
                <w:rStyle w:val="Hipervnculo"/>
                <w:rFonts w:ascii="LM Roman 10" w:hAnsi="LM Roman 10"/>
              </w:rPr>
              <w:t xml:space="preserve"> Aplicación de Frontend</w:t>
            </w:r>
            <w:r>
              <w:rPr>
                <w:webHidden/>
              </w:rPr>
              <w:tab/>
            </w:r>
            <w:r>
              <w:rPr>
                <w:webHidden/>
              </w:rPr>
              <w:fldChar w:fldCharType="begin"/>
            </w:r>
            <w:r>
              <w:rPr>
                <w:webHidden/>
              </w:rPr>
              <w:instrText xml:space="preserve"> PAGEREF _Toc208342527 \h </w:instrText>
            </w:r>
            <w:r>
              <w:rPr>
                <w:webHidden/>
              </w:rPr>
            </w:r>
            <w:r>
              <w:rPr>
                <w:webHidden/>
              </w:rPr>
              <w:fldChar w:fldCharType="separate"/>
            </w:r>
            <w:r>
              <w:rPr>
                <w:webHidden/>
              </w:rPr>
              <w:t>24</w:t>
            </w:r>
            <w:r>
              <w:rPr>
                <w:webHidden/>
              </w:rPr>
              <w:fldChar w:fldCharType="end"/>
            </w:r>
          </w:hyperlink>
        </w:p>
        <w:p w14:paraId="3CA465DA" w14:textId="748B8C29"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28" w:history="1">
            <w:r w:rsidRPr="00250245">
              <w:rPr>
                <w:rStyle w:val="Hipervnculo"/>
                <w:rFonts w:ascii="LM Roman 10" w:hAnsi="LM Roman 10"/>
                <w:lang w:val="es-ES"/>
              </w:rPr>
              <w:t>2.4.</w:t>
            </w:r>
            <w:r w:rsidRPr="00250245">
              <w:rPr>
                <w:rStyle w:val="Hipervnculo"/>
                <w:rFonts w:ascii="LM Roman 10" w:hAnsi="LM Roman 10"/>
              </w:rPr>
              <w:t xml:space="preserve"> Desarrollo del código</w:t>
            </w:r>
            <w:r>
              <w:rPr>
                <w:webHidden/>
              </w:rPr>
              <w:tab/>
            </w:r>
            <w:r>
              <w:rPr>
                <w:webHidden/>
              </w:rPr>
              <w:fldChar w:fldCharType="begin"/>
            </w:r>
            <w:r>
              <w:rPr>
                <w:webHidden/>
              </w:rPr>
              <w:instrText xml:space="preserve"> PAGEREF _Toc208342528 \h </w:instrText>
            </w:r>
            <w:r>
              <w:rPr>
                <w:webHidden/>
              </w:rPr>
            </w:r>
            <w:r>
              <w:rPr>
                <w:webHidden/>
              </w:rPr>
              <w:fldChar w:fldCharType="separate"/>
            </w:r>
            <w:r>
              <w:rPr>
                <w:webHidden/>
              </w:rPr>
              <w:t>25</w:t>
            </w:r>
            <w:r>
              <w:rPr>
                <w:webHidden/>
              </w:rPr>
              <w:fldChar w:fldCharType="end"/>
            </w:r>
          </w:hyperlink>
        </w:p>
        <w:p w14:paraId="09E42780" w14:textId="40C3F80B"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29" w:history="1">
            <w:r w:rsidRPr="00250245">
              <w:rPr>
                <w:rStyle w:val="Hipervnculo"/>
                <w:rFonts w:ascii="LM Roman 10" w:hAnsi="LM Roman 10"/>
                <w:lang w:val="es-ES"/>
              </w:rPr>
              <w:t>2.5.</w:t>
            </w:r>
            <w:r w:rsidRPr="00250245">
              <w:rPr>
                <w:rStyle w:val="Hipervnculo"/>
                <w:rFonts w:ascii="LM Roman 10" w:hAnsi="LM Roman 10"/>
              </w:rPr>
              <w:t xml:space="preserve"> Creación de diagramas y bocetos</w:t>
            </w:r>
            <w:r>
              <w:rPr>
                <w:webHidden/>
              </w:rPr>
              <w:tab/>
            </w:r>
            <w:r>
              <w:rPr>
                <w:webHidden/>
              </w:rPr>
              <w:fldChar w:fldCharType="begin"/>
            </w:r>
            <w:r>
              <w:rPr>
                <w:webHidden/>
              </w:rPr>
              <w:instrText xml:space="preserve"> PAGEREF _Toc208342529 \h </w:instrText>
            </w:r>
            <w:r>
              <w:rPr>
                <w:webHidden/>
              </w:rPr>
            </w:r>
            <w:r>
              <w:rPr>
                <w:webHidden/>
              </w:rPr>
              <w:fldChar w:fldCharType="separate"/>
            </w:r>
            <w:r>
              <w:rPr>
                <w:webHidden/>
              </w:rPr>
              <w:t>26</w:t>
            </w:r>
            <w:r>
              <w:rPr>
                <w:webHidden/>
              </w:rPr>
              <w:fldChar w:fldCharType="end"/>
            </w:r>
          </w:hyperlink>
        </w:p>
        <w:p w14:paraId="10CC2209" w14:textId="26EA56C9"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30" w:history="1">
            <w:r w:rsidRPr="00250245">
              <w:rPr>
                <w:rStyle w:val="Hipervnculo"/>
                <w:rFonts w:ascii="LM Roman 10" w:hAnsi="LM Roman 10"/>
              </w:rPr>
              <w:t>2.5.1. Diagramas</w:t>
            </w:r>
            <w:r>
              <w:rPr>
                <w:webHidden/>
              </w:rPr>
              <w:tab/>
            </w:r>
            <w:r>
              <w:rPr>
                <w:webHidden/>
              </w:rPr>
              <w:fldChar w:fldCharType="begin"/>
            </w:r>
            <w:r>
              <w:rPr>
                <w:webHidden/>
              </w:rPr>
              <w:instrText xml:space="preserve"> PAGEREF _Toc208342530 \h </w:instrText>
            </w:r>
            <w:r>
              <w:rPr>
                <w:webHidden/>
              </w:rPr>
            </w:r>
            <w:r>
              <w:rPr>
                <w:webHidden/>
              </w:rPr>
              <w:fldChar w:fldCharType="separate"/>
            </w:r>
            <w:r>
              <w:rPr>
                <w:webHidden/>
              </w:rPr>
              <w:t>26</w:t>
            </w:r>
            <w:r>
              <w:rPr>
                <w:webHidden/>
              </w:rPr>
              <w:fldChar w:fldCharType="end"/>
            </w:r>
          </w:hyperlink>
        </w:p>
        <w:p w14:paraId="02426028" w14:textId="1212DEBF"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31" w:history="1">
            <w:r w:rsidRPr="00250245">
              <w:rPr>
                <w:rStyle w:val="Hipervnculo"/>
                <w:rFonts w:ascii="LM Roman 10" w:hAnsi="LM Roman 10"/>
                <w:lang w:val="es-ES"/>
              </w:rPr>
              <w:t>2.5.2. Bocetos</w:t>
            </w:r>
            <w:r>
              <w:rPr>
                <w:webHidden/>
              </w:rPr>
              <w:tab/>
            </w:r>
            <w:r>
              <w:rPr>
                <w:webHidden/>
              </w:rPr>
              <w:fldChar w:fldCharType="begin"/>
            </w:r>
            <w:r>
              <w:rPr>
                <w:webHidden/>
              </w:rPr>
              <w:instrText xml:space="preserve"> PAGEREF _Toc208342531 \h </w:instrText>
            </w:r>
            <w:r>
              <w:rPr>
                <w:webHidden/>
              </w:rPr>
            </w:r>
            <w:r>
              <w:rPr>
                <w:webHidden/>
              </w:rPr>
              <w:fldChar w:fldCharType="separate"/>
            </w:r>
            <w:r>
              <w:rPr>
                <w:webHidden/>
              </w:rPr>
              <w:t>26</w:t>
            </w:r>
            <w:r>
              <w:rPr>
                <w:webHidden/>
              </w:rPr>
              <w:fldChar w:fldCharType="end"/>
            </w:r>
          </w:hyperlink>
        </w:p>
        <w:p w14:paraId="476F8A70" w14:textId="5D52199A" w:rsidR="00275FD8" w:rsidRDefault="00275FD8">
          <w:pPr>
            <w:pStyle w:val="TDC1"/>
            <w:rPr>
              <w:rFonts w:asciiTheme="minorHAnsi" w:eastAsiaTheme="minorEastAsia" w:hAnsiTheme="minorHAnsi"/>
              <w:b w:val="0"/>
              <w:noProof/>
              <w:kern w:val="2"/>
              <w:lang w:val="es-ES" w:eastAsia="es-ES"/>
              <w14:ligatures w14:val="standardContextual"/>
            </w:rPr>
          </w:pPr>
          <w:hyperlink w:anchor="_Toc208342532" w:history="1">
            <w:r w:rsidRPr="00250245">
              <w:rPr>
                <w:rStyle w:val="Hipervnculo"/>
                <w:rFonts w:ascii="LM Roman 10" w:hAnsi="LM Roman 10"/>
                <w:noProof/>
              </w:rPr>
              <w:t>Especificación y análisis</w:t>
            </w:r>
            <w:r>
              <w:rPr>
                <w:noProof/>
                <w:webHidden/>
              </w:rPr>
              <w:tab/>
            </w:r>
            <w:r>
              <w:rPr>
                <w:noProof/>
                <w:webHidden/>
              </w:rPr>
              <w:fldChar w:fldCharType="begin"/>
            </w:r>
            <w:r>
              <w:rPr>
                <w:noProof/>
                <w:webHidden/>
              </w:rPr>
              <w:instrText xml:space="preserve"> PAGEREF _Toc208342532 \h </w:instrText>
            </w:r>
            <w:r>
              <w:rPr>
                <w:noProof/>
                <w:webHidden/>
              </w:rPr>
            </w:r>
            <w:r>
              <w:rPr>
                <w:noProof/>
                <w:webHidden/>
              </w:rPr>
              <w:fldChar w:fldCharType="separate"/>
            </w:r>
            <w:r>
              <w:rPr>
                <w:noProof/>
                <w:webHidden/>
              </w:rPr>
              <w:t>28</w:t>
            </w:r>
            <w:r>
              <w:rPr>
                <w:noProof/>
                <w:webHidden/>
              </w:rPr>
              <w:fldChar w:fldCharType="end"/>
            </w:r>
          </w:hyperlink>
        </w:p>
        <w:p w14:paraId="1D1ED577" w14:textId="55B2664B"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33" w:history="1">
            <w:r w:rsidRPr="00250245">
              <w:rPr>
                <w:rStyle w:val="Hipervnculo"/>
                <w:rFonts w:ascii="LM Roman 10" w:hAnsi="LM Roman 10"/>
                <w:lang w:val="es-ES"/>
              </w:rPr>
              <w:t>3.1.</w:t>
            </w:r>
            <w:r w:rsidRPr="00250245">
              <w:rPr>
                <w:rStyle w:val="Hipervnculo"/>
                <w:rFonts w:ascii="LM Roman 10" w:hAnsi="LM Roman 10"/>
              </w:rPr>
              <w:t xml:space="preserve"> Gestión de riesgos</w:t>
            </w:r>
            <w:r>
              <w:rPr>
                <w:webHidden/>
              </w:rPr>
              <w:tab/>
            </w:r>
            <w:r>
              <w:rPr>
                <w:webHidden/>
              </w:rPr>
              <w:fldChar w:fldCharType="begin"/>
            </w:r>
            <w:r>
              <w:rPr>
                <w:webHidden/>
              </w:rPr>
              <w:instrText xml:space="preserve"> PAGEREF _Toc208342533 \h </w:instrText>
            </w:r>
            <w:r>
              <w:rPr>
                <w:webHidden/>
              </w:rPr>
            </w:r>
            <w:r>
              <w:rPr>
                <w:webHidden/>
              </w:rPr>
              <w:fldChar w:fldCharType="separate"/>
            </w:r>
            <w:r>
              <w:rPr>
                <w:webHidden/>
              </w:rPr>
              <w:t>28</w:t>
            </w:r>
            <w:r>
              <w:rPr>
                <w:webHidden/>
              </w:rPr>
              <w:fldChar w:fldCharType="end"/>
            </w:r>
          </w:hyperlink>
        </w:p>
        <w:p w14:paraId="42EFFA7E" w14:textId="2088F86C"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34" w:history="1">
            <w:r w:rsidRPr="00250245">
              <w:rPr>
                <w:rStyle w:val="Hipervnculo"/>
                <w:rFonts w:ascii="LM Roman 10" w:hAnsi="LM Roman 10"/>
                <w:lang w:val="es-ES"/>
              </w:rPr>
              <w:t>3.2.</w:t>
            </w:r>
            <w:r w:rsidRPr="00250245">
              <w:rPr>
                <w:rStyle w:val="Hipervnculo"/>
                <w:rFonts w:ascii="LM Roman 10" w:hAnsi="LM Roman 10"/>
              </w:rPr>
              <w:t xml:space="preserve"> Análisis de requisitos</w:t>
            </w:r>
            <w:r>
              <w:rPr>
                <w:webHidden/>
              </w:rPr>
              <w:tab/>
            </w:r>
            <w:r>
              <w:rPr>
                <w:webHidden/>
              </w:rPr>
              <w:fldChar w:fldCharType="begin"/>
            </w:r>
            <w:r>
              <w:rPr>
                <w:webHidden/>
              </w:rPr>
              <w:instrText xml:space="preserve"> PAGEREF _Toc208342534 \h </w:instrText>
            </w:r>
            <w:r>
              <w:rPr>
                <w:webHidden/>
              </w:rPr>
            </w:r>
            <w:r>
              <w:rPr>
                <w:webHidden/>
              </w:rPr>
              <w:fldChar w:fldCharType="separate"/>
            </w:r>
            <w:r>
              <w:rPr>
                <w:webHidden/>
              </w:rPr>
              <w:t>31</w:t>
            </w:r>
            <w:r>
              <w:rPr>
                <w:webHidden/>
              </w:rPr>
              <w:fldChar w:fldCharType="end"/>
            </w:r>
          </w:hyperlink>
        </w:p>
        <w:p w14:paraId="0B697976" w14:textId="73C607E7"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35" w:history="1">
            <w:r w:rsidRPr="00250245">
              <w:rPr>
                <w:rStyle w:val="Hipervnculo"/>
                <w:rFonts w:ascii="LM Roman 10" w:hAnsi="LM Roman 10"/>
              </w:rPr>
              <w:t>3.2.1. Historias de usuario - Requisitos funcionales</w:t>
            </w:r>
            <w:r>
              <w:rPr>
                <w:webHidden/>
              </w:rPr>
              <w:tab/>
            </w:r>
            <w:r>
              <w:rPr>
                <w:webHidden/>
              </w:rPr>
              <w:fldChar w:fldCharType="begin"/>
            </w:r>
            <w:r>
              <w:rPr>
                <w:webHidden/>
              </w:rPr>
              <w:instrText xml:space="preserve"> PAGEREF _Toc208342535 \h </w:instrText>
            </w:r>
            <w:r>
              <w:rPr>
                <w:webHidden/>
              </w:rPr>
            </w:r>
            <w:r>
              <w:rPr>
                <w:webHidden/>
              </w:rPr>
              <w:fldChar w:fldCharType="separate"/>
            </w:r>
            <w:r>
              <w:rPr>
                <w:webHidden/>
              </w:rPr>
              <w:t>31</w:t>
            </w:r>
            <w:r>
              <w:rPr>
                <w:webHidden/>
              </w:rPr>
              <w:fldChar w:fldCharType="end"/>
            </w:r>
          </w:hyperlink>
        </w:p>
        <w:p w14:paraId="6865547E" w14:textId="5E92665A"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36" w:history="1">
            <w:r w:rsidRPr="00250245">
              <w:rPr>
                <w:rStyle w:val="Hipervnculo"/>
                <w:rFonts w:ascii="LM Roman 10" w:hAnsi="LM Roman 10"/>
              </w:rPr>
              <w:t>3.2.2. Historias de usuario – Requisitos no funcionales</w:t>
            </w:r>
            <w:r>
              <w:rPr>
                <w:webHidden/>
              </w:rPr>
              <w:tab/>
            </w:r>
            <w:r>
              <w:rPr>
                <w:webHidden/>
              </w:rPr>
              <w:fldChar w:fldCharType="begin"/>
            </w:r>
            <w:r>
              <w:rPr>
                <w:webHidden/>
              </w:rPr>
              <w:instrText xml:space="preserve"> PAGEREF _Toc208342536 \h </w:instrText>
            </w:r>
            <w:r>
              <w:rPr>
                <w:webHidden/>
              </w:rPr>
            </w:r>
            <w:r>
              <w:rPr>
                <w:webHidden/>
              </w:rPr>
              <w:fldChar w:fldCharType="separate"/>
            </w:r>
            <w:r>
              <w:rPr>
                <w:webHidden/>
              </w:rPr>
              <w:t>33</w:t>
            </w:r>
            <w:r>
              <w:rPr>
                <w:webHidden/>
              </w:rPr>
              <w:fldChar w:fldCharType="end"/>
            </w:r>
          </w:hyperlink>
        </w:p>
        <w:p w14:paraId="1267618F" w14:textId="511A9AE0"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37" w:history="1">
            <w:r w:rsidRPr="00250245">
              <w:rPr>
                <w:rStyle w:val="Hipervnculo"/>
                <w:rFonts w:ascii="LM Roman 10" w:hAnsi="LM Roman 10"/>
                <w:lang w:val="es-ES"/>
              </w:rPr>
              <w:t>3.3.</w:t>
            </w:r>
            <w:r w:rsidRPr="00250245">
              <w:rPr>
                <w:rStyle w:val="Hipervnculo"/>
                <w:rFonts w:ascii="LM Roman 10" w:hAnsi="LM Roman 10"/>
              </w:rPr>
              <w:t xml:space="preserve"> Casos de uso</w:t>
            </w:r>
            <w:r>
              <w:rPr>
                <w:webHidden/>
              </w:rPr>
              <w:tab/>
            </w:r>
            <w:r>
              <w:rPr>
                <w:webHidden/>
              </w:rPr>
              <w:fldChar w:fldCharType="begin"/>
            </w:r>
            <w:r>
              <w:rPr>
                <w:webHidden/>
              </w:rPr>
              <w:instrText xml:space="preserve"> PAGEREF _Toc208342537 \h </w:instrText>
            </w:r>
            <w:r>
              <w:rPr>
                <w:webHidden/>
              </w:rPr>
            </w:r>
            <w:r>
              <w:rPr>
                <w:webHidden/>
              </w:rPr>
              <w:fldChar w:fldCharType="separate"/>
            </w:r>
            <w:r>
              <w:rPr>
                <w:webHidden/>
              </w:rPr>
              <w:t>35</w:t>
            </w:r>
            <w:r>
              <w:rPr>
                <w:webHidden/>
              </w:rPr>
              <w:fldChar w:fldCharType="end"/>
            </w:r>
          </w:hyperlink>
        </w:p>
        <w:p w14:paraId="23166120" w14:textId="1654B98F"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38" w:history="1">
            <w:r w:rsidRPr="00250245">
              <w:rPr>
                <w:rStyle w:val="Hipervnculo"/>
                <w:rFonts w:ascii="LM Roman 10" w:hAnsi="LM Roman 10"/>
                <w:lang w:val="es-ES"/>
              </w:rPr>
              <w:t>3.4.</w:t>
            </w:r>
            <w:r w:rsidRPr="00250245">
              <w:rPr>
                <w:rStyle w:val="Hipervnculo"/>
                <w:rFonts w:ascii="LM Roman 10" w:hAnsi="LM Roman 10"/>
              </w:rPr>
              <w:t xml:space="preserve"> Modelo de dominio</w:t>
            </w:r>
            <w:r>
              <w:rPr>
                <w:webHidden/>
              </w:rPr>
              <w:tab/>
            </w:r>
            <w:r>
              <w:rPr>
                <w:webHidden/>
              </w:rPr>
              <w:fldChar w:fldCharType="begin"/>
            </w:r>
            <w:r>
              <w:rPr>
                <w:webHidden/>
              </w:rPr>
              <w:instrText xml:space="preserve"> PAGEREF _Toc208342538 \h </w:instrText>
            </w:r>
            <w:r>
              <w:rPr>
                <w:webHidden/>
              </w:rPr>
            </w:r>
            <w:r>
              <w:rPr>
                <w:webHidden/>
              </w:rPr>
              <w:fldChar w:fldCharType="separate"/>
            </w:r>
            <w:r>
              <w:rPr>
                <w:webHidden/>
              </w:rPr>
              <w:t>45</w:t>
            </w:r>
            <w:r>
              <w:rPr>
                <w:webHidden/>
              </w:rPr>
              <w:fldChar w:fldCharType="end"/>
            </w:r>
          </w:hyperlink>
        </w:p>
        <w:p w14:paraId="2C98C89E" w14:textId="27C4D442"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39" w:history="1">
            <w:r w:rsidRPr="00250245">
              <w:rPr>
                <w:rStyle w:val="Hipervnculo"/>
                <w:rFonts w:ascii="LM Roman 10" w:hAnsi="LM Roman 10"/>
                <w:lang w:val="es-ES"/>
              </w:rPr>
              <w:t>3.5.</w:t>
            </w:r>
            <w:r w:rsidRPr="00250245">
              <w:rPr>
                <w:rStyle w:val="Hipervnculo"/>
                <w:rFonts w:ascii="LM Roman 10" w:hAnsi="LM Roman 10"/>
              </w:rPr>
              <w:t xml:space="preserve"> Diagramas de secuencia</w:t>
            </w:r>
            <w:r>
              <w:rPr>
                <w:webHidden/>
              </w:rPr>
              <w:tab/>
            </w:r>
            <w:r>
              <w:rPr>
                <w:webHidden/>
              </w:rPr>
              <w:fldChar w:fldCharType="begin"/>
            </w:r>
            <w:r>
              <w:rPr>
                <w:webHidden/>
              </w:rPr>
              <w:instrText xml:space="preserve"> PAGEREF _Toc208342539 \h </w:instrText>
            </w:r>
            <w:r>
              <w:rPr>
                <w:webHidden/>
              </w:rPr>
            </w:r>
            <w:r>
              <w:rPr>
                <w:webHidden/>
              </w:rPr>
              <w:fldChar w:fldCharType="separate"/>
            </w:r>
            <w:r>
              <w:rPr>
                <w:webHidden/>
              </w:rPr>
              <w:t>46</w:t>
            </w:r>
            <w:r>
              <w:rPr>
                <w:webHidden/>
              </w:rPr>
              <w:fldChar w:fldCharType="end"/>
            </w:r>
          </w:hyperlink>
        </w:p>
        <w:p w14:paraId="7C550D84" w14:textId="0460D095" w:rsidR="00275FD8" w:rsidRDefault="00275FD8">
          <w:pPr>
            <w:pStyle w:val="TDC1"/>
            <w:rPr>
              <w:rFonts w:asciiTheme="minorHAnsi" w:eastAsiaTheme="minorEastAsia" w:hAnsiTheme="minorHAnsi"/>
              <w:b w:val="0"/>
              <w:noProof/>
              <w:kern w:val="2"/>
              <w:lang w:val="es-ES" w:eastAsia="es-ES"/>
              <w14:ligatures w14:val="standardContextual"/>
            </w:rPr>
          </w:pPr>
          <w:hyperlink w:anchor="_Toc208342540" w:history="1">
            <w:r w:rsidRPr="00250245">
              <w:rPr>
                <w:rStyle w:val="Hipervnculo"/>
                <w:rFonts w:ascii="LM Roman 10" w:hAnsi="LM Roman 10"/>
                <w:noProof/>
              </w:rPr>
              <w:t>Diseño del sistema</w:t>
            </w:r>
            <w:r>
              <w:rPr>
                <w:noProof/>
                <w:webHidden/>
              </w:rPr>
              <w:tab/>
            </w:r>
            <w:r>
              <w:rPr>
                <w:noProof/>
                <w:webHidden/>
              </w:rPr>
              <w:fldChar w:fldCharType="begin"/>
            </w:r>
            <w:r>
              <w:rPr>
                <w:noProof/>
                <w:webHidden/>
              </w:rPr>
              <w:instrText xml:space="preserve"> PAGEREF _Toc208342540 \h </w:instrText>
            </w:r>
            <w:r>
              <w:rPr>
                <w:noProof/>
                <w:webHidden/>
              </w:rPr>
            </w:r>
            <w:r>
              <w:rPr>
                <w:noProof/>
                <w:webHidden/>
              </w:rPr>
              <w:fldChar w:fldCharType="separate"/>
            </w:r>
            <w:r>
              <w:rPr>
                <w:noProof/>
                <w:webHidden/>
              </w:rPr>
              <w:t>48</w:t>
            </w:r>
            <w:r>
              <w:rPr>
                <w:noProof/>
                <w:webHidden/>
              </w:rPr>
              <w:fldChar w:fldCharType="end"/>
            </w:r>
          </w:hyperlink>
        </w:p>
        <w:p w14:paraId="65F48307" w14:textId="42921175"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41" w:history="1">
            <w:r w:rsidRPr="00250245">
              <w:rPr>
                <w:rStyle w:val="Hipervnculo"/>
                <w:rFonts w:ascii="LM Roman 10" w:hAnsi="LM Roman 10"/>
                <w:lang w:val="es-ES"/>
              </w:rPr>
              <w:t>4.1.</w:t>
            </w:r>
            <w:r w:rsidRPr="00250245">
              <w:rPr>
                <w:rStyle w:val="Hipervnculo"/>
                <w:rFonts w:ascii="LM Roman 10" w:hAnsi="LM Roman 10"/>
              </w:rPr>
              <w:t xml:space="preserve"> Base de datos</w:t>
            </w:r>
            <w:r>
              <w:rPr>
                <w:webHidden/>
              </w:rPr>
              <w:tab/>
            </w:r>
            <w:r>
              <w:rPr>
                <w:webHidden/>
              </w:rPr>
              <w:fldChar w:fldCharType="begin"/>
            </w:r>
            <w:r>
              <w:rPr>
                <w:webHidden/>
              </w:rPr>
              <w:instrText xml:space="preserve"> PAGEREF _Toc208342541 \h </w:instrText>
            </w:r>
            <w:r>
              <w:rPr>
                <w:webHidden/>
              </w:rPr>
            </w:r>
            <w:r>
              <w:rPr>
                <w:webHidden/>
              </w:rPr>
              <w:fldChar w:fldCharType="separate"/>
            </w:r>
            <w:r>
              <w:rPr>
                <w:webHidden/>
              </w:rPr>
              <w:t>48</w:t>
            </w:r>
            <w:r>
              <w:rPr>
                <w:webHidden/>
              </w:rPr>
              <w:fldChar w:fldCharType="end"/>
            </w:r>
          </w:hyperlink>
        </w:p>
        <w:p w14:paraId="705389F8" w14:textId="4022E934"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42" w:history="1">
            <w:r w:rsidRPr="00250245">
              <w:rPr>
                <w:rStyle w:val="Hipervnculo"/>
                <w:rFonts w:ascii="LM Roman 10" w:hAnsi="LM Roman 10"/>
                <w:lang w:val="es-ES"/>
              </w:rPr>
              <w:t>4.2.</w:t>
            </w:r>
            <w:r w:rsidRPr="00250245">
              <w:rPr>
                <w:rStyle w:val="Hipervnculo"/>
                <w:rFonts w:ascii="LM Roman 10" w:hAnsi="LM Roman 10"/>
              </w:rPr>
              <w:t xml:space="preserve"> Interfaz de la aplicación</w:t>
            </w:r>
            <w:r>
              <w:rPr>
                <w:webHidden/>
              </w:rPr>
              <w:tab/>
            </w:r>
            <w:r>
              <w:rPr>
                <w:webHidden/>
              </w:rPr>
              <w:fldChar w:fldCharType="begin"/>
            </w:r>
            <w:r>
              <w:rPr>
                <w:webHidden/>
              </w:rPr>
              <w:instrText xml:space="preserve"> PAGEREF _Toc208342542 \h </w:instrText>
            </w:r>
            <w:r>
              <w:rPr>
                <w:webHidden/>
              </w:rPr>
            </w:r>
            <w:r>
              <w:rPr>
                <w:webHidden/>
              </w:rPr>
              <w:fldChar w:fldCharType="separate"/>
            </w:r>
            <w:r>
              <w:rPr>
                <w:webHidden/>
              </w:rPr>
              <w:t>50</w:t>
            </w:r>
            <w:r>
              <w:rPr>
                <w:webHidden/>
              </w:rPr>
              <w:fldChar w:fldCharType="end"/>
            </w:r>
          </w:hyperlink>
        </w:p>
        <w:p w14:paraId="4FE0D48C" w14:textId="7AD5D7F2"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43" w:history="1">
            <w:r w:rsidRPr="00250245">
              <w:rPr>
                <w:rStyle w:val="Hipervnculo"/>
                <w:rFonts w:ascii="LM Roman 10" w:hAnsi="LM Roman 10"/>
              </w:rPr>
              <w:t>4.2.1. Bocetos de la aplicación</w:t>
            </w:r>
            <w:r>
              <w:rPr>
                <w:webHidden/>
              </w:rPr>
              <w:tab/>
            </w:r>
            <w:r>
              <w:rPr>
                <w:webHidden/>
              </w:rPr>
              <w:fldChar w:fldCharType="begin"/>
            </w:r>
            <w:r>
              <w:rPr>
                <w:webHidden/>
              </w:rPr>
              <w:instrText xml:space="preserve"> PAGEREF _Toc208342543 \h </w:instrText>
            </w:r>
            <w:r>
              <w:rPr>
                <w:webHidden/>
              </w:rPr>
            </w:r>
            <w:r>
              <w:rPr>
                <w:webHidden/>
              </w:rPr>
              <w:fldChar w:fldCharType="separate"/>
            </w:r>
            <w:r>
              <w:rPr>
                <w:webHidden/>
              </w:rPr>
              <w:t>51</w:t>
            </w:r>
            <w:r>
              <w:rPr>
                <w:webHidden/>
              </w:rPr>
              <w:fldChar w:fldCharType="end"/>
            </w:r>
          </w:hyperlink>
        </w:p>
        <w:p w14:paraId="7F46D699" w14:textId="07620BA1"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44" w:history="1">
            <w:r w:rsidRPr="00250245">
              <w:rPr>
                <w:rStyle w:val="Hipervnculo"/>
                <w:rFonts w:ascii="LM Roman 10" w:hAnsi="LM Roman 10"/>
              </w:rPr>
              <w:t>4.2.2. Usabilidad</w:t>
            </w:r>
            <w:r>
              <w:rPr>
                <w:webHidden/>
              </w:rPr>
              <w:tab/>
            </w:r>
            <w:r>
              <w:rPr>
                <w:webHidden/>
              </w:rPr>
              <w:fldChar w:fldCharType="begin"/>
            </w:r>
            <w:r>
              <w:rPr>
                <w:webHidden/>
              </w:rPr>
              <w:instrText xml:space="preserve"> PAGEREF _Toc208342544 \h </w:instrText>
            </w:r>
            <w:r>
              <w:rPr>
                <w:webHidden/>
              </w:rPr>
            </w:r>
            <w:r>
              <w:rPr>
                <w:webHidden/>
              </w:rPr>
              <w:fldChar w:fldCharType="separate"/>
            </w:r>
            <w:r>
              <w:rPr>
                <w:webHidden/>
              </w:rPr>
              <w:t>54</w:t>
            </w:r>
            <w:r>
              <w:rPr>
                <w:webHidden/>
              </w:rPr>
              <w:fldChar w:fldCharType="end"/>
            </w:r>
          </w:hyperlink>
        </w:p>
        <w:p w14:paraId="5BA3A052" w14:textId="54EF3D85"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45" w:history="1">
            <w:r w:rsidRPr="00250245">
              <w:rPr>
                <w:rStyle w:val="Hipervnculo"/>
                <w:rFonts w:ascii="LM Roman 10" w:hAnsi="LM Roman 10"/>
              </w:rPr>
              <w:t>4.2.3. Accesibilidad</w:t>
            </w:r>
            <w:r>
              <w:rPr>
                <w:webHidden/>
              </w:rPr>
              <w:tab/>
            </w:r>
            <w:r>
              <w:rPr>
                <w:webHidden/>
              </w:rPr>
              <w:fldChar w:fldCharType="begin"/>
            </w:r>
            <w:r>
              <w:rPr>
                <w:webHidden/>
              </w:rPr>
              <w:instrText xml:space="preserve"> PAGEREF _Toc208342545 \h </w:instrText>
            </w:r>
            <w:r>
              <w:rPr>
                <w:webHidden/>
              </w:rPr>
            </w:r>
            <w:r>
              <w:rPr>
                <w:webHidden/>
              </w:rPr>
              <w:fldChar w:fldCharType="separate"/>
            </w:r>
            <w:r>
              <w:rPr>
                <w:webHidden/>
              </w:rPr>
              <w:t>55</w:t>
            </w:r>
            <w:r>
              <w:rPr>
                <w:webHidden/>
              </w:rPr>
              <w:fldChar w:fldCharType="end"/>
            </w:r>
          </w:hyperlink>
        </w:p>
        <w:p w14:paraId="2F4A43A1" w14:textId="25A5678D"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46" w:history="1">
            <w:r w:rsidRPr="00250245">
              <w:rPr>
                <w:rStyle w:val="Hipervnculo"/>
                <w:rFonts w:ascii="LM Roman 10" w:hAnsi="LM Roman 10"/>
              </w:rPr>
              <w:t>4.2.4. Diseño adaptativo</w:t>
            </w:r>
            <w:r>
              <w:rPr>
                <w:webHidden/>
              </w:rPr>
              <w:tab/>
            </w:r>
            <w:r>
              <w:rPr>
                <w:webHidden/>
              </w:rPr>
              <w:fldChar w:fldCharType="begin"/>
            </w:r>
            <w:r>
              <w:rPr>
                <w:webHidden/>
              </w:rPr>
              <w:instrText xml:space="preserve"> PAGEREF _Toc208342546 \h </w:instrText>
            </w:r>
            <w:r>
              <w:rPr>
                <w:webHidden/>
              </w:rPr>
            </w:r>
            <w:r>
              <w:rPr>
                <w:webHidden/>
              </w:rPr>
              <w:fldChar w:fldCharType="separate"/>
            </w:r>
            <w:r>
              <w:rPr>
                <w:webHidden/>
              </w:rPr>
              <w:t>56</w:t>
            </w:r>
            <w:r>
              <w:rPr>
                <w:webHidden/>
              </w:rPr>
              <w:fldChar w:fldCharType="end"/>
            </w:r>
          </w:hyperlink>
        </w:p>
        <w:p w14:paraId="4F114929" w14:textId="0430E0E8" w:rsidR="00275FD8" w:rsidRDefault="00275FD8">
          <w:pPr>
            <w:pStyle w:val="TDC1"/>
            <w:rPr>
              <w:rFonts w:asciiTheme="minorHAnsi" w:eastAsiaTheme="minorEastAsia" w:hAnsiTheme="minorHAnsi"/>
              <w:b w:val="0"/>
              <w:noProof/>
              <w:kern w:val="2"/>
              <w:lang w:val="es-ES" w:eastAsia="es-ES"/>
              <w14:ligatures w14:val="standardContextual"/>
            </w:rPr>
          </w:pPr>
          <w:hyperlink w:anchor="_Toc208342547" w:history="1">
            <w:r w:rsidRPr="00250245">
              <w:rPr>
                <w:rStyle w:val="Hipervnculo"/>
                <w:rFonts w:ascii="LM Roman 10" w:hAnsi="LM Roman 10"/>
                <w:noProof/>
              </w:rPr>
              <w:t>Implementación</w:t>
            </w:r>
            <w:r>
              <w:rPr>
                <w:noProof/>
                <w:webHidden/>
              </w:rPr>
              <w:tab/>
            </w:r>
            <w:r>
              <w:rPr>
                <w:noProof/>
                <w:webHidden/>
              </w:rPr>
              <w:fldChar w:fldCharType="begin"/>
            </w:r>
            <w:r>
              <w:rPr>
                <w:noProof/>
                <w:webHidden/>
              </w:rPr>
              <w:instrText xml:space="preserve"> PAGEREF _Toc208342547 \h </w:instrText>
            </w:r>
            <w:r>
              <w:rPr>
                <w:noProof/>
                <w:webHidden/>
              </w:rPr>
            </w:r>
            <w:r>
              <w:rPr>
                <w:noProof/>
                <w:webHidden/>
              </w:rPr>
              <w:fldChar w:fldCharType="separate"/>
            </w:r>
            <w:r>
              <w:rPr>
                <w:noProof/>
                <w:webHidden/>
              </w:rPr>
              <w:t>57</w:t>
            </w:r>
            <w:r>
              <w:rPr>
                <w:noProof/>
                <w:webHidden/>
              </w:rPr>
              <w:fldChar w:fldCharType="end"/>
            </w:r>
          </w:hyperlink>
        </w:p>
        <w:p w14:paraId="65308348" w14:textId="05734EEE"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48" w:history="1">
            <w:r w:rsidRPr="00250245">
              <w:rPr>
                <w:rStyle w:val="Hipervnculo"/>
                <w:rFonts w:ascii="LM Roman 10" w:hAnsi="LM Roman 10"/>
                <w:lang w:val="es-ES"/>
              </w:rPr>
              <w:t>5.1.</w:t>
            </w:r>
            <w:r w:rsidRPr="00250245">
              <w:rPr>
                <w:rStyle w:val="Hipervnculo"/>
                <w:rFonts w:ascii="LM Roman 10" w:hAnsi="LM Roman 10"/>
              </w:rPr>
              <w:t xml:space="preserve"> Estructura del proyecto</w:t>
            </w:r>
            <w:r>
              <w:rPr>
                <w:webHidden/>
              </w:rPr>
              <w:tab/>
            </w:r>
            <w:r>
              <w:rPr>
                <w:webHidden/>
              </w:rPr>
              <w:fldChar w:fldCharType="begin"/>
            </w:r>
            <w:r>
              <w:rPr>
                <w:webHidden/>
              </w:rPr>
              <w:instrText xml:space="preserve"> PAGEREF _Toc208342548 \h </w:instrText>
            </w:r>
            <w:r>
              <w:rPr>
                <w:webHidden/>
              </w:rPr>
            </w:r>
            <w:r>
              <w:rPr>
                <w:webHidden/>
              </w:rPr>
              <w:fldChar w:fldCharType="separate"/>
            </w:r>
            <w:r>
              <w:rPr>
                <w:webHidden/>
              </w:rPr>
              <w:t>57</w:t>
            </w:r>
            <w:r>
              <w:rPr>
                <w:webHidden/>
              </w:rPr>
              <w:fldChar w:fldCharType="end"/>
            </w:r>
          </w:hyperlink>
        </w:p>
        <w:p w14:paraId="112955BF" w14:textId="4438C9A7"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49" w:history="1">
            <w:r w:rsidRPr="00250245">
              <w:rPr>
                <w:rStyle w:val="Hipervnculo"/>
                <w:rFonts w:ascii="LM Roman 10" w:hAnsi="LM Roman 10"/>
              </w:rPr>
              <w:t>5.1.1. Servidor - Backend</w:t>
            </w:r>
            <w:r>
              <w:rPr>
                <w:webHidden/>
              </w:rPr>
              <w:tab/>
            </w:r>
            <w:r>
              <w:rPr>
                <w:webHidden/>
              </w:rPr>
              <w:fldChar w:fldCharType="begin"/>
            </w:r>
            <w:r>
              <w:rPr>
                <w:webHidden/>
              </w:rPr>
              <w:instrText xml:space="preserve"> PAGEREF _Toc208342549 \h </w:instrText>
            </w:r>
            <w:r>
              <w:rPr>
                <w:webHidden/>
              </w:rPr>
            </w:r>
            <w:r>
              <w:rPr>
                <w:webHidden/>
              </w:rPr>
              <w:fldChar w:fldCharType="separate"/>
            </w:r>
            <w:r>
              <w:rPr>
                <w:webHidden/>
              </w:rPr>
              <w:t>57</w:t>
            </w:r>
            <w:r>
              <w:rPr>
                <w:webHidden/>
              </w:rPr>
              <w:fldChar w:fldCharType="end"/>
            </w:r>
          </w:hyperlink>
        </w:p>
        <w:p w14:paraId="79CB4C23" w14:textId="0A264906"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50" w:history="1">
            <w:r w:rsidRPr="00250245">
              <w:rPr>
                <w:rStyle w:val="Hipervnculo"/>
                <w:rFonts w:ascii="LM Roman 10" w:hAnsi="LM Roman 10"/>
              </w:rPr>
              <w:t>5.1.2. Aplicación – Frontend</w:t>
            </w:r>
            <w:r>
              <w:rPr>
                <w:webHidden/>
              </w:rPr>
              <w:tab/>
            </w:r>
            <w:r>
              <w:rPr>
                <w:webHidden/>
              </w:rPr>
              <w:fldChar w:fldCharType="begin"/>
            </w:r>
            <w:r>
              <w:rPr>
                <w:webHidden/>
              </w:rPr>
              <w:instrText xml:space="preserve"> PAGEREF _Toc208342550 \h </w:instrText>
            </w:r>
            <w:r>
              <w:rPr>
                <w:webHidden/>
              </w:rPr>
            </w:r>
            <w:r>
              <w:rPr>
                <w:webHidden/>
              </w:rPr>
              <w:fldChar w:fldCharType="separate"/>
            </w:r>
            <w:r>
              <w:rPr>
                <w:webHidden/>
              </w:rPr>
              <w:t>59</w:t>
            </w:r>
            <w:r>
              <w:rPr>
                <w:webHidden/>
              </w:rPr>
              <w:fldChar w:fldCharType="end"/>
            </w:r>
          </w:hyperlink>
        </w:p>
        <w:p w14:paraId="0734CD0F" w14:textId="280E55B4"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51" w:history="1">
            <w:r w:rsidRPr="00250245">
              <w:rPr>
                <w:rStyle w:val="Hipervnculo"/>
                <w:rFonts w:ascii="LM Roman 10" w:hAnsi="LM Roman 10"/>
                <w:lang w:val="es-ES"/>
              </w:rPr>
              <w:t>5.2.</w:t>
            </w:r>
            <w:r w:rsidRPr="00250245">
              <w:rPr>
                <w:rStyle w:val="Hipervnculo"/>
                <w:rFonts w:ascii="LM Roman 10" w:hAnsi="LM Roman 10"/>
              </w:rPr>
              <w:t xml:space="preserve"> Funcionalidades del proyecto</w:t>
            </w:r>
            <w:r>
              <w:rPr>
                <w:webHidden/>
              </w:rPr>
              <w:tab/>
            </w:r>
            <w:r>
              <w:rPr>
                <w:webHidden/>
              </w:rPr>
              <w:fldChar w:fldCharType="begin"/>
            </w:r>
            <w:r>
              <w:rPr>
                <w:webHidden/>
              </w:rPr>
              <w:instrText xml:space="preserve"> PAGEREF _Toc208342551 \h </w:instrText>
            </w:r>
            <w:r>
              <w:rPr>
                <w:webHidden/>
              </w:rPr>
            </w:r>
            <w:r>
              <w:rPr>
                <w:webHidden/>
              </w:rPr>
              <w:fldChar w:fldCharType="separate"/>
            </w:r>
            <w:r>
              <w:rPr>
                <w:webHidden/>
              </w:rPr>
              <w:t>61</w:t>
            </w:r>
            <w:r>
              <w:rPr>
                <w:webHidden/>
              </w:rPr>
              <w:fldChar w:fldCharType="end"/>
            </w:r>
          </w:hyperlink>
        </w:p>
        <w:p w14:paraId="0FAB731F" w14:textId="522F2C25"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52" w:history="1">
            <w:r w:rsidRPr="00250245">
              <w:rPr>
                <w:rStyle w:val="Hipervnculo"/>
                <w:rFonts w:ascii="LM Roman 10" w:hAnsi="LM Roman 10"/>
              </w:rPr>
              <w:t>5.2.1. Entidades básicas</w:t>
            </w:r>
            <w:r>
              <w:rPr>
                <w:webHidden/>
              </w:rPr>
              <w:tab/>
            </w:r>
            <w:r>
              <w:rPr>
                <w:webHidden/>
              </w:rPr>
              <w:fldChar w:fldCharType="begin"/>
            </w:r>
            <w:r>
              <w:rPr>
                <w:webHidden/>
              </w:rPr>
              <w:instrText xml:space="preserve"> PAGEREF _Toc208342552 \h </w:instrText>
            </w:r>
            <w:r>
              <w:rPr>
                <w:webHidden/>
              </w:rPr>
            </w:r>
            <w:r>
              <w:rPr>
                <w:webHidden/>
              </w:rPr>
              <w:fldChar w:fldCharType="separate"/>
            </w:r>
            <w:r>
              <w:rPr>
                <w:webHidden/>
              </w:rPr>
              <w:t>61</w:t>
            </w:r>
            <w:r>
              <w:rPr>
                <w:webHidden/>
              </w:rPr>
              <w:fldChar w:fldCharType="end"/>
            </w:r>
          </w:hyperlink>
        </w:p>
        <w:p w14:paraId="3F6C285B" w14:textId="58F6A816"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53" w:history="1">
            <w:r w:rsidRPr="00250245">
              <w:rPr>
                <w:rStyle w:val="Hipervnculo"/>
                <w:rFonts w:ascii="LM Roman 10" w:hAnsi="LM Roman 10"/>
              </w:rPr>
              <w:t>5.2.2. Estudiantes</w:t>
            </w:r>
            <w:r>
              <w:rPr>
                <w:webHidden/>
              </w:rPr>
              <w:tab/>
            </w:r>
            <w:r>
              <w:rPr>
                <w:webHidden/>
              </w:rPr>
              <w:fldChar w:fldCharType="begin"/>
            </w:r>
            <w:r>
              <w:rPr>
                <w:webHidden/>
              </w:rPr>
              <w:instrText xml:space="preserve"> PAGEREF _Toc208342553 \h </w:instrText>
            </w:r>
            <w:r>
              <w:rPr>
                <w:webHidden/>
              </w:rPr>
            </w:r>
            <w:r>
              <w:rPr>
                <w:webHidden/>
              </w:rPr>
              <w:fldChar w:fldCharType="separate"/>
            </w:r>
            <w:r>
              <w:rPr>
                <w:webHidden/>
              </w:rPr>
              <w:t>65</w:t>
            </w:r>
            <w:r>
              <w:rPr>
                <w:webHidden/>
              </w:rPr>
              <w:fldChar w:fldCharType="end"/>
            </w:r>
          </w:hyperlink>
        </w:p>
        <w:p w14:paraId="3354F876" w14:textId="250B6A15"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54" w:history="1">
            <w:r w:rsidRPr="00250245">
              <w:rPr>
                <w:rStyle w:val="Hipervnculo"/>
                <w:rFonts w:ascii="LM Roman 10" w:hAnsi="LM Roman 10"/>
                <w:lang w:val="es-ES"/>
              </w:rPr>
              <w:t>5.2.3. Profesores</w:t>
            </w:r>
            <w:r>
              <w:rPr>
                <w:webHidden/>
              </w:rPr>
              <w:tab/>
            </w:r>
            <w:r>
              <w:rPr>
                <w:webHidden/>
              </w:rPr>
              <w:fldChar w:fldCharType="begin"/>
            </w:r>
            <w:r>
              <w:rPr>
                <w:webHidden/>
              </w:rPr>
              <w:instrText xml:space="preserve"> PAGEREF _Toc208342554 \h </w:instrText>
            </w:r>
            <w:r>
              <w:rPr>
                <w:webHidden/>
              </w:rPr>
            </w:r>
            <w:r>
              <w:rPr>
                <w:webHidden/>
              </w:rPr>
              <w:fldChar w:fldCharType="separate"/>
            </w:r>
            <w:r>
              <w:rPr>
                <w:webHidden/>
              </w:rPr>
              <w:t>67</w:t>
            </w:r>
            <w:r>
              <w:rPr>
                <w:webHidden/>
              </w:rPr>
              <w:fldChar w:fldCharType="end"/>
            </w:r>
          </w:hyperlink>
        </w:p>
        <w:p w14:paraId="5DCC92B1" w14:textId="65ED0DB3"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55" w:history="1">
            <w:r w:rsidRPr="00250245">
              <w:rPr>
                <w:rStyle w:val="Hipervnculo"/>
                <w:rFonts w:ascii="LM Roman 10" w:hAnsi="LM Roman 10"/>
                <w:lang w:val="es-ES"/>
              </w:rPr>
              <w:t>5.2.4. Auth</w:t>
            </w:r>
            <w:r>
              <w:rPr>
                <w:webHidden/>
              </w:rPr>
              <w:tab/>
            </w:r>
            <w:r>
              <w:rPr>
                <w:webHidden/>
              </w:rPr>
              <w:fldChar w:fldCharType="begin"/>
            </w:r>
            <w:r>
              <w:rPr>
                <w:webHidden/>
              </w:rPr>
              <w:instrText xml:space="preserve"> PAGEREF _Toc208342555 \h </w:instrText>
            </w:r>
            <w:r>
              <w:rPr>
                <w:webHidden/>
              </w:rPr>
            </w:r>
            <w:r>
              <w:rPr>
                <w:webHidden/>
              </w:rPr>
              <w:fldChar w:fldCharType="separate"/>
            </w:r>
            <w:r>
              <w:rPr>
                <w:webHidden/>
              </w:rPr>
              <w:t>68</w:t>
            </w:r>
            <w:r>
              <w:rPr>
                <w:webHidden/>
              </w:rPr>
              <w:fldChar w:fldCharType="end"/>
            </w:r>
          </w:hyperlink>
        </w:p>
        <w:p w14:paraId="0C24899D" w14:textId="1B44AB63"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56" w:history="1">
            <w:r w:rsidRPr="00250245">
              <w:rPr>
                <w:rStyle w:val="Hipervnculo"/>
                <w:rFonts w:ascii="LM Roman 10" w:hAnsi="LM Roman 10"/>
                <w:lang w:val="es-ES"/>
              </w:rPr>
              <w:t>5.2.5. Línea de TFG</w:t>
            </w:r>
            <w:r>
              <w:rPr>
                <w:webHidden/>
              </w:rPr>
              <w:tab/>
            </w:r>
            <w:r>
              <w:rPr>
                <w:webHidden/>
              </w:rPr>
              <w:fldChar w:fldCharType="begin"/>
            </w:r>
            <w:r>
              <w:rPr>
                <w:webHidden/>
              </w:rPr>
              <w:instrText xml:space="preserve"> PAGEREF _Toc208342556 \h </w:instrText>
            </w:r>
            <w:r>
              <w:rPr>
                <w:webHidden/>
              </w:rPr>
            </w:r>
            <w:r>
              <w:rPr>
                <w:webHidden/>
              </w:rPr>
              <w:fldChar w:fldCharType="separate"/>
            </w:r>
            <w:r>
              <w:rPr>
                <w:webHidden/>
              </w:rPr>
              <w:t>69</w:t>
            </w:r>
            <w:r>
              <w:rPr>
                <w:webHidden/>
              </w:rPr>
              <w:fldChar w:fldCharType="end"/>
            </w:r>
          </w:hyperlink>
        </w:p>
        <w:p w14:paraId="70C0026E" w14:textId="3F2154BC"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57" w:history="1">
            <w:r w:rsidRPr="00250245">
              <w:rPr>
                <w:rStyle w:val="Hipervnculo"/>
                <w:rFonts w:ascii="LM Roman 10" w:hAnsi="LM Roman 10"/>
                <w:lang w:val="es-ES"/>
              </w:rPr>
              <w:t>5.2.6. TFG</w:t>
            </w:r>
            <w:r>
              <w:rPr>
                <w:webHidden/>
              </w:rPr>
              <w:tab/>
            </w:r>
            <w:r>
              <w:rPr>
                <w:webHidden/>
              </w:rPr>
              <w:fldChar w:fldCharType="begin"/>
            </w:r>
            <w:r>
              <w:rPr>
                <w:webHidden/>
              </w:rPr>
              <w:instrText xml:space="preserve"> PAGEREF _Toc208342557 \h </w:instrText>
            </w:r>
            <w:r>
              <w:rPr>
                <w:webHidden/>
              </w:rPr>
            </w:r>
            <w:r>
              <w:rPr>
                <w:webHidden/>
              </w:rPr>
              <w:fldChar w:fldCharType="separate"/>
            </w:r>
            <w:r>
              <w:rPr>
                <w:webHidden/>
              </w:rPr>
              <w:t>70</w:t>
            </w:r>
            <w:r>
              <w:rPr>
                <w:webHidden/>
              </w:rPr>
              <w:fldChar w:fldCharType="end"/>
            </w:r>
          </w:hyperlink>
        </w:p>
        <w:p w14:paraId="112A3139" w14:textId="66ECBF51"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58" w:history="1">
            <w:r w:rsidRPr="00250245">
              <w:rPr>
                <w:rStyle w:val="Hipervnculo"/>
                <w:rFonts w:ascii="LM Roman 10" w:hAnsi="LM Roman 10"/>
                <w:lang w:val="es-ES"/>
              </w:rPr>
              <w:t>5.2.7. Canales</w:t>
            </w:r>
            <w:r>
              <w:rPr>
                <w:webHidden/>
              </w:rPr>
              <w:tab/>
            </w:r>
            <w:r>
              <w:rPr>
                <w:webHidden/>
              </w:rPr>
              <w:fldChar w:fldCharType="begin"/>
            </w:r>
            <w:r>
              <w:rPr>
                <w:webHidden/>
              </w:rPr>
              <w:instrText xml:space="preserve"> PAGEREF _Toc208342558 \h </w:instrText>
            </w:r>
            <w:r>
              <w:rPr>
                <w:webHidden/>
              </w:rPr>
            </w:r>
            <w:r>
              <w:rPr>
                <w:webHidden/>
              </w:rPr>
              <w:fldChar w:fldCharType="separate"/>
            </w:r>
            <w:r>
              <w:rPr>
                <w:webHidden/>
              </w:rPr>
              <w:t>72</w:t>
            </w:r>
            <w:r>
              <w:rPr>
                <w:webHidden/>
              </w:rPr>
              <w:fldChar w:fldCharType="end"/>
            </w:r>
          </w:hyperlink>
        </w:p>
        <w:p w14:paraId="1AAF038B" w14:textId="46D6B1C0"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59" w:history="1">
            <w:r w:rsidRPr="00250245">
              <w:rPr>
                <w:rStyle w:val="Hipervnculo"/>
                <w:rFonts w:ascii="LM Roman 10" w:hAnsi="LM Roman 10"/>
                <w:lang w:val="es-ES"/>
              </w:rPr>
              <w:t>5.3.</w:t>
            </w:r>
            <w:r w:rsidRPr="00250245">
              <w:rPr>
                <w:rStyle w:val="Hipervnculo"/>
                <w:rFonts w:ascii="LM Roman 10" w:hAnsi="LM Roman 10"/>
              </w:rPr>
              <w:t xml:space="preserve"> Servicio de Correo</w:t>
            </w:r>
            <w:r>
              <w:rPr>
                <w:webHidden/>
              </w:rPr>
              <w:tab/>
            </w:r>
            <w:r>
              <w:rPr>
                <w:webHidden/>
              </w:rPr>
              <w:fldChar w:fldCharType="begin"/>
            </w:r>
            <w:r>
              <w:rPr>
                <w:webHidden/>
              </w:rPr>
              <w:instrText xml:space="preserve"> PAGEREF _Toc208342559 \h </w:instrText>
            </w:r>
            <w:r>
              <w:rPr>
                <w:webHidden/>
              </w:rPr>
            </w:r>
            <w:r>
              <w:rPr>
                <w:webHidden/>
              </w:rPr>
              <w:fldChar w:fldCharType="separate"/>
            </w:r>
            <w:r>
              <w:rPr>
                <w:webHidden/>
              </w:rPr>
              <w:t>73</w:t>
            </w:r>
            <w:r>
              <w:rPr>
                <w:webHidden/>
              </w:rPr>
              <w:fldChar w:fldCharType="end"/>
            </w:r>
          </w:hyperlink>
        </w:p>
        <w:p w14:paraId="4727A8F0" w14:textId="52CA092B"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60" w:history="1">
            <w:r w:rsidRPr="00250245">
              <w:rPr>
                <w:rStyle w:val="Hipervnculo"/>
                <w:rFonts w:ascii="LM Roman 10" w:hAnsi="LM Roman 10"/>
                <w:lang w:val="es-ES"/>
              </w:rPr>
              <w:t>5.4.</w:t>
            </w:r>
            <w:r w:rsidRPr="00250245">
              <w:rPr>
                <w:rStyle w:val="Hipervnculo"/>
                <w:rFonts w:ascii="LM Roman 10" w:hAnsi="LM Roman 10"/>
              </w:rPr>
              <w:t xml:space="preserve"> Autenticación y Autorización</w:t>
            </w:r>
            <w:r>
              <w:rPr>
                <w:webHidden/>
              </w:rPr>
              <w:tab/>
            </w:r>
            <w:r>
              <w:rPr>
                <w:webHidden/>
              </w:rPr>
              <w:fldChar w:fldCharType="begin"/>
            </w:r>
            <w:r>
              <w:rPr>
                <w:webHidden/>
              </w:rPr>
              <w:instrText xml:space="preserve"> PAGEREF _Toc208342560 \h </w:instrText>
            </w:r>
            <w:r>
              <w:rPr>
                <w:webHidden/>
              </w:rPr>
            </w:r>
            <w:r>
              <w:rPr>
                <w:webHidden/>
              </w:rPr>
              <w:fldChar w:fldCharType="separate"/>
            </w:r>
            <w:r>
              <w:rPr>
                <w:webHidden/>
              </w:rPr>
              <w:t>74</w:t>
            </w:r>
            <w:r>
              <w:rPr>
                <w:webHidden/>
              </w:rPr>
              <w:fldChar w:fldCharType="end"/>
            </w:r>
          </w:hyperlink>
        </w:p>
        <w:p w14:paraId="5788D6ED" w14:textId="2F3548C8"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61" w:history="1">
            <w:r w:rsidRPr="00250245">
              <w:rPr>
                <w:rStyle w:val="Hipervnculo"/>
                <w:rFonts w:ascii="LM Roman 10" w:hAnsi="LM Roman 10"/>
                <w:lang w:val="es-ES"/>
              </w:rPr>
              <w:t>5.5.</w:t>
            </w:r>
            <w:r w:rsidRPr="00250245">
              <w:rPr>
                <w:rStyle w:val="Hipervnculo"/>
                <w:rFonts w:ascii="LM Roman 10" w:hAnsi="LM Roman 10"/>
              </w:rPr>
              <w:t xml:space="preserve"> Servicios auxiliares</w:t>
            </w:r>
            <w:r>
              <w:rPr>
                <w:webHidden/>
              </w:rPr>
              <w:tab/>
            </w:r>
            <w:r>
              <w:rPr>
                <w:webHidden/>
              </w:rPr>
              <w:fldChar w:fldCharType="begin"/>
            </w:r>
            <w:r>
              <w:rPr>
                <w:webHidden/>
              </w:rPr>
              <w:instrText xml:space="preserve"> PAGEREF _Toc208342561 \h </w:instrText>
            </w:r>
            <w:r>
              <w:rPr>
                <w:webHidden/>
              </w:rPr>
            </w:r>
            <w:r>
              <w:rPr>
                <w:webHidden/>
              </w:rPr>
              <w:fldChar w:fldCharType="separate"/>
            </w:r>
            <w:r>
              <w:rPr>
                <w:webHidden/>
              </w:rPr>
              <w:t>76</w:t>
            </w:r>
            <w:r>
              <w:rPr>
                <w:webHidden/>
              </w:rPr>
              <w:fldChar w:fldCharType="end"/>
            </w:r>
          </w:hyperlink>
        </w:p>
        <w:p w14:paraId="37AA36D6" w14:textId="71370A11"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62" w:history="1">
            <w:r w:rsidRPr="00250245">
              <w:rPr>
                <w:rStyle w:val="Hipervnculo"/>
                <w:rFonts w:ascii="LM Roman 10" w:hAnsi="LM Roman 10"/>
                <w:lang w:val="es-ES"/>
              </w:rPr>
              <w:t>5.6.</w:t>
            </w:r>
            <w:r w:rsidRPr="00250245">
              <w:rPr>
                <w:rStyle w:val="Hipervnculo"/>
                <w:rFonts w:ascii="LM Roman 10" w:hAnsi="LM Roman 10"/>
              </w:rPr>
              <w:t xml:space="preserve"> Variables de entorno y configuración</w:t>
            </w:r>
            <w:r>
              <w:rPr>
                <w:webHidden/>
              </w:rPr>
              <w:tab/>
            </w:r>
            <w:r>
              <w:rPr>
                <w:webHidden/>
              </w:rPr>
              <w:fldChar w:fldCharType="begin"/>
            </w:r>
            <w:r>
              <w:rPr>
                <w:webHidden/>
              </w:rPr>
              <w:instrText xml:space="preserve"> PAGEREF _Toc208342562 \h </w:instrText>
            </w:r>
            <w:r>
              <w:rPr>
                <w:webHidden/>
              </w:rPr>
            </w:r>
            <w:r>
              <w:rPr>
                <w:webHidden/>
              </w:rPr>
              <w:fldChar w:fldCharType="separate"/>
            </w:r>
            <w:r>
              <w:rPr>
                <w:webHidden/>
              </w:rPr>
              <w:t>78</w:t>
            </w:r>
            <w:r>
              <w:rPr>
                <w:webHidden/>
              </w:rPr>
              <w:fldChar w:fldCharType="end"/>
            </w:r>
          </w:hyperlink>
        </w:p>
        <w:p w14:paraId="1806896F" w14:textId="3BDA08B5"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63" w:history="1">
            <w:r w:rsidRPr="00250245">
              <w:rPr>
                <w:rStyle w:val="Hipervnculo"/>
                <w:rFonts w:ascii="LM Roman 10" w:hAnsi="LM Roman 10"/>
                <w:lang w:val="es-ES"/>
              </w:rPr>
              <w:t>5.7. Pruebas</w:t>
            </w:r>
            <w:r>
              <w:rPr>
                <w:webHidden/>
              </w:rPr>
              <w:tab/>
            </w:r>
            <w:r>
              <w:rPr>
                <w:webHidden/>
              </w:rPr>
              <w:fldChar w:fldCharType="begin"/>
            </w:r>
            <w:r>
              <w:rPr>
                <w:webHidden/>
              </w:rPr>
              <w:instrText xml:space="preserve"> PAGEREF _Toc208342563 \h </w:instrText>
            </w:r>
            <w:r>
              <w:rPr>
                <w:webHidden/>
              </w:rPr>
            </w:r>
            <w:r>
              <w:rPr>
                <w:webHidden/>
              </w:rPr>
              <w:fldChar w:fldCharType="separate"/>
            </w:r>
            <w:r>
              <w:rPr>
                <w:webHidden/>
              </w:rPr>
              <w:t>78</w:t>
            </w:r>
            <w:r>
              <w:rPr>
                <w:webHidden/>
              </w:rPr>
              <w:fldChar w:fldCharType="end"/>
            </w:r>
          </w:hyperlink>
        </w:p>
        <w:p w14:paraId="4DD32B0F" w14:textId="5769625C"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64" w:history="1">
            <w:r w:rsidRPr="00250245">
              <w:rPr>
                <w:rStyle w:val="Hipervnculo"/>
                <w:rFonts w:ascii="LM Roman 10" w:hAnsi="LM Roman 10"/>
                <w:lang w:val="es-ES"/>
              </w:rPr>
              <w:t>5.7.1. Usabilidad y Accesibilidad (WAVE)</w:t>
            </w:r>
            <w:r>
              <w:rPr>
                <w:webHidden/>
              </w:rPr>
              <w:tab/>
            </w:r>
            <w:r>
              <w:rPr>
                <w:webHidden/>
              </w:rPr>
              <w:fldChar w:fldCharType="begin"/>
            </w:r>
            <w:r>
              <w:rPr>
                <w:webHidden/>
              </w:rPr>
              <w:instrText xml:space="preserve"> PAGEREF _Toc208342564 \h </w:instrText>
            </w:r>
            <w:r>
              <w:rPr>
                <w:webHidden/>
              </w:rPr>
            </w:r>
            <w:r>
              <w:rPr>
                <w:webHidden/>
              </w:rPr>
              <w:fldChar w:fldCharType="separate"/>
            </w:r>
            <w:r>
              <w:rPr>
                <w:webHidden/>
              </w:rPr>
              <w:t>78</w:t>
            </w:r>
            <w:r>
              <w:rPr>
                <w:webHidden/>
              </w:rPr>
              <w:fldChar w:fldCharType="end"/>
            </w:r>
          </w:hyperlink>
        </w:p>
        <w:p w14:paraId="3927C015" w14:textId="7977B22F"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65" w:history="1">
            <w:r w:rsidRPr="00250245">
              <w:rPr>
                <w:rStyle w:val="Hipervnculo"/>
                <w:rFonts w:ascii="LM Roman 10" w:hAnsi="LM Roman 10"/>
                <w:lang w:val="es-ES"/>
              </w:rPr>
              <w:t>5.7.2. Rendimiento, Accesibilidad, Buenas prácticas y SEO (Lighthouse)</w:t>
            </w:r>
            <w:r>
              <w:rPr>
                <w:webHidden/>
              </w:rPr>
              <w:tab/>
            </w:r>
            <w:r>
              <w:rPr>
                <w:webHidden/>
              </w:rPr>
              <w:fldChar w:fldCharType="begin"/>
            </w:r>
            <w:r>
              <w:rPr>
                <w:webHidden/>
              </w:rPr>
              <w:instrText xml:space="preserve"> PAGEREF _Toc208342565 \h </w:instrText>
            </w:r>
            <w:r>
              <w:rPr>
                <w:webHidden/>
              </w:rPr>
            </w:r>
            <w:r>
              <w:rPr>
                <w:webHidden/>
              </w:rPr>
              <w:fldChar w:fldCharType="separate"/>
            </w:r>
            <w:r>
              <w:rPr>
                <w:webHidden/>
              </w:rPr>
              <w:t>81</w:t>
            </w:r>
            <w:r>
              <w:rPr>
                <w:webHidden/>
              </w:rPr>
              <w:fldChar w:fldCharType="end"/>
            </w:r>
          </w:hyperlink>
        </w:p>
        <w:p w14:paraId="4500B31B" w14:textId="7515F122" w:rsidR="00275FD8" w:rsidRDefault="00275FD8">
          <w:pPr>
            <w:pStyle w:val="TDC3"/>
            <w:tabs>
              <w:tab w:val="right" w:leader="dot" w:pos="8771"/>
            </w:tabs>
            <w:rPr>
              <w:rFonts w:asciiTheme="minorHAnsi" w:eastAsiaTheme="minorEastAsia" w:hAnsiTheme="minorHAnsi"/>
              <w:szCs w:val="24"/>
              <w:lang w:val="es-ES" w:eastAsia="es-ES"/>
              <w14:ligatures w14:val="standardContextual"/>
            </w:rPr>
          </w:pPr>
          <w:hyperlink w:anchor="_Toc208342566" w:history="1">
            <w:r w:rsidRPr="00250245">
              <w:rPr>
                <w:rStyle w:val="Hipervnculo"/>
                <w:rFonts w:ascii="LM Roman 10" w:hAnsi="LM Roman 10"/>
                <w:lang w:val="es-ES"/>
              </w:rPr>
              <w:t>5.7.3. Pruebas con usuarios reales</w:t>
            </w:r>
            <w:r>
              <w:rPr>
                <w:webHidden/>
              </w:rPr>
              <w:tab/>
            </w:r>
            <w:r>
              <w:rPr>
                <w:webHidden/>
              </w:rPr>
              <w:fldChar w:fldCharType="begin"/>
            </w:r>
            <w:r>
              <w:rPr>
                <w:webHidden/>
              </w:rPr>
              <w:instrText xml:space="preserve"> PAGEREF _Toc208342566 \h </w:instrText>
            </w:r>
            <w:r>
              <w:rPr>
                <w:webHidden/>
              </w:rPr>
            </w:r>
            <w:r>
              <w:rPr>
                <w:webHidden/>
              </w:rPr>
              <w:fldChar w:fldCharType="separate"/>
            </w:r>
            <w:r>
              <w:rPr>
                <w:webHidden/>
              </w:rPr>
              <w:t>84</w:t>
            </w:r>
            <w:r>
              <w:rPr>
                <w:webHidden/>
              </w:rPr>
              <w:fldChar w:fldCharType="end"/>
            </w:r>
          </w:hyperlink>
        </w:p>
        <w:p w14:paraId="46E3E59B" w14:textId="0DBA2960"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67" w:history="1">
            <w:r w:rsidRPr="00250245">
              <w:rPr>
                <w:rStyle w:val="Hipervnculo"/>
                <w:rFonts w:ascii="LM Roman 10" w:hAnsi="LM Roman 10"/>
                <w:lang w:val="es-ES"/>
              </w:rPr>
              <w:t>5.8. PWA</w:t>
            </w:r>
            <w:r>
              <w:rPr>
                <w:webHidden/>
              </w:rPr>
              <w:tab/>
            </w:r>
            <w:r>
              <w:rPr>
                <w:webHidden/>
              </w:rPr>
              <w:fldChar w:fldCharType="begin"/>
            </w:r>
            <w:r>
              <w:rPr>
                <w:webHidden/>
              </w:rPr>
              <w:instrText xml:space="preserve"> PAGEREF _Toc208342567 \h </w:instrText>
            </w:r>
            <w:r>
              <w:rPr>
                <w:webHidden/>
              </w:rPr>
            </w:r>
            <w:r>
              <w:rPr>
                <w:webHidden/>
              </w:rPr>
              <w:fldChar w:fldCharType="separate"/>
            </w:r>
            <w:r>
              <w:rPr>
                <w:webHidden/>
              </w:rPr>
              <w:t>86</w:t>
            </w:r>
            <w:r>
              <w:rPr>
                <w:webHidden/>
              </w:rPr>
              <w:fldChar w:fldCharType="end"/>
            </w:r>
          </w:hyperlink>
        </w:p>
        <w:p w14:paraId="2FEC3A22" w14:textId="475CA09A" w:rsidR="00275FD8" w:rsidRDefault="00275FD8">
          <w:pPr>
            <w:pStyle w:val="TDC1"/>
            <w:rPr>
              <w:rFonts w:asciiTheme="minorHAnsi" w:eastAsiaTheme="minorEastAsia" w:hAnsiTheme="minorHAnsi"/>
              <w:b w:val="0"/>
              <w:noProof/>
              <w:kern w:val="2"/>
              <w:lang w:val="es-ES" w:eastAsia="es-ES"/>
              <w14:ligatures w14:val="standardContextual"/>
            </w:rPr>
          </w:pPr>
          <w:hyperlink w:anchor="_Toc208342568" w:history="1">
            <w:r w:rsidRPr="00250245">
              <w:rPr>
                <w:rStyle w:val="Hipervnculo"/>
                <w:rFonts w:ascii="LM Roman 10" w:hAnsi="LM Roman 10"/>
                <w:noProof/>
              </w:rPr>
              <w:t>Conclusiones y trabajos futuros</w:t>
            </w:r>
            <w:r>
              <w:rPr>
                <w:noProof/>
                <w:webHidden/>
              </w:rPr>
              <w:tab/>
            </w:r>
            <w:r>
              <w:rPr>
                <w:noProof/>
                <w:webHidden/>
              </w:rPr>
              <w:fldChar w:fldCharType="begin"/>
            </w:r>
            <w:r>
              <w:rPr>
                <w:noProof/>
                <w:webHidden/>
              </w:rPr>
              <w:instrText xml:space="preserve"> PAGEREF _Toc208342568 \h </w:instrText>
            </w:r>
            <w:r>
              <w:rPr>
                <w:noProof/>
                <w:webHidden/>
              </w:rPr>
            </w:r>
            <w:r>
              <w:rPr>
                <w:noProof/>
                <w:webHidden/>
              </w:rPr>
              <w:fldChar w:fldCharType="separate"/>
            </w:r>
            <w:r>
              <w:rPr>
                <w:noProof/>
                <w:webHidden/>
              </w:rPr>
              <w:t>88</w:t>
            </w:r>
            <w:r>
              <w:rPr>
                <w:noProof/>
                <w:webHidden/>
              </w:rPr>
              <w:fldChar w:fldCharType="end"/>
            </w:r>
          </w:hyperlink>
        </w:p>
        <w:p w14:paraId="147F077E" w14:textId="145F9F4B"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69" w:history="1">
            <w:r w:rsidRPr="00250245">
              <w:rPr>
                <w:rStyle w:val="Hipervnculo"/>
                <w:rFonts w:ascii="LM Roman 10" w:hAnsi="LM Roman 10"/>
                <w:lang w:val="es-ES"/>
              </w:rPr>
              <w:t>6.1.</w:t>
            </w:r>
            <w:r w:rsidRPr="00250245">
              <w:rPr>
                <w:rStyle w:val="Hipervnculo"/>
                <w:rFonts w:ascii="LM Roman 10" w:hAnsi="LM Roman 10"/>
              </w:rPr>
              <w:t xml:space="preserve"> Conclusiones</w:t>
            </w:r>
            <w:r>
              <w:rPr>
                <w:webHidden/>
              </w:rPr>
              <w:tab/>
            </w:r>
            <w:r>
              <w:rPr>
                <w:webHidden/>
              </w:rPr>
              <w:fldChar w:fldCharType="begin"/>
            </w:r>
            <w:r>
              <w:rPr>
                <w:webHidden/>
              </w:rPr>
              <w:instrText xml:space="preserve"> PAGEREF _Toc208342569 \h </w:instrText>
            </w:r>
            <w:r>
              <w:rPr>
                <w:webHidden/>
              </w:rPr>
            </w:r>
            <w:r>
              <w:rPr>
                <w:webHidden/>
              </w:rPr>
              <w:fldChar w:fldCharType="separate"/>
            </w:r>
            <w:r>
              <w:rPr>
                <w:webHidden/>
              </w:rPr>
              <w:t>88</w:t>
            </w:r>
            <w:r>
              <w:rPr>
                <w:webHidden/>
              </w:rPr>
              <w:fldChar w:fldCharType="end"/>
            </w:r>
          </w:hyperlink>
        </w:p>
        <w:p w14:paraId="684F17C8" w14:textId="388736AA"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70" w:history="1">
            <w:r w:rsidRPr="00250245">
              <w:rPr>
                <w:rStyle w:val="Hipervnculo"/>
                <w:rFonts w:ascii="LM Roman 10" w:hAnsi="LM Roman 10"/>
                <w:lang w:val="es-ES"/>
              </w:rPr>
              <w:t>6.2. Trabajos Futuros</w:t>
            </w:r>
            <w:r>
              <w:rPr>
                <w:webHidden/>
              </w:rPr>
              <w:tab/>
            </w:r>
            <w:r>
              <w:rPr>
                <w:webHidden/>
              </w:rPr>
              <w:fldChar w:fldCharType="begin"/>
            </w:r>
            <w:r>
              <w:rPr>
                <w:webHidden/>
              </w:rPr>
              <w:instrText xml:space="preserve"> PAGEREF _Toc208342570 \h </w:instrText>
            </w:r>
            <w:r>
              <w:rPr>
                <w:webHidden/>
              </w:rPr>
            </w:r>
            <w:r>
              <w:rPr>
                <w:webHidden/>
              </w:rPr>
              <w:fldChar w:fldCharType="separate"/>
            </w:r>
            <w:r>
              <w:rPr>
                <w:webHidden/>
              </w:rPr>
              <w:t>89</w:t>
            </w:r>
            <w:r>
              <w:rPr>
                <w:webHidden/>
              </w:rPr>
              <w:fldChar w:fldCharType="end"/>
            </w:r>
          </w:hyperlink>
        </w:p>
        <w:p w14:paraId="3D503789" w14:textId="2732AEB7" w:rsidR="00275FD8" w:rsidRDefault="00275FD8">
          <w:pPr>
            <w:pStyle w:val="TDC1"/>
            <w:rPr>
              <w:rFonts w:asciiTheme="minorHAnsi" w:eastAsiaTheme="minorEastAsia" w:hAnsiTheme="minorHAnsi"/>
              <w:b w:val="0"/>
              <w:noProof/>
              <w:kern w:val="2"/>
              <w:lang w:val="es-ES" w:eastAsia="es-ES"/>
              <w14:ligatures w14:val="standardContextual"/>
            </w:rPr>
          </w:pPr>
          <w:hyperlink w:anchor="_Toc208342571" w:history="1">
            <w:r w:rsidRPr="00250245">
              <w:rPr>
                <w:rStyle w:val="Hipervnculo"/>
                <w:rFonts w:ascii="LM Roman 10" w:hAnsi="LM Roman 10"/>
                <w:noProof/>
                <w:lang w:val="en-US"/>
              </w:rPr>
              <w:t>Referencias</w:t>
            </w:r>
            <w:r>
              <w:rPr>
                <w:noProof/>
                <w:webHidden/>
              </w:rPr>
              <w:tab/>
            </w:r>
            <w:r>
              <w:rPr>
                <w:noProof/>
                <w:webHidden/>
              </w:rPr>
              <w:fldChar w:fldCharType="begin"/>
            </w:r>
            <w:r>
              <w:rPr>
                <w:noProof/>
                <w:webHidden/>
              </w:rPr>
              <w:instrText xml:space="preserve"> PAGEREF _Toc208342571 \h </w:instrText>
            </w:r>
            <w:r>
              <w:rPr>
                <w:noProof/>
                <w:webHidden/>
              </w:rPr>
            </w:r>
            <w:r>
              <w:rPr>
                <w:noProof/>
                <w:webHidden/>
              </w:rPr>
              <w:fldChar w:fldCharType="separate"/>
            </w:r>
            <w:r>
              <w:rPr>
                <w:noProof/>
                <w:webHidden/>
              </w:rPr>
              <w:t>92</w:t>
            </w:r>
            <w:r>
              <w:rPr>
                <w:noProof/>
                <w:webHidden/>
              </w:rPr>
              <w:fldChar w:fldCharType="end"/>
            </w:r>
          </w:hyperlink>
        </w:p>
        <w:p w14:paraId="496F617B" w14:textId="70CA87BC" w:rsidR="00275FD8" w:rsidRDefault="00275FD8">
          <w:pPr>
            <w:pStyle w:val="TDC1"/>
            <w:rPr>
              <w:rFonts w:asciiTheme="minorHAnsi" w:eastAsiaTheme="minorEastAsia" w:hAnsiTheme="minorHAnsi"/>
              <w:b w:val="0"/>
              <w:noProof/>
              <w:kern w:val="2"/>
              <w:lang w:val="es-ES" w:eastAsia="es-ES"/>
              <w14:ligatures w14:val="standardContextual"/>
            </w:rPr>
          </w:pPr>
          <w:hyperlink w:anchor="_Toc208342572" w:history="1">
            <w:r w:rsidRPr="00250245">
              <w:rPr>
                <w:rStyle w:val="Hipervnculo"/>
                <w:rFonts w:ascii="LM Roman 10" w:hAnsi="LM Roman 10"/>
                <w:noProof/>
              </w:rPr>
              <w:t>Apéndice A. Manual de Instalación</w:t>
            </w:r>
            <w:r>
              <w:rPr>
                <w:noProof/>
                <w:webHidden/>
              </w:rPr>
              <w:tab/>
            </w:r>
            <w:r>
              <w:rPr>
                <w:noProof/>
                <w:webHidden/>
              </w:rPr>
              <w:fldChar w:fldCharType="begin"/>
            </w:r>
            <w:r>
              <w:rPr>
                <w:noProof/>
                <w:webHidden/>
              </w:rPr>
              <w:instrText xml:space="preserve"> PAGEREF _Toc208342572 \h </w:instrText>
            </w:r>
            <w:r>
              <w:rPr>
                <w:noProof/>
                <w:webHidden/>
              </w:rPr>
            </w:r>
            <w:r>
              <w:rPr>
                <w:noProof/>
                <w:webHidden/>
              </w:rPr>
              <w:fldChar w:fldCharType="separate"/>
            </w:r>
            <w:r>
              <w:rPr>
                <w:noProof/>
                <w:webHidden/>
              </w:rPr>
              <w:t>94</w:t>
            </w:r>
            <w:r>
              <w:rPr>
                <w:noProof/>
                <w:webHidden/>
              </w:rPr>
              <w:fldChar w:fldCharType="end"/>
            </w:r>
          </w:hyperlink>
        </w:p>
        <w:p w14:paraId="50FB75F0" w14:textId="5FB7046D"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73" w:history="1">
            <w:r w:rsidRPr="00250245">
              <w:rPr>
                <w:rStyle w:val="Hipervnculo"/>
                <w:rFonts w:ascii="LM Roman 10" w:hAnsi="LM Roman 10"/>
              </w:rPr>
              <w:t>A.1. Requerimientos</w:t>
            </w:r>
            <w:r>
              <w:rPr>
                <w:webHidden/>
              </w:rPr>
              <w:tab/>
            </w:r>
            <w:r>
              <w:rPr>
                <w:webHidden/>
              </w:rPr>
              <w:fldChar w:fldCharType="begin"/>
            </w:r>
            <w:r>
              <w:rPr>
                <w:webHidden/>
              </w:rPr>
              <w:instrText xml:space="preserve"> PAGEREF _Toc208342573 \h </w:instrText>
            </w:r>
            <w:r>
              <w:rPr>
                <w:webHidden/>
              </w:rPr>
            </w:r>
            <w:r>
              <w:rPr>
                <w:webHidden/>
              </w:rPr>
              <w:fldChar w:fldCharType="separate"/>
            </w:r>
            <w:r>
              <w:rPr>
                <w:webHidden/>
              </w:rPr>
              <w:t>94</w:t>
            </w:r>
            <w:r>
              <w:rPr>
                <w:webHidden/>
              </w:rPr>
              <w:fldChar w:fldCharType="end"/>
            </w:r>
          </w:hyperlink>
        </w:p>
        <w:p w14:paraId="59E85240" w14:textId="0BD0606C"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74" w:history="1">
            <w:r w:rsidRPr="00250245">
              <w:rPr>
                <w:rStyle w:val="Hipervnculo"/>
                <w:rFonts w:ascii="LM Roman 10" w:hAnsi="LM Roman 10"/>
              </w:rPr>
              <w:t>A.2. Estructura del proyecto</w:t>
            </w:r>
            <w:r>
              <w:rPr>
                <w:webHidden/>
              </w:rPr>
              <w:tab/>
            </w:r>
            <w:r>
              <w:rPr>
                <w:webHidden/>
              </w:rPr>
              <w:fldChar w:fldCharType="begin"/>
            </w:r>
            <w:r>
              <w:rPr>
                <w:webHidden/>
              </w:rPr>
              <w:instrText xml:space="preserve"> PAGEREF _Toc208342574 \h </w:instrText>
            </w:r>
            <w:r>
              <w:rPr>
                <w:webHidden/>
              </w:rPr>
            </w:r>
            <w:r>
              <w:rPr>
                <w:webHidden/>
              </w:rPr>
              <w:fldChar w:fldCharType="separate"/>
            </w:r>
            <w:r>
              <w:rPr>
                <w:webHidden/>
              </w:rPr>
              <w:t>95</w:t>
            </w:r>
            <w:r>
              <w:rPr>
                <w:webHidden/>
              </w:rPr>
              <w:fldChar w:fldCharType="end"/>
            </w:r>
          </w:hyperlink>
        </w:p>
        <w:p w14:paraId="40A847D4" w14:textId="7B31F759"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75" w:history="1">
            <w:r w:rsidRPr="00250245">
              <w:rPr>
                <w:rStyle w:val="Hipervnculo"/>
                <w:rFonts w:ascii="LM Roman 10" w:hAnsi="LM Roman 10"/>
              </w:rPr>
              <w:t>A.3. Componentes principales</w:t>
            </w:r>
            <w:r>
              <w:rPr>
                <w:webHidden/>
              </w:rPr>
              <w:tab/>
            </w:r>
            <w:r>
              <w:rPr>
                <w:webHidden/>
              </w:rPr>
              <w:fldChar w:fldCharType="begin"/>
            </w:r>
            <w:r>
              <w:rPr>
                <w:webHidden/>
              </w:rPr>
              <w:instrText xml:space="preserve"> PAGEREF _Toc208342575 \h </w:instrText>
            </w:r>
            <w:r>
              <w:rPr>
                <w:webHidden/>
              </w:rPr>
            </w:r>
            <w:r>
              <w:rPr>
                <w:webHidden/>
              </w:rPr>
              <w:fldChar w:fldCharType="separate"/>
            </w:r>
            <w:r>
              <w:rPr>
                <w:webHidden/>
              </w:rPr>
              <w:t>96</w:t>
            </w:r>
            <w:r>
              <w:rPr>
                <w:webHidden/>
              </w:rPr>
              <w:fldChar w:fldCharType="end"/>
            </w:r>
          </w:hyperlink>
        </w:p>
        <w:p w14:paraId="12D85D0C" w14:textId="40CAC096"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76" w:history="1">
            <w:r w:rsidRPr="00250245">
              <w:rPr>
                <w:rStyle w:val="Hipervnculo"/>
                <w:rFonts w:ascii="LM Roman 10" w:hAnsi="LM Roman 10"/>
              </w:rPr>
              <w:t>A.4. Orquestación con Docker Compose</w:t>
            </w:r>
            <w:r>
              <w:rPr>
                <w:webHidden/>
              </w:rPr>
              <w:tab/>
            </w:r>
            <w:r>
              <w:rPr>
                <w:webHidden/>
              </w:rPr>
              <w:fldChar w:fldCharType="begin"/>
            </w:r>
            <w:r>
              <w:rPr>
                <w:webHidden/>
              </w:rPr>
              <w:instrText xml:space="preserve"> PAGEREF _Toc208342576 \h </w:instrText>
            </w:r>
            <w:r>
              <w:rPr>
                <w:webHidden/>
              </w:rPr>
            </w:r>
            <w:r>
              <w:rPr>
                <w:webHidden/>
              </w:rPr>
              <w:fldChar w:fldCharType="separate"/>
            </w:r>
            <w:r>
              <w:rPr>
                <w:webHidden/>
              </w:rPr>
              <w:t>96</w:t>
            </w:r>
            <w:r>
              <w:rPr>
                <w:webHidden/>
              </w:rPr>
              <w:fldChar w:fldCharType="end"/>
            </w:r>
          </w:hyperlink>
        </w:p>
        <w:p w14:paraId="11763E59" w14:textId="0404764E"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77" w:history="1">
            <w:r w:rsidRPr="00250245">
              <w:rPr>
                <w:rStyle w:val="Hipervnculo"/>
                <w:rFonts w:ascii="LM Roman 10" w:hAnsi="LM Roman 10"/>
              </w:rPr>
              <w:t>A.5. Flujo de despliegue</w:t>
            </w:r>
            <w:r>
              <w:rPr>
                <w:webHidden/>
              </w:rPr>
              <w:tab/>
            </w:r>
            <w:r>
              <w:rPr>
                <w:webHidden/>
              </w:rPr>
              <w:fldChar w:fldCharType="begin"/>
            </w:r>
            <w:r>
              <w:rPr>
                <w:webHidden/>
              </w:rPr>
              <w:instrText xml:space="preserve"> PAGEREF _Toc208342577 \h </w:instrText>
            </w:r>
            <w:r>
              <w:rPr>
                <w:webHidden/>
              </w:rPr>
            </w:r>
            <w:r>
              <w:rPr>
                <w:webHidden/>
              </w:rPr>
              <w:fldChar w:fldCharType="separate"/>
            </w:r>
            <w:r>
              <w:rPr>
                <w:webHidden/>
              </w:rPr>
              <w:t>97</w:t>
            </w:r>
            <w:r>
              <w:rPr>
                <w:webHidden/>
              </w:rPr>
              <w:fldChar w:fldCharType="end"/>
            </w:r>
          </w:hyperlink>
        </w:p>
        <w:p w14:paraId="00429D86" w14:textId="0EF0F362"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78" w:history="1">
            <w:r w:rsidRPr="00250245">
              <w:rPr>
                <w:rStyle w:val="Hipervnculo"/>
                <w:rFonts w:ascii="LM Roman 10" w:hAnsi="LM Roman 10"/>
                <w:lang w:val="es-ES"/>
              </w:rPr>
              <w:t>A.6. Acceso a servicios</w:t>
            </w:r>
            <w:r>
              <w:rPr>
                <w:webHidden/>
              </w:rPr>
              <w:tab/>
            </w:r>
            <w:r>
              <w:rPr>
                <w:webHidden/>
              </w:rPr>
              <w:fldChar w:fldCharType="begin"/>
            </w:r>
            <w:r>
              <w:rPr>
                <w:webHidden/>
              </w:rPr>
              <w:instrText xml:space="preserve"> PAGEREF _Toc208342578 \h </w:instrText>
            </w:r>
            <w:r>
              <w:rPr>
                <w:webHidden/>
              </w:rPr>
            </w:r>
            <w:r>
              <w:rPr>
                <w:webHidden/>
              </w:rPr>
              <w:fldChar w:fldCharType="separate"/>
            </w:r>
            <w:r>
              <w:rPr>
                <w:webHidden/>
              </w:rPr>
              <w:t>97</w:t>
            </w:r>
            <w:r>
              <w:rPr>
                <w:webHidden/>
              </w:rPr>
              <w:fldChar w:fldCharType="end"/>
            </w:r>
          </w:hyperlink>
        </w:p>
        <w:p w14:paraId="16A1D235" w14:textId="71FC9F68"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79" w:history="1">
            <w:r w:rsidRPr="00250245">
              <w:rPr>
                <w:rStyle w:val="Hipervnculo"/>
                <w:rFonts w:ascii="LM Roman 10" w:hAnsi="LM Roman 10"/>
                <w:lang w:val="es-ES"/>
              </w:rPr>
              <w:t>A.7. Mantenimiento y reinicio</w:t>
            </w:r>
            <w:r>
              <w:rPr>
                <w:webHidden/>
              </w:rPr>
              <w:tab/>
            </w:r>
            <w:r>
              <w:rPr>
                <w:webHidden/>
              </w:rPr>
              <w:fldChar w:fldCharType="begin"/>
            </w:r>
            <w:r>
              <w:rPr>
                <w:webHidden/>
              </w:rPr>
              <w:instrText xml:space="preserve"> PAGEREF _Toc208342579 \h </w:instrText>
            </w:r>
            <w:r>
              <w:rPr>
                <w:webHidden/>
              </w:rPr>
            </w:r>
            <w:r>
              <w:rPr>
                <w:webHidden/>
              </w:rPr>
              <w:fldChar w:fldCharType="separate"/>
            </w:r>
            <w:r>
              <w:rPr>
                <w:webHidden/>
              </w:rPr>
              <w:t>97</w:t>
            </w:r>
            <w:r>
              <w:rPr>
                <w:webHidden/>
              </w:rPr>
              <w:fldChar w:fldCharType="end"/>
            </w:r>
          </w:hyperlink>
        </w:p>
        <w:p w14:paraId="5909FB65" w14:textId="53187C9C" w:rsidR="00275FD8" w:rsidRDefault="00275FD8">
          <w:pPr>
            <w:pStyle w:val="TDC1"/>
            <w:rPr>
              <w:rFonts w:asciiTheme="minorHAnsi" w:eastAsiaTheme="minorEastAsia" w:hAnsiTheme="minorHAnsi"/>
              <w:b w:val="0"/>
              <w:noProof/>
              <w:kern w:val="2"/>
              <w:lang w:val="es-ES" w:eastAsia="es-ES"/>
              <w14:ligatures w14:val="standardContextual"/>
            </w:rPr>
          </w:pPr>
          <w:hyperlink w:anchor="_Toc208342580" w:history="1">
            <w:r w:rsidRPr="00250245">
              <w:rPr>
                <w:rStyle w:val="Hipervnculo"/>
                <w:rFonts w:ascii="LM Roman 10" w:hAnsi="LM Roman 10"/>
                <w:noProof/>
              </w:rPr>
              <w:t>Apéndice B. Manual de Usuario</w:t>
            </w:r>
            <w:r>
              <w:rPr>
                <w:noProof/>
                <w:webHidden/>
              </w:rPr>
              <w:tab/>
            </w:r>
            <w:r>
              <w:rPr>
                <w:noProof/>
                <w:webHidden/>
              </w:rPr>
              <w:fldChar w:fldCharType="begin"/>
            </w:r>
            <w:r>
              <w:rPr>
                <w:noProof/>
                <w:webHidden/>
              </w:rPr>
              <w:instrText xml:space="preserve"> PAGEREF _Toc208342580 \h </w:instrText>
            </w:r>
            <w:r>
              <w:rPr>
                <w:noProof/>
                <w:webHidden/>
              </w:rPr>
            </w:r>
            <w:r>
              <w:rPr>
                <w:noProof/>
                <w:webHidden/>
              </w:rPr>
              <w:fldChar w:fldCharType="separate"/>
            </w:r>
            <w:r>
              <w:rPr>
                <w:noProof/>
                <w:webHidden/>
              </w:rPr>
              <w:t>99</w:t>
            </w:r>
            <w:r>
              <w:rPr>
                <w:noProof/>
                <w:webHidden/>
              </w:rPr>
              <w:fldChar w:fldCharType="end"/>
            </w:r>
          </w:hyperlink>
        </w:p>
        <w:p w14:paraId="6EFE261D" w14:textId="2C5A9065"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81" w:history="1">
            <w:r w:rsidRPr="00250245">
              <w:rPr>
                <w:rStyle w:val="Hipervnculo"/>
                <w:rFonts w:ascii="LM Roman 10" w:hAnsi="LM Roman 10"/>
                <w:lang w:val="es-ES"/>
              </w:rPr>
              <w:t>B.1. Inicio de sesión</w:t>
            </w:r>
            <w:r>
              <w:rPr>
                <w:webHidden/>
              </w:rPr>
              <w:tab/>
            </w:r>
            <w:r>
              <w:rPr>
                <w:webHidden/>
              </w:rPr>
              <w:fldChar w:fldCharType="begin"/>
            </w:r>
            <w:r>
              <w:rPr>
                <w:webHidden/>
              </w:rPr>
              <w:instrText xml:space="preserve"> PAGEREF _Toc208342581 \h </w:instrText>
            </w:r>
            <w:r>
              <w:rPr>
                <w:webHidden/>
              </w:rPr>
            </w:r>
            <w:r>
              <w:rPr>
                <w:webHidden/>
              </w:rPr>
              <w:fldChar w:fldCharType="separate"/>
            </w:r>
            <w:r>
              <w:rPr>
                <w:webHidden/>
              </w:rPr>
              <w:t>99</w:t>
            </w:r>
            <w:r>
              <w:rPr>
                <w:webHidden/>
              </w:rPr>
              <w:fldChar w:fldCharType="end"/>
            </w:r>
          </w:hyperlink>
        </w:p>
        <w:p w14:paraId="27092371" w14:textId="38952C4E"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82" w:history="1">
            <w:r w:rsidRPr="00250245">
              <w:rPr>
                <w:rStyle w:val="Hipervnculo"/>
                <w:rFonts w:ascii="LM Roman 10" w:hAnsi="LM Roman 10"/>
                <w:lang w:val="es-ES"/>
              </w:rPr>
              <w:t>B.2. Mis reservas</w:t>
            </w:r>
            <w:r>
              <w:rPr>
                <w:webHidden/>
              </w:rPr>
              <w:tab/>
            </w:r>
            <w:r>
              <w:rPr>
                <w:webHidden/>
              </w:rPr>
              <w:fldChar w:fldCharType="begin"/>
            </w:r>
            <w:r>
              <w:rPr>
                <w:webHidden/>
              </w:rPr>
              <w:instrText xml:space="preserve"> PAGEREF _Toc208342582 \h </w:instrText>
            </w:r>
            <w:r>
              <w:rPr>
                <w:webHidden/>
              </w:rPr>
            </w:r>
            <w:r>
              <w:rPr>
                <w:webHidden/>
              </w:rPr>
              <w:fldChar w:fldCharType="separate"/>
            </w:r>
            <w:r>
              <w:rPr>
                <w:webHidden/>
              </w:rPr>
              <w:t>101</w:t>
            </w:r>
            <w:r>
              <w:rPr>
                <w:webHidden/>
              </w:rPr>
              <w:fldChar w:fldCharType="end"/>
            </w:r>
          </w:hyperlink>
        </w:p>
        <w:p w14:paraId="24A17819" w14:textId="7B9C2C6E"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83" w:history="1">
            <w:r w:rsidRPr="00250245">
              <w:rPr>
                <w:rStyle w:val="Hipervnculo"/>
                <w:rFonts w:ascii="LM Roman 10" w:hAnsi="LM Roman 10"/>
                <w:lang w:val="es-ES"/>
              </w:rPr>
              <w:t>B.3. Cabecera</w:t>
            </w:r>
            <w:r>
              <w:rPr>
                <w:webHidden/>
              </w:rPr>
              <w:tab/>
            </w:r>
            <w:r>
              <w:rPr>
                <w:webHidden/>
              </w:rPr>
              <w:fldChar w:fldCharType="begin"/>
            </w:r>
            <w:r>
              <w:rPr>
                <w:webHidden/>
              </w:rPr>
              <w:instrText xml:space="preserve"> PAGEREF _Toc208342583 \h </w:instrText>
            </w:r>
            <w:r>
              <w:rPr>
                <w:webHidden/>
              </w:rPr>
            </w:r>
            <w:r>
              <w:rPr>
                <w:webHidden/>
              </w:rPr>
              <w:fldChar w:fldCharType="separate"/>
            </w:r>
            <w:r>
              <w:rPr>
                <w:webHidden/>
              </w:rPr>
              <w:t>102</w:t>
            </w:r>
            <w:r>
              <w:rPr>
                <w:webHidden/>
              </w:rPr>
              <w:fldChar w:fldCharType="end"/>
            </w:r>
          </w:hyperlink>
        </w:p>
        <w:p w14:paraId="61892CF3" w14:textId="7FB99E20"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84" w:history="1">
            <w:r w:rsidRPr="00250245">
              <w:rPr>
                <w:rStyle w:val="Hipervnculo"/>
                <w:rFonts w:ascii="LM Roman 10" w:hAnsi="LM Roman 10"/>
                <w:lang w:val="es-ES"/>
              </w:rPr>
              <w:t>B.4. Listado de líneas de TFG</w:t>
            </w:r>
            <w:r>
              <w:rPr>
                <w:webHidden/>
              </w:rPr>
              <w:tab/>
            </w:r>
            <w:r>
              <w:rPr>
                <w:webHidden/>
              </w:rPr>
              <w:fldChar w:fldCharType="begin"/>
            </w:r>
            <w:r>
              <w:rPr>
                <w:webHidden/>
              </w:rPr>
              <w:instrText xml:space="preserve"> PAGEREF _Toc208342584 \h </w:instrText>
            </w:r>
            <w:r>
              <w:rPr>
                <w:webHidden/>
              </w:rPr>
            </w:r>
            <w:r>
              <w:rPr>
                <w:webHidden/>
              </w:rPr>
              <w:fldChar w:fldCharType="separate"/>
            </w:r>
            <w:r>
              <w:rPr>
                <w:webHidden/>
              </w:rPr>
              <w:t>103</w:t>
            </w:r>
            <w:r>
              <w:rPr>
                <w:webHidden/>
              </w:rPr>
              <w:fldChar w:fldCharType="end"/>
            </w:r>
          </w:hyperlink>
        </w:p>
        <w:p w14:paraId="668E4642" w14:textId="4B0E2DD5"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85" w:history="1">
            <w:r w:rsidRPr="00250245">
              <w:rPr>
                <w:rStyle w:val="Hipervnculo"/>
                <w:rFonts w:ascii="LM Roman 10" w:hAnsi="LM Roman 10"/>
                <w:lang w:val="es-ES"/>
              </w:rPr>
              <w:t>B.5. Canales</w:t>
            </w:r>
            <w:r>
              <w:rPr>
                <w:webHidden/>
              </w:rPr>
              <w:tab/>
            </w:r>
            <w:r>
              <w:rPr>
                <w:webHidden/>
              </w:rPr>
              <w:fldChar w:fldCharType="begin"/>
            </w:r>
            <w:r>
              <w:rPr>
                <w:webHidden/>
              </w:rPr>
              <w:instrText xml:space="preserve"> PAGEREF _Toc208342585 \h </w:instrText>
            </w:r>
            <w:r>
              <w:rPr>
                <w:webHidden/>
              </w:rPr>
            </w:r>
            <w:r>
              <w:rPr>
                <w:webHidden/>
              </w:rPr>
              <w:fldChar w:fldCharType="separate"/>
            </w:r>
            <w:r>
              <w:rPr>
                <w:webHidden/>
              </w:rPr>
              <w:t>105</w:t>
            </w:r>
            <w:r>
              <w:rPr>
                <w:webHidden/>
              </w:rPr>
              <w:fldChar w:fldCharType="end"/>
            </w:r>
          </w:hyperlink>
        </w:p>
        <w:p w14:paraId="7B2A45F6" w14:textId="16FCC703"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86" w:history="1">
            <w:r w:rsidRPr="00250245">
              <w:rPr>
                <w:rStyle w:val="Hipervnculo"/>
                <w:rFonts w:ascii="LM Roman 10" w:hAnsi="LM Roman 10"/>
                <w:lang w:val="es-ES"/>
              </w:rPr>
              <w:t>B.6. Profesores</w:t>
            </w:r>
            <w:r>
              <w:rPr>
                <w:webHidden/>
              </w:rPr>
              <w:tab/>
            </w:r>
            <w:r>
              <w:rPr>
                <w:webHidden/>
              </w:rPr>
              <w:fldChar w:fldCharType="begin"/>
            </w:r>
            <w:r>
              <w:rPr>
                <w:webHidden/>
              </w:rPr>
              <w:instrText xml:space="preserve"> PAGEREF _Toc208342586 \h </w:instrText>
            </w:r>
            <w:r>
              <w:rPr>
                <w:webHidden/>
              </w:rPr>
            </w:r>
            <w:r>
              <w:rPr>
                <w:webHidden/>
              </w:rPr>
              <w:fldChar w:fldCharType="separate"/>
            </w:r>
            <w:r>
              <w:rPr>
                <w:webHidden/>
              </w:rPr>
              <w:t>106</w:t>
            </w:r>
            <w:r>
              <w:rPr>
                <w:webHidden/>
              </w:rPr>
              <w:fldChar w:fldCharType="end"/>
            </w:r>
          </w:hyperlink>
        </w:p>
        <w:p w14:paraId="1FCAF577" w14:textId="07A2D155"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87" w:history="1">
            <w:r w:rsidRPr="00250245">
              <w:rPr>
                <w:rStyle w:val="Hipervnculo"/>
                <w:rFonts w:ascii="LM Roman 10" w:hAnsi="LM Roman 10"/>
                <w:lang w:val="es-ES"/>
              </w:rPr>
              <w:t>B.7. Estudiantes</w:t>
            </w:r>
            <w:r>
              <w:rPr>
                <w:webHidden/>
              </w:rPr>
              <w:tab/>
            </w:r>
            <w:r>
              <w:rPr>
                <w:webHidden/>
              </w:rPr>
              <w:fldChar w:fldCharType="begin"/>
            </w:r>
            <w:r>
              <w:rPr>
                <w:webHidden/>
              </w:rPr>
              <w:instrText xml:space="preserve"> PAGEREF _Toc208342587 \h </w:instrText>
            </w:r>
            <w:r>
              <w:rPr>
                <w:webHidden/>
              </w:rPr>
            </w:r>
            <w:r>
              <w:rPr>
                <w:webHidden/>
              </w:rPr>
              <w:fldChar w:fldCharType="separate"/>
            </w:r>
            <w:r>
              <w:rPr>
                <w:webHidden/>
              </w:rPr>
              <w:t>108</w:t>
            </w:r>
            <w:r>
              <w:rPr>
                <w:webHidden/>
              </w:rPr>
              <w:fldChar w:fldCharType="end"/>
            </w:r>
          </w:hyperlink>
        </w:p>
        <w:p w14:paraId="48379CE3" w14:textId="5DFE2801"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88" w:history="1">
            <w:r w:rsidRPr="00250245">
              <w:rPr>
                <w:rStyle w:val="Hipervnculo"/>
                <w:rFonts w:ascii="LM Roman 10" w:hAnsi="LM Roman 10"/>
                <w:lang w:val="es-ES"/>
              </w:rPr>
              <w:t>B.8. Departamentos</w:t>
            </w:r>
            <w:r>
              <w:rPr>
                <w:webHidden/>
              </w:rPr>
              <w:tab/>
            </w:r>
            <w:r>
              <w:rPr>
                <w:webHidden/>
              </w:rPr>
              <w:fldChar w:fldCharType="begin"/>
            </w:r>
            <w:r>
              <w:rPr>
                <w:webHidden/>
              </w:rPr>
              <w:instrText xml:space="preserve"> PAGEREF _Toc208342588 \h </w:instrText>
            </w:r>
            <w:r>
              <w:rPr>
                <w:webHidden/>
              </w:rPr>
            </w:r>
            <w:r>
              <w:rPr>
                <w:webHidden/>
              </w:rPr>
              <w:fldChar w:fldCharType="separate"/>
            </w:r>
            <w:r>
              <w:rPr>
                <w:webHidden/>
              </w:rPr>
              <w:t>109</w:t>
            </w:r>
            <w:r>
              <w:rPr>
                <w:webHidden/>
              </w:rPr>
              <w:fldChar w:fldCharType="end"/>
            </w:r>
          </w:hyperlink>
        </w:p>
        <w:p w14:paraId="188A9552" w14:textId="248CC872"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89" w:history="1">
            <w:r w:rsidRPr="00250245">
              <w:rPr>
                <w:rStyle w:val="Hipervnculo"/>
                <w:rFonts w:ascii="LM Roman 10" w:hAnsi="LM Roman 10"/>
                <w:lang w:val="es-ES"/>
              </w:rPr>
              <w:t>B.9. Titulaciones</w:t>
            </w:r>
            <w:r>
              <w:rPr>
                <w:webHidden/>
              </w:rPr>
              <w:tab/>
            </w:r>
            <w:r>
              <w:rPr>
                <w:webHidden/>
              </w:rPr>
              <w:fldChar w:fldCharType="begin"/>
            </w:r>
            <w:r>
              <w:rPr>
                <w:webHidden/>
              </w:rPr>
              <w:instrText xml:space="preserve"> PAGEREF _Toc208342589 \h </w:instrText>
            </w:r>
            <w:r>
              <w:rPr>
                <w:webHidden/>
              </w:rPr>
            </w:r>
            <w:r>
              <w:rPr>
                <w:webHidden/>
              </w:rPr>
              <w:fldChar w:fldCharType="separate"/>
            </w:r>
            <w:r>
              <w:rPr>
                <w:webHidden/>
              </w:rPr>
              <w:t>111</w:t>
            </w:r>
            <w:r>
              <w:rPr>
                <w:webHidden/>
              </w:rPr>
              <w:fldChar w:fldCharType="end"/>
            </w:r>
          </w:hyperlink>
        </w:p>
        <w:p w14:paraId="178F3100" w14:textId="3C181E89"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90" w:history="1">
            <w:r w:rsidRPr="00250245">
              <w:rPr>
                <w:rStyle w:val="Hipervnculo"/>
                <w:rFonts w:ascii="LM Roman 10" w:hAnsi="LM Roman 10"/>
                <w:lang w:val="es-ES"/>
              </w:rPr>
              <w:t>B.10. Centros</w:t>
            </w:r>
            <w:r>
              <w:rPr>
                <w:webHidden/>
              </w:rPr>
              <w:tab/>
            </w:r>
            <w:r>
              <w:rPr>
                <w:webHidden/>
              </w:rPr>
              <w:fldChar w:fldCharType="begin"/>
            </w:r>
            <w:r>
              <w:rPr>
                <w:webHidden/>
              </w:rPr>
              <w:instrText xml:space="preserve"> PAGEREF _Toc208342590 \h </w:instrText>
            </w:r>
            <w:r>
              <w:rPr>
                <w:webHidden/>
              </w:rPr>
            </w:r>
            <w:r>
              <w:rPr>
                <w:webHidden/>
              </w:rPr>
              <w:fldChar w:fldCharType="separate"/>
            </w:r>
            <w:r>
              <w:rPr>
                <w:webHidden/>
              </w:rPr>
              <w:t>112</w:t>
            </w:r>
            <w:r>
              <w:rPr>
                <w:webHidden/>
              </w:rPr>
              <w:fldChar w:fldCharType="end"/>
            </w:r>
          </w:hyperlink>
        </w:p>
        <w:p w14:paraId="6B57880B" w14:textId="463965F4"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91" w:history="1">
            <w:r w:rsidRPr="00250245">
              <w:rPr>
                <w:rStyle w:val="Hipervnculo"/>
                <w:rFonts w:ascii="LM Roman 10" w:hAnsi="LM Roman 10"/>
                <w:lang w:val="es-ES"/>
              </w:rPr>
              <w:t>B.11. Creación y edición de líneas de TFG</w:t>
            </w:r>
            <w:r>
              <w:rPr>
                <w:webHidden/>
              </w:rPr>
              <w:tab/>
            </w:r>
            <w:r>
              <w:rPr>
                <w:webHidden/>
              </w:rPr>
              <w:fldChar w:fldCharType="begin"/>
            </w:r>
            <w:r>
              <w:rPr>
                <w:webHidden/>
              </w:rPr>
              <w:instrText xml:space="preserve"> PAGEREF _Toc208342591 \h </w:instrText>
            </w:r>
            <w:r>
              <w:rPr>
                <w:webHidden/>
              </w:rPr>
            </w:r>
            <w:r>
              <w:rPr>
                <w:webHidden/>
              </w:rPr>
              <w:fldChar w:fldCharType="separate"/>
            </w:r>
            <w:r>
              <w:rPr>
                <w:webHidden/>
              </w:rPr>
              <w:t>113</w:t>
            </w:r>
            <w:r>
              <w:rPr>
                <w:webHidden/>
              </w:rPr>
              <w:fldChar w:fldCharType="end"/>
            </w:r>
          </w:hyperlink>
        </w:p>
        <w:p w14:paraId="180AECEF" w14:textId="2DD221FB"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92" w:history="1">
            <w:r w:rsidRPr="00250245">
              <w:rPr>
                <w:rStyle w:val="Hipervnculo"/>
                <w:rFonts w:ascii="LM Roman 10" w:hAnsi="LM Roman 10"/>
                <w:lang w:val="es-ES"/>
              </w:rPr>
              <w:t>B.12. Formulario de solicitud de TFG</w:t>
            </w:r>
            <w:r>
              <w:rPr>
                <w:webHidden/>
              </w:rPr>
              <w:tab/>
            </w:r>
            <w:r>
              <w:rPr>
                <w:webHidden/>
              </w:rPr>
              <w:fldChar w:fldCharType="begin"/>
            </w:r>
            <w:r>
              <w:rPr>
                <w:webHidden/>
              </w:rPr>
              <w:instrText xml:space="preserve"> PAGEREF _Toc208342592 \h </w:instrText>
            </w:r>
            <w:r>
              <w:rPr>
                <w:webHidden/>
              </w:rPr>
            </w:r>
            <w:r>
              <w:rPr>
                <w:webHidden/>
              </w:rPr>
              <w:fldChar w:fldCharType="separate"/>
            </w:r>
            <w:r>
              <w:rPr>
                <w:webHidden/>
              </w:rPr>
              <w:t>115</w:t>
            </w:r>
            <w:r>
              <w:rPr>
                <w:webHidden/>
              </w:rPr>
              <w:fldChar w:fldCharType="end"/>
            </w:r>
          </w:hyperlink>
        </w:p>
        <w:p w14:paraId="763045B1" w14:textId="3246BFCE"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93" w:history="1">
            <w:r w:rsidRPr="00250245">
              <w:rPr>
                <w:rStyle w:val="Hipervnculo"/>
                <w:rFonts w:ascii="LM Roman 10" w:hAnsi="LM Roman 10"/>
                <w:lang w:val="es-ES"/>
              </w:rPr>
              <w:t>B.13. Creación y edición de canales</w:t>
            </w:r>
            <w:r>
              <w:rPr>
                <w:webHidden/>
              </w:rPr>
              <w:tab/>
            </w:r>
            <w:r>
              <w:rPr>
                <w:webHidden/>
              </w:rPr>
              <w:fldChar w:fldCharType="begin"/>
            </w:r>
            <w:r>
              <w:rPr>
                <w:webHidden/>
              </w:rPr>
              <w:instrText xml:space="preserve"> PAGEREF _Toc208342593 \h </w:instrText>
            </w:r>
            <w:r>
              <w:rPr>
                <w:webHidden/>
              </w:rPr>
            </w:r>
            <w:r>
              <w:rPr>
                <w:webHidden/>
              </w:rPr>
              <w:fldChar w:fldCharType="separate"/>
            </w:r>
            <w:r>
              <w:rPr>
                <w:webHidden/>
              </w:rPr>
              <w:t>117</w:t>
            </w:r>
            <w:r>
              <w:rPr>
                <w:webHidden/>
              </w:rPr>
              <w:fldChar w:fldCharType="end"/>
            </w:r>
          </w:hyperlink>
        </w:p>
        <w:p w14:paraId="34EE9256" w14:textId="2C0D175A"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94" w:history="1">
            <w:r w:rsidRPr="00250245">
              <w:rPr>
                <w:rStyle w:val="Hipervnculo"/>
                <w:rFonts w:ascii="LM Roman 10" w:hAnsi="LM Roman 10"/>
                <w:lang w:val="es-ES"/>
              </w:rPr>
              <w:t>B.14. Creación y edición de profesores</w:t>
            </w:r>
            <w:r>
              <w:rPr>
                <w:webHidden/>
              </w:rPr>
              <w:tab/>
            </w:r>
            <w:r>
              <w:rPr>
                <w:webHidden/>
              </w:rPr>
              <w:fldChar w:fldCharType="begin"/>
            </w:r>
            <w:r>
              <w:rPr>
                <w:webHidden/>
              </w:rPr>
              <w:instrText xml:space="preserve"> PAGEREF _Toc208342594 \h </w:instrText>
            </w:r>
            <w:r>
              <w:rPr>
                <w:webHidden/>
              </w:rPr>
            </w:r>
            <w:r>
              <w:rPr>
                <w:webHidden/>
              </w:rPr>
              <w:fldChar w:fldCharType="separate"/>
            </w:r>
            <w:r>
              <w:rPr>
                <w:webHidden/>
              </w:rPr>
              <w:t>119</w:t>
            </w:r>
            <w:r>
              <w:rPr>
                <w:webHidden/>
              </w:rPr>
              <w:fldChar w:fldCharType="end"/>
            </w:r>
          </w:hyperlink>
        </w:p>
        <w:p w14:paraId="3F70AA9C" w14:textId="40D91E92"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95" w:history="1">
            <w:r w:rsidRPr="00250245">
              <w:rPr>
                <w:rStyle w:val="Hipervnculo"/>
                <w:rFonts w:ascii="LM Roman 10" w:hAnsi="LM Roman 10"/>
                <w:lang w:val="es-ES"/>
              </w:rPr>
              <w:t>B.15. Creación y edición de estudiantes</w:t>
            </w:r>
            <w:r>
              <w:rPr>
                <w:webHidden/>
              </w:rPr>
              <w:tab/>
            </w:r>
            <w:r>
              <w:rPr>
                <w:webHidden/>
              </w:rPr>
              <w:fldChar w:fldCharType="begin"/>
            </w:r>
            <w:r>
              <w:rPr>
                <w:webHidden/>
              </w:rPr>
              <w:instrText xml:space="preserve"> PAGEREF _Toc208342595 \h </w:instrText>
            </w:r>
            <w:r>
              <w:rPr>
                <w:webHidden/>
              </w:rPr>
            </w:r>
            <w:r>
              <w:rPr>
                <w:webHidden/>
              </w:rPr>
              <w:fldChar w:fldCharType="separate"/>
            </w:r>
            <w:r>
              <w:rPr>
                <w:webHidden/>
              </w:rPr>
              <w:t>121</w:t>
            </w:r>
            <w:r>
              <w:rPr>
                <w:webHidden/>
              </w:rPr>
              <w:fldChar w:fldCharType="end"/>
            </w:r>
          </w:hyperlink>
        </w:p>
        <w:p w14:paraId="604DF371" w14:textId="33C7C347"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96" w:history="1">
            <w:r w:rsidRPr="00250245">
              <w:rPr>
                <w:rStyle w:val="Hipervnculo"/>
                <w:rFonts w:ascii="LM Roman 10" w:hAnsi="LM Roman 10"/>
                <w:lang w:val="es-ES"/>
              </w:rPr>
              <w:t>B.16. Creación y edición de departamentos</w:t>
            </w:r>
            <w:r>
              <w:rPr>
                <w:webHidden/>
              </w:rPr>
              <w:tab/>
            </w:r>
            <w:r>
              <w:rPr>
                <w:webHidden/>
              </w:rPr>
              <w:fldChar w:fldCharType="begin"/>
            </w:r>
            <w:r>
              <w:rPr>
                <w:webHidden/>
              </w:rPr>
              <w:instrText xml:space="preserve"> PAGEREF _Toc208342596 \h </w:instrText>
            </w:r>
            <w:r>
              <w:rPr>
                <w:webHidden/>
              </w:rPr>
            </w:r>
            <w:r>
              <w:rPr>
                <w:webHidden/>
              </w:rPr>
              <w:fldChar w:fldCharType="separate"/>
            </w:r>
            <w:r>
              <w:rPr>
                <w:webHidden/>
              </w:rPr>
              <w:t>122</w:t>
            </w:r>
            <w:r>
              <w:rPr>
                <w:webHidden/>
              </w:rPr>
              <w:fldChar w:fldCharType="end"/>
            </w:r>
          </w:hyperlink>
        </w:p>
        <w:p w14:paraId="29812EE9" w14:textId="0C027F72"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97" w:history="1">
            <w:r w:rsidRPr="00250245">
              <w:rPr>
                <w:rStyle w:val="Hipervnculo"/>
                <w:rFonts w:ascii="LM Roman 10" w:hAnsi="LM Roman 10"/>
                <w:lang w:val="es-ES"/>
              </w:rPr>
              <w:t>B.17. Creación y edición de titulaciones</w:t>
            </w:r>
            <w:r>
              <w:rPr>
                <w:webHidden/>
              </w:rPr>
              <w:tab/>
            </w:r>
            <w:r>
              <w:rPr>
                <w:webHidden/>
              </w:rPr>
              <w:fldChar w:fldCharType="begin"/>
            </w:r>
            <w:r>
              <w:rPr>
                <w:webHidden/>
              </w:rPr>
              <w:instrText xml:space="preserve"> PAGEREF _Toc208342597 \h </w:instrText>
            </w:r>
            <w:r>
              <w:rPr>
                <w:webHidden/>
              </w:rPr>
            </w:r>
            <w:r>
              <w:rPr>
                <w:webHidden/>
              </w:rPr>
              <w:fldChar w:fldCharType="separate"/>
            </w:r>
            <w:r>
              <w:rPr>
                <w:webHidden/>
              </w:rPr>
              <w:t>124</w:t>
            </w:r>
            <w:r>
              <w:rPr>
                <w:webHidden/>
              </w:rPr>
              <w:fldChar w:fldCharType="end"/>
            </w:r>
          </w:hyperlink>
        </w:p>
        <w:p w14:paraId="5BF179F5" w14:textId="675DDC04" w:rsidR="00275FD8" w:rsidRDefault="00275FD8">
          <w:pPr>
            <w:pStyle w:val="TDC2"/>
            <w:tabs>
              <w:tab w:val="right" w:leader="dot" w:pos="8771"/>
            </w:tabs>
            <w:rPr>
              <w:rFonts w:asciiTheme="minorHAnsi" w:eastAsiaTheme="minorEastAsia" w:hAnsiTheme="minorHAnsi"/>
              <w:szCs w:val="24"/>
              <w:lang w:val="es-ES" w:eastAsia="es-ES"/>
              <w14:ligatures w14:val="standardContextual"/>
            </w:rPr>
          </w:pPr>
          <w:hyperlink w:anchor="_Toc208342598" w:history="1">
            <w:r w:rsidRPr="00250245">
              <w:rPr>
                <w:rStyle w:val="Hipervnculo"/>
                <w:rFonts w:ascii="LM Roman 10" w:hAnsi="LM Roman 10"/>
                <w:lang w:val="es-ES"/>
              </w:rPr>
              <w:t>B.18. Creación y edición de centros</w:t>
            </w:r>
            <w:r>
              <w:rPr>
                <w:webHidden/>
              </w:rPr>
              <w:tab/>
            </w:r>
            <w:r>
              <w:rPr>
                <w:webHidden/>
              </w:rPr>
              <w:fldChar w:fldCharType="begin"/>
            </w:r>
            <w:r>
              <w:rPr>
                <w:webHidden/>
              </w:rPr>
              <w:instrText xml:space="preserve"> PAGEREF _Toc208342598 \h </w:instrText>
            </w:r>
            <w:r>
              <w:rPr>
                <w:webHidden/>
              </w:rPr>
            </w:r>
            <w:r>
              <w:rPr>
                <w:webHidden/>
              </w:rPr>
              <w:fldChar w:fldCharType="separate"/>
            </w:r>
            <w:r>
              <w:rPr>
                <w:webHidden/>
              </w:rPr>
              <w:t>125</w:t>
            </w:r>
            <w:r>
              <w:rPr>
                <w:webHidden/>
              </w:rPr>
              <w:fldChar w:fldCharType="end"/>
            </w:r>
          </w:hyperlink>
        </w:p>
        <w:p w14:paraId="14426B6B" w14:textId="59E0999F" w:rsidR="00C47B8A" w:rsidRPr="00D66CBF" w:rsidRDefault="00C47B8A">
          <w:pPr>
            <w:rPr>
              <w:rFonts w:ascii="LM Roman 10" w:hAnsi="LM Roman 10"/>
            </w:rPr>
          </w:pPr>
          <w:r w:rsidRPr="00D66CBF">
            <w:rPr>
              <w:rFonts w:ascii="LM Roman 10" w:hAnsi="LM Roman 10"/>
              <w:b/>
              <w:bCs/>
            </w:rPr>
            <w:fldChar w:fldCharType="end"/>
          </w:r>
        </w:p>
      </w:sdtContent>
    </w:sdt>
    <w:p w14:paraId="2CA8BDF1" w14:textId="77777777" w:rsidR="007012D0" w:rsidRPr="00D66CBF" w:rsidRDefault="007012D0" w:rsidP="00353A7B">
      <w:pPr>
        <w:pStyle w:val="CaptuloNmero"/>
        <w:numPr>
          <w:ilvl w:val="0"/>
          <w:numId w:val="0"/>
        </w:numPr>
        <w:ind w:left="720" w:hanging="720"/>
        <w:rPr>
          <w:rFonts w:ascii="LM Roman 10" w:hAnsi="LM Roman 10"/>
        </w:rPr>
        <w:sectPr w:rsidR="007012D0" w:rsidRPr="00D66CBF" w:rsidSect="005033DF">
          <w:headerReference w:type="default" r:id="rId20"/>
          <w:type w:val="oddPage"/>
          <w:pgSz w:w="11900" w:h="16840"/>
          <w:pgMar w:top="1418" w:right="1418" w:bottom="1418" w:left="1701" w:header="720" w:footer="720" w:gutter="0"/>
          <w:pgNumType w:start="1"/>
          <w:cols w:space="720"/>
          <w:noEndnote/>
          <w:docGrid w:linePitch="326"/>
        </w:sectPr>
      </w:pPr>
    </w:p>
    <w:p w14:paraId="608BA197" w14:textId="66668457" w:rsidR="00960BF0" w:rsidRPr="00D66CBF" w:rsidRDefault="00960BF0" w:rsidP="00960BF0">
      <w:pPr>
        <w:pStyle w:val="Captulo"/>
        <w:rPr>
          <w:rFonts w:ascii="LM Roman 10" w:hAnsi="LM Roman 10"/>
          <w:lang w:val="en-US"/>
        </w:rPr>
      </w:pPr>
      <w:bookmarkStart w:id="11" w:name="_Toc204855947"/>
      <w:bookmarkStart w:id="12" w:name="_Toc208342514"/>
      <w:r w:rsidRPr="00D66CBF">
        <w:rPr>
          <w:rFonts w:ascii="LM Roman 10" w:hAnsi="LM Roman 10"/>
          <w:lang w:val="en-US"/>
        </w:rPr>
        <w:lastRenderedPageBreak/>
        <w:t xml:space="preserve">Índice de </w:t>
      </w:r>
      <w:bookmarkEnd w:id="11"/>
      <w:r w:rsidR="00BE0E1D" w:rsidRPr="00D66CBF">
        <w:rPr>
          <w:rFonts w:ascii="LM Roman 10" w:hAnsi="LM Roman 10"/>
          <w:lang w:val="en-US"/>
        </w:rPr>
        <w:t>Ilustraciones</w:t>
      </w:r>
      <w:bookmarkEnd w:id="12"/>
    </w:p>
    <w:p w14:paraId="67C302EE" w14:textId="77777777" w:rsidR="00EF1D38" w:rsidRPr="00D66CBF" w:rsidRDefault="00EF1D38" w:rsidP="00EF1D38">
      <w:pPr>
        <w:rPr>
          <w:rFonts w:ascii="LM Roman 10" w:hAnsi="LM Roman 10"/>
          <w:lang w:val="en-US"/>
        </w:rPr>
      </w:pPr>
    </w:p>
    <w:p w14:paraId="4D7FC126" w14:textId="16AD520A" w:rsidR="00275FD8" w:rsidRDefault="001524E2">
      <w:pPr>
        <w:pStyle w:val="Tabladeilustraciones"/>
        <w:tabs>
          <w:tab w:val="right" w:leader="dot" w:pos="8487"/>
        </w:tabs>
        <w:rPr>
          <w:rFonts w:asciiTheme="minorHAnsi" w:eastAsiaTheme="minorEastAsia" w:hAnsiTheme="minorHAnsi"/>
          <w:noProof/>
          <w:kern w:val="2"/>
          <w:lang w:val="es-ES" w:eastAsia="es-ES"/>
          <w14:ligatures w14:val="standardContextual"/>
        </w:rPr>
      </w:pPr>
      <w:r w:rsidRPr="00D66CBF">
        <w:rPr>
          <w:rFonts w:ascii="LM Roman 10" w:hAnsi="LM Roman 10"/>
          <w:highlight w:val="lightGray"/>
        </w:rPr>
        <w:fldChar w:fldCharType="begin"/>
      </w:r>
      <w:r w:rsidRPr="00D66CBF">
        <w:rPr>
          <w:rFonts w:ascii="LM Roman 10" w:hAnsi="LM Roman 10"/>
          <w:highlight w:val="lightGray"/>
        </w:rPr>
        <w:instrText xml:space="preserve"> TOC \h \z \c "Ilustración" </w:instrText>
      </w:r>
      <w:r w:rsidRPr="00D66CBF">
        <w:rPr>
          <w:rFonts w:ascii="LM Roman 10" w:hAnsi="LM Roman 10"/>
          <w:highlight w:val="lightGray"/>
        </w:rPr>
        <w:fldChar w:fldCharType="separate"/>
      </w:r>
      <w:hyperlink w:anchor="_Toc208342460" w:history="1">
        <w:r w:rsidR="00275FD8" w:rsidRPr="00EF0F52">
          <w:rPr>
            <w:rStyle w:val="Hipervnculo"/>
            <w:rFonts w:ascii="LM Roman 10" w:hAnsi="LM Roman 10"/>
            <w:noProof/>
          </w:rPr>
          <w:t>Ilustración 1. Diagrama de casos de uso - Inicio de sesión</w:t>
        </w:r>
        <w:r w:rsidR="00275FD8">
          <w:rPr>
            <w:noProof/>
            <w:webHidden/>
          </w:rPr>
          <w:tab/>
        </w:r>
        <w:r w:rsidR="00275FD8">
          <w:rPr>
            <w:noProof/>
            <w:webHidden/>
          </w:rPr>
          <w:fldChar w:fldCharType="begin"/>
        </w:r>
        <w:r w:rsidR="00275FD8">
          <w:rPr>
            <w:noProof/>
            <w:webHidden/>
          </w:rPr>
          <w:instrText xml:space="preserve"> PAGEREF _Toc208342460 \h </w:instrText>
        </w:r>
        <w:r w:rsidR="00275FD8">
          <w:rPr>
            <w:noProof/>
            <w:webHidden/>
          </w:rPr>
        </w:r>
        <w:r w:rsidR="00275FD8">
          <w:rPr>
            <w:noProof/>
            <w:webHidden/>
          </w:rPr>
          <w:fldChar w:fldCharType="separate"/>
        </w:r>
        <w:r w:rsidR="00275FD8">
          <w:rPr>
            <w:noProof/>
            <w:webHidden/>
          </w:rPr>
          <w:t>36</w:t>
        </w:r>
        <w:r w:rsidR="00275FD8">
          <w:rPr>
            <w:noProof/>
            <w:webHidden/>
          </w:rPr>
          <w:fldChar w:fldCharType="end"/>
        </w:r>
      </w:hyperlink>
    </w:p>
    <w:p w14:paraId="3921B828" w14:textId="7BC9F415"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1" w:history="1">
        <w:r w:rsidRPr="00EF0F52">
          <w:rPr>
            <w:rStyle w:val="Hipervnculo"/>
            <w:rFonts w:ascii="LM Roman 10" w:hAnsi="LM Roman 10"/>
            <w:noProof/>
          </w:rPr>
          <w:t>Ilustración 2. Diagrama de casos de uso - Solicitud de TFG</w:t>
        </w:r>
        <w:r>
          <w:rPr>
            <w:noProof/>
            <w:webHidden/>
          </w:rPr>
          <w:tab/>
        </w:r>
        <w:r>
          <w:rPr>
            <w:noProof/>
            <w:webHidden/>
          </w:rPr>
          <w:fldChar w:fldCharType="begin"/>
        </w:r>
        <w:r>
          <w:rPr>
            <w:noProof/>
            <w:webHidden/>
          </w:rPr>
          <w:instrText xml:space="preserve"> PAGEREF _Toc208342461 \h </w:instrText>
        </w:r>
        <w:r>
          <w:rPr>
            <w:noProof/>
            <w:webHidden/>
          </w:rPr>
        </w:r>
        <w:r>
          <w:rPr>
            <w:noProof/>
            <w:webHidden/>
          </w:rPr>
          <w:fldChar w:fldCharType="separate"/>
        </w:r>
        <w:r>
          <w:rPr>
            <w:noProof/>
            <w:webHidden/>
          </w:rPr>
          <w:t>37</w:t>
        </w:r>
        <w:r>
          <w:rPr>
            <w:noProof/>
            <w:webHidden/>
          </w:rPr>
          <w:fldChar w:fldCharType="end"/>
        </w:r>
      </w:hyperlink>
    </w:p>
    <w:p w14:paraId="5DA298D7" w14:textId="2C4281DE"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2" w:history="1">
        <w:r w:rsidRPr="00EF0F52">
          <w:rPr>
            <w:rStyle w:val="Hipervnculo"/>
            <w:rFonts w:ascii="LM Roman 10" w:hAnsi="LM Roman 10"/>
            <w:noProof/>
          </w:rPr>
          <w:t>Ilustración 3. Diagrama de casos de uso - Gestión de solicitudes de TFG</w:t>
        </w:r>
        <w:r>
          <w:rPr>
            <w:noProof/>
            <w:webHidden/>
          </w:rPr>
          <w:tab/>
        </w:r>
        <w:r>
          <w:rPr>
            <w:noProof/>
            <w:webHidden/>
          </w:rPr>
          <w:fldChar w:fldCharType="begin"/>
        </w:r>
        <w:r>
          <w:rPr>
            <w:noProof/>
            <w:webHidden/>
          </w:rPr>
          <w:instrText xml:space="preserve"> PAGEREF _Toc208342462 \h </w:instrText>
        </w:r>
        <w:r>
          <w:rPr>
            <w:noProof/>
            <w:webHidden/>
          </w:rPr>
        </w:r>
        <w:r>
          <w:rPr>
            <w:noProof/>
            <w:webHidden/>
          </w:rPr>
          <w:fldChar w:fldCharType="separate"/>
        </w:r>
        <w:r>
          <w:rPr>
            <w:noProof/>
            <w:webHidden/>
          </w:rPr>
          <w:t>38</w:t>
        </w:r>
        <w:r>
          <w:rPr>
            <w:noProof/>
            <w:webHidden/>
          </w:rPr>
          <w:fldChar w:fldCharType="end"/>
        </w:r>
      </w:hyperlink>
    </w:p>
    <w:p w14:paraId="41CE66CB" w14:textId="6B869F0E"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3" w:history="1">
        <w:r w:rsidRPr="00EF0F52">
          <w:rPr>
            <w:rStyle w:val="Hipervnculo"/>
            <w:rFonts w:ascii="LM Roman 10" w:hAnsi="LM Roman 10"/>
            <w:noProof/>
          </w:rPr>
          <w:t>Ilustración 4. Diagrama de casos de uso - Administración de entidades</w:t>
        </w:r>
        <w:r>
          <w:rPr>
            <w:noProof/>
            <w:webHidden/>
          </w:rPr>
          <w:tab/>
        </w:r>
        <w:r>
          <w:rPr>
            <w:noProof/>
            <w:webHidden/>
          </w:rPr>
          <w:fldChar w:fldCharType="begin"/>
        </w:r>
        <w:r>
          <w:rPr>
            <w:noProof/>
            <w:webHidden/>
          </w:rPr>
          <w:instrText xml:space="preserve"> PAGEREF _Toc208342463 \h </w:instrText>
        </w:r>
        <w:r>
          <w:rPr>
            <w:noProof/>
            <w:webHidden/>
          </w:rPr>
        </w:r>
        <w:r>
          <w:rPr>
            <w:noProof/>
            <w:webHidden/>
          </w:rPr>
          <w:fldChar w:fldCharType="separate"/>
        </w:r>
        <w:r>
          <w:rPr>
            <w:noProof/>
            <w:webHidden/>
          </w:rPr>
          <w:t>40</w:t>
        </w:r>
        <w:r>
          <w:rPr>
            <w:noProof/>
            <w:webHidden/>
          </w:rPr>
          <w:fldChar w:fldCharType="end"/>
        </w:r>
      </w:hyperlink>
    </w:p>
    <w:p w14:paraId="264A48CC" w14:textId="1B439888"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4" w:history="1">
        <w:r w:rsidRPr="00EF0F52">
          <w:rPr>
            <w:rStyle w:val="Hipervnculo"/>
            <w:rFonts w:ascii="LM Roman 10" w:hAnsi="LM Roman 10"/>
            <w:noProof/>
          </w:rPr>
          <w:t>Ilustración 5. Diagrama de casos de uso - Estudiante forma parte de un canal</w:t>
        </w:r>
        <w:r>
          <w:rPr>
            <w:noProof/>
            <w:webHidden/>
          </w:rPr>
          <w:tab/>
        </w:r>
        <w:r>
          <w:rPr>
            <w:noProof/>
            <w:webHidden/>
          </w:rPr>
          <w:fldChar w:fldCharType="begin"/>
        </w:r>
        <w:r>
          <w:rPr>
            <w:noProof/>
            <w:webHidden/>
          </w:rPr>
          <w:instrText xml:space="preserve"> PAGEREF _Toc208342464 \h </w:instrText>
        </w:r>
        <w:r>
          <w:rPr>
            <w:noProof/>
            <w:webHidden/>
          </w:rPr>
        </w:r>
        <w:r>
          <w:rPr>
            <w:noProof/>
            <w:webHidden/>
          </w:rPr>
          <w:fldChar w:fldCharType="separate"/>
        </w:r>
        <w:r>
          <w:rPr>
            <w:noProof/>
            <w:webHidden/>
          </w:rPr>
          <w:t>42</w:t>
        </w:r>
        <w:r>
          <w:rPr>
            <w:noProof/>
            <w:webHidden/>
          </w:rPr>
          <w:fldChar w:fldCharType="end"/>
        </w:r>
      </w:hyperlink>
    </w:p>
    <w:p w14:paraId="0AD785CA" w14:textId="171364AA"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5" w:history="1">
        <w:r w:rsidRPr="00EF0F52">
          <w:rPr>
            <w:rStyle w:val="Hipervnculo"/>
            <w:rFonts w:ascii="LM Roman 10" w:hAnsi="LM Roman 10"/>
            <w:noProof/>
          </w:rPr>
          <w:t>Ilustración 6. Diagrama de casos de uso - Gestión de un canal por parte de un profesor</w:t>
        </w:r>
        <w:r>
          <w:rPr>
            <w:noProof/>
            <w:webHidden/>
          </w:rPr>
          <w:tab/>
        </w:r>
        <w:r>
          <w:rPr>
            <w:noProof/>
            <w:webHidden/>
          </w:rPr>
          <w:fldChar w:fldCharType="begin"/>
        </w:r>
        <w:r>
          <w:rPr>
            <w:noProof/>
            <w:webHidden/>
          </w:rPr>
          <w:instrText xml:space="preserve"> PAGEREF _Toc208342465 \h </w:instrText>
        </w:r>
        <w:r>
          <w:rPr>
            <w:noProof/>
            <w:webHidden/>
          </w:rPr>
        </w:r>
        <w:r>
          <w:rPr>
            <w:noProof/>
            <w:webHidden/>
          </w:rPr>
          <w:fldChar w:fldCharType="separate"/>
        </w:r>
        <w:r>
          <w:rPr>
            <w:noProof/>
            <w:webHidden/>
          </w:rPr>
          <w:t>43</w:t>
        </w:r>
        <w:r>
          <w:rPr>
            <w:noProof/>
            <w:webHidden/>
          </w:rPr>
          <w:fldChar w:fldCharType="end"/>
        </w:r>
      </w:hyperlink>
    </w:p>
    <w:p w14:paraId="09345B65" w14:textId="2E25872B"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6" w:history="1">
        <w:r w:rsidRPr="00EF0F52">
          <w:rPr>
            <w:rStyle w:val="Hipervnculo"/>
            <w:rFonts w:ascii="LM Roman 10" w:hAnsi="LM Roman 10"/>
            <w:noProof/>
          </w:rPr>
          <w:t>Ilustración 7. Modelo de Dominio</w:t>
        </w:r>
        <w:r>
          <w:rPr>
            <w:noProof/>
            <w:webHidden/>
          </w:rPr>
          <w:tab/>
        </w:r>
        <w:r>
          <w:rPr>
            <w:noProof/>
            <w:webHidden/>
          </w:rPr>
          <w:fldChar w:fldCharType="begin"/>
        </w:r>
        <w:r>
          <w:rPr>
            <w:noProof/>
            <w:webHidden/>
          </w:rPr>
          <w:instrText xml:space="preserve"> PAGEREF _Toc208342466 \h </w:instrText>
        </w:r>
        <w:r>
          <w:rPr>
            <w:noProof/>
            <w:webHidden/>
          </w:rPr>
        </w:r>
        <w:r>
          <w:rPr>
            <w:noProof/>
            <w:webHidden/>
          </w:rPr>
          <w:fldChar w:fldCharType="separate"/>
        </w:r>
        <w:r>
          <w:rPr>
            <w:noProof/>
            <w:webHidden/>
          </w:rPr>
          <w:t>45</w:t>
        </w:r>
        <w:r>
          <w:rPr>
            <w:noProof/>
            <w:webHidden/>
          </w:rPr>
          <w:fldChar w:fldCharType="end"/>
        </w:r>
      </w:hyperlink>
    </w:p>
    <w:p w14:paraId="38A2F055" w14:textId="75007A15"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7" w:history="1">
        <w:r w:rsidRPr="00EF0F52">
          <w:rPr>
            <w:rStyle w:val="Hipervnculo"/>
            <w:rFonts w:ascii="LM Roman 10" w:hAnsi="LM Roman 10"/>
            <w:noProof/>
          </w:rPr>
          <w:t>Ilustración 8. Diagrama de secuencia -  Registrar un nuevo usuario</w:t>
        </w:r>
        <w:r>
          <w:rPr>
            <w:noProof/>
            <w:webHidden/>
          </w:rPr>
          <w:tab/>
        </w:r>
        <w:r>
          <w:rPr>
            <w:noProof/>
            <w:webHidden/>
          </w:rPr>
          <w:fldChar w:fldCharType="begin"/>
        </w:r>
        <w:r>
          <w:rPr>
            <w:noProof/>
            <w:webHidden/>
          </w:rPr>
          <w:instrText xml:space="preserve"> PAGEREF _Toc208342467 \h </w:instrText>
        </w:r>
        <w:r>
          <w:rPr>
            <w:noProof/>
            <w:webHidden/>
          </w:rPr>
        </w:r>
        <w:r>
          <w:rPr>
            <w:noProof/>
            <w:webHidden/>
          </w:rPr>
          <w:fldChar w:fldCharType="separate"/>
        </w:r>
        <w:r>
          <w:rPr>
            <w:noProof/>
            <w:webHidden/>
          </w:rPr>
          <w:t>46</w:t>
        </w:r>
        <w:r>
          <w:rPr>
            <w:noProof/>
            <w:webHidden/>
          </w:rPr>
          <w:fldChar w:fldCharType="end"/>
        </w:r>
      </w:hyperlink>
    </w:p>
    <w:p w14:paraId="5DEAC106" w14:textId="123C40AA"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8" w:history="1">
        <w:r w:rsidRPr="00EF0F52">
          <w:rPr>
            <w:rStyle w:val="Hipervnculo"/>
            <w:rFonts w:ascii="LM Roman 10" w:hAnsi="LM Roman 10"/>
            <w:noProof/>
          </w:rPr>
          <w:t>Ilustración 9. Diagrama de secuencia - Comenzar TFG</w:t>
        </w:r>
        <w:r>
          <w:rPr>
            <w:noProof/>
            <w:webHidden/>
          </w:rPr>
          <w:tab/>
        </w:r>
        <w:r>
          <w:rPr>
            <w:noProof/>
            <w:webHidden/>
          </w:rPr>
          <w:fldChar w:fldCharType="begin"/>
        </w:r>
        <w:r>
          <w:rPr>
            <w:noProof/>
            <w:webHidden/>
          </w:rPr>
          <w:instrText xml:space="preserve"> PAGEREF _Toc208342468 \h </w:instrText>
        </w:r>
        <w:r>
          <w:rPr>
            <w:noProof/>
            <w:webHidden/>
          </w:rPr>
        </w:r>
        <w:r>
          <w:rPr>
            <w:noProof/>
            <w:webHidden/>
          </w:rPr>
          <w:fldChar w:fldCharType="separate"/>
        </w:r>
        <w:r>
          <w:rPr>
            <w:noProof/>
            <w:webHidden/>
          </w:rPr>
          <w:t>47</w:t>
        </w:r>
        <w:r>
          <w:rPr>
            <w:noProof/>
            <w:webHidden/>
          </w:rPr>
          <w:fldChar w:fldCharType="end"/>
        </w:r>
      </w:hyperlink>
    </w:p>
    <w:p w14:paraId="11FBDC59" w14:textId="30AEB745"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69" w:history="1">
        <w:r w:rsidRPr="00EF0F52">
          <w:rPr>
            <w:rStyle w:val="Hipervnculo"/>
            <w:rFonts w:ascii="LM Roman 10" w:hAnsi="LM Roman 10"/>
            <w:noProof/>
          </w:rPr>
          <w:t>Ilustración 10. Diagrama de secuencia - Envío de mensajes por canal</w:t>
        </w:r>
        <w:r>
          <w:rPr>
            <w:noProof/>
            <w:webHidden/>
          </w:rPr>
          <w:tab/>
        </w:r>
        <w:r>
          <w:rPr>
            <w:noProof/>
            <w:webHidden/>
          </w:rPr>
          <w:fldChar w:fldCharType="begin"/>
        </w:r>
        <w:r>
          <w:rPr>
            <w:noProof/>
            <w:webHidden/>
          </w:rPr>
          <w:instrText xml:space="preserve"> PAGEREF _Toc208342469 \h </w:instrText>
        </w:r>
        <w:r>
          <w:rPr>
            <w:noProof/>
            <w:webHidden/>
          </w:rPr>
        </w:r>
        <w:r>
          <w:rPr>
            <w:noProof/>
            <w:webHidden/>
          </w:rPr>
          <w:fldChar w:fldCharType="separate"/>
        </w:r>
        <w:r>
          <w:rPr>
            <w:noProof/>
            <w:webHidden/>
          </w:rPr>
          <w:t>47</w:t>
        </w:r>
        <w:r>
          <w:rPr>
            <w:noProof/>
            <w:webHidden/>
          </w:rPr>
          <w:fldChar w:fldCharType="end"/>
        </w:r>
      </w:hyperlink>
    </w:p>
    <w:p w14:paraId="0640FBA8" w14:textId="214CE8BE"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0" w:history="1">
        <w:r w:rsidRPr="00EF0F52">
          <w:rPr>
            <w:rStyle w:val="Hipervnculo"/>
            <w:rFonts w:ascii="LM Roman 10" w:hAnsi="LM Roman 10"/>
            <w:noProof/>
          </w:rPr>
          <w:t>Ilustración 11. Comparativa del inicio de sesión con su boceto</w:t>
        </w:r>
        <w:r>
          <w:rPr>
            <w:noProof/>
            <w:webHidden/>
          </w:rPr>
          <w:tab/>
        </w:r>
        <w:r>
          <w:rPr>
            <w:noProof/>
            <w:webHidden/>
          </w:rPr>
          <w:fldChar w:fldCharType="begin"/>
        </w:r>
        <w:r>
          <w:rPr>
            <w:noProof/>
            <w:webHidden/>
          </w:rPr>
          <w:instrText xml:space="preserve"> PAGEREF _Toc208342470 \h </w:instrText>
        </w:r>
        <w:r>
          <w:rPr>
            <w:noProof/>
            <w:webHidden/>
          </w:rPr>
        </w:r>
        <w:r>
          <w:rPr>
            <w:noProof/>
            <w:webHidden/>
          </w:rPr>
          <w:fldChar w:fldCharType="separate"/>
        </w:r>
        <w:r>
          <w:rPr>
            <w:noProof/>
            <w:webHidden/>
          </w:rPr>
          <w:t>52</w:t>
        </w:r>
        <w:r>
          <w:rPr>
            <w:noProof/>
            <w:webHidden/>
          </w:rPr>
          <w:fldChar w:fldCharType="end"/>
        </w:r>
      </w:hyperlink>
    </w:p>
    <w:p w14:paraId="06030DCA" w14:textId="1CB6E81C"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1" w:history="1">
        <w:r w:rsidRPr="00EF0F52">
          <w:rPr>
            <w:rStyle w:val="Hipervnculo"/>
            <w:rFonts w:ascii="LM Roman 10" w:hAnsi="LM Roman 10"/>
            <w:noProof/>
          </w:rPr>
          <w:t>Ilustración 12. Boceto del listado de TFGs</w:t>
        </w:r>
        <w:r>
          <w:rPr>
            <w:noProof/>
            <w:webHidden/>
          </w:rPr>
          <w:tab/>
        </w:r>
        <w:r>
          <w:rPr>
            <w:noProof/>
            <w:webHidden/>
          </w:rPr>
          <w:fldChar w:fldCharType="begin"/>
        </w:r>
        <w:r>
          <w:rPr>
            <w:noProof/>
            <w:webHidden/>
          </w:rPr>
          <w:instrText xml:space="preserve"> PAGEREF _Toc208342471 \h </w:instrText>
        </w:r>
        <w:r>
          <w:rPr>
            <w:noProof/>
            <w:webHidden/>
          </w:rPr>
        </w:r>
        <w:r>
          <w:rPr>
            <w:noProof/>
            <w:webHidden/>
          </w:rPr>
          <w:fldChar w:fldCharType="separate"/>
        </w:r>
        <w:r>
          <w:rPr>
            <w:noProof/>
            <w:webHidden/>
          </w:rPr>
          <w:t>52</w:t>
        </w:r>
        <w:r>
          <w:rPr>
            <w:noProof/>
            <w:webHidden/>
          </w:rPr>
          <w:fldChar w:fldCharType="end"/>
        </w:r>
      </w:hyperlink>
    </w:p>
    <w:p w14:paraId="3E34A2E0" w14:textId="23107E1A"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2" w:history="1">
        <w:r w:rsidRPr="00EF0F52">
          <w:rPr>
            <w:rStyle w:val="Hipervnculo"/>
            <w:rFonts w:ascii="LM Roman 10" w:hAnsi="LM Roman 10"/>
            <w:noProof/>
          </w:rPr>
          <w:t>Ilustración 13. Resultado final del listado de TFGs</w:t>
        </w:r>
        <w:r>
          <w:rPr>
            <w:noProof/>
            <w:webHidden/>
          </w:rPr>
          <w:tab/>
        </w:r>
        <w:r>
          <w:rPr>
            <w:noProof/>
            <w:webHidden/>
          </w:rPr>
          <w:fldChar w:fldCharType="begin"/>
        </w:r>
        <w:r>
          <w:rPr>
            <w:noProof/>
            <w:webHidden/>
          </w:rPr>
          <w:instrText xml:space="preserve"> PAGEREF _Toc208342472 \h </w:instrText>
        </w:r>
        <w:r>
          <w:rPr>
            <w:noProof/>
            <w:webHidden/>
          </w:rPr>
        </w:r>
        <w:r>
          <w:rPr>
            <w:noProof/>
            <w:webHidden/>
          </w:rPr>
          <w:fldChar w:fldCharType="separate"/>
        </w:r>
        <w:r>
          <w:rPr>
            <w:noProof/>
            <w:webHidden/>
          </w:rPr>
          <w:t>53</w:t>
        </w:r>
        <w:r>
          <w:rPr>
            <w:noProof/>
            <w:webHidden/>
          </w:rPr>
          <w:fldChar w:fldCharType="end"/>
        </w:r>
      </w:hyperlink>
    </w:p>
    <w:p w14:paraId="04593076" w14:textId="21D98634"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3" w:history="1">
        <w:r w:rsidRPr="00EF0F52">
          <w:rPr>
            <w:rStyle w:val="Hipervnculo"/>
            <w:rFonts w:ascii="LM Roman 10" w:hAnsi="LM Roman 10"/>
            <w:noProof/>
          </w:rPr>
          <w:t>Ilustración 14. Boceto de perfil de un alumno</w:t>
        </w:r>
        <w:r>
          <w:rPr>
            <w:noProof/>
            <w:webHidden/>
          </w:rPr>
          <w:tab/>
        </w:r>
        <w:r>
          <w:rPr>
            <w:noProof/>
            <w:webHidden/>
          </w:rPr>
          <w:fldChar w:fldCharType="begin"/>
        </w:r>
        <w:r>
          <w:rPr>
            <w:noProof/>
            <w:webHidden/>
          </w:rPr>
          <w:instrText xml:space="preserve"> PAGEREF _Toc208342473 \h </w:instrText>
        </w:r>
        <w:r>
          <w:rPr>
            <w:noProof/>
            <w:webHidden/>
          </w:rPr>
        </w:r>
        <w:r>
          <w:rPr>
            <w:noProof/>
            <w:webHidden/>
          </w:rPr>
          <w:fldChar w:fldCharType="separate"/>
        </w:r>
        <w:r>
          <w:rPr>
            <w:noProof/>
            <w:webHidden/>
          </w:rPr>
          <w:t>53</w:t>
        </w:r>
        <w:r>
          <w:rPr>
            <w:noProof/>
            <w:webHidden/>
          </w:rPr>
          <w:fldChar w:fldCharType="end"/>
        </w:r>
      </w:hyperlink>
    </w:p>
    <w:p w14:paraId="6CA4E479" w14:textId="2673D039"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4" w:history="1">
        <w:r w:rsidRPr="00EF0F52">
          <w:rPr>
            <w:rStyle w:val="Hipervnculo"/>
            <w:rFonts w:ascii="LM Roman 10" w:hAnsi="LM Roman 10"/>
            <w:noProof/>
          </w:rPr>
          <w:t>Ilustración 15. Resultado final del perfil de un alumno.</w:t>
        </w:r>
        <w:r>
          <w:rPr>
            <w:noProof/>
            <w:webHidden/>
          </w:rPr>
          <w:tab/>
        </w:r>
        <w:r>
          <w:rPr>
            <w:noProof/>
            <w:webHidden/>
          </w:rPr>
          <w:fldChar w:fldCharType="begin"/>
        </w:r>
        <w:r>
          <w:rPr>
            <w:noProof/>
            <w:webHidden/>
          </w:rPr>
          <w:instrText xml:space="preserve"> PAGEREF _Toc208342474 \h </w:instrText>
        </w:r>
        <w:r>
          <w:rPr>
            <w:noProof/>
            <w:webHidden/>
          </w:rPr>
        </w:r>
        <w:r>
          <w:rPr>
            <w:noProof/>
            <w:webHidden/>
          </w:rPr>
          <w:fldChar w:fldCharType="separate"/>
        </w:r>
        <w:r>
          <w:rPr>
            <w:noProof/>
            <w:webHidden/>
          </w:rPr>
          <w:t>54</w:t>
        </w:r>
        <w:r>
          <w:rPr>
            <w:noProof/>
            <w:webHidden/>
          </w:rPr>
          <w:fldChar w:fldCharType="end"/>
        </w:r>
      </w:hyperlink>
    </w:p>
    <w:p w14:paraId="0CDDEC59" w14:textId="7B388A56"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5" w:history="1">
        <w:r w:rsidRPr="00EF0F52">
          <w:rPr>
            <w:rStyle w:val="Hipervnculo"/>
            <w:rFonts w:ascii="LM Roman 10" w:hAnsi="LM Roman 10"/>
            <w:noProof/>
          </w:rPr>
          <w:t>Ilustración 16. Endpoints de Centros</w:t>
        </w:r>
        <w:r>
          <w:rPr>
            <w:noProof/>
            <w:webHidden/>
          </w:rPr>
          <w:tab/>
        </w:r>
        <w:r>
          <w:rPr>
            <w:noProof/>
            <w:webHidden/>
          </w:rPr>
          <w:fldChar w:fldCharType="begin"/>
        </w:r>
        <w:r>
          <w:rPr>
            <w:noProof/>
            <w:webHidden/>
          </w:rPr>
          <w:instrText xml:space="preserve"> PAGEREF _Toc208342475 \h </w:instrText>
        </w:r>
        <w:r>
          <w:rPr>
            <w:noProof/>
            <w:webHidden/>
          </w:rPr>
        </w:r>
        <w:r>
          <w:rPr>
            <w:noProof/>
            <w:webHidden/>
          </w:rPr>
          <w:fldChar w:fldCharType="separate"/>
        </w:r>
        <w:r>
          <w:rPr>
            <w:noProof/>
            <w:webHidden/>
          </w:rPr>
          <w:t>62</w:t>
        </w:r>
        <w:r>
          <w:rPr>
            <w:noProof/>
            <w:webHidden/>
          </w:rPr>
          <w:fldChar w:fldCharType="end"/>
        </w:r>
      </w:hyperlink>
    </w:p>
    <w:p w14:paraId="38C0C582" w14:textId="3E8657D9"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6" w:history="1">
        <w:r w:rsidRPr="00EF0F52">
          <w:rPr>
            <w:rStyle w:val="Hipervnculo"/>
            <w:rFonts w:ascii="LM Roman 10" w:hAnsi="LM Roman 10"/>
            <w:noProof/>
          </w:rPr>
          <w:t>Ilustración 17. Endpoints de Titulaciones</w:t>
        </w:r>
        <w:r>
          <w:rPr>
            <w:noProof/>
            <w:webHidden/>
          </w:rPr>
          <w:tab/>
        </w:r>
        <w:r>
          <w:rPr>
            <w:noProof/>
            <w:webHidden/>
          </w:rPr>
          <w:fldChar w:fldCharType="begin"/>
        </w:r>
        <w:r>
          <w:rPr>
            <w:noProof/>
            <w:webHidden/>
          </w:rPr>
          <w:instrText xml:space="preserve"> PAGEREF _Toc208342476 \h </w:instrText>
        </w:r>
        <w:r>
          <w:rPr>
            <w:noProof/>
            <w:webHidden/>
          </w:rPr>
        </w:r>
        <w:r>
          <w:rPr>
            <w:noProof/>
            <w:webHidden/>
          </w:rPr>
          <w:fldChar w:fldCharType="separate"/>
        </w:r>
        <w:r>
          <w:rPr>
            <w:noProof/>
            <w:webHidden/>
          </w:rPr>
          <w:t>64</w:t>
        </w:r>
        <w:r>
          <w:rPr>
            <w:noProof/>
            <w:webHidden/>
          </w:rPr>
          <w:fldChar w:fldCharType="end"/>
        </w:r>
      </w:hyperlink>
    </w:p>
    <w:p w14:paraId="5665E863" w14:textId="65762B37"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7" w:history="1">
        <w:r w:rsidRPr="00EF0F52">
          <w:rPr>
            <w:rStyle w:val="Hipervnculo"/>
            <w:rFonts w:ascii="LM Roman 10" w:hAnsi="LM Roman 10"/>
            <w:noProof/>
          </w:rPr>
          <w:t>Ilustración 18. Endpoints de Departamentos</w:t>
        </w:r>
        <w:r>
          <w:rPr>
            <w:noProof/>
            <w:webHidden/>
          </w:rPr>
          <w:tab/>
        </w:r>
        <w:r>
          <w:rPr>
            <w:noProof/>
            <w:webHidden/>
          </w:rPr>
          <w:fldChar w:fldCharType="begin"/>
        </w:r>
        <w:r>
          <w:rPr>
            <w:noProof/>
            <w:webHidden/>
          </w:rPr>
          <w:instrText xml:space="preserve"> PAGEREF _Toc208342477 \h </w:instrText>
        </w:r>
        <w:r>
          <w:rPr>
            <w:noProof/>
            <w:webHidden/>
          </w:rPr>
        </w:r>
        <w:r>
          <w:rPr>
            <w:noProof/>
            <w:webHidden/>
          </w:rPr>
          <w:fldChar w:fldCharType="separate"/>
        </w:r>
        <w:r>
          <w:rPr>
            <w:noProof/>
            <w:webHidden/>
          </w:rPr>
          <w:t>65</w:t>
        </w:r>
        <w:r>
          <w:rPr>
            <w:noProof/>
            <w:webHidden/>
          </w:rPr>
          <w:fldChar w:fldCharType="end"/>
        </w:r>
      </w:hyperlink>
    </w:p>
    <w:p w14:paraId="1E9107D7" w14:textId="11F12F01"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8" w:history="1">
        <w:r w:rsidRPr="00EF0F52">
          <w:rPr>
            <w:rStyle w:val="Hipervnculo"/>
            <w:rFonts w:ascii="LM Roman 10" w:hAnsi="LM Roman 10"/>
            <w:noProof/>
          </w:rPr>
          <w:t>Ilustración 19. Endpoints de Estudiantes</w:t>
        </w:r>
        <w:r>
          <w:rPr>
            <w:noProof/>
            <w:webHidden/>
          </w:rPr>
          <w:tab/>
        </w:r>
        <w:r>
          <w:rPr>
            <w:noProof/>
            <w:webHidden/>
          </w:rPr>
          <w:fldChar w:fldCharType="begin"/>
        </w:r>
        <w:r>
          <w:rPr>
            <w:noProof/>
            <w:webHidden/>
          </w:rPr>
          <w:instrText xml:space="preserve"> PAGEREF _Toc208342478 \h </w:instrText>
        </w:r>
        <w:r>
          <w:rPr>
            <w:noProof/>
            <w:webHidden/>
          </w:rPr>
        </w:r>
        <w:r>
          <w:rPr>
            <w:noProof/>
            <w:webHidden/>
          </w:rPr>
          <w:fldChar w:fldCharType="separate"/>
        </w:r>
        <w:r>
          <w:rPr>
            <w:noProof/>
            <w:webHidden/>
          </w:rPr>
          <w:t>66</w:t>
        </w:r>
        <w:r>
          <w:rPr>
            <w:noProof/>
            <w:webHidden/>
          </w:rPr>
          <w:fldChar w:fldCharType="end"/>
        </w:r>
      </w:hyperlink>
    </w:p>
    <w:p w14:paraId="3CE68FD5" w14:textId="0F976057"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79" w:history="1">
        <w:r w:rsidRPr="00EF0F52">
          <w:rPr>
            <w:rStyle w:val="Hipervnculo"/>
            <w:rFonts w:ascii="LM Roman 10" w:hAnsi="LM Roman 10"/>
            <w:noProof/>
          </w:rPr>
          <w:t>Ilustración 20. Endpoints de Profesores</w:t>
        </w:r>
        <w:r>
          <w:rPr>
            <w:noProof/>
            <w:webHidden/>
          </w:rPr>
          <w:tab/>
        </w:r>
        <w:r>
          <w:rPr>
            <w:noProof/>
            <w:webHidden/>
          </w:rPr>
          <w:fldChar w:fldCharType="begin"/>
        </w:r>
        <w:r>
          <w:rPr>
            <w:noProof/>
            <w:webHidden/>
          </w:rPr>
          <w:instrText xml:space="preserve"> PAGEREF _Toc208342479 \h </w:instrText>
        </w:r>
        <w:r>
          <w:rPr>
            <w:noProof/>
            <w:webHidden/>
          </w:rPr>
        </w:r>
        <w:r>
          <w:rPr>
            <w:noProof/>
            <w:webHidden/>
          </w:rPr>
          <w:fldChar w:fldCharType="separate"/>
        </w:r>
        <w:r>
          <w:rPr>
            <w:noProof/>
            <w:webHidden/>
          </w:rPr>
          <w:t>67</w:t>
        </w:r>
        <w:r>
          <w:rPr>
            <w:noProof/>
            <w:webHidden/>
          </w:rPr>
          <w:fldChar w:fldCharType="end"/>
        </w:r>
      </w:hyperlink>
    </w:p>
    <w:p w14:paraId="7428B837" w14:textId="66ECAC62"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0" w:history="1">
        <w:r w:rsidRPr="00EF0F52">
          <w:rPr>
            <w:rStyle w:val="Hipervnculo"/>
            <w:rFonts w:ascii="LM Roman 10" w:hAnsi="LM Roman 10"/>
            <w:noProof/>
          </w:rPr>
          <w:t>Ilustración 21. Endpoints de Autenticación</w:t>
        </w:r>
        <w:r>
          <w:rPr>
            <w:noProof/>
            <w:webHidden/>
          </w:rPr>
          <w:tab/>
        </w:r>
        <w:r>
          <w:rPr>
            <w:noProof/>
            <w:webHidden/>
          </w:rPr>
          <w:fldChar w:fldCharType="begin"/>
        </w:r>
        <w:r>
          <w:rPr>
            <w:noProof/>
            <w:webHidden/>
          </w:rPr>
          <w:instrText xml:space="preserve"> PAGEREF _Toc208342480 \h </w:instrText>
        </w:r>
        <w:r>
          <w:rPr>
            <w:noProof/>
            <w:webHidden/>
          </w:rPr>
        </w:r>
        <w:r>
          <w:rPr>
            <w:noProof/>
            <w:webHidden/>
          </w:rPr>
          <w:fldChar w:fldCharType="separate"/>
        </w:r>
        <w:r>
          <w:rPr>
            <w:noProof/>
            <w:webHidden/>
          </w:rPr>
          <w:t>68</w:t>
        </w:r>
        <w:r>
          <w:rPr>
            <w:noProof/>
            <w:webHidden/>
          </w:rPr>
          <w:fldChar w:fldCharType="end"/>
        </w:r>
      </w:hyperlink>
    </w:p>
    <w:p w14:paraId="59300E04" w14:textId="6BD2F43C"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1" w:history="1">
        <w:r w:rsidRPr="00EF0F52">
          <w:rPr>
            <w:rStyle w:val="Hipervnculo"/>
            <w:rFonts w:ascii="LM Roman 10" w:hAnsi="LM Roman 10"/>
            <w:noProof/>
          </w:rPr>
          <w:t>Ilustración 22. Endpoints de Líneas de TFG</w:t>
        </w:r>
        <w:r>
          <w:rPr>
            <w:noProof/>
            <w:webHidden/>
          </w:rPr>
          <w:tab/>
        </w:r>
        <w:r>
          <w:rPr>
            <w:noProof/>
            <w:webHidden/>
          </w:rPr>
          <w:fldChar w:fldCharType="begin"/>
        </w:r>
        <w:r>
          <w:rPr>
            <w:noProof/>
            <w:webHidden/>
          </w:rPr>
          <w:instrText xml:space="preserve"> PAGEREF _Toc208342481 \h </w:instrText>
        </w:r>
        <w:r>
          <w:rPr>
            <w:noProof/>
            <w:webHidden/>
          </w:rPr>
        </w:r>
        <w:r>
          <w:rPr>
            <w:noProof/>
            <w:webHidden/>
          </w:rPr>
          <w:fldChar w:fldCharType="separate"/>
        </w:r>
        <w:r>
          <w:rPr>
            <w:noProof/>
            <w:webHidden/>
          </w:rPr>
          <w:t>69</w:t>
        </w:r>
        <w:r>
          <w:rPr>
            <w:noProof/>
            <w:webHidden/>
          </w:rPr>
          <w:fldChar w:fldCharType="end"/>
        </w:r>
      </w:hyperlink>
    </w:p>
    <w:p w14:paraId="239688FF" w14:textId="259E0D1D"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2" w:history="1">
        <w:r w:rsidRPr="00EF0F52">
          <w:rPr>
            <w:rStyle w:val="Hipervnculo"/>
            <w:rFonts w:ascii="LM Roman 10" w:hAnsi="LM Roman 10"/>
            <w:noProof/>
          </w:rPr>
          <w:t>Ilustración 23. Endpoints de TFG</w:t>
        </w:r>
        <w:r>
          <w:rPr>
            <w:noProof/>
            <w:webHidden/>
          </w:rPr>
          <w:tab/>
        </w:r>
        <w:r>
          <w:rPr>
            <w:noProof/>
            <w:webHidden/>
          </w:rPr>
          <w:fldChar w:fldCharType="begin"/>
        </w:r>
        <w:r>
          <w:rPr>
            <w:noProof/>
            <w:webHidden/>
          </w:rPr>
          <w:instrText xml:space="preserve"> PAGEREF _Toc208342482 \h </w:instrText>
        </w:r>
        <w:r>
          <w:rPr>
            <w:noProof/>
            <w:webHidden/>
          </w:rPr>
        </w:r>
        <w:r>
          <w:rPr>
            <w:noProof/>
            <w:webHidden/>
          </w:rPr>
          <w:fldChar w:fldCharType="separate"/>
        </w:r>
        <w:r>
          <w:rPr>
            <w:noProof/>
            <w:webHidden/>
          </w:rPr>
          <w:t>71</w:t>
        </w:r>
        <w:r>
          <w:rPr>
            <w:noProof/>
            <w:webHidden/>
          </w:rPr>
          <w:fldChar w:fldCharType="end"/>
        </w:r>
      </w:hyperlink>
    </w:p>
    <w:p w14:paraId="6112546F" w14:textId="68CDFB2D"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3" w:history="1">
        <w:r w:rsidRPr="00EF0F52">
          <w:rPr>
            <w:rStyle w:val="Hipervnculo"/>
            <w:rFonts w:ascii="LM Roman 10" w:hAnsi="LM Roman 10"/>
            <w:noProof/>
          </w:rPr>
          <w:t>Ilustración 24. Endpoints de Canales</w:t>
        </w:r>
        <w:r>
          <w:rPr>
            <w:noProof/>
            <w:webHidden/>
          </w:rPr>
          <w:tab/>
        </w:r>
        <w:r>
          <w:rPr>
            <w:noProof/>
            <w:webHidden/>
          </w:rPr>
          <w:fldChar w:fldCharType="begin"/>
        </w:r>
        <w:r>
          <w:rPr>
            <w:noProof/>
            <w:webHidden/>
          </w:rPr>
          <w:instrText xml:space="preserve"> PAGEREF _Toc208342483 \h </w:instrText>
        </w:r>
        <w:r>
          <w:rPr>
            <w:noProof/>
            <w:webHidden/>
          </w:rPr>
        </w:r>
        <w:r>
          <w:rPr>
            <w:noProof/>
            <w:webHidden/>
          </w:rPr>
          <w:fldChar w:fldCharType="separate"/>
        </w:r>
        <w:r>
          <w:rPr>
            <w:noProof/>
            <w:webHidden/>
          </w:rPr>
          <w:t>72</w:t>
        </w:r>
        <w:r>
          <w:rPr>
            <w:noProof/>
            <w:webHidden/>
          </w:rPr>
          <w:fldChar w:fldCharType="end"/>
        </w:r>
      </w:hyperlink>
    </w:p>
    <w:p w14:paraId="173E1033" w14:textId="7CAB5882"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4" w:history="1">
        <w:r w:rsidRPr="00EF0F52">
          <w:rPr>
            <w:rStyle w:val="Hipervnculo"/>
            <w:rFonts w:ascii="LM Roman 10" w:hAnsi="LM Roman 10"/>
            <w:noProof/>
          </w:rPr>
          <w:t>Ilustración 25. Listado de profesores: Oscuro-Escritorio</w:t>
        </w:r>
        <w:r>
          <w:rPr>
            <w:noProof/>
            <w:webHidden/>
          </w:rPr>
          <w:tab/>
        </w:r>
        <w:r>
          <w:rPr>
            <w:noProof/>
            <w:webHidden/>
          </w:rPr>
          <w:fldChar w:fldCharType="begin"/>
        </w:r>
        <w:r>
          <w:rPr>
            <w:noProof/>
            <w:webHidden/>
          </w:rPr>
          <w:instrText xml:space="preserve"> PAGEREF _Toc208342484 \h </w:instrText>
        </w:r>
        <w:r>
          <w:rPr>
            <w:noProof/>
            <w:webHidden/>
          </w:rPr>
        </w:r>
        <w:r>
          <w:rPr>
            <w:noProof/>
            <w:webHidden/>
          </w:rPr>
          <w:fldChar w:fldCharType="separate"/>
        </w:r>
        <w:r>
          <w:rPr>
            <w:noProof/>
            <w:webHidden/>
          </w:rPr>
          <w:t>80</w:t>
        </w:r>
        <w:r>
          <w:rPr>
            <w:noProof/>
            <w:webHidden/>
          </w:rPr>
          <w:fldChar w:fldCharType="end"/>
        </w:r>
      </w:hyperlink>
    </w:p>
    <w:p w14:paraId="43004141" w14:textId="52F3F166"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5" w:history="1">
        <w:r w:rsidRPr="00EF0F52">
          <w:rPr>
            <w:rStyle w:val="Hipervnculo"/>
            <w:rFonts w:ascii="LM Roman 10" w:hAnsi="LM Roman 10"/>
            <w:noProof/>
          </w:rPr>
          <w:t>Ilustración 26. Listado de TFGs: Claro-Móvil</w:t>
        </w:r>
        <w:r>
          <w:rPr>
            <w:noProof/>
            <w:webHidden/>
          </w:rPr>
          <w:tab/>
        </w:r>
        <w:r>
          <w:rPr>
            <w:noProof/>
            <w:webHidden/>
          </w:rPr>
          <w:fldChar w:fldCharType="begin"/>
        </w:r>
        <w:r>
          <w:rPr>
            <w:noProof/>
            <w:webHidden/>
          </w:rPr>
          <w:instrText xml:space="preserve"> PAGEREF _Toc208342485 \h </w:instrText>
        </w:r>
        <w:r>
          <w:rPr>
            <w:noProof/>
            <w:webHidden/>
          </w:rPr>
        </w:r>
        <w:r>
          <w:rPr>
            <w:noProof/>
            <w:webHidden/>
          </w:rPr>
          <w:fldChar w:fldCharType="separate"/>
        </w:r>
        <w:r>
          <w:rPr>
            <w:noProof/>
            <w:webHidden/>
          </w:rPr>
          <w:t>80</w:t>
        </w:r>
        <w:r>
          <w:rPr>
            <w:noProof/>
            <w:webHidden/>
          </w:rPr>
          <w:fldChar w:fldCharType="end"/>
        </w:r>
      </w:hyperlink>
    </w:p>
    <w:p w14:paraId="7BD43473" w14:textId="2CA641D2"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6" w:history="1">
        <w:r w:rsidRPr="00EF0F52">
          <w:rPr>
            <w:rStyle w:val="Hipervnculo"/>
            <w:rFonts w:ascii="LM Roman 10" w:hAnsi="LM Roman 10"/>
            <w:noProof/>
          </w:rPr>
          <w:t>Ilustración 27. Detalle de un canal: Claro-Escritorio</w:t>
        </w:r>
        <w:r>
          <w:rPr>
            <w:noProof/>
            <w:webHidden/>
          </w:rPr>
          <w:tab/>
        </w:r>
        <w:r>
          <w:rPr>
            <w:noProof/>
            <w:webHidden/>
          </w:rPr>
          <w:fldChar w:fldCharType="begin"/>
        </w:r>
        <w:r>
          <w:rPr>
            <w:noProof/>
            <w:webHidden/>
          </w:rPr>
          <w:instrText xml:space="preserve"> PAGEREF _Toc208342486 \h </w:instrText>
        </w:r>
        <w:r>
          <w:rPr>
            <w:noProof/>
            <w:webHidden/>
          </w:rPr>
        </w:r>
        <w:r>
          <w:rPr>
            <w:noProof/>
            <w:webHidden/>
          </w:rPr>
          <w:fldChar w:fldCharType="separate"/>
        </w:r>
        <w:r>
          <w:rPr>
            <w:noProof/>
            <w:webHidden/>
          </w:rPr>
          <w:t>80</w:t>
        </w:r>
        <w:r>
          <w:rPr>
            <w:noProof/>
            <w:webHidden/>
          </w:rPr>
          <w:fldChar w:fldCharType="end"/>
        </w:r>
      </w:hyperlink>
    </w:p>
    <w:p w14:paraId="16ED17D1" w14:textId="5612025F"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7" w:history="1">
        <w:r w:rsidRPr="00EF0F52">
          <w:rPr>
            <w:rStyle w:val="Hipervnculo"/>
            <w:rFonts w:ascii="LM Roman 10" w:hAnsi="LM Roman 10"/>
            <w:noProof/>
          </w:rPr>
          <w:t>Ilustración 28. Edición de alumno: Oscuro-Móvil</w:t>
        </w:r>
        <w:r>
          <w:rPr>
            <w:noProof/>
            <w:webHidden/>
          </w:rPr>
          <w:tab/>
        </w:r>
        <w:r>
          <w:rPr>
            <w:noProof/>
            <w:webHidden/>
          </w:rPr>
          <w:fldChar w:fldCharType="begin"/>
        </w:r>
        <w:r>
          <w:rPr>
            <w:noProof/>
            <w:webHidden/>
          </w:rPr>
          <w:instrText xml:space="preserve"> PAGEREF _Toc208342487 \h </w:instrText>
        </w:r>
        <w:r>
          <w:rPr>
            <w:noProof/>
            <w:webHidden/>
          </w:rPr>
        </w:r>
        <w:r>
          <w:rPr>
            <w:noProof/>
            <w:webHidden/>
          </w:rPr>
          <w:fldChar w:fldCharType="separate"/>
        </w:r>
        <w:r>
          <w:rPr>
            <w:noProof/>
            <w:webHidden/>
          </w:rPr>
          <w:t>81</w:t>
        </w:r>
        <w:r>
          <w:rPr>
            <w:noProof/>
            <w:webHidden/>
          </w:rPr>
          <w:fldChar w:fldCharType="end"/>
        </w:r>
      </w:hyperlink>
    </w:p>
    <w:p w14:paraId="20B7601B" w14:textId="5887D62C"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8" w:history="1">
        <w:r w:rsidRPr="00EF0F52">
          <w:rPr>
            <w:rStyle w:val="Hipervnculo"/>
            <w:rFonts w:ascii="LM Roman 10" w:hAnsi="LM Roman 10"/>
            <w:noProof/>
          </w:rPr>
          <w:t>Ilustración 29. Vista de Canales - Evaluación FARO</w:t>
        </w:r>
        <w:r>
          <w:rPr>
            <w:noProof/>
            <w:webHidden/>
          </w:rPr>
          <w:tab/>
        </w:r>
        <w:r>
          <w:rPr>
            <w:noProof/>
            <w:webHidden/>
          </w:rPr>
          <w:fldChar w:fldCharType="begin"/>
        </w:r>
        <w:r>
          <w:rPr>
            <w:noProof/>
            <w:webHidden/>
          </w:rPr>
          <w:instrText xml:space="preserve"> PAGEREF _Toc208342488 \h </w:instrText>
        </w:r>
        <w:r>
          <w:rPr>
            <w:noProof/>
            <w:webHidden/>
          </w:rPr>
        </w:r>
        <w:r>
          <w:rPr>
            <w:noProof/>
            <w:webHidden/>
          </w:rPr>
          <w:fldChar w:fldCharType="separate"/>
        </w:r>
        <w:r>
          <w:rPr>
            <w:noProof/>
            <w:webHidden/>
          </w:rPr>
          <w:t>83</w:t>
        </w:r>
        <w:r>
          <w:rPr>
            <w:noProof/>
            <w:webHidden/>
          </w:rPr>
          <w:fldChar w:fldCharType="end"/>
        </w:r>
      </w:hyperlink>
    </w:p>
    <w:p w14:paraId="35EEA19C" w14:textId="4C3F8573"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89" w:history="1">
        <w:r w:rsidRPr="00EF0F52">
          <w:rPr>
            <w:rStyle w:val="Hipervnculo"/>
            <w:rFonts w:ascii="LM Roman 10" w:hAnsi="LM Roman 10"/>
            <w:noProof/>
          </w:rPr>
          <w:t>Ilustración 30. Detalle de una línea de TFG - Evaluación FARO</w:t>
        </w:r>
        <w:r>
          <w:rPr>
            <w:noProof/>
            <w:webHidden/>
          </w:rPr>
          <w:tab/>
        </w:r>
        <w:r>
          <w:rPr>
            <w:noProof/>
            <w:webHidden/>
          </w:rPr>
          <w:fldChar w:fldCharType="begin"/>
        </w:r>
        <w:r>
          <w:rPr>
            <w:noProof/>
            <w:webHidden/>
          </w:rPr>
          <w:instrText xml:space="preserve"> PAGEREF _Toc208342489 \h </w:instrText>
        </w:r>
        <w:r>
          <w:rPr>
            <w:noProof/>
            <w:webHidden/>
          </w:rPr>
        </w:r>
        <w:r>
          <w:rPr>
            <w:noProof/>
            <w:webHidden/>
          </w:rPr>
          <w:fldChar w:fldCharType="separate"/>
        </w:r>
        <w:r>
          <w:rPr>
            <w:noProof/>
            <w:webHidden/>
          </w:rPr>
          <w:t>83</w:t>
        </w:r>
        <w:r>
          <w:rPr>
            <w:noProof/>
            <w:webHidden/>
          </w:rPr>
          <w:fldChar w:fldCharType="end"/>
        </w:r>
      </w:hyperlink>
    </w:p>
    <w:p w14:paraId="1EBAA12F" w14:textId="6B43416E"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0" w:history="1">
        <w:r w:rsidRPr="00EF0F52">
          <w:rPr>
            <w:rStyle w:val="Hipervnculo"/>
            <w:rFonts w:ascii="LM Roman 10" w:hAnsi="LM Roman 10"/>
            <w:noProof/>
          </w:rPr>
          <w:t>Ilustración 31. Detalle de un profesor - Evaluación FARO</w:t>
        </w:r>
        <w:r>
          <w:rPr>
            <w:noProof/>
            <w:webHidden/>
          </w:rPr>
          <w:tab/>
        </w:r>
        <w:r>
          <w:rPr>
            <w:noProof/>
            <w:webHidden/>
          </w:rPr>
          <w:fldChar w:fldCharType="begin"/>
        </w:r>
        <w:r>
          <w:rPr>
            <w:noProof/>
            <w:webHidden/>
          </w:rPr>
          <w:instrText xml:space="preserve"> PAGEREF _Toc208342490 \h </w:instrText>
        </w:r>
        <w:r>
          <w:rPr>
            <w:noProof/>
            <w:webHidden/>
          </w:rPr>
        </w:r>
        <w:r>
          <w:rPr>
            <w:noProof/>
            <w:webHidden/>
          </w:rPr>
          <w:fldChar w:fldCharType="separate"/>
        </w:r>
        <w:r>
          <w:rPr>
            <w:noProof/>
            <w:webHidden/>
          </w:rPr>
          <w:t>84</w:t>
        </w:r>
        <w:r>
          <w:rPr>
            <w:noProof/>
            <w:webHidden/>
          </w:rPr>
          <w:fldChar w:fldCharType="end"/>
        </w:r>
      </w:hyperlink>
    </w:p>
    <w:p w14:paraId="78C654CC" w14:textId="2F13DF03"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1" w:history="1">
        <w:r w:rsidRPr="00EF0F52">
          <w:rPr>
            <w:rStyle w:val="Hipervnculo"/>
            <w:rFonts w:ascii="LM Roman 10" w:hAnsi="LM Roman 10"/>
            <w:noProof/>
          </w:rPr>
          <w:t>Ilustración 32. Vista de inicio de sesión</w:t>
        </w:r>
        <w:r>
          <w:rPr>
            <w:noProof/>
            <w:webHidden/>
          </w:rPr>
          <w:tab/>
        </w:r>
        <w:r>
          <w:rPr>
            <w:noProof/>
            <w:webHidden/>
          </w:rPr>
          <w:fldChar w:fldCharType="begin"/>
        </w:r>
        <w:r>
          <w:rPr>
            <w:noProof/>
            <w:webHidden/>
          </w:rPr>
          <w:instrText xml:space="preserve"> PAGEREF _Toc208342491 \h </w:instrText>
        </w:r>
        <w:r>
          <w:rPr>
            <w:noProof/>
            <w:webHidden/>
          </w:rPr>
        </w:r>
        <w:r>
          <w:rPr>
            <w:noProof/>
            <w:webHidden/>
          </w:rPr>
          <w:fldChar w:fldCharType="separate"/>
        </w:r>
        <w:r>
          <w:rPr>
            <w:noProof/>
            <w:webHidden/>
          </w:rPr>
          <w:t>99</w:t>
        </w:r>
        <w:r>
          <w:rPr>
            <w:noProof/>
            <w:webHidden/>
          </w:rPr>
          <w:fldChar w:fldCharType="end"/>
        </w:r>
      </w:hyperlink>
    </w:p>
    <w:p w14:paraId="6BB0164F" w14:textId="68F7ECBF"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2" w:history="1">
        <w:r w:rsidRPr="00EF0F52">
          <w:rPr>
            <w:rStyle w:val="Hipervnculo"/>
            <w:rFonts w:ascii="LM Roman 10" w:hAnsi="LM Roman 10"/>
            <w:noProof/>
          </w:rPr>
          <w:t>Ilustración 33. Vista de cambio de contraseña</w:t>
        </w:r>
        <w:r>
          <w:rPr>
            <w:noProof/>
            <w:webHidden/>
          </w:rPr>
          <w:tab/>
        </w:r>
        <w:r>
          <w:rPr>
            <w:noProof/>
            <w:webHidden/>
          </w:rPr>
          <w:fldChar w:fldCharType="begin"/>
        </w:r>
        <w:r>
          <w:rPr>
            <w:noProof/>
            <w:webHidden/>
          </w:rPr>
          <w:instrText xml:space="preserve"> PAGEREF _Toc208342492 \h </w:instrText>
        </w:r>
        <w:r>
          <w:rPr>
            <w:noProof/>
            <w:webHidden/>
          </w:rPr>
        </w:r>
        <w:r>
          <w:rPr>
            <w:noProof/>
            <w:webHidden/>
          </w:rPr>
          <w:fldChar w:fldCharType="separate"/>
        </w:r>
        <w:r>
          <w:rPr>
            <w:noProof/>
            <w:webHidden/>
          </w:rPr>
          <w:t>100</w:t>
        </w:r>
        <w:r>
          <w:rPr>
            <w:noProof/>
            <w:webHidden/>
          </w:rPr>
          <w:fldChar w:fldCharType="end"/>
        </w:r>
      </w:hyperlink>
    </w:p>
    <w:p w14:paraId="5D54CCCF" w14:textId="2C61FCD1"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3" w:history="1">
        <w:r w:rsidRPr="00EF0F52">
          <w:rPr>
            <w:rStyle w:val="Hipervnculo"/>
            <w:rFonts w:ascii="LM Roman 10" w:hAnsi="LM Roman 10"/>
            <w:noProof/>
          </w:rPr>
          <w:t>Ilustración 34. Vista de Mis Reservas</w:t>
        </w:r>
        <w:r>
          <w:rPr>
            <w:noProof/>
            <w:webHidden/>
          </w:rPr>
          <w:tab/>
        </w:r>
        <w:r>
          <w:rPr>
            <w:noProof/>
            <w:webHidden/>
          </w:rPr>
          <w:fldChar w:fldCharType="begin"/>
        </w:r>
        <w:r>
          <w:rPr>
            <w:noProof/>
            <w:webHidden/>
          </w:rPr>
          <w:instrText xml:space="preserve"> PAGEREF _Toc208342493 \h </w:instrText>
        </w:r>
        <w:r>
          <w:rPr>
            <w:noProof/>
            <w:webHidden/>
          </w:rPr>
        </w:r>
        <w:r>
          <w:rPr>
            <w:noProof/>
            <w:webHidden/>
          </w:rPr>
          <w:fldChar w:fldCharType="separate"/>
        </w:r>
        <w:r>
          <w:rPr>
            <w:noProof/>
            <w:webHidden/>
          </w:rPr>
          <w:t>101</w:t>
        </w:r>
        <w:r>
          <w:rPr>
            <w:noProof/>
            <w:webHidden/>
          </w:rPr>
          <w:fldChar w:fldCharType="end"/>
        </w:r>
      </w:hyperlink>
    </w:p>
    <w:p w14:paraId="194201A2" w14:textId="3A95E2C4"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4" w:history="1">
        <w:r w:rsidRPr="00EF0F52">
          <w:rPr>
            <w:rStyle w:val="Hipervnculo"/>
            <w:rFonts w:ascii="LM Roman 10" w:hAnsi="LM Roman 10"/>
            <w:noProof/>
          </w:rPr>
          <w:t>Ilustración 35. Cabecera de la aplicación</w:t>
        </w:r>
        <w:r>
          <w:rPr>
            <w:noProof/>
            <w:webHidden/>
          </w:rPr>
          <w:tab/>
        </w:r>
        <w:r>
          <w:rPr>
            <w:noProof/>
            <w:webHidden/>
          </w:rPr>
          <w:fldChar w:fldCharType="begin"/>
        </w:r>
        <w:r>
          <w:rPr>
            <w:noProof/>
            <w:webHidden/>
          </w:rPr>
          <w:instrText xml:space="preserve"> PAGEREF _Toc208342494 \h </w:instrText>
        </w:r>
        <w:r>
          <w:rPr>
            <w:noProof/>
            <w:webHidden/>
          </w:rPr>
        </w:r>
        <w:r>
          <w:rPr>
            <w:noProof/>
            <w:webHidden/>
          </w:rPr>
          <w:fldChar w:fldCharType="separate"/>
        </w:r>
        <w:r>
          <w:rPr>
            <w:noProof/>
            <w:webHidden/>
          </w:rPr>
          <w:t>102</w:t>
        </w:r>
        <w:r>
          <w:rPr>
            <w:noProof/>
            <w:webHidden/>
          </w:rPr>
          <w:fldChar w:fldCharType="end"/>
        </w:r>
      </w:hyperlink>
    </w:p>
    <w:p w14:paraId="144574ED" w14:textId="03667E8B"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5" w:history="1">
        <w:r w:rsidRPr="00EF0F52">
          <w:rPr>
            <w:rStyle w:val="Hipervnculo"/>
            <w:rFonts w:ascii="LM Roman 10" w:hAnsi="LM Roman 10"/>
            <w:noProof/>
          </w:rPr>
          <w:t>Ilustración 36. Vista del listado de líneas de TFG</w:t>
        </w:r>
        <w:r>
          <w:rPr>
            <w:noProof/>
            <w:webHidden/>
          </w:rPr>
          <w:tab/>
        </w:r>
        <w:r>
          <w:rPr>
            <w:noProof/>
            <w:webHidden/>
          </w:rPr>
          <w:fldChar w:fldCharType="begin"/>
        </w:r>
        <w:r>
          <w:rPr>
            <w:noProof/>
            <w:webHidden/>
          </w:rPr>
          <w:instrText xml:space="preserve"> PAGEREF _Toc208342495 \h </w:instrText>
        </w:r>
        <w:r>
          <w:rPr>
            <w:noProof/>
            <w:webHidden/>
          </w:rPr>
        </w:r>
        <w:r>
          <w:rPr>
            <w:noProof/>
            <w:webHidden/>
          </w:rPr>
          <w:fldChar w:fldCharType="separate"/>
        </w:r>
        <w:r>
          <w:rPr>
            <w:noProof/>
            <w:webHidden/>
          </w:rPr>
          <w:t>103</w:t>
        </w:r>
        <w:r>
          <w:rPr>
            <w:noProof/>
            <w:webHidden/>
          </w:rPr>
          <w:fldChar w:fldCharType="end"/>
        </w:r>
      </w:hyperlink>
    </w:p>
    <w:p w14:paraId="47A3701B" w14:textId="4839C304"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6" w:history="1">
        <w:r w:rsidRPr="00EF0F52">
          <w:rPr>
            <w:rStyle w:val="Hipervnculo"/>
            <w:rFonts w:ascii="LM Roman 10" w:hAnsi="LM Roman 10"/>
            <w:noProof/>
          </w:rPr>
          <w:t>Ilustración 37. Filtros avanzados líneas de TFG</w:t>
        </w:r>
        <w:r>
          <w:rPr>
            <w:noProof/>
            <w:webHidden/>
          </w:rPr>
          <w:tab/>
        </w:r>
        <w:r>
          <w:rPr>
            <w:noProof/>
            <w:webHidden/>
          </w:rPr>
          <w:fldChar w:fldCharType="begin"/>
        </w:r>
        <w:r>
          <w:rPr>
            <w:noProof/>
            <w:webHidden/>
          </w:rPr>
          <w:instrText xml:space="preserve"> PAGEREF _Toc208342496 \h </w:instrText>
        </w:r>
        <w:r>
          <w:rPr>
            <w:noProof/>
            <w:webHidden/>
          </w:rPr>
        </w:r>
        <w:r>
          <w:rPr>
            <w:noProof/>
            <w:webHidden/>
          </w:rPr>
          <w:fldChar w:fldCharType="separate"/>
        </w:r>
        <w:r>
          <w:rPr>
            <w:noProof/>
            <w:webHidden/>
          </w:rPr>
          <w:t>104</w:t>
        </w:r>
        <w:r>
          <w:rPr>
            <w:noProof/>
            <w:webHidden/>
          </w:rPr>
          <w:fldChar w:fldCharType="end"/>
        </w:r>
      </w:hyperlink>
    </w:p>
    <w:p w14:paraId="641084A3" w14:textId="487A2D18"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7" w:history="1">
        <w:r w:rsidRPr="00EF0F52">
          <w:rPr>
            <w:rStyle w:val="Hipervnculo"/>
            <w:rFonts w:ascii="LM Roman 10" w:hAnsi="LM Roman 10"/>
            <w:noProof/>
          </w:rPr>
          <w:t>Ilustración 38. Vista de listado de canales</w:t>
        </w:r>
        <w:r>
          <w:rPr>
            <w:noProof/>
            <w:webHidden/>
          </w:rPr>
          <w:tab/>
        </w:r>
        <w:r>
          <w:rPr>
            <w:noProof/>
            <w:webHidden/>
          </w:rPr>
          <w:fldChar w:fldCharType="begin"/>
        </w:r>
        <w:r>
          <w:rPr>
            <w:noProof/>
            <w:webHidden/>
          </w:rPr>
          <w:instrText xml:space="preserve"> PAGEREF _Toc208342497 \h </w:instrText>
        </w:r>
        <w:r>
          <w:rPr>
            <w:noProof/>
            <w:webHidden/>
          </w:rPr>
        </w:r>
        <w:r>
          <w:rPr>
            <w:noProof/>
            <w:webHidden/>
          </w:rPr>
          <w:fldChar w:fldCharType="separate"/>
        </w:r>
        <w:r>
          <w:rPr>
            <w:noProof/>
            <w:webHidden/>
          </w:rPr>
          <w:t>105</w:t>
        </w:r>
        <w:r>
          <w:rPr>
            <w:noProof/>
            <w:webHidden/>
          </w:rPr>
          <w:fldChar w:fldCharType="end"/>
        </w:r>
      </w:hyperlink>
    </w:p>
    <w:p w14:paraId="68BD5055" w14:textId="1086EF1B"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8" w:history="1">
        <w:r w:rsidRPr="00EF0F52">
          <w:rPr>
            <w:rStyle w:val="Hipervnculo"/>
            <w:rFonts w:ascii="LM Roman 10" w:hAnsi="LM Roman 10"/>
            <w:noProof/>
          </w:rPr>
          <w:t>Ilustración 39. Vista del listado de profesores</w:t>
        </w:r>
        <w:r>
          <w:rPr>
            <w:noProof/>
            <w:webHidden/>
          </w:rPr>
          <w:tab/>
        </w:r>
        <w:r>
          <w:rPr>
            <w:noProof/>
            <w:webHidden/>
          </w:rPr>
          <w:fldChar w:fldCharType="begin"/>
        </w:r>
        <w:r>
          <w:rPr>
            <w:noProof/>
            <w:webHidden/>
          </w:rPr>
          <w:instrText xml:space="preserve"> PAGEREF _Toc208342498 \h </w:instrText>
        </w:r>
        <w:r>
          <w:rPr>
            <w:noProof/>
            <w:webHidden/>
          </w:rPr>
        </w:r>
        <w:r>
          <w:rPr>
            <w:noProof/>
            <w:webHidden/>
          </w:rPr>
          <w:fldChar w:fldCharType="separate"/>
        </w:r>
        <w:r>
          <w:rPr>
            <w:noProof/>
            <w:webHidden/>
          </w:rPr>
          <w:t>107</w:t>
        </w:r>
        <w:r>
          <w:rPr>
            <w:noProof/>
            <w:webHidden/>
          </w:rPr>
          <w:fldChar w:fldCharType="end"/>
        </w:r>
      </w:hyperlink>
    </w:p>
    <w:p w14:paraId="41BFB508" w14:textId="567B85B9"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99" w:history="1">
        <w:r w:rsidRPr="00EF0F52">
          <w:rPr>
            <w:rStyle w:val="Hipervnculo"/>
            <w:rFonts w:ascii="LM Roman 10" w:hAnsi="LM Roman 10"/>
            <w:noProof/>
          </w:rPr>
          <w:t>Ilustración 40. Vista del listado de estudiantes</w:t>
        </w:r>
        <w:r>
          <w:rPr>
            <w:noProof/>
            <w:webHidden/>
          </w:rPr>
          <w:tab/>
        </w:r>
        <w:r>
          <w:rPr>
            <w:noProof/>
            <w:webHidden/>
          </w:rPr>
          <w:fldChar w:fldCharType="begin"/>
        </w:r>
        <w:r>
          <w:rPr>
            <w:noProof/>
            <w:webHidden/>
          </w:rPr>
          <w:instrText xml:space="preserve"> PAGEREF _Toc208342499 \h </w:instrText>
        </w:r>
        <w:r>
          <w:rPr>
            <w:noProof/>
            <w:webHidden/>
          </w:rPr>
        </w:r>
        <w:r>
          <w:rPr>
            <w:noProof/>
            <w:webHidden/>
          </w:rPr>
          <w:fldChar w:fldCharType="separate"/>
        </w:r>
        <w:r>
          <w:rPr>
            <w:noProof/>
            <w:webHidden/>
          </w:rPr>
          <w:t>108</w:t>
        </w:r>
        <w:r>
          <w:rPr>
            <w:noProof/>
            <w:webHidden/>
          </w:rPr>
          <w:fldChar w:fldCharType="end"/>
        </w:r>
      </w:hyperlink>
    </w:p>
    <w:p w14:paraId="7290B9D0" w14:textId="5556C92A"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0" w:history="1">
        <w:r w:rsidRPr="00EF0F52">
          <w:rPr>
            <w:rStyle w:val="Hipervnculo"/>
            <w:rFonts w:ascii="LM Roman 10" w:hAnsi="LM Roman 10"/>
            <w:noProof/>
          </w:rPr>
          <w:t>Ilustración 41. Vista del listado de departamentos</w:t>
        </w:r>
        <w:r>
          <w:rPr>
            <w:noProof/>
            <w:webHidden/>
          </w:rPr>
          <w:tab/>
        </w:r>
        <w:r>
          <w:rPr>
            <w:noProof/>
            <w:webHidden/>
          </w:rPr>
          <w:fldChar w:fldCharType="begin"/>
        </w:r>
        <w:r>
          <w:rPr>
            <w:noProof/>
            <w:webHidden/>
          </w:rPr>
          <w:instrText xml:space="preserve"> PAGEREF _Toc208342500 \h </w:instrText>
        </w:r>
        <w:r>
          <w:rPr>
            <w:noProof/>
            <w:webHidden/>
          </w:rPr>
        </w:r>
        <w:r>
          <w:rPr>
            <w:noProof/>
            <w:webHidden/>
          </w:rPr>
          <w:fldChar w:fldCharType="separate"/>
        </w:r>
        <w:r>
          <w:rPr>
            <w:noProof/>
            <w:webHidden/>
          </w:rPr>
          <w:t>109</w:t>
        </w:r>
        <w:r>
          <w:rPr>
            <w:noProof/>
            <w:webHidden/>
          </w:rPr>
          <w:fldChar w:fldCharType="end"/>
        </w:r>
      </w:hyperlink>
    </w:p>
    <w:p w14:paraId="35354C76" w14:textId="534B0FE8"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1" w:history="1">
        <w:r w:rsidRPr="00EF0F52">
          <w:rPr>
            <w:rStyle w:val="Hipervnculo"/>
            <w:rFonts w:ascii="LM Roman 10" w:hAnsi="LM Roman 10"/>
            <w:noProof/>
          </w:rPr>
          <w:t>Ilustración 42. Vista del listado de titulaciones</w:t>
        </w:r>
        <w:r>
          <w:rPr>
            <w:noProof/>
            <w:webHidden/>
          </w:rPr>
          <w:tab/>
        </w:r>
        <w:r>
          <w:rPr>
            <w:noProof/>
            <w:webHidden/>
          </w:rPr>
          <w:fldChar w:fldCharType="begin"/>
        </w:r>
        <w:r>
          <w:rPr>
            <w:noProof/>
            <w:webHidden/>
          </w:rPr>
          <w:instrText xml:space="preserve"> PAGEREF _Toc208342501 \h </w:instrText>
        </w:r>
        <w:r>
          <w:rPr>
            <w:noProof/>
            <w:webHidden/>
          </w:rPr>
        </w:r>
        <w:r>
          <w:rPr>
            <w:noProof/>
            <w:webHidden/>
          </w:rPr>
          <w:fldChar w:fldCharType="separate"/>
        </w:r>
        <w:r>
          <w:rPr>
            <w:noProof/>
            <w:webHidden/>
          </w:rPr>
          <w:t>111</w:t>
        </w:r>
        <w:r>
          <w:rPr>
            <w:noProof/>
            <w:webHidden/>
          </w:rPr>
          <w:fldChar w:fldCharType="end"/>
        </w:r>
      </w:hyperlink>
    </w:p>
    <w:p w14:paraId="58C313EC" w14:textId="116B7A8D"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2" w:history="1">
        <w:r w:rsidRPr="00EF0F52">
          <w:rPr>
            <w:rStyle w:val="Hipervnculo"/>
            <w:rFonts w:ascii="LM Roman 10" w:hAnsi="LM Roman 10"/>
            <w:noProof/>
          </w:rPr>
          <w:t>Ilustración 43. Vista del listado de centros</w:t>
        </w:r>
        <w:r>
          <w:rPr>
            <w:noProof/>
            <w:webHidden/>
          </w:rPr>
          <w:tab/>
        </w:r>
        <w:r>
          <w:rPr>
            <w:noProof/>
            <w:webHidden/>
          </w:rPr>
          <w:fldChar w:fldCharType="begin"/>
        </w:r>
        <w:r>
          <w:rPr>
            <w:noProof/>
            <w:webHidden/>
          </w:rPr>
          <w:instrText xml:space="preserve"> PAGEREF _Toc208342502 \h </w:instrText>
        </w:r>
        <w:r>
          <w:rPr>
            <w:noProof/>
            <w:webHidden/>
          </w:rPr>
        </w:r>
        <w:r>
          <w:rPr>
            <w:noProof/>
            <w:webHidden/>
          </w:rPr>
          <w:fldChar w:fldCharType="separate"/>
        </w:r>
        <w:r>
          <w:rPr>
            <w:noProof/>
            <w:webHidden/>
          </w:rPr>
          <w:t>112</w:t>
        </w:r>
        <w:r>
          <w:rPr>
            <w:noProof/>
            <w:webHidden/>
          </w:rPr>
          <w:fldChar w:fldCharType="end"/>
        </w:r>
      </w:hyperlink>
    </w:p>
    <w:p w14:paraId="4EE02265" w14:textId="0BE52119"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3" w:history="1">
        <w:r w:rsidRPr="00EF0F52">
          <w:rPr>
            <w:rStyle w:val="Hipervnculo"/>
            <w:rFonts w:ascii="LM Roman 10" w:hAnsi="LM Roman 10"/>
            <w:noProof/>
          </w:rPr>
          <w:t>Ilustración 44. Vista del detalle de una línea de TFG</w:t>
        </w:r>
        <w:r>
          <w:rPr>
            <w:noProof/>
            <w:webHidden/>
          </w:rPr>
          <w:tab/>
        </w:r>
        <w:r>
          <w:rPr>
            <w:noProof/>
            <w:webHidden/>
          </w:rPr>
          <w:fldChar w:fldCharType="begin"/>
        </w:r>
        <w:r>
          <w:rPr>
            <w:noProof/>
            <w:webHidden/>
          </w:rPr>
          <w:instrText xml:space="preserve"> PAGEREF _Toc208342503 \h </w:instrText>
        </w:r>
        <w:r>
          <w:rPr>
            <w:noProof/>
            <w:webHidden/>
          </w:rPr>
        </w:r>
        <w:r>
          <w:rPr>
            <w:noProof/>
            <w:webHidden/>
          </w:rPr>
          <w:fldChar w:fldCharType="separate"/>
        </w:r>
        <w:r>
          <w:rPr>
            <w:noProof/>
            <w:webHidden/>
          </w:rPr>
          <w:t>113</w:t>
        </w:r>
        <w:r>
          <w:rPr>
            <w:noProof/>
            <w:webHidden/>
          </w:rPr>
          <w:fldChar w:fldCharType="end"/>
        </w:r>
      </w:hyperlink>
    </w:p>
    <w:p w14:paraId="0794587B" w14:textId="006B3134"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4" w:history="1">
        <w:r w:rsidRPr="00EF0F52">
          <w:rPr>
            <w:rStyle w:val="Hipervnculo"/>
            <w:rFonts w:ascii="LM Roman 10" w:hAnsi="LM Roman 10"/>
            <w:noProof/>
          </w:rPr>
          <w:t>Ilustración 45. Modal de una solicitud de un TFG</w:t>
        </w:r>
        <w:r>
          <w:rPr>
            <w:noProof/>
            <w:webHidden/>
          </w:rPr>
          <w:tab/>
        </w:r>
        <w:r>
          <w:rPr>
            <w:noProof/>
            <w:webHidden/>
          </w:rPr>
          <w:fldChar w:fldCharType="begin"/>
        </w:r>
        <w:r>
          <w:rPr>
            <w:noProof/>
            <w:webHidden/>
          </w:rPr>
          <w:instrText xml:space="preserve"> PAGEREF _Toc208342504 \h </w:instrText>
        </w:r>
        <w:r>
          <w:rPr>
            <w:noProof/>
            <w:webHidden/>
          </w:rPr>
        </w:r>
        <w:r>
          <w:rPr>
            <w:noProof/>
            <w:webHidden/>
          </w:rPr>
          <w:fldChar w:fldCharType="separate"/>
        </w:r>
        <w:r>
          <w:rPr>
            <w:noProof/>
            <w:webHidden/>
          </w:rPr>
          <w:t>115</w:t>
        </w:r>
        <w:r>
          <w:rPr>
            <w:noProof/>
            <w:webHidden/>
          </w:rPr>
          <w:fldChar w:fldCharType="end"/>
        </w:r>
      </w:hyperlink>
    </w:p>
    <w:p w14:paraId="61132DB7" w14:textId="017D7380"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5" w:history="1">
        <w:r w:rsidRPr="00EF0F52">
          <w:rPr>
            <w:rStyle w:val="Hipervnculo"/>
            <w:rFonts w:ascii="LM Roman 10" w:hAnsi="LM Roman 10"/>
            <w:noProof/>
          </w:rPr>
          <w:t>Ilustración 46. Vista de detalle de un canal</w:t>
        </w:r>
        <w:r>
          <w:rPr>
            <w:noProof/>
            <w:webHidden/>
          </w:rPr>
          <w:tab/>
        </w:r>
        <w:r>
          <w:rPr>
            <w:noProof/>
            <w:webHidden/>
          </w:rPr>
          <w:fldChar w:fldCharType="begin"/>
        </w:r>
        <w:r>
          <w:rPr>
            <w:noProof/>
            <w:webHidden/>
          </w:rPr>
          <w:instrText xml:space="preserve"> PAGEREF _Toc208342505 \h </w:instrText>
        </w:r>
        <w:r>
          <w:rPr>
            <w:noProof/>
            <w:webHidden/>
          </w:rPr>
        </w:r>
        <w:r>
          <w:rPr>
            <w:noProof/>
            <w:webHidden/>
          </w:rPr>
          <w:fldChar w:fldCharType="separate"/>
        </w:r>
        <w:r>
          <w:rPr>
            <w:noProof/>
            <w:webHidden/>
          </w:rPr>
          <w:t>117</w:t>
        </w:r>
        <w:r>
          <w:rPr>
            <w:noProof/>
            <w:webHidden/>
          </w:rPr>
          <w:fldChar w:fldCharType="end"/>
        </w:r>
      </w:hyperlink>
    </w:p>
    <w:p w14:paraId="37CDA6D0" w14:textId="4683ACB7"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6" w:history="1">
        <w:r w:rsidRPr="00EF0F52">
          <w:rPr>
            <w:rStyle w:val="Hipervnculo"/>
            <w:rFonts w:ascii="LM Roman 10" w:hAnsi="LM Roman 10"/>
            <w:noProof/>
          </w:rPr>
          <w:t>Ilustración 47. Vista del detalle de un profesor</w:t>
        </w:r>
        <w:r>
          <w:rPr>
            <w:noProof/>
            <w:webHidden/>
          </w:rPr>
          <w:tab/>
        </w:r>
        <w:r>
          <w:rPr>
            <w:noProof/>
            <w:webHidden/>
          </w:rPr>
          <w:fldChar w:fldCharType="begin"/>
        </w:r>
        <w:r>
          <w:rPr>
            <w:noProof/>
            <w:webHidden/>
          </w:rPr>
          <w:instrText xml:space="preserve"> PAGEREF _Toc208342506 \h </w:instrText>
        </w:r>
        <w:r>
          <w:rPr>
            <w:noProof/>
            <w:webHidden/>
          </w:rPr>
        </w:r>
        <w:r>
          <w:rPr>
            <w:noProof/>
            <w:webHidden/>
          </w:rPr>
          <w:fldChar w:fldCharType="separate"/>
        </w:r>
        <w:r>
          <w:rPr>
            <w:noProof/>
            <w:webHidden/>
          </w:rPr>
          <w:t>119</w:t>
        </w:r>
        <w:r>
          <w:rPr>
            <w:noProof/>
            <w:webHidden/>
          </w:rPr>
          <w:fldChar w:fldCharType="end"/>
        </w:r>
      </w:hyperlink>
    </w:p>
    <w:p w14:paraId="67855187" w14:textId="5A237978"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7" w:history="1">
        <w:r w:rsidRPr="00EF0F52">
          <w:rPr>
            <w:rStyle w:val="Hipervnculo"/>
            <w:rFonts w:ascii="LM Roman 10" w:hAnsi="LM Roman 10"/>
            <w:noProof/>
          </w:rPr>
          <w:t>Ilustración 48. Vista del detalle de un alumno</w:t>
        </w:r>
        <w:r>
          <w:rPr>
            <w:noProof/>
            <w:webHidden/>
          </w:rPr>
          <w:tab/>
        </w:r>
        <w:r>
          <w:rPr>
            <w:noProof/>
            <w:webHidden/>
          </w:rPr>
          <w:fldChar w:fldCharType="begin"/>
        </w:r>
        <w:r>
          <w:rPr>
            <w:noProof/>
            <w:webHidden/>
          </w:rPr>
          <w:instrText xml:space="preserve"> PAGEREF _Toc208342507 \h </w:instrText>
        </w:r>
        <w:r>
          <w:rPr>
            <w:noProof/>
            <w:webHidden/>
          </w:rPr>
        </w:r>
        <w:r>
          <w:rPr>
            <w:noProof/>
            <w:webHidden/>
          </w:rPr>
          <w:fldChar w:fldCharType="separate"/>
        </w:r>
        <w:r>
          <w:rPr>
            <w:noProof/>
            <w:webHidden/>
          </w:rPr>
          <w:t>121</w:t>
        </w:r>
        <w:r>
          <w:rPr>
            <w:noProof/>
            <w:webHidden/>
          </w:rPr>
          <w:fldChar w:fldCharType="end"/>
        </w:r>
      </w:hyperlink>
    </w:p>
    <w:p w14:paraId="00958B54" w14:textId="47F260EA"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8" w:history="1">
        <w:r w:rsidRPr="00EF0F52">
          <w:rPr>
            <w:rStyle w:val="Hipervnculo"/>
            <w:rFonts w:ascii="LM Roman 10" w:hAnsi="LM Roman 10"/>
            <w:noProof/>
          </w:rPr>
          <w:t>Ilustración 49. Vista del detalle de un departamento</w:t>
        </w:r>
        <w:r>
          <w:rPr>
            <w:noProof/>
            <w:webHidden/>
          </w:rPr>
          <w:tab/>
        </w:r>
        <w:r>
          <w:rPr>
            <w:noProof/>
            <w:webHidden/>
          </w:rPr>
          <w:fldChar w:fldCharType="begin"/>
        </w:r>
        <w:r>
          <w:rPr>
            <w:noProof/>
            <w:webHidden/>
          </w:rPr>
          <w:instrText xml:space="preserve"> PAGEREF _Toc208342508 \h </w:instrText>
        </w:r>
        <w:r>
          <w:rPr>
            <w:noProof/>
            <w:webHidden/>
          </w:rPr>
        </w:r>
        <w:r>
          <w:rPr>
            <w:noProof/>
            <w:webHidden/>
          </w:rPr>
          <w:fldChar w:fldCharType="separate"/>
        </w:r>
        <w:r>
          <w:rPr>
            <w:noProof/>
            <w:webHidden/>
          </w:rPr>
          <w:t>122</w:t>
        </w:r>
        <w:r>
          <w:rPr>
            <w:noProof/>
            <w:webHidden/>
          </w:rPr>
          <w:fldChar w:fldCharType="end"/>
        </w:r>
      </w:hyperlink>
    </w:p>
    <w:p w14:paraId="040EBC7B" w14:textId="293EF8D2"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09" w:history="1">
        <w:r w:rsidRPr="00EF0F52">
          <w:rPr>
            <w:rStyle w:val="Hipervnculo"/>
            <w:rFonts w:ascii="LM Roman 10" w:hAnsi="LM Roman 10"/>
            <w:noProof/>
          </w:rPr>
          <w:t>Ilustración 50. Vista del detalle de una titulación</w:t>
        </w:r>
        <w:r>
          <w:rPr>
            <w:noProof/>
            <w:webHidden/>
          </w:rPr>
          <w:tab/>
        </w:r>
        <w:r>
          <w:rPr>
            <w:noProof/>
            <w:webHidden/>
          </w:rPr>
          <w:fldChar w:fldCharType="begin"/>
        </w:r>
        <w:r>
          <w:rPr>
            <w:noProof/>
            <w:webHidden/>
          </w:rPr>
          <w:instrText xml:space="preserve"> PAGEREF _Toc208342509 \h </w:instrText>
        </w:r>
        <w:r>
          <w:rPr>
            <w:noProof/>
            <w:webHidden/>
          </w:rPr>
        </w:r>
        <w:r>
          <w:rPr>
            <w:noProof/>
            <w:webHidden/>
          </w:rPr>
          <w:fldChar w:fldCharType="separate"/>
        </w:r>
        <w:r>
          <w:rPr>
            <w:noProof/>
            <w:webHidden/>
          </w:rPr>
          <w:t>124</w:t>
        </w:r>
        <w:r>
          <w:rPr>
            <w:noProof/>
            <w:webHidden/>
          </w:rPr>
          <w:fldChar w:fldCharType="end"/>
        </w:r>
      </w:hyperlink>
    </w:p>
    <w:p w14:paraId="44617F8B" w14:textId="73FA7B83"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510" w:history="1">
        <w:r w:rsidRPr="00EF0F52">
          <w:rPr>
            <w:rStyle w:val="Hipervnculo"/>
            <w:rFonts w:ascii="LM Roman 10" w:hAnsi="LM Roman 10"/>
            <w:noProof/>
          </w:rPr>
          <w:t>Ilustración 51. Vista del detalle de un centro</w:t>
        </w:r>
        <w:r>
          <w:rPr>
            <w:noProof/>
            <w:webHidden/>
          </w:rPr>
          <w:tab/>
        </w:r>
        <w:r>
          <w:rPr>
            <w:noProof/>
            <w:webHidden/>
          </w:rPr>
          <w:fldChar w:fldCharType="begin"/>
        </w:r>
        <w:r>
          <w:rPr>
            <w:noProof/>
            <w:webHidden/>
          </w:rPr>
          <w:instrText xml:space="preserve"> PAGEREF _Toc208342510 \h </w:instrText>
        </w:r>
        <w:r>
          <w:rPr>
            <w:noProof/>
            <w:webHidden/>
          </w:rPr>
        </w:r>
        <w:r>
          <w:rPr>
            <w:noProof/>
            <w:webHidden/>
          </w:rPr>
          <w:fldChar w:fldCharType="separate"/>
        </w:r>
        <w:r>
          <w:rPr>
            <w:noProof/>
            <w:webHidden/>
          </w:rPr>
          <w:t>125</w:t>
        </w:r>
        <w:r>
          <w:rPr>
            <w:noProof/>
            <w:webHidden/>
          </w:rPr>
          <w:fldChar w:fldCharType="end"/>
        </w:r>
      </w:hyperlink>
    </w:p>
    <w:p w14:paraId="2BA3CEBC" w14:textId="6B66DA0F" w:rsidR="001524E2" w:rsidRPr="00D66CBF" w:rsidRDefault="001524E2" w:rsidP="000A7C48">
      <w:pPr>
        <w:pStyle w:val="Captulo"/>
        <w:rPr>
          <w:rFonts w:ascii="LM Roman 10" w:hAnsi="LM Roman 10"/>
          <w:highlight w:val="lightGray"/>
        </w:rPr>
      </w:pPr>
      <w:r w:rsidRPr="00D66CBF">
        <w:rPr>
          <w:rFonts w:ascii="LM Roman 10" w:hAnsi="LM Roman 10"/>
          <w:highlight w:val="lightGray"/>
        </w:rPr>
        <w:fldChar w:fldCharType="end"/>
      </w:r>
    </w:p>
    <w:p w14:paraId="749B7BDE" w14:textId="77777777" w:rsidR="001524E2" w:rsidRPr="00D66CBF" w:rsidRDefault="001524E2">
      <w:pPr>
        <w:jc w:val="left"/>
        <w:rPr>
          <w:rFonts w:ascii="LM Roman 10" w:eastAsiaTheme="majorEastAsia" w:hAnsi="LM Roman 10" w:cs="Helvetica"/>
          <w:b/>
          <w:color w:val="000000" w:themeColor="text1"/>
          <w:sz w:val="96"/>
          <w:szCs w:val="72"/>
          <w:highlight w:val="lightGray"/>
        </w:rPr>
      </w:pPr>
      <w:r w:rsidRPr="00D66CBF">
        <w:rPr>
          <w:rFonts w:ascii="LM Roman 10" w:hAnsi="LM Roman 10"/>
          <w:highlight w:val="lightGray"/>
        </w:rPr>
        <w:br w:type="page"/>
      </w:r>
    </w:p>
    <w:p w14:paraId="3E2DFBCD" w14:textId="463EDC70" w:rsidR="000A7C48" w:rsidRPr="00D66CBF" w:rsidRDefault="000A7C48" w:rsidP="000A7C48">
      <w:pPr>
        <w:pStyle w:val="Captulo"/>
        <w:rPr>
          <w:rFonts w:ascii="LM Roman 10" w:hAnsi="LM Roman 10"/>
          <w:highlight w:val="lightGray"/>
        </w:rPr>
      </w:pPr>
      <w:bookmarkStart w:id="13" w:name="_Toc208342515"/>
      <w:r w:rsidRPr="00D66CBF">
        <w:rPr>
          <w:rFonts w:ascii="LM Roman 10" w:hAnsi="LM Roman 10"/>
          <w:highlight w:val="lightGray"/>
        </w:rPr>
        <w:lastRenderedPageBreak/>
        <w:t>Índice de tablas</w:t>
      </w:r>
      <w:bookmarkEnd w:id="13"/>
    </w:p>
    <w:p w14:paraId="54BA2BFA" w14:textId="103A03ED" w:rsidR="00275FD8" w:rsidRDefault="00BE0E1D">
      <w:pPr>
        <w:pStyle w:val="Tabladeilustraciones"/>
        <w:tabs>
          <w:tab w:val="right" w:leader="dot" w:pos="8487"/>
        </w:tabs>
        <w:rPr>
          <w:rFonts w:asciiTheme="minorHAnsi" w:eastAsiaTheme="minorEastAsia" w:hAnsiTheme="minorHAnsi"/>
          <w:noProof/>
          <w:kern w:val="2"/>
          <w:lang w:val="es-ES" w:eastAsia="es-ES"/>
          <w14:ligatures w14:val="standardContextual"/>
        </w:rPr>
      </w:pPr>
      <w:r w:rsidRPr="00D66CBF">
        <w:rPr>
          <w:rFonts w:ascii="LM Roman 10" w:hAnsi="LM Roman 10"/>
          <w:highlight w:val="lightGray"/>
        </w:rPr>
        <w:fldChar w:fldCharType="begin"/>
      </w:r>
      <w:r w:rsidRPr="00D66CBF">
        <w:rPr>
          <w:rFonts w:ascii="LM Roman 10" w:hAnsi="LM Roman 10"/>
          <w:highlight w:val="lightGray"/>
        </w:rPr>
        <w:instrText xml:space="preserve"> TOC \h \z \c "Tabla" </w:instrText>
      </w:r>
      <w:r w:rsidRPr="00D66CBF">
        <w:rPr>
          <w:rFonts w:ascii="LM Roman 10" w:hAnsi="LM Roman 10"/>
          <w:highlight w:val="lightGray"/>
        </w:rPr>
        <w:fldChar w:fldCharType="separate"/>
      </w:r>
      <w:hyperlink w:anchor="_Toc208342454" w:history="1">
        <w:r w:rsidR="00275FD8" w:rsidRPr="00A75E14">
          <w:rPr>
            <w:rStyle w:val="Hipervnculo"/>
            <w:rFonts w:ascii="LM Roman 10" w:hAnsi="LM Roman 10"/>
            <w:noProof/>
          </w:rPr>
          <w:t>Tabla 1. Riesgos de la seguridad de la información</w:t>
        </w:r>
        <w:r w:rsidR="00275FD8">
          <w:rPr>
            <w:noProof/>
            <w:webHidden/>
          </w:rPr>
          <w:tab/>
        </w:r>
        <w:r w:rsidR="00275FD8">
          <w:rPr>
            <w:noProof/>
            <w:webHidden/>
          </w:rPr>
          <w:fldChar w:fldCharType="begin"/>
        </w:r>
        <w:r w:rsidR="00275FD8">
          <w:rPr>
            <w:noProof/>
            <w:webHidden/>
          </w:rPr>
          <w:instrText xml:space="preserve"> PAGEREF _Toc208342454 \h </w:instrText>
        </w:r>
        <w:r w:rsidR="00275FD8">
          <w:rPr>
            <w:noProof/>
            <w:webHidden/>
          </w:rPr>
        </w:r>
        <w:r w:rsidR="00275FD8">
          <w:rPr>
            <w:noProof/>
            <w:webHidden/>
          </w:rPr>
          <w:fldChar w:fldCharType="separate"/>
        </w:r>
        <w:r w:rsidR="00275FD8">
          <w:rPr>
            <w:noProof/>
            <w:webHidden/>
          </w:rPr>
          <w:t>29</w:t>
        </w:r>
        <w:r w:rsidR="00275FD8">
          <w:rPr>
            <w:noProof/>
            <w:webHidden/>
          </w:rPr>
          <w:fldChar w:fldCharType="end"/>
        </w:r>
      </w:hyperlink>
    </w:p>
    <w:p w14:paraId="0535F91B" w14:textId="73DBE054"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55" w:history="1">
        <w:r w:rsidRPr="00A75E14">
          <w:rPr>
            <w:rStyle w:val="Hipervnculo"/>
            <w:rFonts w:ascii="LM Roman 10" w:hAnsi="LM Roman 10"/>
            <w:noProof/>
          </w:rPr>
          <w:t>Tabla 2. Riesgos Técnicos</w:t>
        </w:r>
        <w:r>
          <w:rPr>
            <w:noProof/>
            <w:webHidden/>
          </w:rPr>
          <w:tab/>
        </w:r>
        <w:r>
          <w:rPr>
            <w:noProof/>
            <w:webHidden/>
          </w:rPr>
          <w:fldChar w:fldCharType="begin"/>
        </w:r>
        <w:r>
          <w:rPr>
            <w:noProof/>
            <w:webHidden/>
          </w:rPr>
          <w:instrText xml:space="preserve"> PAGEREF _Toc208342455 \h </w:instrText>
        </w:r>
        <w:r>
          <w:rPr>
            <w:noProof/>
            <w:webHidden/>
          </w:rPr>
        </w:r>
        <w:r>
          <w:rPr>
            <w:noProof/>
            <w:webHidden/>
          </w:rPr>
          <w:fldChar w:fldCharType="separate"/>
        </w:r>
        <w:r>
          <w:rPr>
            <w:noProof/>
            <w:webHidden/>
          </w:rPr>
          <w:t>29</w:t>
        </w:r>
        <w:r>
          <w:rPr>
            <w:noProof/>
            <w:webHidden/>
          </w:rPr>
          <w:fldChar w:fldCharType="end"/>
        </w:r>
      </w:hyperlink>
    </w:p>
    <w:p w14:paraId="02A227C6" w14:textId="2A3F53AA"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56" w:history="1">
        <w:r w:rsidRPr="00A75E14">
          <w:rPr>
            <w:rStyle w:val="Hipervnculo"/>
            <w:rFonts w:ascii="LM Roman 10" w:hAnsi="LM Roman 10"/>
            <w:noProof/>
          </w:rPr>
          <w:t>Tabla 3. Riesgos de gestión y planificación</w:t>
        </w:r>
        <w:r>
          <w:rPr>
            <w:noProof/>
            <w:webHidden/>
          </w:rPr>
          <w:tab/>
        </w:r>
        <w:r>
          <w:rPr>
            <w:noProof/>
            <w:webHidden/>
          </w:rPr>
          <w:fldChar w:fldCharType="begin"/>
        </w:r>
        <w:r>
          <w:rPr>
            <w:noProof/>
            <w:webHidden/>
          </w:rPr>
          <w:instrText xml:space="preserve"> PAGEREF _Toc208342456 \h </w:instrText>
        </w:r>
        <w:r>
          <w:rPr>
            <w:noProof/>
            <w:webHidden/>
          </w:rPr>
        </w:r>
        <w:r>
          <w:rPr>
            <w:noProof/>
            <w:webHidden/>
          </w:rPr>
          <w:fldChar w:fldCharType="separate"/>
        </w:r>
        <w:r>
          <w:rPr>
            <w:noProof/>
            <w:webHidden/>
          </w:rPr>
          <w:t>29</w:t>
        </w:r>
        <w:r>
          <w:rPr>
            <w:noProof/>
            <w:webHidden/>
          </w:rPr>
          <w:fldChar w:fldCharType="end"/>
        </w:r>
      </w:hyperlink>
    </w:p>
    <w:p w14:paraId="21DC9BCA" w14:textId="7DA3DC51"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57" w:history="1">
        <w:r w:rsidRPr="00A75E14">
          <w:rPr>
            <w:rStyle w:val="Hipervnculo"/>
            <w:rFonts w:ascii="LM Roman 10" w:hAnsi="LM Roman 10"/>
            <w:noProof/>
          </w:rPr>
          <w:t>Tabla 4. Riesgos organizativos y de adopción</w:t>
        </w:r>
        <w:r>
          <w:rPr>
            <w:noProof/>
            <w:webHidden/>
          </w:rPr>
          <w:tab/>
        </w:r>
        <w:r>
          <w:rPr>
            <w:noProof/>
            <w:webHidden/>
          </w:rPr>
          <w:fldChar w:fldCharType="begin"/>
        </w:r>
        <w:r>
          <w:rPr>
            <w:noProof/>
            <w:webHidden/>
          </w:rPr>
          <w:instrText xml:space="preserve"> PAGEREF _Toc208342457 \h </w:instrText>
        </w:r>
        <w:r>
          <w:rPr>
            <w:noProof/>
            <w:webHidden/>
          </w:rPr>
        </w:r>
        <w:r>
          <w:rPr>
            <w:noProof/>
            <w:webHidden/>
          </w:rPr>
          <w:fldChar w:fldCharType="separate"/>
        </w:r>
        <w:r>
          <w:rPr>
            <w:noProof/>
            <w:webHidden/>
          </w:rPr>
          <w:t>30</w:t>
        </w:r>
        <w:r>
          <w:rPr>
            <w:noProof/>
            <w:webHidden/>
          </w:rPr>
          <w:fldChar w:fldCharType="end"/>
        </w:r>
      </w:hyperlink>
    </w:p>
    <w:p w14:paraId="27516B74" w14:textId="702AD511" w:rsidR="00275FD8" w:rsidRDefault="00275FD8">
      <w:pPr>
        <w:pStyle w:val="Tabladeilustraciones"/>
        <w:tabs>
          <w:tab w:val="right" w:leader="dot" w:pos="8487"/>
        </w:tabs>
        <w:rPr>
          <w:rFonts w:asciiTheme="minorHAnsi" w:eastAsiaTheme="minorEastAsia" w:hAnsiTheme="minorHAnsi"/>
          <w:noProof/>
          <w:kern w:val="2"/>
          <w:lang w:val="es-ES" w:eastAsia="es-ES"/>
          <w14:ligatures w14:val="standardContextual"/>
        </w:rPr>
      </w:pPr>
      <w:hyperlink w:anchor="_Toc208342458" w:history="1">
        <w:r w:rsidRPr="00A75E14">
          <w:rPr>
            <w:rStyle w:val="Hipervnculo"/>
            <w:rFonts w:ascii="LM Roman 10" w:hAnsi="LM Roman 10"/>
            <w:noProof/>
          </w:rPr>
          <w:t>Tabla 5. Riesgos legales</w:t>
        </w:r>
        <w:r>
          <w:rPr>
            <w:noProof/>
            <w:webHidden/>
          </w:rPr>
          <w:tab/>
        </w:r>
        <w:r>
          <w:rPr>
            <w:noProof/>
            <w:webHidden/>
          </w:rPr>
          <w:fldChar w:fldCharType="begin"/>
        </w:r>
        <w:r>
          <w:rPr>
            <w:noProof/>
            <w:webHidden/>
          </w:rPr>
          <w:instrText xml:space="preserve"> PAGEREF _Toc208342458 \h </w:instrText>
        </w:r>
        <w:r>
          <w:rPr>
            <w:noProof/>
            <w:webHidden/>
          </w:rPr>
        </w:r>
        <w:r>
          <w:rPr>
            <w:noProof/>
            <w:webHidden/>
          </w:rPr>
          <w:fldChar w:fldCharType="separate"/>
        </w:r>
        <w:r>
          <w:rPr>
            <w:noProof/>
            <w:webHidden/>
          </w:rPr>
          <w:t>30</w:t>
        </w:r>
        <w:r>
          <w:rPr>
            <w:noProof/>
            <w:webHidden/>
          </w:rPr>
          <w:fldChar w:fldCharType="end"/>
        </w:r>
      </w:hyperlink>
    </w:p>
    <w:p w14:paraId="68F88AFE" w14:textId="79940E2A" w:rsidR="000A7C48" w:rsidRPr="00D66CBF" w:rsidRDefault="00BE0E1D" w:rsidP="000A7C48">
      <w:pPr>
        <w:rPr>
          <w:rFonts w:ascii="LM Roman 10" w:hAnsi="LM Roman 10"/>
          <w:highlight w:val="lightGray"/>
        </w:rPr>
      </w:pPr>
      <w:r w:rsidRPr="00D66CBF">
        <w:rPr>
          <w:rFonts w:ascii="LM Roman 10" w:hAnsi="LM Roman 10"/>
          <w:highlight w:val="lightGray"/>
        </w:rPr>
        <w:fldChar w:fldCharType="end"/>
      </w:r>
      <w:r w:rsidR="000A7C48" w:rsidRPr="00D66CBF">
        <w:rPr>
          <w:rFonts w:ascii="LM Roman 10" w:hAnsi="LM Roman 10"/>
          <w:highlight w:val="lightGray"/>
        </w:rPr>
        <w:br w:type="page"/>
      </w:r>
    </w:p>
    <w:p w14:paraId="774CF7AF" w14:textId="77777777" w:rsidR="00960BF0" w:rsidRPr="00D66CBF" w:rsidRDefault="00960BF0" w:rsidP="00C55F41">
      <w:pPr>
        <w:jc w:val="left"/>
        <w:rPr>
          <w:rFonts w:ascii="LM Roman 10" w:hAnsi="LM Roman 10"/>
          <w:highlight w:val="lightGray"/>
        </w:rPr>
      </w:pPr>
    </w:p>
    <w:p w14:paraId="5CC06FCC" w14:textId="77777777" w:rsidR="00665F9A" w:rsidRPr="00D66CBF" w:rsidRDefault="00665F9A" w:rsidP="00960BF0">
      <w:pPr>
        <w:pStyle w:val="CaptuloNmero"/>
        <w:rPr>
          <w:rFonts w:ascii="LM Roman 10" w:hAnsi="LM Roman 10"/>
        </w:rPr>
      </w:pPr>
    </w:p>
    <w:p w14:paraId="5D8DBF79" w14:textId="77777777" w:rsidR="00415135" w:rsidRPr="00D66CBF" w:rsidRDefault="00137ECA" w:rsidP="008863DD">
      <w:pPr>
        <w:pStyle w:val="Captulo"/>
        <w:rPr>
          <w:rFonts w:ascii="LM Roman 10" w:hAnsi="LM Roman 10"/>
        </w:rPr>
      </w:pPr>
      <w:bookmarkStart w:id="14" w:name="_Toc505373794"/>
      <w:bookmarkStart w:id="15" w:name="_Toc204855948"/>
      <w:bookmarkStart w:id="16" w:name="_Toc434863401"/>
      <w:bookmarkStart w:id="17" w:name="_Toc208342516"/>
      <w:r w:rsidRPr="00D66CBF">
        <w:rPr>
          <w:rFonts w:ascii="LM Roman 10" w:hAnsi="LM Roman 10"/>
        </w:rPr>
        <w:t>Introducción</w:t>
      </w:r>
      <w:bookmarkEnd w:id="14"/>
      <w:bookmarkEnd w:id="15"/>
      <w:bookmarkEnd w:id="17"/>
    </w:p>
    <w:p w14:paraId="21F7610C" w14:textId="5687C133" w:rsidR="00D207E1" w:rsidRPr="00D66CBF" w:rsidRDefault="00076770" w:rsidP="003D0E61">
      <w:pPr>
        <w:pStyle w:val="Ttulo2"/>
        <w:rPr>
          <w:rFonts w:ascii="LM Roman 10" w:hAnsi="LM Roman 10"/>
        </w:rPr>
      </w:pPr>
      <w:bookmarkStart w:id="18" w:name="_Toc204855949"/>
      <w:bookmarkStart w:id="19" w:name="_Toc208342517"/>
      <w:bookmarkEnd w:id="16"/>
      <w:r w:rsidRPr="00D66CBF">
        <w:rPr>
          <w:rFonts w:ascii="LM Roman 10" w:hAnsi="LM Roman 10"/>
        </w:rPr>
        <w:t>Motivación</w:t>
      </w:r>
      <w:bookmarkEnd w:id="18"/>
      <w:bookmarkEnd w:id="19"/>
    </w:p>
    <w:p w14:paraId="43E0608A" w14:textId="50015EDC" w:rsidR="00527E5E" w:rsidRPr="00D66CBF" w:rsidRDefault="00527E5E" w:rsidP="00527E5E">
      <w:pPr>
        <w:rPr>
          <w:rFonts w:ascii="LM Roman 10" w:hAnsi="LM Roman 10"/>
        </w:rPr>
      </w:pPr>
      <w:r w:rsidRPr="00D66CBF">
        <w:rPr>
          <w:rFonts w:ascii="LM Roman 10" w:hAnsi="LM Roman 10"/>
        </w:rPr>
        <w:t xml:space="preserve">La gestión de los Trabajos de Fin de Grado </w:t>
      </w:r>
      <w:r w:rsidR="0081358F" w:rsidRPr="00D66CBF">
        <w:rPr>
          <w:rFonts w:ascii="LM Roman 10" w:hAnsi="LM Roman 10"/>
        </w:rPr>
        <w:t xml:space="preserve">(TFG) </w:t>
      </w:r>
      <w:r w:rsidRPr="00D66CBF">
        <w:rPr>
          <w:rFonts w:ascii="LM Roman 10" w:hAnsi="LM Roman 10"/>
        </w:rPr>
        <w:t>en muchas universidades es un proceso que involucra múltiples actores y tareas administrativas que, cuando no están correctamente coordinadas, pueden derivar en ineficiencias, errores y frustración para estudiantes, profesores y personal de administración.</w:t>
      </w:r>
    </w:p>
    <w:p w14:paraId="11E45A6A" w14:textId="77777777" w:rsidR="00527E5E" w:rsidRPr="00D66CBF" w:rsidRDefault="00527E5E" w:rsidP="00527E5E">
      <w:pPr>
        <w:rPr>
          <w:rFonts w:ascii="LM Roman 10" w:hAnsi="LM Roman 10"/>
        </w:rPr>
      </w:pPr>
    </w:p>
    <w:p w14:paraId="006D448B" w14:textId="77777777" w:rsidR="00527E5E" w:rsidRPr="00D66CBF" w:rsidRDefault="00527E5E" w:rsidP="00527E5E">
      <w:pPr>
        <w:rPr>
          <w:rFonts w:ascii="LM Roman 10" w:hAnsi="LM Roman 10"/>
        </w:rPr>
      </w:pPr>
      <w:r w:rsidRPr="00D66CBF">
        <w:rPr>
          <w:rFonts w:ascii="LM Roman 10" w:hAnsi="LM Roman 10"/>
        </w:rPr>
        <w:t>Tradicionalmente, la asignación de TFGs, la selección de tutores, la formación de grupos y la entrega de documentos se han gestionado a través de correos electrónicos, hojas de cálculo o formularios impresos. Esta falta de integración provoca pérdida de información, duplicidades, y sobrecarga administrativa. Además, los sistemas existentes en algunas universidades suelen ser cerrados, de difícil acceso para los estudiantes, o limitados en cuanto a personalización.</w:t>
      </w:r>
    </w:p>
    <w:p w14:paraId="7AEB262A" w14:textId="77777777" w:rsidR="00527E5E" w:rsidRPr="00D66CBF" w:rsidRDefault="00527E5E" w:rsidP="00527E5E">
      <w:pPr>
        <w:rPr>
          <w:rFonts w:ascii="LM Roman 10" w:hAnsi="LM Roman 10"/>
        </w:rPr>
      </w:pPr>
    </w:p>
    <w:p w14:paraId="2A2416C4" w14:textId="494D0684" w:rsidR="00527E5E" w:rsidRPr="00D66CBF" w:rsidRDefault="00527E5E" w:rsidP="00527E5E">
      <w:pPr>
        <w:rPr>
          <w:rFonts w:ascii="LM Roman 10" w:hAnsi="LM Roman 10"/>
        </w:rPr>
      </w:pPr>
      <w:r w:rsidRPr="00D66CBF">
        <w:rPr>
          <w:rFonts w:ascii="LM Roman 10" w:hAnsi="LM Roman 10"/>
        </w:rPr>
        <w:t xml:space="preserve">TFGInfo nace como una respuesta a esta problemática, proponiendo una solución web centralizada, accesible desde cualquier dispositivo, y adaptada a las necesidades específicas de los centros educativos. Su desarrollo también representa una oportunidad para aplicar conocimientos adquiridos en el grado en Ingeniería </w:t>
      </w:r>
      <w:r w:rsidR="00063C82" w:rsidRPr="00D66CBF">
        <w:rPr>
          <w:rFonts w:ascii="LM Roman 10" w:hAnsi="LM Roman 10"/>
        </w:rPr>
        <w:t>del Software</w:t>
      </w:r>
      <w:r w:rsidRPr="00D66CBF">
        <w:rPr>
          <w:rFonts w:ascii="LM Roman 10" w:hAnsi="LM Roman 10"/>
        </w:rPr>
        <w:t>, tales como diseño de bases de datos, desarrollo web full-stack, seguridad, y experiencia de usuario.</w:t>
      </w:r>
    </w:p>
    <w:p w14:paraId="458A25CF" w14:textId="77777777" w:rsidR="00527E5E" w:rsidRPr="00D66CBF" w:rsidRDefault="00527E5E" w:rsidP="00527E5E">
      <w:pPr>
        <w:rPr>
          <w:rFonts w:ascii="LM Roman 10" w:hAnsi="LM Roman 10"/>
        </w:rPr>
      </w:pPr>
    </w:p>
    <w:p w14:paraId="29DE8BCC" w14:textId="57D33B4B" w:rsidR="00C47B8A" w:rsidRPr="00D66CBF" w:rsidRDefault="00527E5E" w:rsidP="0083439D">
      <w:pPr>
        <w:rPr>
          <w:rFonts w:ascii="LM Roman 10" w:hAnsi="LM Roman 10"/>
        </w:rPr>
      </w:pPr>
      <w:r w:rsidRPr="00D66CBF">
        <w:rPr>
          <w:rFonts w:ascii="LM Roman 10" w:hAnsi="LM Roman 10"/>
        </w:rPr>
        <w:t xml:space="preserve">Desde una perspectiva académica y profesional, el proyecto busca resolver una necesidad real en el ámbito universitario, al tiempo que constituye una valiosa experiencia de desarrollo de software completo, desde el análisis de requisitos hasta la implementación y pruebas. Además, TFGInfo pone especial énfasis en la </w:t>
      </w:r>
      <w:r w:rsidRPr="00D66CBF">
        <w:rPr>
          <w:rFonts w:ascii="LM Roman 10" w:hAnsi="LM Roman 10"/>
        </w:rPr>
        <w:lastRenderedPageBreak/>
        <w:t>modularidad y extensibilidad, de forma que pueda ser evolucionado en el futuro con nuevas funcionalidades, integraciones o adaptaciones a otras instituciones.</w:t>
      </w:r>
    </w:p>
    <w:p w14:paraId="568030AB" w14:textId="6DB8DCFE" w:rsidR="0083439D" w:rsidRPr="00D66CBF" w:rsidRDefault="0083439D" w:rsidP="00275FD8">
      <w:pPr>
        <w:jc w:val="left"/>
        <w:rPr>
          <w:rFonts w:ascii="LM Roman 10" w:hAnsi="LM Roman 10"/>
        </w:rPr>
      </w:pPr>
    </w:p>
    <w:p w14:paraId="22686884" w14:textId="0F91F6E1" w:rsidR="00527E5E" w:rsidRPr="00D66CBF" w:rsidRDefault="00527E5E" w:rsidP="00527E5E">
      <w:pPr>
        <w:pStyle w:val="Ttulo2"/>
        <w:rPr>
          <w:rFonts w:ascii="LM Roman 10" w:hAnsi="LM Roman 10"/>
        </w:rPr>
      </w:pPr>
      <w:bookmarkStart w:id="20" w:name="_Toc204855950"/>
      <w:bookmarkStart w:id="21" w:name="_Toc208342518"/>
      <w:r w:rsidRPr="00D66CBF">
        <w:rPr>
          <w:rFonts w:ascii="LM Roman 10" w:hAnsi="LM Roman 10"/>
        </w:rPr>
        <w:t>Objetivo</w:t>
      </w:r>
      <w:bookmarkEnd w:id="20"/>
      <w:r w:rsidR="00275FD8">
        <w:rPr>
          <w:rFonts w:ascii="LM Roman 10" w:hAnsi="LM Roman 10"/>
        </w:rPr>
        <w:t>s</w:t>
      </w:r>
      <w:bookmarkEnd w:id="21"/>
    </w:p>
    <w:p w14:paraId="06B5F4AC" w14:textId="6A269621" w:rsidR="00527E5E" w:rsidRPr="00D66CBF" w:rsidRDefault="00527E5E" w:rsidP="00E40EF8">
      <w:pPr>
        <w:rPr>
          <w:rFonts w:ascii="LM Roman 10" w:hAnsi="LM Roman 10"/>
          <w:b/>
          <w:bCs/>
          <w:lang w:val="es-ES"/>
        </w:rPr>
      </w:pPr>
      <w:r w:rsidRPr="00D66CBF">
        <w:rPr>
          <w:rFonts w:ascii="LM Roman 10" w:hAnsi="LM Roman 10"/>
          <w:b/>
          <w:bCs/>
          <w:lang w:val="es-ES"/>
        </w:rPr>
        <w:t>Diseñar e implementar una aplicación web completa para gestionar TFGs</w:t>
      </w:r>
    </w:p>
    <w:p w14:paraId="7DCB4489" w14:textId="276BBF9B" w:rsidR="00527E5E" w:rsidRPr="00D66CBF" w:rsidRDefault="00527E5E" w:rsidP="00E40EF8">
      <w:pPr>
        <w:rPr>
          <w:rFonts w:ascii="LM Roman 10" w:hAnsi="LM Roman 10"/>
          <w:lang w:val="es-ES"/>
        </w:rPr>
      </w:pPr>
      <w:r w:rsidRPr="00D66CBF">
        <w:rPr>
          <w:rFonts w:ascii="LM Roman 10" w:hAnsi="LM Roman 10"/>
          <w:lang w:val="es-ES"/>
        </w:rPr>
        <w:t xml:space="preserve">El objetivo principal del proyecto es desarrollar una solución tecnológica integral que abarque tanto el backend como el frontend. La aplicación debe permitir gestionar el ciclo de vida completo de un </w:t>
      </w:r>
      <w:r w:rsidR="0081358F" w:rsidRPr="00D66CBF">
        <w:rPr>
          <w:rFonts w:ascii="LM Roman 10" w:hAnsi="LM Roman 10"/>
          <w:lang w:val="es-ES"/>
        </w:rPr>
        <w:t>TFG</w:t>
      </w:r>
      <w:r w:rsidRPr="00D66CBF">
        <w:rPr>
          <w:rFonts w:ascii="LM Roman 10" w:hAnsi="LM Roman 10"/>
          <w:lang w:val="es-ES"/>
        </w:rPr>
        <w:t xml:space="preserve">, incluyendo la creación, asignación, seguimiento y finalización de este. Esta implementación incluye el modelado de la base de datos, el desarrollo de servicios mediante una API </w:t>
      </w:r>
      <w:r w:rsidR="0081358F" w:rsidRPr="00D66CBF">
        <w:rPr>
          <w:rFonts w:ascii="LM Roman 10" w:hAnsi="LM Roman 10"/>
          <w:lang w:val="es-ES"/>
        </w:rPr>
        <w:t>REST</w:t>
      </w:r>
      <w:r w:rsidRPr="00D66CBF">
        <w:rPr>
          <w:rFonts w:ascii="LM Roman 10" w:hAnsi="LM Roman 10"/>
          <w:lang w:val="es-ES"/>
        </w:rPr>
        <w:t>, y la construcción de una interfaz de usuario moderna, intuitiva y responsive.</w:t>
      </w:r>
    </w:p>
    <w:p w14:paraId="488E394F" w14:textId="77777777" w:rsidR="00527E5E" w:rsidRPr="00D66CBF" w:rsidRDefault="00527E5E" w:rsidP="00527E5E">
      <w:pPr>
        <w:rPr>
          <w:rFonts w:ascii="LM Roman 10" w:hAnsi="LM Roman 10"/>
          <w:lang w:val="es-ES"/>
        </w:rPr>
      </w:pPr>
    </w:p>
    <w:p w14:paraId="7A1132AD" w14:textId="7C5E69B7" w:rsidR="00527E5E" w:rsidRPr="00D66CBF" w:rsidRDefault="00527E5E" w:rsidP="00E40EF8">
      <w:pPr>
        <w:rPr>
          <w:rFonts w:ascii="LM Roman 10" w:hAnsi="LM Roman 10"/>
          <w:b/>
          <w:bCs/>
          <w:lang w:val="es-ES"/>
        </w:rPr>
      </w:pPr>
      <w:r w:rsidRPr="00D66CBF">
        <w:rPr>
          <w:rFonts w:ascii="LM Roman 10" w:hAnsi="LM Roman 10"/>
          <w:b/>
          <w:bCs/>
          <w:lang w:val="es-ES"/>
        </w:rPr>
        <w:t>Ofrecer una interfaz intuitiva tanto para administradores como para profesores y alumnos</w:t>
      </w:r>
    </w:p>
    <w:p w14:paraId="00D2213F" w14:textId="77777777" w:rsidR="00527E5E" w:rsidRPr="00D66CBF" w:rsidRDefault="00527E5E" w:rsidP="00E40EF8">
      <w:pPr>
        <w:rPr>
          <w:rFonts w:ascii="LM Roman 10" w:hAnsi="LM Roman 10"/>
          <w:lang w:val="es-ES"/>
        </w:rPr>
      </w:pPr>
      <w:r w:rsidRPr="00D66CBF">
        <w:rPr>
          <w:rFonts w:ascii="LM Roman 10" w:hAnsi="LM Roman 10"/>
          <w:lang w:val="es-ES"/>
        </w:rPr>
        <w:t>La experiencia de usuario es fundamental para asegurar la adopción de la herramienta por parte de los distintos perfiles que interactúan con el sistema. Por ello, se ha planteado un diseño centrado en el usuario (UX), donde cada tipo de usuario accede únicamente a las funcionalidades relevantes para su rol, minimizando la complejidad y evitando sobrecargas de información. Los alumnos pueden consultar líneas de TFG disponibles, los profesores pueden gestionar sus propuestas y los administradores pueden supervisar y validar todo el proceso.</w:t>
      </w:r>
    </w:p>
    <w:p w14:paraId="21A36F24" w14:textId="77777777" w:rsidR="00527E5E" w:rsidRPr="00D66CBF" w:rsidRDefault="00527E5E" w:rsidP="00527E5E">
      <w:pPr>
        <w:pStyle w:val="Prrafodelista"/>
        <w:rPr>
          <w:rFonts w:ascii="LM Roman 10" w:hAnsi="LM Roman 10"/>
          <w:lang w:val="es-ES"/>
        </w:rPr>
      </w:pPr>
    </w:p>
    <w:p w14:paraId="18520DE2" w14:textId="317F3251" w:rsidR="00527E5E" w:rsidRPr="00D66CBF" w:rsidRDefault="00527E5E" w:rsidP="00E40EF8">
      <w:pPr>
        <w:rPr>
          <w:rFonts w:ascii="LM Roman 10" w:hAnsi="LM Roman 10"/>
          <w:b/>
          <w:bCs/>
          <w:lang w:val="es-ES"/>
        </w:rPr>
      </w:pPr>
      <w:r w:rsidRPr="00D66CBF">
        <w:rPr>
          <w:rFonts w:ascii="LM Roman 10" w:hAnsi="LM Roman 10"/>
          <w:b/>
          <w:bCs/>
          <w:lang w:val="es-ES"/>
        </w:rPr>
        <w:t>Integrar roles y permisos diferenciados</w:t>
      </w:r>
    </w:p>
    <w:p w14:paraId="1EEB6016" w14:textId="77777777" w:rsidR="00527E5E" w:rsidRPr="00D66CBF" w:rsidRDefault="00527E5E" w:rsidP="00E40EF8">
      <w:pPr>
        <w:rPr>
          <w:rFonts w:ascii="LM Roman 10" w:hAnsi="LM Roman 10"/>
          <w:lang w:val="es-ES"/>
        </w:rPr>
      </w:pPr>
      <w:r w:rsidRPr="00D66CBF">
        <w:rPr>
          <w:rFonts w:ascii="LM Roman 10" w:hAnsi="LM Roman 10"/>
          <w:lang w:val="es-ES"/>
        </w:rPr>
        <w:t>El sistema debe contemplar una gestión de usuarios basada en roles que limite el acceso a la información y funcionalidades según el perfil del usuario. Los roles definidos son: Administrador, Profesor y Estudiante. Esta distinción es clave para mantener la seguridad, la integridad de los datos y garantizar que cada usuario interactúe con el sistema de forma adecuada a su función institucional.</w:t>
      </w:r>
    </w:p>
    <w:p w14:paraId="085B20C8" w14:textId="77777777" w:rsidR="00527E5E" w:rsidRPr="00D66CBF" w:rsidRDefault="00527E5E" w:rsidP="00527E5E">
      <w:pPr>
        <w:pStyle w:val="Prrafodelista"/>
        <w:rPr>
          <w:rFonts w:ascii="LM Roman 10" w:hAnsi="LM Roman 10"/>
          <w:lang w:val="es-ES"/>
        </w:rPr>
      </w:pPr>
    </w:p>
    <w:p w14:paraId="46D1E7D3" w14:textId="4DB8BDAF" w:rsidR="00527E5E" w:rsidRPr="00D66CBF" w:rsidRDefault="00527E5E" w:rsidP="00E40EF8">
      <w:pPr>
        <w:rPr>
          <w:rFonts w:ascii="LM Roman 10" w:hAnsi="LM Roman 10"/>
          <w:b/>
          <w:bCs/>
          <w:lang w:val="es-ES"/>
        </w:rPr>
      </w:pPr>
      <w:r w:rsidRPr="00D66CBF">
        <w:rPr>
          <w:rFonts w:ascii="LM Roman 10" w:hAnsi="LM Roman 10"/>
          <w:b/>
          <w:bCs/>
          <w:lang w:val="es-ES"/>
        </w:rPr>
        <w:t>Garantizar la integridad de los datos</w:t>
      </w:r>
    </w:p>
    <w:p w14:paraId="7DB751D8" w14:textId="71470C88" w:rsidR="00527E5E" w:rsidRPr="00D66CBF" w:rsidRDefault="00527E5E" w:rsidP="00E40EF8">
      <w:pPr>
        <w:rPr>
          <w:rFonts w:ascii="LM Roman 10" w:hAnsi="LM Roman 10"/>
          <w:lang w:val="es-ES"/>
        </w:rPr>
      </w:pPr>
      <w:r w:rsidRPr="00D66CBF">
        <w:rPr>
          <w:rFonts w:ascii="LM Roman 10" w:hAnsi="LM Roman 10"/>
          <w:lang w:val="es-ES"/>
        </w:rPr>
        <w:t>Uno de los objetivos técnicos esenciales del proyecto es asegurar que la información almacenada sea coherente y no se produzcan inconsistencias en la base de datos. Esto se logra mediante el uso de claves foráneas</w:t>
      </w:r>
      <w:r w:rsidR="00015556" w:rsidRPr="00D66CBF">
        <w:rPr>
          <w:rFonts w:ascii="LM Roman 10" w:hAnsi="LM Roman 10"/>
          <w:lang w:val="es-ES"/>
        </w:rPr>
        <w:t xml:space="preserve"> y</w:t>
      </w:r>
      <w:r w:rsidRPr="00D66CBF">
        <w:rPr>
          <w:rFonts w:ascii="LM Roman 10" w:hAnsi="LM Roman 10"/>
          <w:lang w:val="es-ES"/>
        </w:rPr>
        <w:t xml:space="preserve"> validaciones tanto en el backend como en el frontend.</w:t>
      </w:r>
    </w:p>
    <w:p w14:paraId="04B9AC5D" w14:textId="77777777" w:rsidR="00527E5E" w:rsidRPr="00D66CBF" w:rsidRDefault="00527E5E" w:rsidP="00527E5E">
      <w:pPr>
        <w:pStyle w:val="Prrafodelista"/>
        <w:rPr>
          <w:rFonts w:ascii="LM Roman 10" w:hAnsi="LM Roman 10"/>
          <w:lang w:val="es-ES"/>
        </w:rPr>
      </w:pPr>
    </w:p>
    <w:p w14:paraId="7CCBB8DC" w14:textId="39F38B93" w:rsidR="00527E5E" w:rsidRPr="00D66CBF" w:rsidRDefault="00527E5E" w:rsidP="00E40EF8">
      <w:pPr>
        <w:rPr>
          <w:rFonts w:ascii="LM Roman 10" w:hAnsi="LM Roman 10"/>
          <w:b/>
          <w:bCs/>
          <w:lang w:val="es-ES"/>
        </w:rPr>
      </w:pPr>
      <w:r w:rsidRPr="00D66CBF">
        <w:rPr>
          <w:rFonts w:ascii="LM Roman 10" w:hAnsi="LM Roman 10"/>
          <w:b/>
          <w:bCs/>
          <w:lang w:val="es-ES"/>
        </w:rPr>
        <w:t>Facilitar el trabajo colaborativo mediante grupos de trabajo</w:t>
      </w:r>
    </w:p>
    <w:p w14:paraId="1DFA345C" w14:textId="77777777" w:rsidR="00275FD8" w:rsidRDefault="00527E5E" w:rsidP="00275FD8">
      <w:pPr>
        <w:rPr>
          <w:rFonts w:ascii="LM Roman 10" w:hAnsi="LM Roman 10"/>
          <w:lang w:val="es-ES"/>
        </w:rPr>
      </w:pPr>
      <w:r w:rsidRPr="00D66CBF">
        <w:rPr>
          <w:rFonts w:ascii="LM Roman 10" w:hAnsi="LM Roman 10"/>
          <w:lang w:val="es-ES"/>
        </w:rPr>
        <w:t>El sistema permite la creación y gestión de grupos de trabajo que pueden estar formados por uno o varios alumnos y profesores</w:t>
      </w:r>
      <w:r w:rsidR="00015556" w:rsidRPr="00D66CBF">
        <w:rPr>
          <w:rFonts w:ascii="LM Roman 10" w:hAnsi="LM Roman 10"/>
          <w:lang w:val="es-ES"/>
        </w:rPr>
        <w:t xml:space="preserve">. </w:t>
      </w:r>
      <w:r w:rsidRPr="00D66CBF">
        <w:rPr>
          <w:rFonts w:ascii="LM Roman 10" w:hAnsi="LM Roman 10"/>
          <w:lang w:val="es-ES"/>
        </w:rPr>
        <w:t xml:space="preserve">Esta funcionalidad permite reflejar la realidad de muchos TFGs que se desarrollan en entornos colaborativos, </w:t>
      </w:r>
      <w:r w:rsidRPr="00D66CBF">
        <w:rPr>
          <w:rFonts w:ascii="LM Roman 10" w:hAnsi="LM Roman 10"/>
          <w:lang w:val="es-ES"/>
        </w:rPr>
        <w:lastRenderedPageBreak/>
        <w:t>interdepartamentales o interinstitucionales. Además, fomenta la transparencia y la com</w:t>
      </w:r>
      <w:r w:rsidR="00275FD8">
        <w:rPr>
          <w:rFonts w:ascii="LM Roman 10" w:hAnsi="LM Roman 10"/>
          <w:lang w:val="es-ES"/>
        </w:rPr>
        <w:t>u</w:t>
      </w:r>
      <w:r w:rsidRPr="00D66CBF">
        <w:rPr>
          <w:rFonts w:ascii="LM Roman 10" w:hAnsi="LM Roman 10"/>
          <w:lang w:val="es-ES"/>
        </w:rPr>
        <w:t>nicación entre todos los implicados en un proyecto de fin de grado</w:t>
      </w:r>
      <w:r w:rsidR="00275FD8">
        <w:rPr>
          <w:rFonts w:ascii="LM Roman 10" w:hAnsi="LM Roman 10"/>
          <w:lang w:val="es-ES"/>
        </w:rPr>
        <w:t>.</w:t>
      </w:r>
      <w:bookmarkStart w:id="22" w:name="_Toc204855951"/>
    </w:p>
    <w:p w14:paraId="6FE4EB09" w14:textId="77777777" w:rsidR="00275FD8" w:rsidRDefault="00275FD8" w:rsidP="00275FD8">
      <w:pPr>
        <w:rPr>
          <w:rFonts w:ascii="LM Roman 10" w:hAnsi="LM Roman 10"/>
          <w:lang w:val="es-ES"/>
        </w:rPr>
      </w:pPr>
    </w:p>
    <w:p w14:paraId="2659F2C0" w14:textId="22B75FDA" w:rsidR="001416E6" w:rsidRPr="00275FD8" w:rsidRDefault="00015556" w:rsidP="00275FD8">
      <w:pPr>
        <w:pStyle w:val="Ttulo2"/>
        <w:rPr>
          <w:lang w:val="es-ES"/>
        </w:rPr>
      </w:pPr>
      <w:bookmarkStart w:id="23" w:name="_Toc208342519"/>
      <w:r w:rsidRPr="00D66CBF">
        <w:t>Antecedentes</w:t>
      </w:r>
      <w:bookmarkEnd w:id="22"/>
      <w:bookmarkEnd w:id="23"/>
    </w:p>
    <w:p w14:paraId="3AEEE9A0" w14:textId="7F6CF471" w:rsidR="00015556" w:rsidRPr="00D66CBF" w:rsidRDefault="00015556" w:rsidP="00015556">
      <w:pPr>
        <w:rPr>
          <w:rFonts w:ascii="LM Roman 10" w:hAnsi="LM Roman 10"/>
          <w:lang w:val="es-ES"/>
        </w:rPr>
      </w:pPr>
      <w:r w:rsidRPr="00D66CBF">
        <w:rPr>
          <w:rFonts w:ascii="LM Roman 10" w:hAnsi="LM Roman 10"/>
          <w:lang w:val="es-ES"/>
        </w:rPr>
        <w:t xml:space="preserve">La necesidad de gestionar </w:t>
      </w:r>
      <w:r w:rsidR="007F038E" w:rsidRPr="00D66CBF">
        <w:rPr>
          <w:rFonts w:ascii="LM Roman 10" w:hAnsi="LM Roman 10"/>
          <w:lang w:val="es-ES"/>
        </w:rPr>
        <w:t>TFGs</w:t>
      </w:r>
      <w:r w:rsidRPr="00D66CBF">
        <w:rPr>
          <w:rFonts w:ascii="LM Roman 10" w:hAnsi="LM Roman 10"/>
          <w:lang w:val="es-ES"/>
        </w:rPr>
        <w:t xml:space="preserve"> de forma organizada y eficiente ha impulsado el desarrollo de diferentes plataformas en el ámbito universitario. A continuación, se analizan algunas de las herramientas más conocidas y utilizadas, así como sus limitaciones en el contexto en el que se enmarca este proyecto.</w:t>
      </w:r>
    </w:p>
    <w:p w14:paraId="6333D0D4" w14:textId="77777777" w:rsidR="00015556" w:rsidRPr="00D66CBF" w:rsidRDefault="00015556" w:rsidP="00015556">
      <w:pPr>
        <w:rPr>
          <w:rFonts w:ascii="LM Roman 10" w:hAnsi="LM Roman 10"/>
          <w:b/>
          <w:bCs/>
          <w:lang w:val="es-ES"/>
        </w:rPr>
      </w:pPr>
    </w:p>
    <w:p w14:paraId="7A857673" w14:textId="55D3C8F4" w:rsidR="00015556" w:rsidRPr="00D66CBF" w:rsidRDefault="00015556" w:rsidP="00E40EF8">
      <w:pPr>
        <w:rPr>
          <w:rFonts w:ascii="LM Roman 10" w:hAnsi="LM Roman 10"/>
          <w:b/>
          <w:bCs/>
          <w:lang w:val="es-ES"/>
        </w:rPr>
      </w:pPr>
      <w:r w:rsidRPr="00D66CBF">
        <w:rPr>
          <w:rFonts w:ascii="LM Roman 10" w:hAnsi="LM Roman 10"/>
          <w:b/>
          <w:bCs/>
          <w:lang w:val="es-ES"/>
        </w:rPr>
        <w:t>SIGMA</w:t>
      </w:r>
      <w:r w:rsidR="00A0664D" w:rsidRPr="00D66CBF">
        <w:rPr>
          <w:rFonts w:ascii="LM Roman 10" w:hAnsi="LM Roman 10"/>
          <w:b/>
          <w:bCs/>
          <w:lang w:val="es-ES"/>
        </w:rPr>
        <w:t xml:space="preserve"> </w:t>
      </w:r>
      <w:r w:rsidR="00A0664D" w:rsidRPr="00D66CBF">
        <w:rPr>
          <w:rFonts w:ascii="LM Roman 10" w:hAnsi="LM Roman 10"/>
          <w:b/>
          <w:bCs/>
          <w:lang w:val="es-ES"/>
        </w:rPr>
        <w:fldChar w:fldCharType="begin"/>
      </w:r>
      <w:r w:rsidR="00A0664D" w:rsidRPr="00D66CBF">
        <w:rPr>
          <w:rFonts w:ascii="LM Roman 10" w:hAnsi="LM Roman 10"/>
          <w:b/>
          <w:bCs/>
          <w:lang w:val="es-ES"/>
        </w:rPr>
        <w:instrText xml:space="preserve"> REF _Ref205893155 \r \h </w:instrText>
      </w:r>
      <w:r w:rsidR="00A0664D" w:rsidRPr="00D66CBF">
        <w:rPr>
          <w:rFonts w:ascii="LM Roman 10" w:hAnsi="LM Roman 10"/>
          <w:b/>
          <w:bCs/>
          <w:lang w:val="es-ES"/>
        </w:rPr>
      </w:r>
      <w:r w:rsidR="00D66CBF">
        <w:rPr>
          <w:rFonts w:ascii="LM Roman 10" w:hAnsi="LM Roman 10"/>
          <w:b/>
          <w:bCs/>
          <w:lang w:val="es-ES"/>
        </w:rPr>
        <w:instrText xml:space="preserve"> \* MERGEFORMAT </w:instrText>
      </w:r>
      <w:r w:rsidR="00A0664D" w:rsidRPr="00D66CBF">
        <w:rPr>
          <w:rFonts w:ascii="LM Roman 10" w:hAnsi="LM Roman 10"/>
          <w:b/>
          <w:bCs/>
          <w:lang w:val="es-ES"/>
        </w:rPr>
        <w:fldChar w:fldCharType="separate"/>
      </w:r>
      <w:r w:rsidR="00275FD8">
        <w:rPr>
          <w:rFonts w:ascii="LM Roman 10" w:hAnsi="LM Roman 10"/>
          <w:b/>
          <w:bCs/>
          <w:lang w:val="es-ES"/>
        </w:rPr>
        <w:t>[2]</w:t>
      </w:r>
      <w:r w:rsidR="00A0664D" w:rsidRPr="00D66CBF">
        <w:rPr>
          <w:rFonts w:ascii="LM Roman 10" w:hAnsi="LM Roman 10"/>
          <w:b/>
          <w:bCs/>
          <w:lang w:val="es-ES"/>
        </w:rPr>
        <w:fldChar w:fldCharType="end"/>
      </w:r>
      <w:r w:rsidR="00A0664D" w:rsidRPr="00D66CBF">
        <w:rPr>
          <w:rFonts w:ascii="LM Roman 10" w:hAnsi="LM Roman 10"/>
          <w:b/>
          <w:bCs/>
          <w:lang w:val="es-ES"/>
        </w:rPr>
        <w:t xml:space="preserve"> </w:t>
      </w:r>
    </w:p>
    <w:p w14:paraId="03E77521" w14:textId="2DDA3EF6" w:rsidR="00015556" w:rsidRPr="00D66CBF" w:rsidRDefault="00015556" w:rsidP="00474B8B">
      <w:pPr>
        <w:rPr>
          <w:rFonts w:ascii="LM Roman 10" w:hAnsi="LM Roman 10"/>
          <w:lang w:val="es-ES"/>
        </w:rPr>
      </w:pPr>
      <w:r w:rsidRPr="00D66CBF">
        <w:rPr>
          <w:rFonts w:ascii="LM Roman 10" w:hAnsi="LM Roman 10"/>
          <w:lang w:val="es-ES"/>
        </w:rPr>
        <w:t>Es una de las soluciones más extendidas en universidades españolas. Se trata de un sistema de gestión académica muy completo que abarca desde la matriculación hasta la gestión de titulaciones, expedientes y TFGs. Sin embargo, SIGMA presenta ciertas desventajas:</w:t>
      </w:r>
    </w:p>
    <w:p w14:paraId="37FF96B0" w14:textId="24E177DB" w:rsidR="00015556" w:rsidRPr="00D66CBF" w:rsidRDefault="00015556">
      <w:pPr>
        <w:pStyle w:val="Prrafodelista"/>
        <w:numPr>
          <w:ilvl w:val="0"/>
          <w:numId w:val="196"/>
        </w:numPr>
        <w:rPr>
          <w:rFonts w:ascii="LM Roman 10" w:hAnsi="LM Roman 10"/>
          <w:lang w:val="es-ES"/>
        </w:rPr>
      </w:pPr>
      <w:r w:rsidRPr="00D66CBF">
        <w:rPr>
          <w:rFonts w:ascii="LM Roman 10" w:hAnsi="LM Roman 10"/>
          <w:lang w:val="es-ES"/>
        </w:rPr>
        <w:t>Su implementación suele requerir acuerdos institucionales complejos y costosos.</w:t>
      </w:r>
    </w:p>
    <w:p w14:paraId="63449C80" w14:textId="3B3E8288" w:rsidR="00015556" w:rsidRPr="00D66CBF" w:rsidRDefault="00015556">
      <w:pPr>
        <w:pStyle w:val="Prrafodelista"/>
        <w:numPr>
          <w:ilvl w:val="0"/>
          <w:numId w:val="196"/>
        </w:numPr>
        <w:rPr>
          <w:rFonts w:ascii="LM Roman 10" w:hAnsi="LM Roman 10"/>
          <w:lang w:val="es-ES"/>
        </w:rPr>
      </w:pPr>
      <w:r w:rsidRPr="00D66CBF">
        <w:rPr>
          <w:rFonts w:ascii="LM Roman 10" w:hAnsi="LM Roman 10"/>
          <w:lang w:val="es-ES"/>
        </w:rPr>
        <w:t>Tiene una curva de aprendizaje pronunciada, especialmente para usuarios no técnicos.</w:t>
      </w:r>
    </w:p>
    <w:p w14:paraId="5A34CE0A" w14:textId="0DCED2C8" w:rsidR="00015556" w:rsidRPr="00D66CBF" w:rsidRDefault="00015556">
      <w:pPr>
        <w:pStyle w:val="Prrafodelista"/>
        <w:numPr>
          <w:ilvl w:val="0"/>
          <w:numId w:val="196"/>
        </w:numPr>
        <w:rPr>
          <w:rFonts w:ascii="LM Roman 10" w:hAnsi="LM Roman 10"/>
          <w:lang w:val="es-ES"/>
        </w:rPr>
      </w:pPr>
      <w:r w:rsidRPr="00D66CBF">
        <w:rPr>
          <w:rFonts w:ascii="LM Roman 10" w:hAnsi="LM Roman 10"/>
          <w:lang w:val="es-ES"/>
        </w:rPr>
        <w:t>No es fácilmente adaptable a necesidades específicas de departamentos o facultades concretas.</w:t>
      </w:r>
    </w:p>
    <w:p w14:paraId="5683B8C5" w14:textId="04087E85" w:rsidR="00015556" w:rsidRPr="00D66CBF" w:rsidRDefault="00015556">
      <w:pPr>
        <w:pStyle w:val="Prrafodelista"/>
        <w:numPr>
          <w:ilvl w:val="0"/>
          <w:numId w:val="196"/>
        </w:numPr>
        <w:rPr>
          <w:rFonts w:ascii="LM Roman 10" w:hAnsi="LM Roman 10"/>
          <w:lang w:val="es-ES"/>
        </w:rPr>
      </w:pPr>
      <w:r w:rsidRPr="00D66CBF">
        <w:rPr>
          <w:rFonts w:ascii="LM Roman 10" w:hAnsi="LM Roman 10"/>
          <w:lang w:val="es-ES"/>
        </w:rPr>
        <w:t>Carece de flexibilidad para integrar nuevos flujos de trabajo sin intervención del proveedor.</w:t>
      </w:r>
    </w:p>
    <w:p w14:paraId="129B40AF" w14:textId="49655758" w:rsidR="00015556" w:rsidRPr="00D66CBF" w:rsidRDefault="00015556" w:rsidP="00E40EF8">
      <w:pPr>
        <w:rPr>
          <w:rFonts w:ascii="LM Roman 10" w:hAnsi="LM Roman 10"/>
          <w:b/>
          <w:bCs/>
          <w:lang w:val="es-ES"/>
        </w:rPr>
      </w:pPr>
      <w:r w:rsidRPr="00D66CBF">
        <w:rPr>
          <w:rFonts w:ascii="LM Roman 10" w:hAnsi="LM Roman 10"/>
          <w:b/>
          <w:bCs/>
          <w:lang w:val="es-ES"/>
        </w:rPr>
        <w:t>Universitas XXI</w:t>
      </w:r>
      <w:r w:rsidR="00A0664D" w:rsidRPr="00D66CBF">
        <w:rPr>
          <w:rFonts w:ascii="LM Roman 10" w:hAnsi="LM Roman 10"/>
          <w:b/>
          <w:bCs/>
          <w:lang w:val="es-ES"/>
        </w:rPr>
        <w:t xml:space="preserve"> </w:t>
      </w:r>
      <w:r w:rsidR="00A0664D" w:rsidRPr="00D66CBF">
        <w:rPr>
          <w:rFonts w:ascii="LM Roman 10" w:hAnsi="LM Roman 10"/>
          <w:b/>
          <w:bCs/>
          <w:lang w:val="es-ES"/>
        </w:rPr>
        <w:fldChar w:fldCharType="begin"/>
      </w:r>
      <w:r w:rsidR="00A0664D" w:rsidRPr="00D66CBF">
        <w:rPr>
          <w:rFonts w:ascii="LM Roman 10" w:hAnsi="LM Roman 10"/>
          <w:b/>
          <w:bCs/>
          <w:lang w:val="es-ES"/>
        </w:rPr>
        <w:instrText xml:space="preserve"> REF _Ref205893189 \r \h </w:instrText>
      </w:r>
      <w:r w:rsidR="00A0664D" w:rsidRPr="00D66CBF">
        <w:rPr>
          <w:rFonts w:ascii="LM Roman 10" w:hAnsi="LM Roman 10"/>
          <w:b/>
          <w:bCs/>
          <w:lang w:val="es-ES"/>
        </w:rPr>
      </w:r>
      <w:r w:rsidR="00D66CBF">
        <w:rPr>
          <w:rFonts w:ascii="LM Roman 10" w:hAnsi="LM Roman 10"/>
          <w:b/>
          <w:bCs/>
          <w:lang w:val="es-ES"/>
        </w:rPr>
        <w:instrText xml:space="preserve"> \* MERGEFORMAT </w:instrText>
      </w:r>
      <w:r w:rsidR="00A0664D" w:rsidRPr="00D66CBF">
        <w:rPr>
          <w:rFonts w:ascii="LM Roman 10" w:hAnsi="LM Roman 10"/>
          <w:b/>
          <w:bCs/>
          <w:lang w:val="es-ES"/>
        </w:rPr>
        <w:fldChar w:fldCharType="separate"/>
      </w:r>
      <w:r w:rsidR="00275FD8">
        <w:rPr>
          <w:rFonts w:ascii="LM Roman 10" w:hAnsi="LM Roman 10"/>
          <w:b/>
          <w:bCs/>
          <w:lang w:val="es-ES"/>
        </w:rPr>
        <w:t>[3]</w:t>
      </w:r>
      <w:r w:rsidR="00A0664D" w:rsidRPr="00D66CBF">
        <w:rPr>
          <w:rFonts w:ascii="LM Roman 10" w:hAnsi="LM Roman 10"/>
          <w:b/>
          <w:bCs/>
          <w:lang w:val="es-ES"/>
        </w:rPr>
        <w:fldChar w:fldCharType="end"/>
      </w:r>
      <w:r w:rsidR="00A0664D" w:rsidRPr="00D66CBF">
        <w:rPr>
          <w:rFonts w:ascii="LM Roman 10" w:hAnsi="LM Roman 10"/>
          <w:b/>
          <w:bCs/>
          <w:lang w:val="es-ES"/>
        </w:rPr>
        <w:t xml:space="preserve"> </w:t>
      </w:r>
    </w:p>
    <w:p w14:paraId="3BC99552" w14:textId="100CAFF8" w:rsidR="00015556" w:rsidRPr="00D66CBF" w:rsidRDefault="00015556" w:rsidP="00474B8B">
      <w:pPr>
        <w:rPr>
          <w:rFonts w:ascii="LM Roman 10" w:hAnsi="LM Roman 10"/>
          <w:lang w:val="es-ES"/>
        </w:rPr>
      </w:pPr>
      <w:r w:rsidRPr="00D66CBF">
        <w:rPr>
          <w:rFonts w:ascii="LM Roman 10" w:hAnsi="LM Roman 10"/>
          <w:lang w:val="es-ES"/>
        </w:rPr>
        <w:t>Esta plataforma también es muy potente y utilizada en muchas instituciones de educación superior. Su foco está en la gestión administrativa de las universidades en su conjunto, incluyendo módulos para TFGs. A pesar de sus capacidades:</w:t>
      </w:r>
    </w:p>
    <w:p w14:paraId="1ADCE766" w14:textId="50E85986" w:rsidR="00015556" w:rsidRPr="00D66CBF" w:rsidRDefault="00015556">
      <w:pPr>
        <w:pStyle w:val="Prrafodelista"/>
        <w:numPr>
          <w:ilvl w:val="0"/>
          <w:numId w:val="197"/>
        </w:numPr>
        <w:rPr>
          <w:rFonts w:ascii="LM Roman 10" w:hAnsi="LM Roman 10"/>
          <w:lang w:val="es-ES"/>
        </w:rPr>
      </w:pPr>
      <w:r w:rsidRPr="00D66CBF">
        <w:rPr>
          <w:rFonts w:ascii="LM Roman 10" w:hAnsi="LM Roman 10"/>
          <w:lang w:val="es-ES"/>
        </w:rPr>
        <w:t>Suele estar muy centralizado y controlado por las áreas de administración, lo que limita la autonomía de usuarios como profesores y estudiantes.</w:t>
      </w:r>
    </w:p>
    <w:p w14:paraId="228730D9" w14:textId="200B49FC" w:rsidR="00015556" w:rsidRPr="00D66CBF" w:rsidRDefault="00015556">
      <w:pPr>
        <w:pStyle w:val="Prrafodelista"/>
        <w:numPr>
          <w:ilvl w:val="0"/>
          <w:numId w:val="197"/>
        </w:numPr>
        <w:rPr>
          <w:rFonts w:ascii="LM Roman 10" w:hAnsi="LM Roman 10"/>
          <w:lang w:val="es-ES"/>
        </w:rPr>
      </w:pPr>
      <w:r w:rsidRPr="00D66CBF">
        <w:rPr>
          <w:rFonts w:ascii="LM Roman 10" w:hAnsi="LM Roman 10"/>
          <w:lang w:val="es-ES"/>
        </w:rPr>
        <w:t>La personalización e incorporación de nuevas funcionalidades no es sencilla.</w:t>
      </w:r>
    </w:p>
    <w:p w14:paraId="3B7FC9B9" w14:textId="160F5AAC" w:rsidR="00015556" w:rsidRPr="00D66CBF" w:rsidRDefault="00015556">
      <w:pPr>
        <w:pStyle w:val="Prrafodelista"/>
        <w:numPr>
          <w:ilvl w:val="0"/>
          <w:numId w:val="197"/>
        </w:numPr>
        <w:rPr>
          <w:rFonts w:ascii="LM Roman 10" w:hAnsi="LM Roman 10"/>
          <w:lang w:val="es-ES"/>
        </w:rPr>
      </w:pPr>
      <w:r w:rsidRPr="00D66CBF">
        <w:rPr>
          <w:rFonts w:ascii="LM Roman 10" w:hAnsi="LM Roman 10"/>
          <w:lang w:val="es-ES"/>
        </w:rPr>
        <w:t>En muchos casos, su uso se limita a consultas pasivas, sin interacción fluida entre los distintos actores.</w:t>
      </w:r>
    </w:p>
    <w:p w14:paraId="727759B0" w14:textId="77777777" w:rsidR="00015556" w:rsidRPr="00D66CBF" w:rsidRDefault="00015556" w:rsidP="00015556">
      <w:pPr>
        <w:pStyle w:val="Prrafodelista"/>
        <w:ind w:left="1080"/>
        <w:rPr>
          <w:rFonts w:ascii="LM Roman 10" w:hAnsi="LM Roman 10"/>
          <w:lang w:val="es-ES"/>
        </w:rPr>
      </w:pPr>
    </w:p>
    <w:p w14:paraId="306A822B" w14:textId="7BC98C3A" w:rsidR="00015556" w:rsidRPr="00D66CBF" w:rsidRDefault="00015556" w:rsidP="00E40EF8">
      <w:pPr>
        <w:rPr>
          <w:rFonts w:ascii="LM Roman 10" w:hAnsi="LM Roman 10"/>
          <w:b/>
          <w:bCs/>
          <w:lang w:val="es-ES"/>
        </w:rPr>
      </w:pPr>
      <w:r w:rsidRPr="00D66CBF">
        <w:rPr>
          <w:rFonts w:ascii="LM Roman 10" w:hAnsi="LM Roman 10"/>
          <w:b/>
          <w:bCs/>
          <w:lang w:val="es-ES"/>
        </w:rPr>
        <w:t>Soluciones caseras: hojas de cálculo, formularios y correo electrónico</w:t>
      </w:r>
    </w:p>
    <w:p w14:paraId="33DBF9E5" w14:textId="0C78AB94" w:rsidR="00015556" w:rsidRPr="00D66CBF" w:rsidRDefault="00015556" w:rsidP="00474B8B">
      <w:pPr>
        <w:rPr>
          <w:rFonts w:ascii="LM Roman 10" w:hAnsi="LM Roman 10"/>
          <w:lang w:val="es-ES"/>
        </w:rPr>
      </w:pPr>
      <w:r w:rsidRPr="00D66CBF">
        <w:rPr>
          <w:rFonts w:ascii="LM Roman 10" w:hAnsi="LM Roman 10"/>
          <w:lang w:val="es-ES"/>
        </w:rPr>
        <w:t>En muchos departamentos, especialmente aquellos sin acceso a plataformas institucionales robustas, la gestión de TFGs se realiza mediante hojas de cálculo compartidas (por ejemplo, en Google Sheets), formularios en línea (Google Forms, Microsoft Forms), o incluso por intercambio de correos electrónicos. Esta aproximación es ágil al principio, pero presenta grandes limitaciones:</w:t>
      </w:r>
    </w:p>
    <w:p w14:paraId="706A0238" w14:textId="3390D591" w:rsidR="00015556" w:rsidRPr="00D66CBF" w:rsidRDefault="00015556">
      <w:pPr>
        <w:pStyle w:val="Prrafodelista"/>
        <w:numPr>
          <w:ilvl w:val="0"/>
          <w:numId w:val="198"/>
        </w:numPr>
        <w:rPr>
          <w:rFonts w:ascii="LM Roman 10" w:hAnsi="LM Roman 10"/>
          <w:lang w:val="es-ES"/>
        </w:rPr>
      </w:pPr>
      <w:r w:rsidRPr="00D66CBF">
        <w:rPr>
          <w:rFonts w:ascii="LM Roman 10" w:hAnsi="LM Roman 10"/>
          <w:lang w:val="es-ES"/>
        </w:rPr>
        <w:t>No hay control de acceso ni gestión de roles.</w:t>
      </w:r>
    </w:p>
    <w:p w14:paraId="2291A84A" w14:textId="74B1BE8B" w:rsidR="00015556" w:rsidRPr="00D66CBF" w:rsidRDefault="00015556">
      <w:pPr>
        <w:pStyle w:val="Prrafodelista"/>
        <w:numPr>
          <w:ilvl w:val="0"/>
          <w:numId w:val="198"/>
        </w:numPr>
        <w:rPr>
          <w:rFonts w:ascii="LM Roman 10" w:hAnsi="LM Roman 10"/>
          <w:lang w:val="es-ES"/>
        </w:rPr>
      </w:pPr>
      <w:r w:rsidRPr="00D66CBF">
        <w:rPr>
          <w:rFonts w:ascii="LM Roman 10" w:hAnsi="LM Roman 10"/>
          <w:lang w:val="es-ES"/>
        </w:rPr>
        <w:t>Se generan errores frecuentes por edición simultánea o pérdida de datos.</w:t>
      </w:r>
    </w:p>
    <w:p w14:paraId="39365F8F" w14:textId="348018FD" w:rsidR="00474B8B" w:rsidRPr="00D66CBF" w:rsidRDefault="00015556">
      <w:pPr>
        <w:pStyle w:val="Prrafodelista"/>
        <w:numPr>
          <w:ilvl w:val="0"/>
          <w:numId w:val="199"/>
        </w:numPr>
        <w:rPr>
          <w:rFonts w:ascii="LM Roman 10" w:hAnsi="LM Roman 10"/>
          <w:lang w:val="es-ES"/>
        </w:rPr>
      </w:pPr>
      <w:r w:rsidRPr="00D66CBF">
        <w:rPr>
          <w:rFonts w:ascii="LM Roman 10" w:hAnsi="LM Roman 10"/>
          <w:lang w:val="es-ES"/>
        </w:rPr>
        <w:lastRenderedPageBreak/>
        <w:t>Es difícil escalar el sistema cuando aumenta el volumen de TFGs o el número de usuarios.</w:t>
      </w:r>
    </w:p>
    <w:p w14:paraId="380B0418" w14:textId="77777777" w:rsidR="008545B1" w:rsidRPr="00D66CBF" w:rsidRDefault="008545B1" w:rsidP="008545B1">
      <w:pPr>
        <w:rPr>
          <w:rFonts w:ascii="LM Roman 10" w:hAnsi="LM Roman 10"/>
          <w:lang w:val="es-ES"/>
        </w:rPr>
      </w:pPr>
    </w:p>
    <w:p w14:paraId="07A15C13" w14:textId="697D04B5" w:rsidR="00015556" w:rsidRPr="00D66CBF" w:rsidRDefault="00015556" w:rsidP="00E40EF8">
      <w:pPr>
        <w:rPr>
          <w:rFonts w:ascii="LM Roman 10" w:hAnsi="LM Roman 10"/>
          <w:lang w:val="es-ES"/>
        </w:rPr>
      </w:pPr>
      <w:r w:rsidRPr="00D66CBF">
        <w:rPr>
          <w:rFonts w:ascii="LM Roman 10" w:hAnsi="LM Roman 10"/>
          <w:b/>
          <w:bCs/>
          <w:lang w:val="es-ES"/>
        </w:rPr>
        <w:t>¿Qué aporta TFGInfo frente a estas alternativas?</w:t>
      </w:r>
    </w:p>
    <w:p w14:paraId="5455F5D5" w14:textId="77777777" w:rsidR="00015556" w:rsidRPr="00D66CBF" w:rsidRDefault="00015556" w:rsidP="00E40EF8">
      <w:pPr>
        <w:rPr>
          <w:rFonts w:ascii="LM Roman 10" w:hAnsi="LM Roman 10"/>
          <w:lang w:val="es-ES"/>
        </w:rPr>
      </w:pPr>
      <w:r w:rsidRPr="00D66CBF">
        <w:rPr>
          <w:rFonts w:ascii="LM Roman 10" w:hAnsi="LM Roman 10"/>
          <w:lang w:val="es-ES"/>
        </w:rPr>
        <w:t>TFGInfo nace con el objetivo de situarse en un punto intermedio entre las soluciones corporativas sobredimensionadas y las soluciones improvisadas. Su propuesta de valor incluye:</w:t>
      </w:r>
    </w:p>
    <w:p w14:paraId="00C4CE4E" w14:textId="51B5A342" w:rsidR="00015556" w:rsidRPr="00D66CBF" w:rsidRDefault="00015556" w:rsidP="00B3725A">
      <w:pPr>
        <w:pStyle w:val="Prrafodelista"/>
        <w:numPr>
          <w:ilvl w:val="0"/>
          <w:numId w:val="4"/>
        </w:numPr>
        <w:rPr>
          <w:rFonts w:ascii="LM Roman 10" w:hAnsi="LM Roman 10"/>
          <w:lang w:val="es-ES"/>
        </w:rPr>
      </w:pPr>
      <w:r w:rsidRPr="00D66CBF">
        <w:rPr>
          <w:rFonts w:ascii="LM Roman 10" w:hAnsi="LM Roman 10"/>
          <w:b/>
          <w:bCs/>
          <w:lang w:val="es-ES"/>
        </w:rPr>
        <w:t>Ligereza y portabilidad</w:t>
      </w:r>
      <w:r w:rsidRPr="00D66CBF">
        <w:rPr>
          <w:rFonts w:ascii="LM Roman 10" w:hAnsi="LM Roman 10"/>
          <w:lang w:val="es-ES"/>
        </w:rPr>
        <w:t>: al ser una aplicación web modular y abierta, puede desplegarse en servidores propios o en la nube sin dependencia de terceros.</w:t>
      </w:r>
    </w:p>
    <w:p w14:paraId="192B3A0A" w14:textId="31FDF278" w:rsidR="00015556" w:rsidRPr="00D66CBF" w:rsidRDefault="00015556" w:rsidP="00B3725A">
      <w:pPr>
        <w:pStyle w:val="Prrafodelista"/>
        <w:numPr>
          <w:ilvl w:val="0"/>
          <w:numId w:val="4"/>
        </w:numPr>
        <w:rPr>
          <w:rFonts w:ascii="LM Roman 10" w:hAnsi="LM Roman 10"/>
          <w:lang w:val="es-ES"/>
        </w:rPr>
      </w:pPr>
      <w:r w:rsidRPr="00D66CBF">
        <w:rPr>
          <w:rFonts w:ascii="LM Roman 10" w:hAnsi="LM Roman 10"/>
          <w:b/>
          <w:bCs/>
          <w:lang w:val="es-ES"/>
        </w:rPr>
        <w:t>Acceso multiplataforma</w:t>
      </w:r>
      <w:r w:rsidRPr="00D66CBF">
        <w:rPr>
          <w:rFonts w:ascii="LM Roman 10" w:hAnsi="LM Roman 10"/>
          <w:lang w:val="es-ES"/>
        </w:rPr>
        <w:t>: funciona desde navegadores modernos, sin necesidad de instalaciones adicionales.</w:t>
      </w:r>
    </w:p>
    <w:p w14:paraId="2A5E51D9" w14:textId="790DBB8C" w:rsidR="00015556" w:rsidRPr="00D66CBF" w:rsidRDefault="00015556" w:rsidP="00B3725A">
      <w:pPr>
        <w:pStyle w:val="Prrafodelista"/>
        <w:numPr>
          <w:ilvl w:val="0"/>
          <w:numId w:val="4"/>
        </w:numPr>
        <w:rPr>
          <w:rFonts w:ascii="LM Roman 10" w:hAnsi="LM Roman 10"/>
          <w:lang w:val="es-ES"/>
        </w:rPr>
      </w:pPr>
      <w:r w:rsidRPr="00D66CBF">
        <w:rPr>
          <w:rFonts w:ascii="LM Roman 10" w:hAnsi="LM Roman 10"/>
          <w:b/>
          <w:bCs/>
          <w:lang w:val="es-ES"/>
        </w:rPr>
        <w:t>Gestión por roles</w:t>
      </w:r>
      <w:r w:rsidRPr="00D66CBF">
        <w:rPr>
          <w:rFonts w:ascii="LM Roman 10" w:hAnsi="LM Roman 10"/>
          <w:lang w:val="es-ES"/>
        </w:rPr>
        <w:t>: incorpora una gestión de permisos desde el diseño, asegurando que cada usuario accede solo a las funcionalidades que le corresponden.</w:t>
      </w:r>
    </w:p>
    <w:p w14:paraId="7F76CA5B" w14:textId="3B165D69" w:rsidR="00015556" w:rsidRPr="00D66CBF" w:rsidRDefault="00015556" w:rsidP="00B3725A">
      <w:pPr>
        <w:pStyle w:val="Prrafodelista"/>
        <w:numPr>
          <w:ilvl w:val="0"/>
          <w:numId w:val="4"/>
        </w:numPr>
        <w:rPr>
          <w:rFonts w:ascii="LM Roman 10" w:hAnsi="LM Roman 10"/>
          <w:lang w:val="es-ES"/>
        </w:rPr>
      </w:pPr>
      <w:r w:rsidRPr="00D66CBF">
        <w:rPr>
          <w:rFonts w:ascii="LM Roman 10" w:hAnsi="LM Roman 10"/>
          <w:b/>
          <w:bCs/>
          <w:lang w:val="es-ES"/>
        </w:rPr>
        <w:t>Personalización</w:t>
      </w:r>
      <w:r w:rsidRPr="00D66CBF">
        <w:rPr>
          <w:rFonts w:ascii="LM Roman 10" w:hAnsi="LM Roman 10"/>
          <w:lang w:val="es-ES"/>
        </w:rPr>
        <w:t>: puede adaptarse fácilmente a las particularidades de cada facultad, titulación o plan de estudios.</w:t>
      </w:r>
    </w:p>
    <w:p w14:paraId="0846CF0E" w14:textId="77777777" w:rsidR="00015556" w:rsidRPr="00D66CBF" w:rsidRDefault="00015556" w:rsidP="00734900">
      <w:pPr>
        <w:rPr>
          <w:rFonts w:ascii="LM Roman 10" w:hAnsi="LM Roman 10"/>
          <w:lang w:val="es-ES"/>
        </w:rPr>
      </w:pPr>
    </w:p>
    <w:p w14:paraId="65FC35F2" w14:textId="4B08C5EA" w:rsidR="00015556" w:rsidRPr="00D66CBF" w:rsidRDefault="00015556" w:rsidP="00E40EF8">
      <w:pPr>
        <w:rPr>
          <w:rFonts w:ascii="LM Roman 10" w:hAnsi="LM Roman 10"/>
          <w:lang w:val="es-ES"/>
        </w:rPr>
      </w:pPr>
      <w:r w:rsidRPr="00D66CBF">
        <w:rPr>
          <w:rFonts w:ascii="LM Roman 10" w:hAnsi="LM Roman 10"/>
          <w:lang w:val="es-ES"/>
        </w:rPr>
        <w:t>En resumen, TFGInfo pretende cubrir el vacío existente entre las soluciones rígidas institucionales y las herramientas improvisadas, proporcionando una plataforma equilibrada, eficaz y accesible para la gestión académica del TFG.</w:t>
      </w:r>
      <w:r w:rsidR="00734900" w:rsidRPr="00D66CBF">
        <w:rPr>
          <w:rFonts w:ascii="LM Roman 10" w:hAnsi="LM Roman 10"/>
          <w:lang w:val="es-ES"/>
        </w:rPr>
        <w:br/>
      </w:r>
    </w:p>
    <w:p w14:paraId="2D87704E" w14:textId="354300D0" w:rsidR="001416E6" w:rsidRPr="00D66CBF" w:rsidRDefault="001416E6" w:rsidP="001416E6">
      <w:pPr>
        <w:pStyle w:val="Ttulo2"/>
        <w:rPr>
          <w:rFonts w:ascii="LM Roman 10" w:hAnsi="LM Roman 10"/>
        </w:rPr>
      </w:pPr>
      <w:bookmarkStart w:id="24" w:name="_Toc204855952"/>
      <w:bookmarkStart w:id="25" w:name="_Toc208342520"/>
      <w:r w:rsidRPr="00D66CBF">
        <w:rPr>
          <w:rFonts w:ascii="LM Roman 10" w:hAnsi="LM Roman 10"/>
        </w:rPr>
        <w:t>Metodología</w:t>
      </w:r>
      <w:bookmarkEnd w:id="24"/>
      <w:bookmarkEnd w:id="25"/>
    </w:p>
    <w:p w14:paraId="28193EA5" w14:textId="2CE5BDD0" w:rsidR="001416E6" w:rsidRPr="00D66CBF" w:rsidRDefault="001416E6" w:rsidP="001416E6">
      <w:pPr>
        <w:rPr>
          <w:rFonts w:ascii="LM Roman 10" w:hAnsi="LM Roman 10"/>
        </w:rPr>
      </w:pPr>
      <w:r w:rsidRPr="00D66CBF">
        <w:rPr>
          <w:rFonts w:ascii="LM Roman 10" w:hAnsi="LM Roman 10"/>
        </w:rPr>
        <w:t>Para realizar este proyecto se ha aplicado una metodología incremental e iterativa basada en los principios ágiles</w:t>
      </w:r>
      <w:r w:rsidR="00A0664D" w:rsidRPr="00D66CBF">
        <w:rPr>
          <w:rFonts w:ascii="LM Roman 10" w:hAnsi="LM Roman 10"/>
        </w:rPr>
        <w:t xml:space="preserve"> </w:t>
      </w:r>
      <w:r w:rsidR="00A0664D" w:rsidRPr="00D66CBF">
        <w:rPr>
          <w:rFonts w:ascii="LM Roman 10" w:hAnsi="LM Roman 10"/>
        </w:rPr>
        <w:fldChar w:fldCharType="begin"/>
      </w:r>
      <w:r w:rsidR="00A0664D" w:rsidRPr="00D66CBF">
        <w:rPr>
          <w:rFonts w:ascii="LM Roman 10" w:hAnsi="LM Roman 10"/>
        </w:rPr>
        <w:instrText xml:space="preserve"> REF _Ref205893233 \r \h </w:instrText>
      </w:r>
      <w:r w:rsidR="00A0664D" w:rsidRPr="00D66CBF">
        <w:rPr>
          <w:rFonts w:ascii="LM Roman 10" w:hAnsi="LM Roman 10"/>
        </w:rPr>
      </w:r>
      <w:r w:rsidR="00D66CBF">
        <w:rPr>
          <w:rFonts w:ascii="LM Roman 10" w:hAnsi="LM Roman 10"/>
        </w:rPr>
        <w:instrText xml:space="preserve"> \* MERGEFORMAT </w:instrText>
      </w:r>
      <w:r w:rsidR="00A0664D" w:rsidRPr="00D66CBF">
        <w:rPr>
          <w:rFonts w:ascii="LM Roman 10" w:hAnsi="LM Roman 10"/>
        </w:rPr>
        <w:fldChar w:fldCharType="separate"/>
      </w:r>
      <w:r w:rsidR="00275FD8">
        <w:rPr>
          <w:rFonts w:ascii="LM Roman 10" w:hAnsi="LM Roman 10"/>
        </w:rPr>
        <w:t>[1]</w:t>
      </w:r>
      <w:r w:rsidR="00A0664D" w:rsidRPr="00D66CBF">
        <w:rPr>
          <w:rFonts w:ascii="LM Roman 10" w:hAnsi="LM Roman 10"/>
        </w:rPr>
        <w:fldChar w:fldCharType="end"/>
      </w:r>
      <w:r w:rsidRPr="00D66CBF">
        <w:rPr>
          <w:rFonts w:ascii="LM Roman 10" w:hAnsi="LM Roman 10"/>
        </w:rPr>
        <w:t>. La finalidad es dividir el trabajo en iteraciones o sprints ya que en el desarrollo de una aplicación existen etapas muy diferenciables. Se ha elegido esta metodología por las ventajas que aporta:</w:t>
      </w:r>
    </w:p>
    <w:p w14:paraId="10E434ED" w14:textId="77777777" w:rsidR="009D7683" w:rsidRPr="00D66CBF" w:rsidRDefault="009D7683" w:rsidP="001416E6">
      <w:pPr>
        <w:rPr>
          <w:rFonts w:ascii="LM Roman 10" w:hAnsi="LM Roman 10"/>
        </w:rPr>
      </w:pPr>
    </w:p>
    <w:p w14:paraId="6C323FB7" w14:textId="04BFAA3C" w:rsidR="001416E6" w:rsidRPr="00D66CBF" w:rsidRDefault="001416E6" w:rsidP="009D7683">
      <w:pPr>
        <w:rPr>
          <w:rFonts w:ascii="LM Roman 10" w:hAnsi="LM Roman 10"/>
          <w:b/>
          <w:bCs/>
          <w:lang w:val="es-ES"/>
        </w:rPr>
      </w:pPr>
      <w:r w:rsidRPr="00D66CBF">
        <w:rPr>
          <w:rFonts w:ascii="LM Roman 10" w:hAnsi="LM Roman 10"/>
          <w:b/>
          <w:bCs/>
          <w:lang w:val="es-ES"/>
        </w:rPr>
        <w:t>Flexibilidad ante cambios</w:t>
      </w:r>
    </w:p>
    <w:p w14:paraId="5EC3354E" w14:textId="77777777" w:rsidR="001416E6" w:rsidRPr="00D66CBF" w:rsidRDefault="001416E6" w:rsidP="009D7683">
      <w:pPr>
        <w:rPr>
          <w:rFonts w:ascii="LM Roman 10" w:hAnsi="LM Roman 10"/>
          <w:lang w:val="es-ES"/>
        </w:rPr>
      </w:pPr>
      <w:r w:rsidRPr="00D66CBF">
        <w:rPr>
          <w:rFonts w:ascii="LM Roman 10" w:hAnsi="LM Roman 10"/>
          <w:lang w:val="es-ES"/>
        </w:rPr>
        <w:t>Durante el desarrollo de un sistema de gestión como TFGInfo, es común que los requisitos evolucionen o se refinen a medida que se avanza. La metodología ágil permite adaptar el rumbo del proyecto sin penalizar el avance previo, facilitando la incorporación de nuevas funcionalidades, cambios en la lógica de negocio o mejoras en la interfaz.</w:t>
      </w:r>
    </w:p>
    <w:p w14:paraId="6492DD86" w14:textId="77777777" w:rsidR="009D7683" w:rsidRPr="00D66CBF" w:rsidRDefault="009D7683" w:rsidP="009D7683">
      <w:pPr>
        <w:rPr>
          <w:rFonts w:ascii="LM Roman 10" w:hAnsi="LM Roman 10"/>
          <w:lang w:val="es-ES"/>
        </w:rPr>
      </w:pPr>
    </w:p>
    <w:p w14:paraId="2CC496A3" w14:textId="531204FD" w:rsidR="001416E6" w:rsidRPr="00D66CBF" w:rsidRDefault="001416E6" w:rsidP="009D7683">
      <w:pPr>
        <w:rPr>
          <w:rFonts w:ascii="LM Roman 10" w:hAnsi="LM Roman 10"/>
          <w:b/>
          <w:bCs/>
          <w:lang w:val="es-ES"/>
        </w:rPr>
      </w:pPr>
      <w:r w:rsidRPr="00D66CBF">
        <w:rPr>
          <w:rFonts w:ascii="LM Roman 10" w:hAnsi="LM Roman 10"/>
          <w:b/>
          <w:bCs/>
          <w:lang w:val="es-ES"/>
        </w:rPr>
        <w:t>Descomposición en entregas pequeñas</w:t>
      </w:r>
    </w:p>
    <w:p w14:paraId="0CD3A48A" w14:textId="77777777" w:rsidR="001416E6" w:rsidRPr="00D66CBF" w:rsidRDefault="001416E6" w:rsidP="009D7683">
      <w:pPr>
        <w:rPr>
          <w:rFonts w:ascii="LM Roman 10" w:hAnsi="LM Roman 10"/>
          <w:lang w:val="es-ES"/>
        </w:rPr>
      </w:pPr>
      <w:r w:rsidRPr="00D66CBF">
        <w:rPr>
          <w:rFonts w:ascii="LM Roman 10" w:hAnsi="LM Roman 10"/>
          <w:lang w:val="es-ES"/>
        </w:rPr>
        <w:t xml:space="preserve">Esta metodología propone dividir el trabajo en unidades más manejables (iteraciones o sprints), lo que permite centrarse en objetivos concretos a corto plazo. Esto hace que el progreso sea visible, medible y fácil de gestionar. En el caso de TFGInfo, esto se tradujo en diseñar la estructura de la aplicación </w:t>
      </w:r>
      <w:r w:rsidRPr="00D66CBF">
        <w:rPr>
          <w:rFonts w:ascii="LM Roman 10" w:hAnsi="LM Roman 10"/>
          <w:lang w:val="es-ES"/>
        </w:rPr>
        <w:lastRenderedPageBreak/>
        <w:t>realizando el backend, luego funcionalidades básicas, y más tarde componentes visuales avanzados.</w:t>
      </w:r>
    </w:p>
    <w:p w14:paraId="2E5C0AE4" w14:textId="77777777" w:rsidR="001416E6" w:rsidRPr="00D66CBF" w:rsidRDefault="001416E6" w:rsidP="001416E6">
      <w:pPr>
        <w:ind w:left="720"/>
        <w:rPr>
          <w:rFonts w:ascii="LM Roman 10" w:hAnsi="LM Roman 10"/>
          <w:lang w:val="es-ES"/>
        </w:rPr>
      </w:pPr>
    </w:p>
    <w:p w14:paraId="1C1A8E9E" w14:textId="71495929" w:rsidR="001416E6" w:rsidRPr="00D66CBF" w:rsidRDefault="001416E6" w:rsidP="009D7683">
      <w:pPr>
        <w:rPr>
          <w:rFonts w:ascii="LM Roman 10" w:hAnsi="LM Roman 10"/>
          <w:b/>
          <w:bCs/>
          <w:lang w:val="es-ES"/>
        </w:rPr>
      </w:pPr>
      <w:r w:rsidRPr="00D66CBF">
        <w:rPr>
          <w:rFonts w:ascii="LM Roman 10" w:hAnsi="LM Roman 10"/>
          <w:b/>
          <w:bCs/>
          <w:lang w:val="es-ES"/>
        </w:rPr>
        <w:t>Retroalimentación temprana</w:t>
      </w:r>
    </w:p>
    <w:p w14:paraId="122FC988" w14:textId="0FFFEDF8" w:rsidR="009D7683" w:rsidRPr="00D66CBF" w:rsidRDefault="001416E6" w:rsidP="008545B1">
      <w:pPr>
        <w:rPr>
          <w:rFonts w:ascii="LM Roman 10" w:hAnsi="LM Roman 10"/>
          <w:lang w:val="es-ES"/>
        </w:rPr>
      </w:pPr>
      <w:r w:rsidRPr="00D66CBF">
        <w:rPr>
          <w:rFonts w:ascii="LM Roman 10" w:hAnsi="LM Roman 10"/>
          <w:lang w:val="es-ES"/>
        </w:rPr>
        <w:t>Aunque se trata de un proyecto académico, la posibilidad de obtener feedback de profesores, compañeros o incluso usuarios reales (como estudiantes y docentes) durante el desarrollo puede enriquecer el resultado. Con esta</w:t>
      </w:r>
      <w:r w:rsidR="009D7683" w:rsidRPr="00D66CBF">
        <w:rPr>
          <w:rFonts w:ascii="LM Roman 10" w:hAnsi="LM Roman 10"/>
          <w:lang w:val="es-ES"/>
        </w:rPr>
        <w:t xml:space="preserve"> </w:t>
      </w:r>
      <w:r w:rsidRPr="00D66CBF">
        <w:rPr>
          <w:rFonts w:ascii="LM Roman 10" w:hAnsi="LM Roman 10"/>
          <w:lang w:val="es-ES"/>
        </w:rPr>
        <w:t>metodología, este feedback puede incorporarse entre iteraciones sin necesidad de rehacer todo el trabajo.</w:t>
      </w:r>
    </w:p>
    <w:p w14:paraId="4C721D26" w14:textId="77777777" w:rsidR="001416E6" w:rsidRPr="00D66CBF" w:rsidRDefault="001416E6" w:rsidP="001416E6">
      <w:pPr>
        <w:ind w:left="720"/>
        <w:rPr>
          <w:rFonts w:ascii="LM Roman 10" w:hAnsi="LM Roman 10"/>
          <w:lang w:val="es-ES"/>
        </w:rPr>
      </w:pPr>
    </w:p>
    <w:p w14:paraId="752883D9" w14:textId="31A08756" w:rsidR="001416E6" w:rsidRPr="00D66CBF" w:rsidRDefault="001416E6" w:rsidP="001416E6">
      <w:pPr>
        <w:rPr>
          <w:rFonts w:ascii="LM Roman 10" w:hAnsi="LM Roman 10"/>
          <w:b/>
          <w:bCs/>
          <w:lang w:val="es-ES"/>
        </w:rPr>
      </w:pPr>
      <w:r w:rsidRPr="00D66CBF">
        <w:rPr>
          <w:rFonts w:ascii="LM Roman 10" w:hAnsi="LM Roman 10"/>
          <w:b/>
          <w:bCs/>
          <w:lang w:val="es-ES"/>
        </w:rPr>
        <w:t>Reducción de riesgos</w:t>
      </w:r>
    </w:p>
    <w:p w14:paraId="2E571FEF" w14:textId="77777777" w:rsidR="001416E6" w:rsidRPr="00D66CBF" w:rsidRDefault="001416E6" w:rsidP="001416E6">
      <w:pPr>
        <w:rPr>
          <w:rFonts w:ascii="LM Roman 10" w:hAnsi="LM Roman 10"/>
          <w:lang w:val="es-ES"/>
        </w:rPr>
      </w:pPr>
      <w:r w:rsidRPr="00D66CBF">
        <w:rPr>
          <w:rFonts w:ascii="LM Roman 10" w:hAnsi="LM Roman 10"/>
          <w:lang w:val="es-ES"/>
        </w:rPr>
        <w:t>Al ir construyendo y validando el sistema de forma incremental, se identifican errores y cuellos de botella más rápido. Esto reduce el riesgo de que un fallo grave se detecte demasiado tarde. Por ejemplo, si un endpoint presenta problemas de rendimiento o si una vista es confusa, puede corregirse en la siguiente iteración.</w:t>
      </w:r>
    </w:p>
    <w:p w14:paraId="5F70D04A" w14:textId="77777777" w:rsidR="001416E6" w:rsidRPr="00D66CBF" w:rsidRDefault="001416E6" w:rsidP="001416E6">
      <w:pPr>
        <w:ind w:left="720"/>
        <w:rPr>
          <w:rFonts w:ascii="LM Roman 10" w:hAnsi="LM Roman 10"/>
          <w:lang w:val="es-ES"/>
        </w:rPr>
      </w:pPr>
    </w:p>
    <w:p w14:paraId="05F39721" w14:textId="79BC7C90" w:rsidR="001416E6" w:rsidRPr="00D66CBF" w:rsidRDefault="001416E6" w:rsidP="001416E6">
      <w:pPr>
        <w:rPr>
          <w:rFonts w:ascii="LM Roman 10" w:hAnsi="LM Roman 10"/>
          <w:b/>
          <w:bCs/>
          <w:lang w:val="es-ES"/>
        </w:rPr>
      </w:pPr>
      <w:r w:rsidRPr="00D66CBF">
        <w:rPr>
          <w:rFonts w:ascii="LM Roman 10" w:hAnsi="LM Roman 10"/>
          <w:b/>
          <w:bCs/>
          <w:lang w:val="es-ES"/>
        </w:rPr>
        <w:t>Mejor planificación y control del tiempo</w:t>
      </w:r>
    </w:p>
    <w:p w14:paraId="6CF98435" w14:textId="4BBA7BC0" w:rsidR="001416E6" w:rsidRPr="00D66CBF" w:rsidRDefault="001416E6" w:rsidP="00973B34">
      <w:pPr>
        <w:rPr>
          <w:rFonts w:ascii="LM Roman 10" w:hAnsi="LM Roman 10"/>
          <w:lang w:val="es-ES"/>
        </w:rPr>
      </w:pPr>
      <w:r w:rsidRPr="00D66CBF">
        <w:rPr>
          <w:rFonts w:ascii="LM Roman 10" w:hAnsi="LM Roman 10"/>
          <w:lang w:val="es-ES"/>
        </w:rPr>
        <w:t xml:space="preserve">En el contexto de un TFG, donde hay una fecha límite clara, </w:t>
      </w:r>
      <w:r w:rsidR="007F038E" w:rsidRPr="00D66CBF">
        <w:rPr>
          <w:rFonts w:ascii="LM Roman 10" w:hAnsi="LM Roman 10"/>
          <w:lang w:val="es-ES"/>
        </w:rPr>
        <w:t xml:space="preserve">una </w:t>
      </w:r>
      <w:r w:rsidRPr="00D66CBF">
        <w:rPr>
          <w:rFonts w:ascii="LM Roman 10" w:hAnsi="LM Roman 10"/>
          <w:lang w:val="es-ES"/>
        </w:rPr>
        <w:t>metodología ágil permite planificar de forma realista las tareas según el tiempo disponible. Se priorizan las funcionalidades esenciales primero y se dejan los extras para fases finales, evitando que el proyecto quede incompleto por falta de tiempo.</w:t>
      </w:r>
    </w:p>
    <w:p w14:paraId="3B51E070" w14:textId="77777777" w:rsidR="001416E6" w:rsidRPr="00D66CBF" w:rsidRDefault="001416E6" w:rsidP="001416E6">
      <w:pPr>
        <w:ind w:left="720"/>
        <w:rPr>
          <w:rFonts w:ascii="LM Roman 10" w:hAnsi="LM Roman 10"/>
          <w:lang w:val="es-ES"/>
        </w:rPr>
      </w:pPr>
    </w:p>
    <w:p w14:paraId="4F1BF3D7" w14:textId="61C70452" w:rsidR="001416E6" w:rsidRPr="00D66CBF" w:rsidRDefault="001416E6" w:rsidP="001416E6">
      <w:pPr>
        <w:rPr>
          <w:rFonts w:ascii="LM Roman 10" w:hAnsi="LM Roman 10"/>
          <w:b/>
          <w:bCs/>
          <w:lang w:val="es-ES"/>
        </w:rPr>
      </w:pPr>
      <w:r w:rsidRPr="00D66CBF">
        <w:rPr>
          <w:rFonts w:ascii="LM Roman 10" w:hAnsi="LM Roman 10"/>
          <w:b/>
          <w:bCs/>
          <w:lang w:val="es-ES"/>
        </w:rPr>
        <w:t>Entrega de valor desde el principio</w:t>
      </w:r>
    </w:p>
    <w:p w14:paraId="7E66600F" w14:textId="77777777" w:rsidR="001416E6" w:rsidRPr="00D66CBF" w:rsidRDefault="001416E6" w:rsidP="001416E6">
      <w:pPr>
        <w:rPr>
          <w:rFonts w:ascii="LM Roman 10" w:hAnsi="LM Roman 10"/>
          <w:lang w:val="es-ES"/>
        </w:rPr>
      </w:pPr>
      <w:r w:rsidRPr="00D66CBF">
        <w:rPr>
          <w:rFonts w:ascii="LM Roman 10" w:hAnsi="LM Roman 10"/>
          <w:lang w:val="es-ES"/>
        </w:rPr>
        <w:t>Incluso si el proyecto no se completa en su totalidad, al final de cada iteración se tiene una versión funcional del sistema. Esto garantiza que siempre haya una “versión demostrable” del proyecto, algo crucial para presentaciones, tutorías o revisiones intermedias.</w:t>
      </w:r>
    </w:p>
    <w:p w14:paraId="3880214D" w14:textId="77777777" w:rsidR="001416E6" w:rsidRPr="00D66CBF" w:rsidRDefault="001416E6" w:rsidP="001416E6">
      <w:pPr>
        <w:ind w:left="720"/>
        <w:rPr>
          <w:rFonts w:ascii="LM Roman 10" w:hAnsi="LM Roman 10"/>
          <w:lang w:val="es-ES"/>
        </w:rPr>
      </w:pPr>
    </w:p>
    <w:p w14:paraId="268A5892" w14:textId="238FEDF2" w:rsidR="001416E6" w:rsidRPr="00D66CBF" w:rsidRDefault="001416E6" w:rsidP="001416E6">
      <w:pPr>
        <w:rPr>
          <w:rFonts w:ascii="LM Roman 10" w:hAnsi="LM Roman 10"/>
          <w:b/>
          <w:bCs/>
          <w:lang w:val="es-ES"/>
        </w:rPr>
      </w:pPr>
      <w:r w:rsidRPr="00D66CBF">
        <w:rPr>
          <w:rFonts w:ascii="LM Roman 10" w:hAnsi="LM Roman 10"/>
          <w:b/>
          <w:bCs/>
          <w:lang w:val="es-ES"/>
        </w:rPr>
        <w:t>Orientación a objetivos claros y medibles</w:t>
      </w:r>
    </w:p>
    <w:p w14:paraId="2474AB76" w14:textId="77777777" w:rsidR="001416E6" w:rsidRPr="00D66CBF" w:rsidRDefault="001416E6" w:rsidP="001416E6">
      <w:pPr>
        <w:rPr>
          <w:rFonts w:ascii="LM Roman 10" w:hAnsi="LM Roman 10"/>
          <w:lang w:val="es-ES"/>
        </w:rPr>
      </w:pPr>
      <w:r w:rsidRPr="00D66CBF">
        <w:rPr>
          <w:rFonts w:ascii="LM Roman 10" w:hAnsi="LM Roman 10"/>
          <w:lang w:val="es-ES"/>
        </w:rPr>
        <w:t>Se favorece la definición de metas concretas por iteración. Esto ayuda a mantener el enfoque y a evitar desviaciones. En el caso de TFGInfo, se traduce en tareas bien definidas como “crear endpoint de búsqueda de TFGs” o “diseñar formulario de alta de alumno”.</w:t>
      </w:r>
    </w:p>
    <w:p w14:paraId="39A17D92" w14:textId="77777777" w:rsidR="008545B1" w:rsidRPr="00D66CBF" w:rsidRDefault="008545B1" w:rsidP="001416E6">
      <w:pPr>
        <w:rPr>
          <w:rFonts w:ascii="LM Roman 10" w:hAnsi="LM Roman 10"/>
          <w:lang w:val="es-ES"/>
        </w:rPr>
      </w:pPr>
    </w:p>
    <w:p w14:paraId="3490C7E8" w14:textId="3BA5CBE5" w:rsidR="00E40EF8" w:rsidRPr="00D66CBF" w:rsidRDefault="001416E6" w:rsidP="00B3725A">
      <w:pPr>
        <w:pStyle w:val="Ttulo3"/>
        <w:rPr>
          <w:rFonts w:ascii="LM Roman 10" w:hAnsi="LM Roman 10"/>
        </w:rPr>
      </w:pPr>
      <w:bookmarkStart w:id="26" w:name="_Toc204855953"/>
      <w:bookmarkStart w:id="27" w:name="_Toc208342521"/>
      <w:r w:rsidRPr="00D66CBF">
        <w:rPr>
          <w:rFonts w:ascii="LM Roman 10" w:hAnsi="LM Roman 10"/>
        </w:rPr>
        <w:t>Sprints</w:t>
      </w:r>
      <w:bookmarkEnd w:id="26"/>
      <w:bookmarkEnd w:id="27"/>
    </w:p>
    <w:p w14:paraId="78B8CA09" w14:textId="77777777" w:rsidR="000D2755" w:rsidRPr="00D66CBF" w:rsidRDefault="000D2755" w:rsidP="000D2755">
      <w:pPr>
        <w:rPr>
          <w:rFonts w:ascii="LM Roman 10" w:hAnsi="LM Roman 10"/>
        </w:rPr>
      </w:pPr>
      <w:r w:rsidRPr="00D66CBF">
        <w:rPr>
          <w:rFonts w:ascii="LM Roman 10" w:hAnsi="LM Roman 10"/>
        </w:rPr>
        <w:t>El desarrollo del proyecto se organizó siguiendo una aproximación ágil basada en sprints, con el objetivo de dividir el trabajo en iteraciones manejables y asegurar la entrega de valor de forma progresiva. Cada sprint se orientó a alcanzar objetivos concretos y producir entregables verificables, de manera que el sistema pudiera evolucionar de forma controlada y medible.</w:t>
      </w:r>
    </w:p>
    <w:p w14:paraId="642BB716" w14:textId="77777777" w:rsidR="000D2755" w:rsidRPr="00D66CBF" w:rsidRDefault="000D2755" w:rsidP="000D2755">
      <w:pPr>
        <w:rPr>
          <w:rFonts w:ascii="LM Roman 10" w:hAnsi="LM Roman 10"/>
        </w:rPr>
      </w:pPr>
    </w:p>
    <w:p w14:paraId="7C1BBA4E" w14:textId="77777777" w:rsidR="000D2755" w:rsidRPr="00D66CBF" w:rsidRDefault="000D2755" w:rsidP="000D2755">
      <w:pPr>
        <w:rPr>
          <w:rFonts w:ascii="LM Roman 10" w:hAnsi="LM Roman 10"/>
        </w:rPr>
      </w:pPr>
      <w:r w:rsidRPr="00D66CBF">
        <w:rPr>
          <w:rFonts w:ascii="LM Roman 10" w:hAnsi="LM Roman 10"/>
        </w:rPr>
        <w:lastRenderedPageBreak/>
        <w:t>Cabe destacar que, aunque la filosofía ágil sugiere desarrollar funcionalidades completas en cada iteración (incluyendo tanto backend como frontend), en este proyecto se optó por una adaptación práctica. Se decidió priorizar la implementación del backend en las fases iniciales, con el fin de disponer de una API estable y probada antes de abordar la construcción del frontend. Esta estrategia permitió reducir el riesgo de retrabajos, ya que cualquier modificación en la lógica de negocio o en los modelos de datos habría implicado rehacer componentes visuales si se hubieran desarrollado en paralelo desde el principio.</w:t>
      </w:r>
    </w:p>
    <w:p w14:paraId="4EC73114" w14:textId="77777777" w:rsidR="000D2755" w:rsidRPr="00D66CBF" w:rsidRDefault="000D2755" w:rsidP="000D2755">
      <w:pPr>
        <w:rPr>
          <w:rFonts w:ascii="LM Roman 10" w:hAnsi="LM Roman 10"/>
        </w:rPr>
      </w:pPr>
    </w:p>
    <w:p w14:paraId="0722B410" w14:textId="4AB2B816" w:rsidR="000D2755" w:rsidRPr="00D66CBF" w:rsidRDefault="000D2755" w:rsidP="000D2755">
      <w:pPr>
        <w:rPr>
          <w:rFonts w:ascii="LM Roman 10" w:hAnsi="LM Roman 10"/>
        </w:rPr>
      </w:pPr>
      <w:r w:rsidRPr="00D66CBF">
        <w:rPr>
          <w:rFonts w:ascii="LM Roman 10" w:hAnsi="LM Roman 10"/>
        </w:rPr>
        <w:t>De esta forma, los primeros sprints se centraron en el diseño y desarrollo de la base de datos y la API REST, mientras que en fases posteriores se implementaron las interfaces de usuario y su integración con los servicios ya consolidados. Este enfoque garantizó un desarrollo más ordenado y eficiente, manteniendo el espíritu iterativo e incremental de la metodología ágil.</w:t>
      </w:r>
    </w:p>
    <w:p w14:paraId="37E32CD5" w14:textId="77777777" w:rsidR="000D2755" w:rsidRPr="00D66CBF" w:rsidRDefault="000D2755" w:rsidP="000D2755">
      <w:pPr>
        <w:rPr>
          <w:rFonts w:ascii="LM Roman 10" w:hAnsi="LM Roman 10"/>
        </w:rPr>
      </w:pPr>
    </w:p>
    <w:p w14:paraId="0FA11AFF" w14:textId="0F0E7DC3" w:rsidR="00D94414" w:rsidRPr="00D66CBF" w:rsidRDefault="00E40EF8" w:rsidP="008545B1">
      <w:pPr>
        <w:pStyle w:val="Ttulo4"/>
        <w:rPr>
          <w:rFonts w:ascii="LM Roman 10" w:hAnsi="LM Roman 10"/>
          <w:lang w:val="es-ES"/>
        </w:rPr>
      </w:pPr>
      <w:r w:rsidRPr="00D66CBF">
        <w:rPr>
          <w:rFonts w:ascii="LM Roman 10" w:hAnsi="LM Roman 10"/>
          <w:lang w:val="es-ES"/>
        </w:rPr>
        <w:t>Sprint 1: Análisis y planificación del sistema</w:t>
      </w:r>
    </w:p>
    <w:p w14:paraId="46A58328" w14:textId="77777777" w:rsidR="00D94414" w:rsidRPr="00D66CBF" w:rsidRDefault="00E40EF8" w:rsidP="00E40EF8">
      <w:pPr>
        <w:rPr>
          <w:rFonts w:ascii="LM Roman 10" w:hAnsi="LM Roman 10"/>
          <w:lang w:val="es-ES"/>
        </w:rPr>
      </w:pPr>
      <w:r w:rsidRPr="00D66CBF">
        <w:rPr>
          <w:rFonts w:ascii="LM Roman 10" w:hAnsi="LM Roman 10"/>
          <w:b/>
          <w:bCs/>
          <w:lang w:val="es-ES"/>
        </w:rPr>
        <w:t>Objetivo:</w:t>
      </w:r>
      <w:r w:rsidRPr="00D66CBF">
        <w:rPr>
          <w:rFonts w:ascii="LM Roman 10" w:hAnsi="LM Roman 10"/>
          <w:lang w:val="es-ES"/>
        </w:rPr>
        <w:t xml:space="preserve"> </w:t>
      </w:r>
    </w:p>
    <w:p w14:paraId="6A12291F" w14:textId="63A8327B" w:rsidR="00E40EF8" w:rsidRPr="00D66CBF" w:rsidRDefault="00D94414" w:rsidP="00E40EF8">
      <w:pPr>
        <w:rPr>
          <w:rFonts w:ascii="LM Roman 10" w:hAnsi="LM Roman 10"/>
        </w:rPr>
      </w:pPr>
      <w:r w:rsidRPr="00D66CBF">
        <w:rPr>
          <w:rFonts w:ascii="LM Roman 10" w:hAnsi="LM Roman 10"/>
        </w:rPr>
        <w:t>Definir las bases del proyecto TFGInfo, analizando los requisitos funcionales y no funcionales, los posibles riesgos, y estableciendo una estructura sólida a nivel conceptual y de datos. Este sprint representa el punto de partida del proyecto, marcando la dirección técnica y organizativa del desarrollo.</w:t>
      </w:r>
    </w:p>
    <w:p w14:paraId="73E8DDDA" w14:textId="77777777" w:rsidR="00D94414" w:rsidRPr="00D66CBF" w:rsidRDefault="00D94414" w:rsidP="00E40EF8">
      <w:pPr>
        <w:rPr>
          <w:rFonts w:ascii="LM Roman 10" w:hAnsi="LM Roman 10"/>
          <w:lang w:val="es-ES"/>
        </w:rPr>
      </w:pPr>
    </w:p>
    <w:p w14:paraId="22468B16" w14:textId="77777777" w:rsidR="00E40EF8" w:rsidRPr="00D66CBF" w:rsidRDefault="00E40EF8" w:rsidP="00E40EF8">
      <w:pPr>
        <w:rPr>
          <w:rFonts w:ascii="LM Roman 10" w:hAnsi="LM Roman 10"/>
          <w:lang w:val="es-ES"/>
        </w:rPr>
      </w:pPr>
      <w:r w:rsidRPr="00D66CBF">
        <w:rPr>
          <w:rFonts w:ascii="LM Roman 10" w:hAnsi="LM Roman 10"/>
          <w:b/>
          <w:bCs/>
          <w:lang w:val="es-ES"/>
        </w:rPr>
        <w:t>Tareas</w:t>
      </w:r>
      <w:r w:rsidRPr="00D66CBF">
        <w:rPr>
          <w:rFonts w:ascii="LM Roman 10" w:hAnsi="LM Roman 10"/>
          <w:lang w:val="es-ES"/>
        </w:rPr>
        <w:t>:</w:t>
      </w:r>
    </w:p>
    <w:p w14:paraId="603D4D4B" w14:textId="323DF725" w:rsidR="00D94414" w:rsidRPr="00D66CBF" w:rsidRDefault="00D94414" w:rsidP="00D94414">
      <w:pPr>
        <w:rPr>
          <w:rFonts w:ascii="LM Roman 10" w:hAnsi="LM Roman 10"/>
          <w:b/>
          <w:bCs/>
          <w:lang w:val="es-ES"/>
        </w:rPr>
      </w:pPr>
      <w:r w:rsidRPr="00D66CBF">
        <w:rPr>
          <w:rFonts w:ascii="LM Roman 10" w:hAnsi="LM Roman 10"/>
          <w:b/>
          <w:bCs/>
          <w:lang w:val="es-ES"/>
        </w:rPr>
        <w:t>Identificación de requisitos</w:t>
      </w:r>
    </w:p>
    <w:p w14:paraId="2ACB28F7" w14:textId="0E3F0FF3" w:rsidR="00D94414" w:rsidRPr="00D66CBF" w:rsidRDefault="00D94414" w:rsidP="00D94414">
      <w:pPr>
        <w:rPr>
          <w:rFonts w:ascii="LM Roman 10" w:hAnsi="LM Roman 10"/>
          <w:lang w:val="es-ES"/>
        </w:rPr>
      </w:pPr>
      <w:r w:rsidRPr="00D66CBF">
        <w:rPr>
          <w:rFonts w:ascii="LM Roman 10" w:hAnsi="LM Roman 10"/>
          <w:lang w:val="es-ES"/>
        </w:rPr>
        <w:t>En esta fase se recopilaron y documentaron las necesidades que debía cubrir la aplicación. Se realizó un análisis de los diferentes perfiles de usuario (administrador, profesor, alumno), sus interacciones con el sistema, y los procesos clave que debía soportar la plataforma, como la gestión de TFGs, la creación de grupos, la asignación de líneas temáticas y la autenticación basada en roles.</w:t>
      </w:r>
      <w:r w:rsidR="005A491F" w:rsidRPr="00D66CBF">
        <w:rPr>
          <w:rFonts w:ascii="LM Roman 10" w:hAnsi="LM Roman 10"/>
          <w:lang w:val="es-ES"/>
        </w:rPr>
        <w:t xml:space="preserve"> </w:t>
      </w:r>
      <w:r w:rsidRPr="00D66CBF">
        <w:rPr>
          <w:rFonts w:ascii="LM Roman 10" w:hAnsi="LM Roman 10"/>
          <w:lang w:val="es-ES"/>
        </w:rPr>
        <w:t>Se elaboraron casos de uso, historias de usuario y se identificaron requisitos funcionales (qué debe hacer el sistema) y no funcionales (rendimiento, seguridad, accesibilidad, etc.).</w:t>
      </w:r>
    </w:p>
    <w:p w14:paraId="215753E2" w14:textId="77777777" w:rsidR="00D94414" w:rsidRPr="00D66CBF" w:rsidRDefault="00D94414" w:rsidP="00D94414">
      <w:pPr>
        <w:rPr>
          <w:rFonts w:ascii="LM Roman 10" w:hAnsi="LM Roman 10"/>
          <w:lang w:val="es-ES"/>
        </w:rPr>
      </w:pPr>
    </w:p>
    <w:p w14:paraId="68A792EC" w14:textId="77777777" w:rsidR="00D94414" w:rsidRPr="00D66CBF" w:rsidRDefault="00D94414" w:rsidP="00D94414">
      <w:pPr>
        <w:rPr>
          <w:rFonts w:ascii="LM Roman 10" w:hAnsi="LM Roman 10"/>
          <w:b/>
          <w:bCs/>
          <w:lang w:val="es-ES"/>
        </w:rPr>
      </w:pPr>
      <w:r w:rsidRPr="00D66CBF">
        <w:rPr>
          <w:rFonts w:ascii="LM Roman 10" w:hAnsi="LM Roman 10"/>
          <w:b/>
          <w:bCs/>
          <w:lang w:val="es-ES"/>
        </w:rPr>
        <w:t>Identificación de riesgos</w:t>
      </w:r>
    </w:p>
    <w:p w14:paraId="7FBC64B6" w14:textId="77777777" w:rsidR="00D94414" w:rsidRPr="00D66CBF" w:rsidRDefault="00D94414" w:rsidP="00D94414">
      <w:pPr>
        <w:rPr>
          <w:rFonts w:ascii="LM Roman 10" w:hAnsi="LM Roman 10"/>
          <w:lang w:val="es-ES"/>
        </w:rPr>
      </w:pPr>
      <w:r w:rsidRPr="00D66CBF">
        <w:rPr>
          <w:rFonts w:ascii="LM Roman 10" w:hAnsi="LM Roman 10"/>
          <w:lang w:val="es-ES"/>
        </w:rPr>
        <w:t>En esta tarea se evaluaron los factores que podrían comprometer el desarrollo o el éxito del proyecto. Algunos de los riesgos detectados fueron:</w:t>
      </w:r>
    </w:p>
    <w:p w14:paraId="7970996B" w14:textId="77777777" w:rsidR="00D94414" w:rsidRPr="00D66CBF" w:rsidRDefault="00D94414" w:rsidP="007B5C6A">
      <w:pPr>
        <w:pStyle w:val="Prrafodelista"/>
        <w:numPr>
          <w:ilvl w:val="0"/>
          <w:numId w:val="201"/>
        </w:numPr>
        <w:rPr>
          <w:rFonts w:ascii="LM Roman 10" w:hAnsi="LM Roman 10"/>
          <w:lang w:val="es-ES"/>
        </w:rPr>
      </w:pPr>
      <w:r w:rsidRPr="00D66CBF">
        <w:rPr>
          <w:rFonts w:ascii="LM Roman 10" w:hAnsi="LM Roman 10"/>
          <w:lang w:val="es-ES"/>
        </w:rPr>
        <w:t>Complejidad de las relaciones entre entidades (TFGs, usuarios, grupos, departamentos).</w:t>
      </w:r>
    </w:p>
    <w:p w14:paraId="6FBA8F16" w14:textId="77777777" w:rsidR="00D94414" w:rsidRPr="00D66CBF" w:rsidRDefault="00D94414" w:rsidP="007B5C6A">
      <w:pPr>
        <w:pStyle w:val="Prrafodelista"/>
        <w:numPr>
          <w:ilvl w:val="0"/>
          <w:numId w:val="201"/>
        </w:numPr>
        <w:rPr>
          <w:rFonts w:ascii="LM Roman 10" w:hAnsi="LM Roman 10"/>
          <w:lang w:val="es-ES"/>
        </w:rPr>
      </w:pPr>
      <w:r w:rsidRPr="00D66CBF">
        <w:rPr>
          <w:rFonts w:ascii="LM Roman 10" w:hAnsi="LM Roman 10"/>
          <w:lang w:val="es-ES"/>
        </w:rPr>
        <w:t>Posibles errores al importar datos desde fuentes externas (CSV).</w:t>
      </w:r>
    </w:p>
    <w:p w14:paraId="7C501F0C" w14:textId="0E753D83" w:rsidR="00D94414" w:rsidRPr="00D66CBF" w:rsidRDefault="00D94414" w:rsidP="007B5C6A">
      <w:pPr>
        <w:pStyle w:val="Prrafodelista"/>
        <w:numPr>
          <w:ilvl w:val="0"/>
          <w:numId w:val="201"/>
        </w:numPr>
        <w:rPr>
          <w:rFonts w:ascii="LM Roman 10" w:hAnsi="LM Roman 10"/>
          <w:lang w:val="es-ES"/>
        </w:rPr>
      </w:pPr>
      <w:r w:rsidRPr="00D66CBF">
        <w:rPr>
          <w:rFonts w:ascii="LM Roman 10" w:hAnsi="LM Roman 10"/>
          <w:lang w:val="es-ES"/>
        </w:rPr>
        <w:t>Dificultades en la sincronización entre frontend y backend.</w:t>
      </w:r>
    </w:p>
    <w:p w14:paraId="53D28719" w14:textId="77777777" w:rsidR="00063C82" w:rsidRPr="00D66CBF" w:rsidRDefault="00063C82" w:rsidP="00D94414">
      <w:pPr>
        <w:rPr>
          <w:rFonts w:ascii="LM Roman 10" w:hAnsi="LM Roman 10"/>
          <w:lang w:val="es-ES"/>
        </w:rPr>
      </w:pPr>
    </w:p>
    <w:p w14:paraId="56D48314" w14:textId="77777777" w:rsidR="00D94414" w:rsidRPr="00D66CBF" w:rsidRDefault="00D94414" w:rsidP="00D94414">
      <w:pPr>
        <w:rPr>
          <w:rFonts w:ascii="LM Roman 10" w:hAnsi="LM Roman 10"/>
          <w:b/>
          <w:bCs/>
          <w:lang w:val="es-ES"/>
        </w:rPr>
      </w:pPr>
      <w:r w:rsidRPr="00D66CBF">
        <w:rPr>
          <w:rFonts w:ascii="LM Roman 10" w:hAnsi="LM Roman 10"/>
          <w:b/>
          <w:bCs/>
          <w:lang w:val="es-ES"/>
        </w:rPr>
        <w:lastRenderedPageBreak/>
        <w:t>Diseño y modelado de la aplicación</w:t>
      </w:r>
    </w:p>
    <w:p w14:paraId="31B5695D" w14:textId="24539806" w:rsidR="00D94414" w:rsidRPr="00D66CBF" w:rsidRDefault="00D94414" w:rsidP="00D94414">
      <w:pPr>
        <w:rPr>
          <w:rFonts w:ascii="LM Roman 10" w:hAnsi="LM Roman 10"/>
          <w:lang w:val="es-ES"/>
        </w:rPr>
      </w:pPr>
      <w:r w:rsidRPr="00D66CBF">
        <w:rPr>
          <w:rFonts w:ascii="LM Roman 10" w:hAnsi="LM Roman 10"/>
          <w:lang w:val="es-ES"/>
        </w:rPr>
        <w:t>Se construyó un diagrama de clases que representa las entidades principales del sistema y sus relaciones. Este diseño sirvió como base tanto para la implementación de la base de datos como para la arquitectura del backend.</w:t>
      </w:r>
      <w:r w:rsidR="005A491F" w:rsidRPr="00D66CBF">
        <w:rPr>
          <w:rFonts w:ascii="LM Roman 10" w:hAnsi="LM Roman 10"/>
          <w:lang w:val="es-ES"/>
        </w:rPr>
        <w:t xml:space="preserve"> </w:t>
      </w:r>
      <w:r w:rsidRPr="00D66CBF">
        <w:rPr>
          <w:rFonts w:ascii="LM Roman 10" w:hAnsi="LM Roman 10"/>
          <w:lang w:val="es-ES"/>
        </w:rPr>
        <w:t>Se optó por un enfoque modular, donde cada componente (usuarios, TFGs, grupos, departamentos) se trató como una unidad autónoma con su propia lógica y controlador. Además, se definieron los flujos de interacción entre componentes y los puntos clave de acceso (API REST).</w:t>
      </w:r>
    </w:p>
    <w:p w14:paraId="41A4675F" w14:textId="77777777" w:rsidR="00D94414" w:rsidRPr="00D66CBF" w:rsidRDefault="00D94414" w:rsidP="00D94414">
      <w:pPr>
        <w:rPr>
          <w:rFonts w:ascii="LM Roman 10" w:hAnsi="LM Roman 10"/>
          <w:b/>
          <w:bCs/>
          <w:lang w:val="es-ES"/>
        </w:rPr>
      </w:pPr>
    </w:p>
    <w:p w14:paraId="51733463" w14:textId="77777777" w:rsidR="00D94414" w:rsidRPr="00D66CBF" w:rsidRDefault="00D94414" w:rsidP="00D94414">
      <w:pPr>
        <w:rPr>
          <w:rFonts w:ascii="LM Roman 10" w:hAnsi="LM Roman 10"/>
          <w:b/>
          <w:bCs/>
          <w:lang w:val="es-ES"/>
        </w:rPr>
      </w:pPr>
      <w:r w:rsidRPr="00D66CBF">
        <w:rPr>
          <w:rFonts w:ascii="LM Roman 10" w:hAnsi="LM Roman 10"/>
          <w:b/>
          <w:bCs/>
          <w:lang w:val="es-ES"/>
        </w:rPr>
        <w:t>Diseño del modelo y de la base de datos</w:t>
      </w:r>
    </w:p>
    <w:p w14:paraId="4BAD924E" w14:textId="1AFCD0CE" w:rsidR="00D94414" w:rsidRPr="00D66CBF" w:rsidRDefault="00D94414" w:rsidP="00D94414">
      <w:pPr>
        <w:rPr>
          <w:rFonts w:ascii="LM Roman 10" w:hAnsi="LM Roman 10"/>
          <w:lang w:val="es-ES"/>
        </w:rPr>
      </w:pPr>
      <w:r w:rsidRPr="00D66CBF">
        <w:rPr>
          <w:rFonts w:ascii="LM Roman 10" w:hAnsi="LM Roman 10"/>
          <w:lang w:val="es-ES"/>
        </w:rPr>
        <w:t>Basándose en el modelado anterior, se diseñó una base de datos relacional utilizando MySQL. Se definieron las tablas necesarias, sus atributos, claves primarias y foráneas, así como las relaciones entre ellas.</w:t>
      </w:r>
      <w:r w:rsidR="005A491F" w:rsidRPr="00D66CBF">
        <w:rPr>
          <w:rFonts w:ascii="LM Roman 10" w:hAnsi="LM Roman 10"/>
          <w:lang w:val="es-ES"/>
        </w:rPr>
        <w:t xml:space="preserve"> </w:t>
      </w:r>
      <w:r w:rsidRPr="00D66CBF">
        <w:rPr>
          <w:rFonts w:ascii="LM Roman 10" w:hAnsi="LM Roman 10"/>
          <w:lang w:val="es-ES"/>
        </w:rPr>
        <w:t xml:space="preserve">Especial atención se puso en las relaciones muchos a muchos, por </w:t>
      </w:r>
      <w:r w:rsidR="009D7683" w:rsidRPr="00D66CBF">
        <w:rPr>
          <w:rFonts w:ascii="LM Roman 10" w:hAnsi="LM Roman 10"/>
          <w:lang w:val="es-ES"/>
        </w:rPr>
        <w:t>ejemplo,</w:t>
      </w:r>
      <w:r w:rsidRPr="00D66CBF">
        <w:rPr>
          <w:rFonts w:ascii="LM Roman 10" w:hAnsi="LM Roman 10"/>
          <w:lang w:val="es-ES"/>
        </w:rPr>
        <w:t xml:space="preserve"> entre profesores y TFGs, o entre alumnos y grupos de trabajo. Se diseñaron tablas intermedias para estas relaciones, y se aplicaron restricciones de integridad referencial para asegurar la coherencia de los datos.</w:t>
      </w:r>
      <w:r w:rsidR="005A491F" w:rsidRPr="00D66CBF">
        <w:rPr>
          <w:rFonts w:ascii="LM Roman 10" w:hAnsi="LM Roman 10"/>
          <w:lang w:val="es-ES"/>
        </w:rPr>
        <w:t xml:space="preserve"> </w:t>
      </w:r>
      <w:r w:rsidRPr="00D66CBF">
        <w:rPr>
          <w:rFonts w:ascii="LM Roman 10" w:hAnsi="LM Roman 10"/>
          <w:lang w:val="es-ES"/>
        </w:rPr>
        <w:t>También se preparó un conjunto inicial de datos para realizar pruebas, incluyendo scripts para crear la base de datos.</w:t>
      </w:r>
    </w:p>
    <w:p w14:paraId="3994EB0D" w14:textId="77777777" w:rsidR="00D94414" w:rsidRPr="00D66CBF" w:rsidRDefault="00D94414" w:rsidP="00D94414">
      <w:pPr>
        <w:rPr>
          <w:rFonts w:ascii="LM Roman 10" w:hAnsi="LM Roman 10"/>
          <w:lang w:val="es-ES"/>
        </w:rPr>
      </w:pPr>
    </w:p>
    <w:p w14:paraId="1643004A" w14:textId="77777777" w:rsidR="00E40EF8" w:rsidRPr="00D66CBF" w:rsidRDefault="00E40EF8" w:rsidP="00E40EF8">
      <w:pPr>
        <w:rPr>
          <w:rFonts w:ascii="LM Roman 10" w:hAnsi="LM Roman 10"/>
          <w:lang w:val="es-ES"/>
        </w:rPr>
      </w:pPr>
      <w:r w:rsidRPr="00D66CBF">
        <w:rPr>
          <w:rFonts w:ascii="LM Roman 10" w:hAnsi="LM Roman 10"/>
          <w:b/>
          <w:bCs/>
          <w:lang w:val="es-ES"/>
        </w:rPr>
        <w:t>Entregables:</w:t>
      </w:r>
    </w:p>
    <w:p w14:paraId="3D8164B9" w14:textId="77777777" w:rsidR="009D7683" w:rsidRPr="00D66CBF" w:rsidRDefault="009D7683" w:rsidP="009D7683">
      <w:pPr>
        <w:rPr>
          <w:rFonts w:ascii="LM Roman 10" w:hAnsi="LM Roman 10"/>
          <w:b/>
          <w:bCs/>
          <w:lang w:val="es-ES"/>
        </w:rPr>
      </w:pPr>
      <w:r w:rsidRPr="00D66CBF">
        <w:rPr>
          <w:rFonts w:ascii="LM Roman 10" w:hAnsi="LM Roman 10"/>
          <w:b/>
          <w:bCs/>
          <w:lang w:val="es-ES"/>
        </w:rPr>
        <w:t>Documento de requisitos y casos de uso</w:t>
      </w:r>
    </w:p>
    <w:p w14:paraId="2801E121" w14:textId="77777777" w:rsidR="009D7683" w:rsidRPr="00D66CBF" w:rsidRDefault="009D7683" w:rsidP="009D7683">
      <w:pPr>
        <w:rPr>
          <w:rFonts w:ascii="LM Roman 10" w:hAnsi="LM Roman 10"/>
          <w:lang w:val="es-ES"/>
        </w:rPr>
      </w:pPr>
      <w:r w:rsidRPr="00D66CBF">
        <w:rPr>
          <w:rFonts w:ascii="LM Roman 10" w:hAnsi="LM Roman 10"/>
          <w:lang w:val="es-ES"/>
        </w:rPr>
        <w:t>Incluye la descripción de cada funcionalidad del sistema, los actores implicados, los escenarios principales, y los requerimientos técnicos y operativos. Sirve como referencia para todos los sprints posteriores.</w:t>
      </w:r>
    </w:p>
    <w:p w14:paraId="5BFBE392" w14:textId="77777777" w:rsidR="009D7683" w:rsidRPr="00D66CBF" w:rsidRDefault="009D7683" w:rsidP="009D7683">
      <w:pPr>
        <w:rPr>
          <w:rFonts w:ascii="LM Roman 10" w:hAnsi="LM Roman 10"/>
          <w:lang w:val="es-ES"/>
        </w:rPr>
      </w:pPr>
    </w:p>
    <w:p w14:paraId="6B26733F" w14:textId="5F390517" w:rsidR="009D7683" w:rsidRPr="00D66CBF" w:rsidRDefault="009D7683" w:rsidP="009D7683">
      <w:pPr>
        <w:rPr>
          <w:rFonts w:ascii="LM Roman 10" w:hAnsi="LM Roman 10"/>
          <w:b/>
          <w:bCs/>
          <w:lang w:val="es-ES"/>
        </w:rPr>
      </w:pPr>
      <w:r w:rsidRPr="00D66CBF">
        <w:rPr>
          <w:rFonts w:ascii="LM Roman 10" w:hAnsi="LM Roman 10"/>
          <w:b/>
          <w:bCs/>
          <w:lang w:val="es-ES"/>
        </w:rPr>
        <w:t>Diagrama de clases y esquema de base de datos relacional</w:t>
      </w:r>
    </w:p>
    <w:p w14:paraId="3D2023EF" w14:textId="77777777" w:rsidR="009D7683" w:rsidRPr="00D66CBF" w:rsidRDefault="009D7683" w:rsidP="009D7683">
      <w:pPr>
        <w:rPr>
          <w:rFonts w:ascii="LM Roman 10" w:hAnsi="LM Roman 10"/>
          <w:lang w:val="es-ES"/>
        </w:rPr>
      </w:pPr>
      <w:r w:rsidRPr="00D66CBF">
        <w:rPr>
          <w:rFonts w:ascii="LM Roman 10" w:hAnsi="LM Roman 10"/>
          <w:lang w:val="es-ES"/>
        </w:rPr>
        <w:t>El diagrama de clases permite visualizar la estructura del sistema desde un punto de vista lógico, mientras que el esquema relacional detalla cómo se implementan estas relaciones en la base de datos. Ambos documentos son fundamentales para los desarrolladores.</w:t>
      </w:r>
    </w:p>
    <w:p w14:paraId="2C458515" w14:textId="77777777" w:rsidR="009D7683" w:rsidRPr="00D66CBF" w:rsidRDefault="009D7683" w:rsidP="009D7683">
      <w:pPr>
        <w:rPr>
          <w:rFonts w:ascii="LM Roman 10" w:hAnsi="LM Roman 10"/>
          <w:lang w:val="es-ES"/>
        </w:rPr>
      </w:pPr>
    </w:p>
    <w:p w14:paraId="150F5EF8" w14:textId="73369367" w:rsidR="009D7683" w:rsidRPr="00D66CBF" w:rsidRDefault="009D7683" w:rsidP="009D7683">
      <w:pPr>
        <w:rPr>
          <w:rFonts w:ascii="LM Roman 10" w:hAnsi="LM Roman 10"/>
          <w:b/>
          <w:bCs/>
          <w:lang w:val="es-ES"/>
        </w:rPr>
      </w:pPr>
      <w:r w:rsidRPr="00D66CBF">
        <w:rPr>
          <w:rFonts w:ascii="LM Roman 10" w:hAnsi="LM Roman 10"/>
          <w:b/>
          <w:bCs/>
          <w:lang w:val="es-ES"/>
        </w:rPr>
        <w:t>Lista priorizada de funcionalidades (Product Backlog)</w:t>
      </w:r>
    </w:p>
    <w:p w14:paraId="09BB0D17" w14:textId="77777777" w:rsidR="009D7683" w:rsidRPr="00D66CBF" w:rsidRDefault="009D7683" w:rsidP="009D7683">
      <w:pPr>
        <w:rPr>
          <w:rFonts w:ascii="LM Roman 10" w:hAnsi="LM Roman 10"/>
          <w:lang w:val="es-ES"/>
        </w:rPr>
      </w:pPr>
      <w:r w:rsidRPr="00D66CBF">
        <w:rPr>
          <w:rFonts w:ascii="LM Roman 10" w:hAnsi="LM Roman 10"/>
          <w:lang w:val="es-ES"/>
        </w:rPr>
        <w:t>Se definió un backlog inicial con todas las funcionalidades necesarias ordenadas por prioridad y complejidad. Esto permitió estructurar los siguientes sprints de forma eficiente, garantizando que se abordaran primero las funcionalidades más críticas para el funcionamiento básico del sistema.</w:t>
      </w:r>
    </w:p>
    <w:p w14:paraId="6E03F6C5" w14:textId="77777777" w:rsidR="00E40EF8" w:rsidRPr="00D66CBF" w:rsidRDefault="00E40EF8" w:rsidP="00E40EF8">
      <w:pPr>
        <w:rPr>
          <w:rFonts w:ascii="LM Roman 10" w:hAnsi="LM Roman 10"/>
          <w:lang w:val="es-ES"/>
        </w:rPr>
      </w:pPr>
    </w:p>
    <w:p w14:paraId="4CA63F9E" w14:textId="2621C2F7" w:rsidR="00E40EF8" w:rsidRPr="00D66CBF" w:rsidRDefault="00E40EF8" w:rsidP="00325AF3">
      <w:pPr>
        <w:pStyle w:val="Ttulo4"/>
        <w:rPr>
          <w:rFonts w:ascii="LM Roman 10" w:hAnsi="LM Roman 10"/>
          <w:lang w:val="es-ES"/>
        </w:rPr>
      </w:pPr>
      <w:r w:rsidRPr="00D66CBF">
        <w:rPr>
          <w:rFonts w:ascii="LM Roman 10" w:hAnsi="LM Roman 10"/>
          <w:lang w:val="es-ES"/>
        </w:rPr>
        <w:t>Sprint 2: Preparación de entorno y estructura base</w:t>
      </w:r>
    </w:p>
    <w:p w14:paraId="6866A05B" w14:textId="259FA469" w:rsidR="00E40EF8" w:rsidRPr="00D66CBF" w:rsidRDefault="00E40EF8" w:rsidP="00E40EF8">
      <w:pPr>
        <w:rPr>
          <w:rFonts w:ascii="LM Roman 10" w:hAnsi="LM Roman 10"/>
          <w:b/>
          <w:bCs/>
          <w:lang w:val="es-ES"/>
        </w:rPr>
      </w:pPr>
      <w:r w:rsidRPr="00D66CBF">
        <w:rPr>
          <w:rFonts w:ascii="LM Roman 10" w:hAnsi="LM Roman 10"/>
          <w:b/>
          <w:bCs/>
          <w:lang w:val="es-ES"/>
        </w:rPr>
        <w:t>Objetivo</w:t>
      </w:r>
      <w:r w:rsidR="00D40AE2" w:rsidRPr="00D66CBF">
        <w:rPr>
          <w:rFonts w:ascii="LM Roman 10" w:hAnsi="LM Roman 10"/>
          <w:b/>
          <w:bCs/>
          <w:lang w:val="es-ES"/>
        </w:rPr>
        <w:t>:</w:t>
      </w:r>
    </w:p>
    <w:p w14:paraId="25DAF953" w14:textId="7161AB47" w:rsidR="00D40AE2" w:rsidRPr="00D66CBF" w:rsidRDefault="00D40AE2" w:rsidP="00E40EF8">
      <w:pPr>
        <w:rPr>
          <w:rFonts w:ascii="LM Roman 10" w:hAnsi="LM Roman 10"/>
        </w:rPr>
      </w:pPr>
      <w:r w:rsidRPr="00D66CBF">
        <w:rPr>
          <w:rFonts w:ascii="LM Roman 10" w:hAnsi="LM Roman 10"/>
        </w:rPr>
        <w:t xml:space="preserve">Establecer la base técnica mínima viable del sistema, configurando tanto el entorno de desarrollo como los primeros componentes funcionales del backend. </w:t>
      </w:r>
      <w:r w:rsidRPr="00D66CBF">
        <w:rPr>
          <w:rFonts w:ascii="LM Roman 10" w:hAnsi="LM Roman 10"/>
        </w:rPr>
        <w:lastRenderedPageBreak/>
        <w:t>Este sprint sienta las bases para poder comenzar el desarrollo de funcionalidades reales, garantizando que la infraestructura esté correctamente integrada y probada.</w:t>
      </w:r>
    </w:p>
    <w:p w14:paraId="58FDAF6E" w14:textId="77777777" w:rsidR="00D40AE2" w:rsidRPr="00D66CBF" w:rsidRDefault="00D40AE2" w:rsidP="00E40EF8">
      <w:pPr>
        <w:rPr>
          <w:rFonts w:ascii="LM Roman 10" w:hAnsi="LM Roman 10"/>
          <w:lang w:val="es-ES"/>
        </w:rPr>
      </w:pPr>
    </w:p>
    <w:p w14:paraId="451D25A5" w14:textId="77777777" w:rsidR="005A491F" w:rsidRPr="00D66CBF" w:rsidRDefault="00E40EF8" w:rsidP="00D40AE2">
      <w:pPr>
        <w:rPr>
          <w:rFonts w:ascii="LM Roman 10" w:hAnsi="LM Roman 10"/>
          <w:b/>
          <w:bCs/>
          <w:lang w:val="es-ES"/>
        </w:rPr>
      </w:pPr>
      <w:r w:rsidRPr="00D66CBF">
        <w:rPr>
          <w:rFonts w:ascii="LM Roman 10" w:hAnsi="LM Roman 10"/>
          <w:b/>
          <w:bCs/>
          <w:lang w:val="es-ES"/>
        </w:rPr>
        <w:t>Tareas:</w:t>
      </w:r>
      <w:r w:rsidRPr="00D66CBF">
        <w:rPr>
          <w:rFonts w:ascii="LM Roman 10" w:hAnsi="LM Roman 10"/>
          <w:lang w:val="es-ES"/>
        </w:rPr>
        <w:br/>
      </w:r>
      <w:r w:rsidR="00D40AE2" w:rsidRPr="00D66CBF">
        <w:rPr>
          <w:rFonts w:ascii="LM Roman 10" w:hAnsi="LM Roman 10"/>
          <w:b/>
          <w:bCs/>
          <w:lang w:val="es-ES"/>
        </w:rPr>
        <w:t>Extracción de los datos e integración en la base de datos.</w:t>
      </w:r>
    </w:p>
    <w:p w14:paraId="3C960F5E" w14:textId="6FE33B09" w:rsidR="00D40AE2" w:rsidRPr="00D66CBF" w:rsidRDefault="00D40AE2" w:rsidP="00D40AE2">
      <w:pPr>
        <w:rPr>
          <w:rFonts w:ascii="LM Roman 10" w:hAnsi="LM Roman 10"/>
          <w:b/>
          <w:bCs/>
          <w:lang w:val="es-ES"/>
        </w:rPr>
      </w:pPr>
      <w:r w:rsidRPr="00D66CBF">
        <w:rPr>
          <w:rFonts w:ascii="LM Roman 10" w:hAnsi="LM Roman 10"/>
          <w:lang w:val="es-ES"/>
        </w:rPr>
        <w:t>Esta tarea incluyó:</w:t>
      </w:r>
    </w:p>
    <w:p w14:paraId="63D85294" w14:textId="77777777" w:rsidR="00D40AE2" w:rsidRPr="00D66CBF" w:rsidRDefault="00D40AE2">
      <w:pPr>
        <w:numPr>
          <w:ilvl w:val="0"/>
          <w:numId w:val="5"/>
        </w:numPr>
        <w:rPr>
          <w:rFonts w:ascii="LM Roman 10" w:hAnsi="LM Roman 10"/>
          <w:lang w:val="es-ES"/>
        </w:rPr>
      </w:pPr>
      <w:r w:rsidRPr="00D66CBF">
        <w:rPr>
          <w:rFonts w:ascii="LM Roman 10" w:hAnsi="LM Roman 10"/>
          <w:lang w:val="es-ES"/>
        </w:rPr>
        <w:t>Revisión y limpieza de los datos: detección de inconsistencias, caracteres extraños, errores tipográficos y formatos incorrectos.</w:t>
      </w:r>
    </w:p>
    <w:p w14:paraId="7CE4D1E7" w14:textId="77777777" w:rsidR="00D40AE2" w:rsidRPr="00D66CBF" w:rsidRDefault="00D40AE2">
      <w:pPr>
        <w:numPr>
          <w:ilvl w:val="0"/>
          <w:numId w:val="5"/>
        </w:numPr>
        <w:rPr>
          <w:rFonts w:ascii="LM Roman 10" w:hAnsi="LM Roman 10"/>
          <w:lang w:val="es-ES"/>
        </w:rPr>
      </w:pPr>
      <w:r w:rsidRPr="00D66CBF">
        <w:rPr>
          <w:rFonts w:ascii="LM Roman 10" w:hAnsi="LM Roman 10"/>
          <w:lang w:val="es-ES"/>
        </w:rPr>
        <w:t>Creación de scripts SQL para importar los datos a la base de datos MySQL de forma ordenada.</w:t>
      </w:r>
    </w:p>
    <w:p w14:paraId="71557876" w14:textId="77777777" w:rsidR="00D40AE2" w:rsidRPr="00D66CBF" w:rsidRDefault="00D40AE2">
      <w:pPr>
        <w:numPr>
          <w:ilvl w:val="0"/>
          <w:numId w:val="5"/>
        </w:numPr>
        <w:rPr>
          <w:rFonts w:ascii="LM Roman 10" w:hAnsi="LM Roman 10"/>
          <w:lang w:val="es-ES"/>
        </w:rPr>
      </w:pPr>
      <w:r w:rsidRPr="00D66CBF">
        <w:rPr>
          <w:rFonts w:ascii="LM Roman 10" w:hAnsi="LM Roman 10"/>
          <w:lang w:val="es-ES"/>
        </w:rPr>
        <w:t>Normalización de los datos: separación en tablas relacionadas, asignación de claves foráneas y eliminación de redundancias.</w:t>
      </w:r>
    </w:p>
    <w:p w14:paraId="76FB3648" w14:textId="77777777" w:rsidR="00D40AE2" w:rsidRPr="00D66CBF" w:rsidRDefault="00D40AE2">
      <w:pPr>
        <w:numPr>
          <w:ilvl w:val="0"/>
          <w:numId w:val="5"/>
        </w:numPr>
        <w:rPr>
          <w:rFonts w:ascii="LM Roman 10" w:hAnsi="LM Roman 10"/>
          <w:lang w:val="es-ES"/>
        </w:rPr>
      </w:pPr>
      <w:r w:rsidRPr="00D66CBF">
        <w:rPr>
          <w:rFonts w:ascii="LM Roman 10" w:hAnsi="LM Roman 10"/>
          <w:lang w:val="es-ES"/>
        </w:rPr>
        <w:t>Verificación de la integridad referencial y relaciones entre entidades (por ejemplo, cada alumno debe pertenecer a una carrera válida).</w:t>
      </w:r>
    </w:p>
    <w:p w14:paraId="3DB8B3A8" w14:textId="49268774" w:rsidR="00D40AE2" w:rsidRPr="00D66CBF" w:rsidRDefault="00D40AE2" w:rsidP="00D40AE2">
      <w:pPr>
        <w:rPr>
          <w:rFonts w:ascii="LM Roman 10" w:hAnsi="LM Roman 10"/>
          <w:b/>
          <w:bCs/>
          <w:lang w:val="es-ES"/>
        </w:rPr>
      </w:pPr>
      <w:r w:rsidRPr="00D66CBF">
        <w:rPr>
          <w:rFonts w:ascii="LM Roman 10" w:hAnsi="LM Roman 10"/>
          <w:b/>
          <w:bCs/>
          <w:lang w:val="es-ES"/>
        </w:rPr>
        <w:t>Creación de un back-end .NET</w:t>
      </w:r>
    </w:p>
    <w:p w14:paraId="71D10567" w14:textId="09998A08" w:rsidR="00D40AE2" w:rsidRPr="00D66CBF" w:rsidRDefault="00D40AE2" w:rsidP="00D40AE2">
      <w:pPr>
        <w:rPr>
          <w:rFonts w:ascii="LM Roman 10" w:hAnsi="LM Roman 10"/>
          <w:lang w:val="es-ES"/>
        </w:rPr>
      </w:pPr>
      <w:r w:rsidRPr="00D66CBF">
        <w:rPr>
          <w:rFonts w:ascii="LM Roman 10" w:hAnsi="LM Roman 10"/>
          <w:lang w:val="es-ES"/>
        </w:rPr>
        <w:t xml:space="preserve">Se configuró un proyecto </w:t>
      </w:r>
      <w:r w:rsidRPr="00D66CBF">
        <w:rPr>
          <w:rFonts w:ascii="LM Roman 10" w:hAnsi="LM Roman 10"/>
          <w:b/>
          <w:bCs/>
          <w:lang w:val="es-ES"/>
        </w:rPr>
        <w:t>ASP.NET Core</w:t>
      </w:r>
      <w:r w:rsidRPr="00D66CBF">
        <w:rPr>
          <w:rFonts w:ascii="LM Roman 10" w:hAnsi="LM Roman 10"/>
          <w:lang w:val="es-ES"/>
        </w:rPr>
        <w:t xml:space="preserve"> como base del backend del sistema. Esta tarea incluyó:</w:t>
      </w:r>
    </w:p>
    <w:p w14:paraId="7AC9244B" w14:textId="77777777" w:rsidR="00D40AE2" w:rsidRPr="00D66CBF" w:rsidRDefault="00D40AE2">
      <w:pPr>
        <w:numPr>
          <w:ilvl w:val="0"/>
          <w:numId w:val="6"/>
        </w:numPr>
        <w:rPr>
          <w:rFonts w:ascii="LM Roman 10" w:hAnsi="LM Roman 10"/>
          <w:lang w:val="es-ES"/>
        </w:rPr>
      </w:pPr>
      <w:r w:rsidRPr="00D66CBF">
        <w:rPr>
          <w:rFonts w:ascii="LM Roman 10" w:hAnsi="LM Roman 10"/>
          <w:lang w:val="es-ES"/>
        </w:rPr>
        <w:t>Creación del proyecto desde Visual Studio y configuración del entorno de desarrollo.</w:t>
      </w:r>
    </w:p>
    <w:p w14:paraId="11825666" w14:textId="5A84A038" w:rsidR="00D40AE2" w:rsidRPr="00D66CBF" w:rsidRDefault="00D40AE2">
      <w:pPr>
        <w:numPr>
          <w:ilvl w:val="0"/>
          <w:numId w:val="6"/>
        </w:numPr>
        <w:rPr>
          <w:rFonts w:ascii="LM Roman 10" w:hAnsi="LM Roman 10"/>
          <w:lang w:val="es-ES"/>
        </w:rPr>
      </w:pPr>
      <w:r w:rsidRPr="00D66CBF">
        <w:rPr>
          <w:rFonts w:ascii="LM Roman 10" w:hAnsi="LM Roman 10"/>
          <w:lang w:val="es-ES"/>
        </w:rPr>
        <w:t>Instalación de dependencias necesarias.</w:t>
      </w:r>
    </w:p>
    <w:p w14:paraId="503931FD" w14:textId="77777777" w:rsidR="00D40AE2" w:rsidRPr="00D66CBF" w:rsidRDefault="00D40AE2">
      <w:pPr>
        <w:numPr>
          <w:ilvl w:val="0"/>
          <w:numId w:val="6"/>
        </w:numPr>
        <w:rPr>
          <w:rFonts w:ascii="LM Roman 10" w:hAnsi="LM Roman 10"/>
          <w:lang w:val="es-ES"/>
        </w:rPr>
      </w:pPr>
      <w:r w:rsidRPr="00D66CBF">
        <w:rPr>
          <w:rFonts w:ascii="LM Roman 10" w:hAnsi="LM Roman 10"/>
          <w:lang w:val="es-ES"/>
        </w:rPr>
        <w:t>Definición del DbContext y clases de entidades que reflejan el modelo de datos diseñado en el sprint anterior.</w:t>
      </w:r>
    </w:p>
    <w:p w14:paraId="3D3F93D2" w14:textId="77777777" w:rsidR="00D40AE2" w:rsidRPr="00D66CBF" w:rsidRDefault="00D40AE2">
      <w:pPr>
        <w:numPr>
          <w:ilvl w:val="0"/>
          <w:numId w:val="6"/>
        </w:numPr>
        <w:rPr>
          <w:rFonts w:ascii="LM Roman 10" w:hAnsi="LM Roman 10"/>
          <w:lang w:val="es-ES"/>
        </w:rPr>
      </w:pPr>
      <w:r w:rsidRPr="00D66CBF">
        <w:rPr>
          <w:rFonts w:ascii="LM Roman 10" w:hAnsi="LM Roman 10"/>
          <w:lang w:val="es-ES"/>
        </w:rPr>
        <w:t>Configuración del archivo appsettings.json con los parámetros de conexión a la base de datos MySQL.</w:t>
      </w:r>
    </w:p>
    <w:p w14:paraId="4B16C21E" w14:textId="77777777" w:rsidR="00D40AE2" w:rsidRPr="00D66CBF" w:rsidRDefault="00D40AE2">
      <w:pPr>
        <w:numPr>
          <w:ilvl w:val="0"/>
          <w:numId w:val="6"/>
        </w:numPr>
        <w:rPr>
          <w:rFonts w:ascii="LM Roman 10" w:hAnsi="LM Roman 10"/>
          <w:lang w:val="es-ES"/>
        </w:rPr>
      </w:pPr>
      <w:r w:rsidRPr="00D66CBF">
        <w:rPr>
          <w:rFonts w:ascii="LM Roman 10" w:hAnsi="LM Roman 10"/>
          <w:lang w:val="es-ES"/>
        </w:rPr>
        <w:t>Estructuración del proyecto en carpetas claras: Models, Controllers, Services, DTOs, etc.</w:t>
      </w:r>
    </w:p>
    <w:p w14:paraId="4422B76C" w14:textId="1E5E6C42" w:rsidR="00E40EF8" w:rsidRPr="00D66CBF" w:rsidRDefault="00E40EF8" w:rsidP="00E40EF8">
      <w:pPr>
        <w:rPr>
          <w:rFonts w:ascii="LM Roman 10" w:hAnsi="LM Roman 10"/>
          <w:lang w:val="es-ES"/>
        </w:rPr>
      </w:pPr>
    </w:p>
    <w:p w14:paraId="02E38773" w14:textId="77777777" w:rsidR="00E40EF8" w:rsidRPr="00D66CBF" w:rsidRDefault="00E40EF8" w:rsidP="001416E6">
      <w:pPr>
        <w:rPr>
          <w:rFonts w:ascii="LM Roman 10" w:hAnsi="LM Roman 10"/>
          <w:lang w:val="es-ES"/>
        </w:rPr>
      </w:pPr>
      <w:r w:rsidRPr="00D66CBF">
        <w:rPr>
          <w:rFonts w:ascii="LM Roman 10" w:hAnsi="LM Roman 10"/>
          <w:b/>
          <w:bCs/>
          <w:lang w:val="es-ES"/>
        </w:rPr>
        <w:t>Entregables:</w:t>
      </w:r>
    </w:p>
    <w:p w14:paraId="1829C86D" w14:textId="77777777" w:rsidR="00D40AE2" w:rsidRPr="00D66CBF" w:rsidRDefault="00D40AE2" w:rsidP="00D40AE2">
      <w:pPr>
        <w:rPr>
          <w:rFonts w:ascii="LM Roman 10" w:hAnsi="LM Roman 10"/>
          <w:b/>
          <w:bCs/>
          <w:lang w:val="es-ES"/>
        </w:rPr>
      </w:pPr>
      <w:r w:rsidRPr="00D66CBF">
        <w:rPr>
          <w:rFonts w:ascii="LM Roman 10" w:hAnsi="LM Roman 10"/>
          <w:b/>
          <w:bCs/>
          <w:lang w:val="es-ES"/>
        </w:rPr>
        <w:t>Proyecto ASP.NET Core configurado</w:t>
      </w:r>
    </w:p>
    <w:p w14:paraId="15FACB3A" w14:textId="77777777" w:rsidR="00D40AE2" w:rsidRPr="00D66CBF" w:rsidRDefault="00D40AE2" w:rsidP="00D40AE2">
      <w:pPr>
        <w:rPr>
          <w:rFonts w:ascii="LM Roman 10" w:hAnsi="LM Roman 10"/>
          <w:lang w:val="es-ES"/>
        </w:rPr>
      </w:pPr>
      <w:r w:rsidRPr="00D66CBF">
        <w:rPr>
          <w:rFonts w:ascii="LM Roman 10" w:hAnsi="LM Roman 10"/>
          <w:lang w:val="es-ES"/>
        </w:rPr>
        <w:t>Se entrega un proyecto backend funcional con la arquitectura base ya creada. Está listo para que se añadan controladores, lógica de negocio y autenticación en los siguientes sprints.</w:t>
      </w:r>
    </w:p>
    <w:p w14:paraId="51532A70" w14:textId="54C4B43F" w:rsidR="00D40AE2" w:rsidRPr="00D66CBF" w:rsidRDefault="00D40AE2" w:rsidP="00D40AE2">
      <w:pPr>
        <w:rPr>
          <w:rFonts w:ascii="LM Roman 10" w:hAnsi="LM Roman 10"/>
          <w:b/>
          <w:bCs/>
          <w:lang w:val="es-ES"/>
        </w:rPr>
      </w:pPr>
      <w:r w:rsidRPr="00D66CBF">
        <w:rPr>
          <w:rFonts w:ascii="LM Roman 10" w:hAnsi="LM Roman 10"/>
          <w:b/>
          <w:bCs/>
          <w:lang w:val="es-ES"/>
        </w:rPr>
        <w:t>Conexión y prueba de base de datos MySQL</w:t>
      </w:r>
    </w:p>
    <w:p w14:paraId="7E8FF7A1" w14:textId="77777777" w:rsidR="00D40AE2" w:rsidRPr="00D66CBF" w:rsidRDefault="00D40AE2" w:rsidP="00D40AE2">
      <w:pPr>
        <w:rPr>
          <w:rFonts w:ascii="LM Roman 10" w:hAnsi="LM Roman 10"/>
          <w:lang w:val="es-ES"/>
        </w:rPr>
      </w:pPr>
      <w:r w:rsidRPr="00D66CBF">
        <w:rPr>
          <w:rFonts w:ascii="LM Roman 10" w:hAnsi="LM Roman 10"/>
          <w:lang w:val="es-ES"/>
        </w:rPr>
        <w:t>El backend ya está conectado a la base de datos local (o remota) y es capaz de lanzar migraciones automáticas, ejecutar consultas básicas y manipular datos con Entity Framework.</w:t>
      </w:r>
    </w:p>
    <w:p w14:paraId="741BDFBC" w14:textId="535C7535" w:rsidR="00D40AE2" w:rsidRPr="00D66CBF" w:rsidRDefault="00D40AE2" w:rsidP="00D40AE2">
      <w:pPr>
        <w:rPr>
          <w:rFonts w:ascii="LM Roman 10" w:hAnsi="LM Roman 10"/>
          <w:b/>
          <w:bCs/>
          <w:lang w:val="es-ES"/>
        </w:rPr>
      </w:pPr>
      <w:r w:rsidRPr="00D66CBF">
        <w:rPr>
          <w:rFonts w:ascii="LM Roman 10" w:hAnsi="LM Roman 10"/>
          <w:b/>
          <w:bCs/>
          <w:lang w:val="es-ES"/>
        </w:rPr>
        <w:t>Datos de prueba cargados correctamente desde CSV</w:t>
      </w:r>
    </w:p>
    <w:p w14:paraId="6C632010" w14:textId="77777777" w:rsidR="00D40AE2" w:rsidRPr="00D66CBF" w:rsidRDefault="00D40AE2" w:rsidP="00D40AE2">
      <w:pPr>
        <w:rPr>
          <w:rFonts w:ascii="LM Roman 10" w:hAnsi="LM Roman 10"/>
          <w:lang w:val="es-ES"/>
        </w:rPr>
      </w:pPr>
      <w:r w:rsidRPr="00D66CBF">
        <w:rPr>
          <w:rFonts w:ascii="LM Roman 10" w:hAnsi="LM Roman 10"/>
          <w:lang w:val="es-ES"/>
        </w:rPr>
        <w:t>Gracias a los scripts desarrollados, la base de datos contiene información realista que permite probar la lógica del sistema sin necesidad de ingresar datos manualmente.</w:t>
      </w:r>
    </w:p>
    <w:p w14:paraId="31D1EDE4" w14:textId="0C1D1F56" w:rsidR="00D40AE2" w:rsidRPr="00D66CBF" w:rsidRDefault="00D40AE2" w:rsidP="00D40AE2">
      <w:pPr>
        <w:rPr>
          <w:rFonts w:ascii="LM Roman 10" w:hAnsi="LM Roman 10"/>
          <w:b/>
          <w:bCs/>
          <w:lang w:val="es-ES"/>
        </w:rPr>
      </w:pPr>
      <w:r w:rsidRPr="00D66CBF">
        <w:rPr>
          <w:rFonts w:ascii="LM Roman 10" w:hAnsi="LM Roman 10"/>
          <w:b/>
          <w:bCs/>
          <w:lang w:val="es-ES"/>
        </w:rPr>
        <w:lastRenderedPageBreak/>
        <w:t>Pruebas básicas de acceso a datos (API mínima)</w:t>
      </w:r>
    </w:p>
    <w:p w14:paraId="1D9657B6" w14:textId="0309D0EB" w:rsidR="00E40EF8" w:rsidRPr="00D66CBF" w:rsidRDefault="00D40AE2" w:rsidP="00D40AE2">
      <w:pPr>
        <w:rPr>
          <w:rFonts w:ascii="LM Roman 10" w:hAnsi="LM Roman 10"/>
          <w:lang w:val="es-ES"/>
        </w:rPr>
      </w:pPr>
      <w:r w:rsidRPr="00D66CBF">
        <w:rPr>
          <w:rFonts w:ascii="LM Roman 10" w:hAnsi="LM Roman 10"/>
          <w:lang w:val="es-ES"/>
        </w:rPr>
        <w:t>Se desarrollaron endpoints iniciales de prueba para validar que las operaciones básicas (GET, POST, PUT, DELETE) funcionan correctamente. Estas pruebas demostraron que la API puede leer entidades desde la base de datos y devolverlas en formato JSON, lo cual confirma que la infraestructura está correctamente conectada y operativa.</w:t>
      </w:r>
    </w:p>
    <w:p w14:paraId="5C92C4ED" w14:textId="77777777" w:rsidR="005A491F" w:rsidRPr="00D66CBF" w:rsidRDefault="005A491F" w:rsidP="00D40AE2">
      <w:pPr>
        <w:rPr>
          <w:rFonts w:ascii="LM Roman 10" w:hAnsi="LM Roman 10"/>
          <w:b/>
          <w:bCs/>
          <w:lang w:val="es-ES"/>
        </w:rPr>
      </w:pPr>
    </w:p>
    <w:p w14:paraId="2BAFA381" w14:textId="4B06BD23" w:rsidR="00E40EF8" w:rsidRPr="00D66CBF" w:rsidRDefault="00E40EF8" w:rsidP="008545B1">
      <w:pPr>
        <w:pStyle w:val="Ttulo4"/>
        <w:rPr>
          <w:rFonts w:ascii="LM Roman 10" w:hAnsi="LM Roman 10"/>
          <w:lang w:val="es-ES"/>
        </w:rPr>
      </w:pPr>
      <w:r w:rsidRPr="00D66CBF">
        <w:rPr>
          <w:rFonts w:ascii="LM Roman 10" w:hAnsi="LM Roman 10"/>
          <w:lang w:val="es-ES"/>
        </w:rPr>
        <w:t>Sprint 3: Desarrollo del backend funcional</w:t>
      </w:r>
    </w:p>
    <w:p w14:paraId="0C206329" w14:textId="25196155" w:rsidR="00E40EF8" w:rsidRPr="00D66CBF" w:rsidRDefault="00E40EF8" w:rsidP="00D40AE2">
      <w:pPr>
        <w:rPr>
          <w:rFonts w:ascii="LM Roman 10" w:hAnsi="LM Roman 10"/>
          <w:lang w:val="es-ES"/>
        </w:rPr>
      </w:pPr>
      <w:r w:rsidRPr="00D66CBF">
        <w:rPr>
          <w:rFonts w:ascii="LM Roman 10" w:hAnsi="LM Roman 10"/>
          <w:b/>
          <w:bCs/>
          <w:lang w:val="es-ES"/>
        </w:rPr>
        <w:t>Objetivo:</w:t>
      </w:r>
      <w:r w:rsidRPr="00D66CBF">
        <w:rPr>
          <w:rFonts w:ascii="LM Roman 10" w:hAnsi="LM Roman 10"/>
          <w:lang w:val="es-ES"/>
        </w:rPr>
        <w:t xml:space="preserve"> </w:t>
      </w:r>
    </w:p>
    <w:p w14:paraId="7B285830" w14:textId="2462E282" w:rsidR="00D40AE2" w:rsidRPr="00D66CBF" w:rsidRDefault="00D40AE2" w:rsidP="00D40AE2">
      <w:pPr>
        <w:rPr>
          <w:rFonts w:ascii="LM Roman 10" w:hAnsi="LM Roman 10"/>
        </w:rPr>
      </w:pPr>
      <w:r w:rsidRPr="00D66CBF">
        <w:rPr>
          <w:rFonts w:ascii="LM Roman 10" w:hAnsi="LM Roman 10"/>
        </w:rPr>
        <w:t>Implementar los controladores principales de la API REST, desarrollando la lógica de negocio asociada a cada uno de los módulos clave del sistema. Este sprint marca el paso de una infraestructura técnica básica a un sistema con funcionalidades específicas para la gestión de TFGs, usuarios y recursos académicos.</w:t>
      </w:r>
    </w:p>
    <w:p w14:paraId="7269B962" w14:textId="77777777" w:rsidR="00D40AE2" w:rsidRPr="00D66CBF" w:rsidRDefault="00D40AE2" w:rsidP="00D40AE2">
      <w:pPr>
        <w:rPr>
          <w:rFonts w:ascii="LM Roman 10" w:hAnsi="LM Roman 10"/>
          <w:lang w:val="es-ES"/>
        </w:rPr>
      </w:pPr>
    </w:p>
    <w:p w14:paraId="168B4868" w14:textId="77777777" w:rsidR="00D40AE2" w:rsidRPr="00D66CBF" w:rsidRDefault="00E40EF8" w:rsidP="00D40AE2">
      <w:pPr>
        <w:rPr>
          <w:rFonts w:ascii="LM Roman 10" w:hAnsi="LM Roman 10"/>
          <w:b/>
          <w:bCs/>
          <w:lang w:val="es-ES"/>
        </w:rPr>
      </w:pPr>
      <w:r w:rsidRPr="00D66CBF">
        <w:rPr>
          <w:rFonts w:ascii="LM Roman 10" w:hAnsi="LM Roman 10"/>
          <w:b/>
          <w:bCs/>
          <w:lang w:val="es-ES"/>
        </w:rPr>
        <w:t>Tareas:</w:t>
      </w:r>
      <w:r w:rsidRPr="00D66CBF">
        <w:rPr>
          <w:rFonts w:ascii="LM Roman 10" w:hAnsi="LM Roman 10"/>
          <w:lang w:val="es-ES"/>
        </w:rPr>
        <w:br/>
      </w:r>
      <w:r w:rsidR="00D40AE2" w:rsidRPr="00D66CBF">
        <w:rPr>
          <w:rFonts w:ascii="LM Roman 10" w:hAnsi="LM Roman 10"/>
          <w:b/>
          <w:bCs/>
          <w:lang w:val="es-ES"/>
        </w:rPr>
        <w:t>Desarrollo de controladores y endpoints</w:t>
      </w:r>
    </w:p>
    <w:p w14:paraId="786580C4" w14:textId="418D0DAD" w:rsidR="00D40AE2" w:rsidRPr="00D66CBF" w:rsidRDefault="00D40AE2" w:rsidP="00D40AE2">
      <w:pPr>
        <w:rPr>
          <w:rFonts w:ascii="LM Roman 10" w:hAnsi="LM Roman 10"/>
          <w:lang w:val="es-ES"/>
        </w:rPr>
      </w:pPr>
      <w:r w:rsidRPr="00D66CBF">
        <w:rPr>
          <w:rFonts w:ascii="LM Roman 10" w:hAnsi="LM Roman 10"/>
          <w:lang w:val="es-ES"/>
        </w:rPr>
        <w:t>Se implementaron los controladores principales, cada uno encargado de gestionar un conjunto de recursos y operaciones críticas del sistema. Se usó el patrón RESTful, asegurando rutas claras, consistentes y seguras, utilizando métodos HTTP adecuados (GET, POST, PUT, DELETE). Entre ellos se encuentran:</w:t>
      </w:r>
    </w:p>
    <w:p w14:paraId="40B7C3BF" w14:textId="77777777" w:rsidR="00AA66DB" w:rsidRPr="00D66CBF" w:rsidRDefault="00AA66DB" w:rsidP="00D40AE2">
      <w:pPr>
        <w:rPr>
          <w:rFonts w:ascii="LM Roman 10" w:hAnsi="LM Roman 10"/>
          <w:lang w:val="es-ES"/>
        </w:rPr>
      </w:pPr>
    </w:p>
    <w:p w14:paraId="07834E68" w14:textId="3A5C27D1" w:rsidR="00D40AE2" w:rsidRPr="00D66CBF" w:rsidRDefault="00D40AE2" w:rsidP="00D40AE2">
      <w:pPr>
        <w:rPr>
          <w:rFonts w:ascii="LM Roman 10" w:hAnsi="LM Roman 10"/>
          <w:b/>
          <w:bCs/>
          <w:lang w:val="es-ES"/>
        </w:rPr>
      </w:pPr>
      <w:r w:rsidRPr="00D66CBF">
        <w:rPr>
          <w:rFonts w:ascii="LM Roman 10" w:hAnsi="LM Roman 10"/>
          <w:b/>
          <w:bCs/>
          <w:lang w:val="es-ES"/>
        </w:rPr>
        <w:t>Controlador de Usuarios:</w:t>
      </w:r>
    </w:p>
    <w:p w14:paraId="1889BC30" w14:textId="77777777" w:rsidR="00AA66DB" w:rsidRPr="00D66CBF" w:rsidRDefault="00D40AE2" w:rsidP="00D40AE2">
      <w:pPr>
        <w:rPr>
          <w:rFonts w:ascii="LM Roman 10" w:hAnsi="LM Roman 10"/>
          <w:lang w:val="es-ES"/>
        </w:rPr>
      </w:pPr>
      <w:r w:rsidRPr="00D66CBF">
        <w:rPr>
          <w:rFonts w:ascii="LM Roman 10" w:hAnsi="LM Roman 10"/>
          <w:lang w:val="es-ES"/>
        </w:rPr>
        <w:t xml:space="preserve">Este controlador es el encargado de gestionar la parte de autenticación en la aplicación. </w:t>
      </w:r>
      <w:r w:rsidR="00AA66DB" w:rsidRPr="00D66CBF">
        <w:rPr>
          <w:rFonts w:ascii="LM Roman 10" w:hAnsi="LM Roman 10"/>
          <w:lang w:val="es-ES"/>
        </w:rPr>
        <w:t>Tiene funcionalidades como, realizar el inicio de sesión, realizar el registro de un usuario nuevo, hacer las comprobaciones sobre el token de autenticación, conceder roles a los usuarios y comprobar que acciones están permitidas a los usuarios según su rol.</w:t>
      </w:r>
    </w:p>
    <w:p w14:paraId="1C383DEF" w14:textId="77777777" w:rsidR="00AA66DB" w:rsidRPr="00D66CBF" w:rsidRDefault="00AA66DB" w:rsidP="00D40AE2">
      <w:pPr>
        <w:rPr>
          <w:rFonts w:ascii="LM Roman 10" w:hAnsi="LM Roman 10"/>
          <w:lang w:val="es-ES"/>
        </w:rPr>
      </w:pPr>
    </w:p>
    <w:p w14:paraId="2F4EDCA1" w14:textId="239B63D1" w:rsidR="00AA66DB" w:rsidRPr="00D66CBF" w:rsidRDefault="00AA66DB" w:rsidP="00D40AE2">
      <w:pPr>
        <w:rPr>
          <w:rFonts w:ascii="LM Roman 10" w:hAnsi="LM Roman 10"/>
          <w:b/>
          <w:bCs/>
          <w:lang w:val="es-ES"/>
        </w:rPr>
      </w:pPr>
      <w:r w:rsidRPr="00D66CBF">
        <w:rPr>
          <w:rFonts w:ascii="LM Roman 10" w:hAnsi="LM Roman 10"/>
          <w:b/>
          <w:bCs/>
          <w:lang w:val="es-ES"/>
        </w:rPr>
        <w:t>Controlador de Reservas:</w:t>
      </w:r>
    </w:p>
    <w:p w14:paraId="6CC8B03E" w14:textId="3BF7CED0" w:rsidR="00AA66DB" w:rsidRPr="00D66CBF" w:rsidRDefault="00AA66DB" w:rsidP="00AA66DB">
      <w:pPr>
        <w:rPr>
          <w:rFonts w:ascii="LM Roman 10" w:hAnsi="LM Roman 10"/>
          <w:lang w:val="es-ES"/>
        </w:rPr>
      </w:pPr>
      <w:r w:rsidRPr="00D66CBF">
        <w:rPr>
          <w:rFonts w:ascii="LM Roman 10" w:hAnsi="LM Roman 10"/>
          <w:lang w:val="es-ES"/>
        </w:rPr>
        <w:t>Este controlador se centra en las acciones relacionadas con las reservas de un TFG, como la solicitud de un TFG por parte del alumno, la aceptación o denegación del TFG por parte del profesor, el envío de correos notificando las actualizaciones en el TFG, el cambio de estado que tiene un proyecto, entre otras funcionalidades.</w:t>
      </w:r>
    </w:p>
    <w:p w14:paraId="11D514B5" w14:textId="77777777" w:rsidR="00AA66DB" w:rsidRPr="00D66CBF" w:rsidRDefault="00AA66DB" w:rsidP="00AA66DB">
      <w:pPr>
        <w:rPr>
          <w:rFonts w:ascii="LM Roman 10" w:hAnsi="LM Roman 10"/>
          <w:lang w:val="es-ES"/>
        </w:rPr>
      </w:pPr>
    </w:p>
    <w:p w14:paraId="1ED03A05" w14:textId="7079C5F8" w:rsidR="00AA66DB" w:rsidRPr="00D66CBF" w:rsidRDefault="00AA66DB" w:rsidP="00AA66DB">
      <w:pPr>
        <w:rPr>
          <w:rFonts w:ascii="LM Roman 10" w:hAnsi="LM Roman 10"/>
          <w:b/>
          <w:bCs/>
          <w:lang w:val="es-ES"/>
        </w:rPr>
      </w:pPr>
      <w:r w:rsidRPr="00D66CBF">
        <w:rPr>
          <w:rFonts w:ascii="LM Roman 10" w:hAnsi="LM Roman 10"/>
          <w:b/>
          <w:bCs/>
          <w:lang w:val="es-ES"/>
        </w:rPr>
        <w:t>Controlador de Líneas de TFG:</w:t>
      </w:r>
    </w:p>
    <w:p w14:paraId="578265AF" w14:textId="77777777" w:rsidR="00275FD8" w:rsidRDefault="00AA66DB" w:rsidP="00AA66DB">
      <w:pPr>
        <w:rPr>
          <w:rFonts w:ascii="LM Roman 10" w:hAnsi="LM Roman 10"/>
          <w:lang w:val="es-ES"/>
        </w:rPr>
      </w:pPr>
      <w:r w:rsidRPr="00D66CBF">
        <w:rPr>
          <w:rFonts w:ascii="LM Roman 10" w:hAnsi="LM Roman 10"/>
          <w:lang w:val="es-ES"/>
        </w:rPr>
        <w:t>Gestiona las operaciones relacionadas con los Trabajos de Fin de Grado como podrían ser:  La creación y modificación de líneas de TFGs, Asignación de tutores a las líneas, asignación de carreras que pueden optar a hacer el TFG en cuestión, etc.</w:t>
      </w:r>
    </w:p>
    <w:p w14:paraId="7D784677" w14:textId="75299692" w:rsidR="00AA66DB" w:rsidRPr="00275FD8" w:rsidRDefault="00AA66DB" w:rsidP="00AA66DB">
      <w:pPr>
        <w:rPr>
          <w:rFonts w:ascii="LM Roman 10" w:hAnsi="LM Roman 10"/>
          <w:lang w:val="es-ES"/>
        </w:rPr>
      </w:pPr>
      <w:r w:rsidRPr="00D66CBF">
        <w:rPr>
          <w:rFonts w:ascii="LM Roman 10" w:hAnsi="LM Roman 10"/>
          <w:lang w:val="es-ES"/>
        </w:rPr>
        <w:lastRenderedPageBreak/>
        <w:br/>
      </w:r>
      <w:r w:rsidRPr="00D66CBF">
        <w:rPr>
          <w:rFonts w:ascii="LM Roman 10" w:hAnsi="LM Roman 10"/>
          <w:b/>
          <w:bCs/>
          <w:lang w:val="es-ES"/>
        </w:rPr>
        <w:t>Otros controladores:</w:t>
      </w:r>
    </w:p>
    <w:p w14:paraId="10774386" w14:textId="0FA35FF9" w:rsidR="00AA66DB" w:rsidRPr="00D66CBF" w:rsidRDefault="00AA66DB" w:rsidP="00AA66DB">
      <w:pPr>
        <w:rPr>
          <w:rFonts w:ascii="LM Roman 10" w:hAnsi="LM Roman 10"/>
          <w:lang w:val="es-ES"/>
        </w:rPr>
      </w:pPr>
      <w:r w:rsidRPr="00D66CBF">
        <w:rPr>
          <w:rFonts w:ascii="LM Roman 10" w:hAnsi="LM Roman 10"/>
          <w:lang w:val="es-ES"/>
        </w:rPr>
        <w:t>Existe un controlador por cada entidad de la base de datos con la lógica de la que se encarga cada uno. La lógica básica que tienen todos son un CRUD, y las entidades que tienen controladores son: Alumnos, Profesores, Departamentos, Titulaciones, Centros, Líneas de TFG, Instancias de TFG y Canales de trabajo.</w:t>
      </w:r>
    </w:p>
    <w:p w14:paraId="62ACB642" w14:textId="77777777" w:rsidR="00AA66DB" w:rsidRPr="00D66CBF" w:rsidRDefault="00AA66DB" w:rsidP="00AA66DB">
      <w:pPr>
        <w:rPr>
          <w:rFonts w:ascii="LM Roman 10" w:hAnsi="LM Roman 10"/>
          <w:lang w:val="es-ES"/>
        </w:rPr>
      </w:pPr>
    </w:p>
    <w:p w14:paraId="19B7A41E" w14:textId="3B2FE267" w:rsidR="00AA66DB" w:rsidRPr="00D66CBF" w:rsidRDefault="00AA66DB" w:rsidP="00AA66DB">
      <w:pPr>
        <w:rPr>
          <w:rFonts w:ascii="LM Roman 10" w:hAnsi="LM Roman 10"/>
          <w:b/>
          <w:bCs/>
          <w:lang w:val="es-ES"/>
        </w:rPr>
      </w:pPr>
      <w:r w:rsidRPr="00D66CBF">
        <w:rPr>
          <w:rFonts w:ascii="LM Roman 10" w:hAnsi="LM Roman 10"/>
          <w:b/>
          <w:bCs/>
          <w:lang w:val="es-ES"/>
        </w:rPr>
        <w:t>Entregables:</w:t>
      </w:r>
    </w:p>
    <w:p w14:paraId="7647656D" w14:textId="77777777" w:rsidR="00AA66DB" w:rsidRPr="00D66CBF" w:rsidRDefault="00AA66DB" w:rsidP="00AA66DB">
      <w:pPr>
        <w:jc w:val="left"/>
        <w:rPr>
          <w:rFonts w:ascii="LM Roman 10" w:hAnsi="LM Roman 10"/>
          <w:b/>
          <w:bCs/>
          <w:lang w:val="es-ES"/>
        </w:rPr>
      </w:pPr>
      <w:r w:rsidRPr="00D66CBF">
        <w:rPr>
          <w:rFonts w:ascii="LM Roman 10" w:hAnsi="LM Roman 10"/>
          <w:b/>
          <w:bCs/>
          <w:lang w:val="es-ES"/>
        </w:rPr>
        <w:t>API REST funcional con rutas bien definidas</w:t>
      </w:r>
    </w:p>
    <w:p w14:paraId="2C0B0B99" w14:textId="77777777" w:rsidR="00AA66DB" w:rsidRPr="00D66CBF" w:rsidRDefault="00AA66DB" w:rsidP="00AA66DB">
      <w:pPr>
        <w:jc w:val="left"/>
        <w:rPr>
          <w:rFonts w:ascii="LM Roman 10" w:hAnsi="LM Roman 10"/>
          <w:lang w:val="es-ES"/>
        </w:rPr>
      </w:pPr>
      <w:r w:rsidRPr="00D66CBF">
        <w:rPr>
          <w:rFonts w:ascii="LM Roman 10" w:hAnsi="LM Roman 10"/>
          <w:lang w:val="es-ES"/>
        </w:rPr>
        <w:t>La estructura de rutas sigue convenciones REST claras, como:</w:t>
      </w:r>
    </w:p>
    <w:p w14:paraId="3EC8AFF1" w14:textId="77777777" w:rsidR="00AA66DB" w:rsidRPr="00D66CBF" w:rsidRDefault="00AA66DB">
      <w:pPr>
        <w:numPr>
          <w:ilvl w:val="0"/>
          <w:numId w:val="7"/>
        </w:numPr>
        <w:jc w:val="left"/>
        <w:rPr>
          <w:rFonts w:ascii="LM Roman 10" w:hAnsi="LM Roman 10"/>
          <w:lang w:val="es-ES"/>
        </w:rPr>
      </w:pPr>
      <w:r w:rsidRPr="00D66CBF">
        <w:rPr>
          <w:rFonts w:ascii="LM Roman 10" w:hAnsi="LM Roman 10"/>
          <w:lang w:val="es-ES"/>
        </w:rPr>
        <w:t>api/usuarios/{id}</w:t>
      </w:r>
    </w:p>
    <w:p w14:paraId="0AB5A1C2" w14:textId="2905727E" w:rsidR="00034510" w:rsidRPr="00D66CBF" w:rsidRDefault="00034510">
      <w:pPr>
        <w:pStyle w:val="Prrafodelista"/>
        <w:numPr>
          <w:ilvl w:val="0"/>
          <w:numId w:val="7"/>
        </w:numPr>
        <w:jc w:val="left"/>
        <w:rPr>
          <w:rFonts w:ascii="LM Roman 10" w:hAnsi="LM Roman 10"/>
          <w:lang w:val="es-ES"/>
        </w:rPr>
      </w:pPr>
      <w:r w:rsidRPr="00D66CBF">
        <w:rPr>
          <w:rFonts w:ascii="LM Roman 10" w:hAnsi="LM Roman 10"/>
          <w:lang w:val="es-ES"/>
        </w:rPr>
        <w:t>api/reservas/solicitar</w:t>
      </w:r>
    </w:p>
    <w:p w14:paraId="59737427" w14:textId="77777777" w:rsidR="00034510" w:rsidRPr="00D66CBF" w:rsidRDefault="00AA66DB">
      <w:pPr>
        <w:numPr>
          <w:ilvl w:val="0"/>
          <w:numId w:val="7"/>
        </w:numPr>
        <w:jc w:val="left"/>
        <w:rPr>
          <w:rFonts w:ascii="LM Roman 10" w:hAnsi="LM Roman 10"/>
          <w:lang w:val="es-ES"/>
        </w:rPr>
      </w:pPr>
      <w:r w:rsidRPr="00D66CBF">
        <w:rPr>
          <w:rFonts w:ascii="LM Roman 10" w:hAnsi="LM Roman 10"/>
          <w:lang w:val="es-ES"/>
        </w:rPr>
        <w:t>api/departamentos</w:t>
      </w:r>
    </w:p>
    <w:p w14:paraId="28B37EE2" w14:textId="3D3BDB67" w:rsidR="00AA66DB" w:rsidRPr="00D66CBF" w:rsidRDefault="00AA66DB" w:rsidP="00034510">
      <w:pPr>
        <w:jc w:val="left"/>
        <w:rPr>
          <w:rFonts w:ascii="LM Roman 10" w:hAnsi="LM Roman 10"/>
          <w:lang w:val="es-ES"/>
        </w:rPr>
      </w:pPr>
      <w:r w:rsidRPr="00D66CBF">
        <w:rPr>
          <w:rFonts w:ascii="LM Roman 10" w:hAnsi="LM Roman 10"/>
          <w:lang w:val="es-ES"/>
        </w:rPr>
        <w:t>Esto facilita el uso de la API por parte del frontend y su documentación.</w:t>
      </w:r>
    </w:p>
    <w:p w14:paraId="236145D8" w14:textId="77777777" w:rsidR="00034510" w:rsidRPr="00D66CBF" w:rsidRDefault="00034510" w:rsidP="00034510">
      <w:pPr>
        <w:jc w:val="left"/>
        <w:rPr>
          <w:rFonts w:ascii="LM Roman 10" w:hAnsi="LM Roman 10"/>
          <w:lang w:val="es-ES"/>
        </w:rPr>
      </w:pPr>
    </w:p>
    <w:p w14:paraId="2B97DC14" w14:textId="77777777" w:rsidR="00034510" w:rsidRPr="00D66CBF" w:rsidRDefault="00AA66DB" w:rsidP="00AA66DB">
      <w:pPr>
        <w:jc w:val="left"/>
        <w:rPr>
          <w:rFonts w:ascii="LM Roman 10" w:hAnsi="LM Roman 10"/>
          <w:b/>
          <w:bCs/>
          <w:lang w:val="es-ES"/>
        </w:rPr>
      </w:pPr>
      <w:r w:rsidRPr="00D66CBF">
        <w:rPr>
          <w:rFonts w:ascii="LM Roman 10" w:hAnsi="LM Roman 10"/>
          <w:b/>
          <w:bCs/>
          <w:lang w:val="es-ES"/>
        </w:rPr>
        <w:t>Lógica de negocio modular y testeada</w:t>
      </w:r>
    </w:p>
    <w:p w14:paraId="60848F0E" w14:textId="5499CB83" w:rsidR="00AA66DB" w:rsidRPr="00D66CBF" w:rsidRDefault="00AA66DB" w:rsidP="008545B1">
      <w:pPr>
        <w:rPr>
          <w:rFonts w:ascii="LM Roman 10" w:hAnsi="LM Roman 10"/>
          <w:lang w:val="es-ES"/>
        </w:rPr>
      </w:pPr>
      <w:r w:rsidRPr="00D66CBF">
        <w:rPr>
          <w:rFonts w:ascii="LM Roman 10" w:hAnsi="LM Roman 10"/>
          <w:lang w:val="es-ES"/>
        </w:rPr>
        <w:t>Cada controlador está vinculado a un servicio de negocio independiente (por ejemplo, UserService, TFGService), lo que mejora la organización del código y facilita su testeo.</w:t>
      </w:r>
    </w:p>
    <w:p w14:paraId="2FB0E331" w14:textId="77777777" w:rsidR="00034510" w:rsidRPr="00D66CBF" w:rsidRDefault="00034510" w:rsidP="00AA66DB">
      <w:pPr>
        <w:jc w:val="left"/>
        <w:rPr>
          <w:rFonts w:ascii="LM Roman 10" w:hAnsi="LM Roman 10"/>
          <w:b/>
          <w:bCs/>
          <w:lang w:val="es-ES"/>
        </w:rPr>
      </w:pPr>
    </w:p>
    <w:p w14:paraId="5870FA74" w14:textId="5DFDDB94" w:rsidR="00AA66DB" w:rsidRPr="00D66CBF" w:rsidRDefault="00AA66DB" w:rsidP="00034510">
      <w:pPr>
        <w:jc w:val="left"/>
        <w:rPr>
          <w:rFonts w:ascii="LM Roman 10" w:hAnsi="LM Roman 10"/>
          <w:b/>
          <w:bCs/>
          <w:lang w:val="es-ES"/>
        </w:rPr>
      </w:pPr>
      <w:r w:rsidRPr="00D66CBF">
        <w:rPr>
          <w:rFonts w:ascii="LM Roman 10" w:hAnsi="LM Roman 10"/>
          <w:b/>
          <w:bCs/>
          <w:lang w:val="es-ES"/>
        </w:rPr>
        <w:t xml:space="preserve">Validaciones y </w:t>
      </w:r>
      <w:r w:rsidR="003F0CE1" w:rsidRPr="00D66CBF">
        <w:rPr>
          <w:rFonts w:ascii="LM Roman 10" w:hAnsi="LM Roman 10"/>
          <w:b/>
          <w:bCs/>
          <w:lang w:val="es-ES"/>
        </w:rPr>
        <w:t xml:space="preserve">gestión </w:t>
      </w:r>
      <w:r w:rsidRPr="00D66CBF">
        <w:rPr>
          <w:rFonts w:ascii="LM Roman 10" w:hAnsi="LM Roman 10"/>
          <w:b/>
          <w:bCs/>
          <w:lang w:val="es-ES"/>
        </w:rPr>
        <w:t>de errores implementados</w:t>
      </w:r>
    </w:p>
    <w:p w14:paraId="01452357" w14:textId="77777777" w:rsidR="00AA66DB" w:rsidRPr="00D66CBF" w:rsidRDefault="00AA66DB" w:rsidP="008545B1">
      <w:pPr>
        <w:rPr>
          <w:rFonts w:ascii="LM Roman 10" w:hAnsi="LM Roman 10"/>
          <w:lang w:val="es-ES"/>
        </w:rPr>
      </w:pPr>
      <w:r w:rsidRPr="00D66CBF">
        <w:rPr>
          <w:rFonts w:ascii="LM Roman 10" w:hAnsi="LM Roman 10"/>
          <w:lang w:val="es-ES"/>
        </w:rPr>
        <w:t>Todos los controladores integran validaciones a nivel de entrada (campos requeridos, formatos, relaciones válidas) y gestión de errores con respuestas claras en formato JSON. Se implementaron respuestas estandarizadas (200 OK, 400 Bad Request, 404 Not Found, 500 Internal Server Error) que facilitan la depuración y la experiencia de desarrollo del frontend.</w:t>
      </w:r>
    </w:p>
    <w:p w14:paraId="5616FB22" w14:textId="77777777" w:rsidR="00034510" w:rsidRPr="00D66CBF" w:rsidRDefault="00034510" w:rsidP="00AA66DB">
      <w:pPr>
        <w:jc w:val="left"/>
        <w:rPr>
          <w:rFonts w:ascii="LM Roman 10" w:hAnsi="LM Roman 10"/>
          <w:lang w:val="es-ES"/>
        </w:rPr>
      </w:pPr>
    </w:p>
    <w:p w14:paraId="3F9D09A3" w14:textId="19B4DE7F" w:rsidR="00034510" w:rsidRPr="00D66CBF" w:rsidRDefault="00034510" w:rsidP="008545B1">
      <w:pPr>
        <w:pStyle w:val="Ttulo4"/>
        <w:rPr>
          <w:rFonts w:ascii="LM Roman 10" w:hAnsi="LM Roman 10"/>
          <w:lang w:val="es-ES"/>
        </w:rPr>
      </w:pPr>
      <w:r w:rsidRPr="00D66CBF">
        <w:rPr>
          <w:rFonts w:ascii="LM Roman 10" w:hAnsi="LM Roman 10"/>
          <w:lang w:val="es-ES"/>
        </w:rPr>
        <w:t>Sprint 4: Desarrollo del frontend e integración inicial</w:t>
      </w:r>
    </w:p>
    <w:p w14:paraId="42A79D92" w14:textId="1B2BC2AE" w:rsidR="00034510" w:rsidRPr="00D66CBF" w:rsidRDefault="00034510" w:rsidP="00AA66DB">
      <w:pPr>
        <w:jc w:val="left"/>
        <w:rPr>
          <w:rFonts w:ascii="LM Roman 10" w:hAnsi="LM Roman 10"/>
          <w:b/>
          <w:bCs/>
          <w:lang w:val="es-ES"/>
        </w:rPr>
      </w:pPr>
      <w:r w:rsidRPr="00D66CBF">
        <w:rPr>
          <w:rFonts w:ascii="LM Roman 10" w:hAnsi="LM Roman 10"/>
          <w:b/>
          <w:bCs/>
          <w:lang w:val="es-ES"/>
        </w:rPr>
        <w:t>Objetivo:</w:t>
      </w:r>
    </w:p>
    <w:p w14:paraId="1B4A90B5" w14:textId="382D6372" w:rsidR="00034510" w:rsidRPr="00D66CBF" w:rsidRDefault="00034510" w:rsidP="008545B1">
      <w:pPr>
        <w:rPr>
          <w:rFonts w:ascii="LM Roman 10" w:hAnsi="LM Roman 10"/>
        </w:rPr>
      </w:pPr>
      <w:r w:rsidRPr="00D66CBF">
        <w:rPr>
          <w:rFonts w:ascii="LM Roman 10" w:hAnsi="LM Roman 10"/>
        </w:rPr>
        <w:t>Construir la interfaz de usuario utilizando el framework Angular, creando componentes reutilizables y dinámicos, formularios interactivos y vistas con capacidades de búsqueda. Este sprint también incluyó la primera integración real entre el frontend y la API desarrollada en sprints anteriores.</w:t>
      </w:r>
    </w:p>
    <w:p w14:paraId="086EC682" w14:textId="77777777" w:rsidR="00034510" w:rsidRPr="00D66CBF" w:rsidRDefault="00034510" w:rsidP="00AA66DB">
      <w:pPr>
        <w:jc w:val="left"/>
        <w:rPr>
          <w:rFonts w:ascii="LM Roman 10" w:hAnsi="LM Roman 10"/>
        </w:rPr>
      </w:pPr>
    </w:p>
    <w:p w14:paraId="5C8F25AD" w14:textId="588A19D7" w:rsidR="00034510" w:rsidRPr="00D66CBF" w:rsidRDefault="00034510" w:rsidP="00AA66DB">
      <w:pPr>
        <w:jc w:val="left"/>
        <w:rPr>
          <w:rFonts w:ascii="LM Roman 10" w:hAnsi="LM Roman 10"/>
          <w:b/>
          <w:bCs/>
        </w:rPr>
      </w:pPr>
      <w:r w:rsidRPr="00D66CBF">
        <w:rPr>
          <w:rFonts w:ascii="LM Roman 10" w:hAnsi="LM Roman 10"/>
          <w:b/>
          <w:bCs/>
        </w:rPr>
        <w:t>Tareas:</w:t>
      </w:r>
    </w:p>
    <w:p w14:paraId="6313BCC9" w14:textId="77777777" w:rsidR="00034510" w:rsidRPr="00D66CBF" w:rsidRDefault="00034510" w:rsidP="00034510">
      <w:pPr>
        <w:jc w:val="left"/>
        <w:rPr>
          <w:rFonts w:ascii="LM Roman 10" w:hAnsi="LM Roman 10"/>
          <w:b/>
          <w:bCs/>
        </w:rPr>
      </w:pPr>
      <w:r w:rsidRPr="00D66CBF">
        <w:rPr>
          <w:rFonts w:ascii="LM Roman 10" w:hAnsi="LM Roman 10"/>
          <w:b/>
          <w:bCs/>
        </w:rPr>
        <w:t>Creación del front-end en Angular</w:t>
      </w:r>
    </w:p>
    <w:p w14:paraId="2CE98E71" w14:textId="073E5FD6" w:rsidR="00034510" w:rsidRPr="00D66CBF" w:rsidRDefault="00034510" w:rsidP="00034510">
      <w:pPr>
        <w:jc w:val="left"/>
        <w:rPr>
          <w:rFonts w:ascii="LM Roman 10" w:hAnsi="LM Roman 10"/>
          <w:lang w:val="es-ES"/>
        </w:rPr>
      </w:pPr>
      <w:r w:rsidRPr="00D66CBF">
        <w:rPr>
          <w:rFonts w:ascii="LM Roman 10" w:hAnsi="LM Roman 10"/>
          <w:lang w:val="es-ES"/>
        </w:rPr>
        <w:t>Se inicializó el proyecto Angular utilizando Angular CLI, definiendo una estructura clara y modular de carpetas:</w:t>
      </w:r>
    </w:p>
    <w:p w14:paraId="170A3E60" w14:textId="552D4D77" w:rsidR="00034510" w:rsidRPr="00D66CBF" w:rsidRDefault="00034510">
      <w:pPr>
        <w:numPr>
          <w:ilvl w:val="0"/>
          <w:numId w:val="8"/>
        </w:numPr>
        <w:jc w:val="left"/>
        <w:rPr>
          <w:rFonts w:ascii="LM Roman 10" w:hAnsi="LM Roman 10"/>
          <w:lang w:val="es-ES"/>
        </w:rPr>
      </w:pPr>
      <w:r w:rsidRPr="00D66CBF">
        <w:rPr>
          <w:rFonts w:ascii="LM Roman 10" w:hAnsi="LM Roman 10"/>
          <w:lang w:val="es-ES"/>
        </w:rPr>
        <w:t>components</w:t>
      </w:r>
      <w:r w:rsidR="003F0CE1" w:rsidRPr="00D66CBF">
        <w:rPr>
          <w:rFonts w:ascii="LM Roman 10" w:hAnsi="LM Roman 10"/>
          <w:lang w:val="es-ES"/>
        </w:rPr>
        <w:t>,</w:t>
      </w:r>
      <w:r w:rsidRPr="00D66CBF">
        <w:rPr>
          <w:rFonts w:ascii="LM Roman 10" w:hAnsi="LM Roman 10"/>
          <w:lang w:val="es-ES"/>
        </w:rPr>
        <w:t xml:space="preserve"> para los elementos reutilizables (formularios, listas, botones)</w:t>
      </w:r>
      <w:r w:rsidR="003F0CE1" w:rsidRPr="00D66CBF">
        <w:rPr>
          <w:rFonts w:ascii="LM Roman 10" w:hAnsi="LM Roman 10"/>
          <w:lang w:val="es-ES"/>
        </w:rPr>
        <w:t>,</w:t>
      </w:r>
    </w:p>
    <w:p w14:paraId="7F079AA0" w14:textId="21C08052" w:rsidR="00034510" w:rsidRPr="00D66CBF" w:rsidRDefault="00034510">
      <w:pPr>
        <w:numPr>
          <w:ilvl w:val="0"/>
          <w:numId w:val="8"/>
        </w:numPr>
        <w:jc w:val="left"/>
        <w:rPr>
          <w:rFonts w:ascii="LM Roman 10" w:hAnsi="LM Roman 10"/>
          <w:lang w:val="es-ES"/>
        </w:rPr>
      </w:pPr>
      <w:r w:rsidRPr="00D66CBF">
        <w:rPr>
          <w:rFonts w:ascii="LM Roman 10" w:hAnsi="LM Roman 10"/>
          <w:lang w:val="es-ES"/>
        </w:rPr>
        <w:t>services</w:t>
      </w:r>
      <w:r w:rsidR="003F0CE1" w:rsidRPr="00D66CBF">
        <w:rPr>
          <w:rFonts w:ascii="LM Roman 10" w:hAnsi="LM Roman 10"/>
          <w:lang w:val="es-ES"/>
        </w:rPr>
        <w:t>,</w:t>
      </w:r>
      <w:r w:rsidRPr="00D66CBF">
        <w:rPr>
          <w:rFonts w:ascii="LM Roman 10" w:hAnsi="LM Roman 10"/>
          <w:lang w:val="es-ES"/>
        </w:rPr>
        <w:t xml:space="preserve"> para las conexiones HTTP con el backend</w:t>
      </w:r>
      <w:r w:rsidR="003F0CE1" w:rsidRPr="00D66CBF">
        <w:rPr>
          <w:rFonts w:ascii="LM Roman 10" w:hAnsi="LM Roman 10"/>
          <w:lang w:val="es-ES"/>
        </w:rPr>
        <w:t>,</w:t>
      </w:r>
    </w:p>
    <w:p w14:paraId="61C3DD57" w14:textId="78F0586B" w:rsidR="00034510" w:rsidRPr="00D66CBF" w:rsidRDefault="00034510">
      <w:pPr>
        <w:numPr>
          <w:ilvl w:val="0"/>
          <w:numId w:val="8"/>
        </w:numPr>
        <w:jc w:val="left"/>
        <w:rPr>
          <w:rFonts w:ascii="LM Roman 10" w:hAnsi="LM Roman 10"/>
          <w:lang w:val="es-ES"/>
        </w:rPr>
      </w:pPr>
      <w:r w:rsidRPr="00D66CBF">
        <w:rPr>
          <w:rFonts w:ascii="LM Roman 10" w:hAnsi="LM Roman 10"/>
          <w:lang w:val="es-ES"/>
        </w:rPr>
        <w:lastRenderedPageBreak/>
        <w:t>models</w:t>
      </w:r>
      <w:r w:rsidR="003F0CE1" w:rsidRPr="00D66CBF">
        <w:rPr>
          <w:rFonts w:ascii="LM Roman 10" w:hAnsi="LM Roman 10"/>
          <w:lang w:val="es-ES"/>
        </w:rPr>
        <w:t>,</w:t>
      </w:r>
      <w:r w:rsidRPr="00D66CBF">
        <w:rPr>
          <w:rFonts w:ascii="LM Roman 10" w:hAnsi="LM Roman 10"/>
          <w:lang w:val="es-ES"/>
        </w:rPr>
        <w:t xml:space="preserve"> para las interfaces de datos (DTOs)</w:t>
      </w:r>
      <w:r w:rsidR="003F0CE1" w:rsidRPr="00D66CBF">
        <w:rPr>
          <w:rFonts w:ascii="LM Roman 10" w:hAnsi="LM Roman 10"/>
          <w:lang w:val="es-ES"/>
        </w:rPr>
        <w:t>,</w:t>
      </w:r>
    </w:p>
    <w:p w14:paraId="320F3E21" w14:textId="2D890DCF" w:rsidR="00034510" w:rsidRPr="00D66CBF" w:rsidRDefault="00034510">
      <w:pPr>
        <w:numPr>
          <w:ilvl w:val="0"/>
          <w:numId w:val="8"/>
        </w:numPr>
        <w:jc w:val="left"/>
        <w:rPr>
          <w:rFonts w:ascii="LM Roman 10" w:hAnsi="LM Roman 10"/>
          <w:lang w:val="es-ES"/>
        </w:rPr>
      </w:pPr>
      <w:r w:rsidRPr="00D66CBF">
        <w:rPr>
          <w:rFonts w:ascii="LM Roman 10" w:hAnsi="LM Roman 10"/>
          <w:lang w:val="es-ES"/>
        </w:rPr>
        <w:t>pages</w:t>
      </w:r>
      <w:r w:rsidR="003F0CE1" w:rsidRPr="00D66CBF">
        <w:rPr>
          <w:rFonts w:ascii="LM Roman 10" w:hAnsi="LM Roman 10"/>
          <w:lang w:val="es-ES"/>
        </w:rPr>
        <w:t>,</w:t>
      </w:r>
      <w:r w:rsidRPr="00D66CBF">
        <w:rPr>
          <w:rFonts w:ascii="LM Roman 10" w:hAnsi="LM Roman 10"/>
          <w:lang w:val="es-ES"/>
        </w:rPr>
        <w:t xml:space="preserve"> para las vistas principales del sistema (dashboard de reservas, gestión de TFGs, usuarios, etc.)</w:t>
      </w:r>
      <w:r w:rsidR="003F0CE1" w:rsidRPr="00D66CBF">
        <w:rPr>
          <w:rFonts w:ascii="LM Roman 10" w:hAnsi="LM Roman 10"/>
          <w:lang w:val="es-ES"/>
        </w:rPr>
        <w:t>.</w:t>
      </w:r>
    </w:p>
    <w:p w14:paraId="0DCF4492" w14:textId="77777777" w:rsidR="00034510" w:rsidRPr="00D66CBF" w:rsidRDefault="00034510" w:rsidP="007B5C6A">
      <w:pPr>
        <w:rPr>
          <w:rFonts w:ascii="LM Roman 10" w:hAnsi="LM Roman 10"/>
          <w:lang w:val="es-ES"/>
        </w:rPr>
      </w:pPr>
      <w:r w:rsidRPr="00D66CBF">
        <w:rPr>
          <w:rFonts w:ascii="LM Roman 10" w:hAnsi="LM Roman 10"/>
          <w:lang w:val="es-ES"/>
        </w:rPr>
        <w:t>También se configuraron las rutas principales mediante el módulo de enrutamiento de Angular (RouterModule) y se integraron servicios HTTP usando HttpClientModule.</w:t>
      </w:r>
    </w:p>
    <w:p w14:paraId="3DB7F23F" w14:textId="77777777" w:rsidR="00034510" w:rsidRPr="00D66CBF" w:rsidRDefault="00034510" w:rsidP="00AA66DB">
      <w:pPr>
        <w:jc w:val="left"/>
        <w:rPr>
          <w:rFonts w:ascii="LM Roman 10" w:hAnsi="LM Roman 10"/>
          <w:b/>
          <w:bCs/>
        </w:rPr>
      </w:pPr>
    </w:p>
    <w:p w14:paraId="49F4C49B" w14:textId="3B63489A" w:rsidR="00034510" w:rsidRPr="00D66CBF" w:rsidRDefault="00034510" w:rsidP="00034510">
      <w:pPr>
        <w:jc w:val="left"/>
        <w:rPr>
          <w:rFonts w:ascii="LM Roman 10" w:hAnsi="LM Roman 10"/>
          <w:b/>
          <w:bCs/>
          <w:lang w:val="es-ES"/>
        </w:rPr>
      </w:pPr>
      <w:r w:rsidRPr="00D66CBF">
        <w:rPr>
          <w:rFonts w:ascii="LM Roman 10" w:hAnsi="LM Roman 10"/>
          <w:b/>
          <w:bCs/>
          <w:lang w:val="es-ES"/>
        </w:rPr>
        <w:t>Desarrollo del cliente (formulario y vistas)</w:t>
      </w:r>
    </w:p>
    <w:p w14:paraId="6EEC6F6F" w14:textId="77777777" w:rsidR="00034510" w:rsidRPr="00D66CBF" w:rsidRDefault="00034510" w:rsidP="007B5C6A">
      <w:pPr>
        <w:rPr>
          <w:rFonts w:ascii="LM Roman 10" w:hAnsi="LM Roman 10"/>
          <w:lang w:val="es-ES"/>
        </w:rPr>
      </w:pPr>
      <w:r w:rsidRPr="00D66CBF">
        <w:rPr>
          <w:rFonts w:ascii="LM Roman 10" w:hAnsi="LM Roman 10"/>
          <w:lang w:val="es-ES"/>
        </w:rPr>
        <w:t>Se construyeron formularios dinámicos y validados para que los usuarios puedan crear y editar recursos como TFGs, usuarios, departamentos y reservas.</w:t>
      </w:r>
    </w:p>
    <w:p w14:paraId="4E274D78" w14:textId="6AE5048C" w:rsidR="00034510" w:rsidRPr="00D66CBF" w:rsidRDefault="00034510" w:rsidP="007B5C6A">
      <w:pPr>
        <w:rPr>
          <w:rFonts w:ascii="LM Roman 10" w:hAnsi="LM Roman 10"/>
          <w:lang w:val="es-ES"/>
        </w:rPr>
      </w:pPr>
      <w:r w:rsidRPr="00D66CBF">
        <w:rPr>
          <w:rFonts w:ascii="LM Roman 10" w:hAnsi="LM Roman 10"/>
          <w:lang w:val="es-ES"/>
        </w:rPr>
        <w:br/>
        <w:t>Características implementadas:</w:t>
      </w:r>
    </w:p>
    <w:p w14:paraId="54D3C24B" w14:textId="77777777" w:rsidR="00034510" w:rsidRPr="00D66CBF" w:rsidRDefault="00034510" w:rsidP="007B5C6A">
      <w:pPr>
        <w:numPr>
          <w:ilvl w:val="0"/>
          <w:numId w:val="9"/>
        </w:numPr>
        <w:rPr>
          <w:rFonts w:ascii="LM Roman 10" w:hAnsi="LM Roman 10"/>
          <w:lang w:val="es-ES"/>
        </w:rPr>
      </w:pPr>
      <w:r w:rsidRPr="00D66CBF">
        <w:rPr>
          <w:rFonts w:ascii="LM Roman 10" w:hAnsi="LM Roman 10"/>
          <w:lang w:val="es-ES"/>
        </w:rPr>
        <w:t>Validaciones en tiempo real (campos obligatorios, formatos, longitud mínima/máxima).</w:t>
      </w:r>
    </w:p>
    <w:p w14:paraId="5AD19EF2" w14:textId="77777777" w:rsidR="00034510" w:rsidRPr="00D66CBF" w:rsidRDefault="00034510" w:rsidP="007B5C6A">
      <w:pPr>
        <w:numPr>
          <w:ilvl w:val="0"/>
          <w:numId w:val="9"/>
        </w:numPr>
        <w:rPr>
          <w:rFonts w:ascii="LM Roman 10" w:hAnsi="LM Roman 10"/>
          <w:lang w:val="es-ES"/>
        </w:rPr>
      </w:pPr>
      <w:r w:rsidRPr="00D66CBF">
        <w:rPr>
          <w:rFonts w:ascii="LM Roman 10" w:hAnsi="LM Roman 10"/>
          <w:lang w:val="es-ES"/>
        </w:rPr>
        <w:t>Formularios reactivos con FormBuilder.</w:t>
      </w:r>
    </w:p>
    <w:p w14:paraId="36CB92BD" w14:textId="77777777" w:rsidR="00034510" w:rsidRPr="00D66CBF" w:rsidRDefault="00034510" w:rsidP="007B5C6A">
      <w:pPr>
        <w:numPr>
          <w:ilvl w:val="0"/>
          <w:numId w:val="9"/>
        </w:numPr>
        <w:rPr>
          <w:rFonts w:ascii="LM Roman 10" w:hAnsi="LM Roman 10"/>
          <w:lang w:val="es-ES"/>
        </w:rPr>
      </w:pPr>
      <w:r w:rsidRPr="00D66CBF">
        <w:rPr>
          <w:rFonts w:ascii="LM Roman 10" w:hAnsi="LM Roman 10"/>
          <w:lang w:val="es-ES"/>
        </w:rPr>
        <w:t>Mensajes de error claros y estilizados para mejorar la experiencia del usuario.</w:t>
      </w:r>
    </w:p>
    <w:p w14:paraId="3AC93AEC" w14:textId="77777777" w:rsidR="00034510" w:rsidRPr="00D66CBF" w:rsidRDefault="00034510" w:rsidP="007B5C6A">
      <w:pPr>
        <w:numPr>
          <w:ilvl w:val="0"/>
          <w:numId w:val="9"/>
        </w:numPr>
        <w:rPr>
          <w:rFonts w:ascii="LM Roman 10" w:hAnsi="LM Roman 10"/>
          <w:lang w:val="es-ES"/>
        </w:rPr>
      </w:pPr>
      <w:r w:rsidRPr="00D66CBF">
        <w:rPr>
          <w:rFonts w:ascii="LM Roman 10" w:hAnsi="LM Roman 10"/>
          <w:lang w:val="es-ES"/>
        </w:rPr>
        <w:t>Asociación dinámica de campos dependientes (por ejemplo, seleccionar una carrera actualiza los TFGs disponibles).</w:t>
      </w:r>
    </w:p>
    <w:p w14:paraId="45E71533" w14:textId="77777777" w:rsidR="008545B1" w:rsidRPr="00D66CBF" w:rsidRDefault="00034510" w:rsidP="007B5C6A">
      <w:pPr>
        <w:pStyle w:val="Prrafodelista"/>
        <w:numPr>
          <w:ilvl w:val="0"/>
          <w:numId w:val="9"/>
        </w:numPr>
        <w:rPr>
          <w:rFonts w:ascii="LM Roman 10" w:hAnsi="LM Roman 10"/>
          <w:b/>
          <w:bCs/>
          <w:lang w:val="es-ES"/>
        </w:rPr>
      </w:pPr>
      <w:r w:rsidRPr="00D66CBF">
        <w:rPr>
          <w:rFonts w:ascii="LM Roman 10" w:hAnsi="LM Roman 10"/>
          <w:lang w:val="es-ES"/>
        </w:rPr>
        <w:t>Formularios adaptados a cada rol: el alumno ve formularios distintos a los de un administrador.</w:t>
      </w:r>
    </w:p>
    <w:p w14:paraId="062928CC" w14:textId="77777777" w:rsidR="008545B1" w:rsidRPr="00D66CBF" w:rsidRDefault="008545B1" w:rsidP="008545B1">
      <w:pPr>
        <w:jc w:val="left"/>
        <w:rPr>
          <w:rFonts w:ascii="LM Roman 10" w:hAnsi="LM Roman 10"/>
          <w:b/>
          <w:bCs/>
          <w:lang w:val="es-ES"/>
        </w:rPr>
      </w:pPr>
    </w:p>
    <w:p w14:paraId="32E0F7D8" w14:textId="133D8C75" w:rsidR="008545B1" w:rsidRPr="00D66CBF" w:rsidRDefault="00034510" w:rsidP="008545B1">
      <w:pPr>
        <w:jc w:val="left"/>
        <w:rPr>
          <w:rFonts w:ascii="LM Roman 10" w:hAnsi="LM Roman 10"/>
          <w:b/>
          <w:bCs/>
          <w:lang w:val="es-ES"/>
        </w:rPr>
      </w:pPr>
      <w:r w:rsidRPr="00D66CBF">
        <w:rPr>
          <w:rFonts w:ascii="LM Roman 10" w:hAnsi="LM Roman 10"/>
          <w:b/>
          <w:bCs/>
          <w:lang w:val="es-ES"/>
        </w:rPr>
        <w:t xml:space="preserve">Desarrollo de vistas de búsqueda y filtros </w:t>
      </w:r>
    </w:p>
    <w:p w14:paraId="252E5475" w14:textId="108CE20B" w:rsidR="00034510" w:rsidRPr="00D66CBF" w:rsidRDefault="00034510" w:rsidP="008545B1">
      <w:pPr>
        <w:rPr>
          <w:rFonts w:ascii="LM Roman 10" w:hAnsi="LM Roman 10"/>
          <w:lang w:val="es-ES"/>
        </w:rPr>
      </w:pPr>
      <w:r w:rsidRPr="00D66CBF">
        <w:rPr>
          <w:rFonts w:ascii="LM Roman 10" w:hAnsi="LM Roman 10"/>
          <w:lang w:val="es-ES"/>
        </w:rPr>
        <w:t>Se crearon vistas que permiten listar los elementos principales del sistema (TFGs, usuarios, reservas, departamentos), acompañadas de filtros dinámicos.</w:t>
      </w:r>
      <w:r w:rsidRPr="00D66CBF">
        <w:rPr>
          <w:rFonts w:ascii="LM Roman 10" w:hAnsi="LM Roman 10"/>
          <w:lang w:val="es-ES"/>
        </w:rPr>
        <w:br/>
        <w:t>Funcionalidades incluidas:</w:t>
      </w:r>
    </w:p>
    <w:p w14:paraId="7D6AD050" w14:textId="77777777" w:rsidR="00034510" w:rsidRPr="00D66CBF" w:rsidRDefault="00034510">
      <w:pPr>
        <w:numPr>
          <w:ilvl w:val="0"/>
          <w:numId w:val="10"/>
        </w:numPr>
        <w:jc w:val="left"/>
        <w:rPr>
          <w:rFonts w:ascii="LM Roman 10" w:hAnsi="LM Roman 10"/>
          <w:lang w:val="es-ES"/>
        </w:rPr>
      </w:pPr>
      <w:r w:rsidRPr="00D66CBF">
        <w:rPr>
          <w:rFonts w:ascii="LM Roman 10" w:hAnsi="LM Roman 10"/>
          <w:lang w:val="es-ES"/>
        </w:rPr>
        <w:t>Filtrado por campos como estado, nombre, carrera, departamento.</w:t>
      </w:r>
    </w:p>
    <w:p w14:paraId="7E1C5FB4" w14:textId="77777777" w:rsidR="00034510" w:rsidRPr="00D66CBF" w:rsidRDefault="00034510">
      <w:pPr>
        <w:numPr>
          <w:ilvl w:val="0"/>
          <w:numId w:val="10"/>
        </w:numPr>
        <w:jc w:val="left"/>
        <w:rPr>
          <w:rFonts w:ascii="LM Roman 10" w:hAnsi="LM Roman 10"/>
          <w:lang w:val="es-ES"/>
        </w:rPr>
      </w:pPr>
      <w:r w:rsidRPr="00D66CBF">
        <w:rPr>
          <w:rFonts w:ascii="LM Roman 10" w:hAnsi="LM Roman 10"/>
          <w:lang w:val="es-ES"/>
        </w:rPr>
        <w:t>Conexión directa con la API mediante servicios (UserService, TfgService, etc.), asegurando que los datos mostrados estén sincronizados con la base de datos en tiempo real.</w:t>
      </w:r>
    </w:p>
    <w:p w14:paraId="4FC6A1F7" w14:textId="77777777" w:rsidR="00034510" w:rsidRPr="00D66CBF" w:rsidRDefault="00034510" w:rsidP="00034510">
      <w:pPr>
        <w:jc w:val="left"/>
        <w:rPr>
          <w:rFonts w:ascii="LM Roman 10" w:hAnsi="LM Roman 10"/>
          <w:lang w:val="es-ES"/>
        </w:rPr>
      </w:pPr>
    </w:p>
    <w:p w14:paraId="7B18F062" w14:textId="77777777" w:rsidR="00034510" w:rsidRPr="00D66CBF" w:rsidRDefault="00034510" w:rsidP="00034510">
      <w:pPr>
        <w:jc w:val="left"/>
        <w:rPr>
          <w:rFonts w:ascii="LM Roman 10" w:hAnsi="LM Roman 10"/>
          <w:b/>
          <w:bCs/>
        </w:rPr>
      </w:pPr>
      <w:r w:rsidRPr="00D66CBF">
        <w:rPr>
          <w:rFonts w:ascii="LM Roman 10" w:hAnsi="LM Roman 10"/>
          <w:b/>
          <w:bCs/>
        </w:rPr>
        <w:t>Entregables:</w:t>
      </w:r>
    </w:p>
    <w:p w14:paraId="4BCB0B11" w14:textId="5809629C" w:rsidR="00034510" w:rsidRPr="00D66CBF" w:rsidRDefault="00034510" w:rsidP="00034510">
      <w:pPr>
        <w:jc w:val="left"/>
        <w:rPr>
          <w:rFonts w:ascii="LM Roman 10" w:hAnsi="LM Roman 10"/>
          <w:b/>
          <w:bCs/>
        </w:rPr>
      </w:pPr>
      <w:r w:rsidRPr="00D66CBF">
        <w:rPr>
          <w:rFonts w:ascii="LM Roman 10" w:hAnsi="LM Roman 10"/>
          <w:b/>
          <w:bCs/>
          <w:lang w:val="es-ES"/>
        </w:rPr>
        <w:t>Componentes funcionales de Angular conectados al backend</w:t>
      </w:r>
    </w:p>
    <w:p w14:paraId="47746637" w14:textId="77777777" w:rsidR="00034510" w:rsidRPr="00D66CBF" w:rsidRDefault="00034510" w:rsidP="008545B1">
      <w:pPr>
        <w:rPr>
          <w:rFonts w:ascii="LM Roman 10" w:hAnsi="LM Roman 10"/>
          <w:lang w:val="es-ES"/>
        </w:rPr>
      </w:pPr>
      <w:r w:rsidRPr="00D66CBF">
        <w:rPr>
          <w:rFonts w:ascii="LM Roman 10" w:hAnsi="LM Roman 10"/>
          <w:lang w:val="es-ES"/>
        </w:rPr>
        <w:t>Se entregaron los primeros componentes funcionales conectados a los endpoints REST. Estos componentes permiten a los usuarios visualizar y gestionar información almacenada en la base de datos. Además, se implementó el sistema de carga de datos asincrónica (observables con RxJS).</w:t>
      </w:r>
    </w:p>
    <w:p w14:paraId="57821A0E" w14:textId="2C46FE35" w:rsidR="00034510" w:rsidRPr="00D66CBF" w:rsidRDefault="00034510" w:rsidP="00034510">
      <w:pPr>
        <w:jc w:val="left"/>
        <w:rPr>
          <w:rFonts w:ascii="LM Roman 10" w:hAnsi="LM Roman 10"/>
          <w:b/>
          <w:bCs/>
          <w:lang w:val="es-ES"/>
        </w:rPr>
      </w:pPr>
      <w:r w:rsidRPr="00D66CBF">
        <w:rPr>
          <w:rFonts w:ascii="LM Roman 10" w:hAnsi="LM Roman 10"/>
          <w:b/>
          <w:bCs/>
          <w:lang w:val="es-ES"/>
        </w:rPr>
        <w:t>Formularios con validaciones</w:t>
      </w:r>
    </w:p>
    <w:p w14:paraId="352E6F44" w14:textId="77777777" w:rsidR="00034510" w:rsidRPr="00D66CBF" w:rsidRDefault="00034510" w:rsidP="008545B1">
      <w:pPr>
        <w:rPr>
          <w:rFonts w:ascii="LM Roman 10" w:hAnsi="LM Roman 10"/>
          <w:lang w:val="es-ES"/>
        </w:rPr>
      </w:pPr>
      <w:r w:rsidRPr="00D66CBF">
        <w:rPr>
          <w:rFonts w:ascii="LM Roman 10" w:hAnsi="LM Roman 10"/>
          <w:lang w:val="es-ES"/>
        </w:rPr>
        <w:t xml:space="preserve">Todos los formularios críticos fueron validados tanto en frontend como en backend. Esto garantiza que los datos introducidos cumplen con los requisitos del </w:t>
      </w:r>
      <w:r w:rsidRPr="00D66CBF">
        <w:rPr>
          <w:rFonts w:ascii="LM Roman 10" w:hAnsi="LM Roman 10"/>
          <w:lang w:val="es-ES"/>
        </w:rPr>
        <w:lastRenderedPageBreak/>
        <w:t>modelo de datos, y mejora la usabilidad al informar al usuario de forma clara sobre cualquier error.</w:t>
      </w:r>
    </w:p>
    <w:p w14:paraId="516F57EC" w14:textId="55A5C9BC" w:rsidR="00034510" w:rsidRPr="00D66CBF" w:rsidRDefault="00034510" w:rsidP="00034510">
      <w:pPr>
        <w:jc w:val="left"/>
        <w:rPr>
          <w:rFonts w:ascii="LM Roman 10" w:hAnsi="LM Roman 10"/>
          <w:b/>
          <w:bCs/>
          <w:lang w:val="es-ES"/>
        </w:rPr>
      </w:pPr>
      <w:r w:rsidRPr="00D66CBF">
        <w:rPr>
          <w:rFonts w:ascii="LM Roman 10" w:hAnsi="LM Roman 10"/>
          <w:b/>
          <w:bCs/>
          <w:lang w:val="es-ES"/>
        </w:rPr>
        <w:t>Páginas de búsqueda con filtros activos</w:t>
      </w:r>
    </w:p>
    <w:p w14:paraId="1A2AAC41" w14:textId="77777777" w:rsidR="00275FD8" w:rsidRDefault="00034510" w:rsidP="00275FD8">
      <w:pPr>
        <w:rPr>
          <w:rFonts w:ascii="LM Roman 10" w:hAnsi="LM Roman 10"/>
        </w:rPr>
      </w:pPr>
      <w:r w:rsidRPr="00D66CBF">
        <w:rPr>
          <w:rFonts w:ascii="LM Roman 10" w:hAnsi="LM Roman 10"/>
          <w:lang w:val="es-ES"/>
        </w:rPr>
        <w:t>Las páginas de listado de TFGs, usuarios o reservas incluyen herramientas completas para buscar, filtrar y ordenar los resultados, lo que facilita una navegación eficiente y rápida por el sistema. Estas vistas están diseñadas para ser reutilizadas y adaptables, según el tipo de entidad que se esté gestionando.</w:t>
      </w:r>
    </w:p>
    <w:p w14:paraId="2985857E" w14:textId="77777777" w:rsidR="00275FD8" w:rsidRDefault="00275FD8" w:rsidP="00275FD8">
      <w:pPr>
        <w:rPr>
          <w:rFonts w:ascii="LM Roman 10" w:hAnsi="LM Roman 10"/>
        </w:rPr>
      </w:pPr>
    </w:p>
    <w:p w14:paraId="5BE72310" w14:textId="721EFAB9" w:rsidR="00E40EF8" w:rsidRPr="00D66CBF" w:rsidRDefault="00A021A1" w:rsidP="00275FD8">
      <w:pPr>
        <w:pStyle w:val="Ttulo4"/>
      </w:pPr>
      <w:r w:rsidRPr="00D66CBF">
        <w:t>Sprint 5: Estilo, adaptación, pruebas y documentación</w:t>
      </w:r>
    </w:p>
    <w:p w14:paraId="4D3902CA" w14:textId="07FF11AC" w:rsidR="00E40EF8" w:rsidRPr="00D66CBF" w:rsidRDefault="00E40EF8" w:rsidP="00CB7FC2">
      <w:pPr>
        <w:rPr>
          <w:rFonts w:ascii="LM Roman 10" w:hAnsi="LM Roman 10"/>
          <w:lang w:val="es-ES"/>
        </w:rPr>
      </w:pPr>
      <w:r w:rsidRPr="00D66CBF">
        <w:rPr>
          <w:rFonts w:ascii="LM Roman 10" w:hAnsi="LM Roman 10"/>
          <w:b/>
          <w:bCs/>
          <w:lang w:val="es-ES"/>
        </w:rPr>
        <w:t>Objetivo:</w:t>
      </w:r>
      <w:r w:rsidRPr="00D66CBF">
        <w:rPr>
          <w:rFonts w:ascii="LM Roman 10" w:hAnsi="LM Roman 10"/>
          <w:lang w:val="es-ES"/>
        </w:rPr>
        <w:t xml:space="preserve"> </w:t>
      </w:r>
    </w:p>
    <w:p w14:paraId="725ACF67" w14:textId="57B62481" w:rsidR="00CB7FC2" w:rsidRPr="00D66CBF" w:rsidRDefault="00CB7FC2" w:rsidP="00A021A1">
      <w:pPr>
        <w:rPr>
          <w:rFonts w:ascii="LM Roman 10" w:hAnsi="LM Roman 10"/>
        </w:rPr>
      </w:pPr>
      <w:r w:rsidRPr="00D66CBF">
        <w:rPr>
          <w:rFonts w:ascii="LM Roman 10" w:hAnsi="LM Roman 10"/>
        </w:rPr>
        <w:t>Finalizar la capa visual de la aplicación asegurando una experiencia de usuario cuidada, accesible y funcional en distintos dispositivos. Este sprint también se centró en verificar la estabilidad del sistema a través de pruebas exhaustivas y en generar la documentación necesaria para su uso, instalación y entrega final.</w:t>
      </w:r>
    </w:p>
    <w:p w14:paraId="4D552F46" w14:textId="77777777" w:rsidR="00CB7FC2" w:rsidRPr="00D66CBF" w:rsidRDefault="00CB7FC2" w:rsidP="00E40EF8">
      <w:pPr>
        <w:ind w:left="720"/>
        <w:rPr>
          <w:rFonts w:ascii="LM Roman 10" w:hAnsi="LM Roman 10"/>
          <w:lang w:val="es-ES"/>
        </w:rPr>
      </w:pPr>
    </w:p>
    <w:p w14:paraId="7585FD19" w14:textId="3B2DD7D3" w:rsidR="00CB7FC2" w:rsidRPr="00D66CBF" w:rsidRDefault="00E40EF8" w:rsidP="00CB7FC2">
      <w:pPr>
        <w:rPr>
          <w:rFonts w:ascii="LM Roman 10" w:hAnsi="LM Roman 10"/>
          <w:b/>
          <w:bCs/>
          <w:lang w:val="es-ES"/>
        </w:rPr>
      </w:pPr>
      <w:r w:rsidRPr="00D66CBF">
        <w:rPr>
          <w:rFonts w:ascii="LM Roman 10" w:hAnsi="LM Roman 10"/>
          <w:b/>
          <w:bCs/>
          <w:lang w:val="es-ES"/>
        </w:rPr>
        <w:t>Tareas:</w:t>
      </w:r>
      <w:r w:rsidRPr="00D66CBF">
        <w:rPr>
          <w:rFonts w:ascii="LM Roman 10" w:hAnsi="LM Roman 10"/>
          <w:lang w:val="es-ES"/>
        </w:rPr>
        <w:br/>
      </w:r>
      <w:r w:rsidR="00CB7FC2" w:rsidRPr="00D66CBF">
        <w:rPr>
          <w:rFonts w:ascii="LM Roman 10" w:hAnsi="LM Roman 10"/>
          <w:b/>
          <w:bCs/>
          <w:lang w:val="es-ES"/>
        </w:rPr>
        <w:t>Desarrollo del cliente: estilos de la aplicación</w:t>
      </w:r>
    </w:p>
    <w:p w14:paraId="304BA8BC" w14:textId="221077FC" w:rsidR="00CB7FC2" w:rsidRPr="00D66CBF" w:rsidRDefault="00CB7FC2" w:rsidP="00CB7FC2">
      <w:pPr>
        <w:rPr>
          <w:rFonts w:ascii="LM Roman 10" w:hAnsi="LM Roman 10"/>
          <w:lang w:val="es-ES"/>
        </w:rPr>
      </w:pPr>
      <w:r w:rsidRPr="00D66CBF">
        <w:rPr>
          <w:rFonts w:ascii="LM Roman 10" w:hAnsi="LM Roman 10"/>
          <w:lang w:val="es-ES"/>
        </w:rPr>
        <w:t>En esta tarea se trabajó en la presentación estética y la coherencia visual del sistema.</w:t>
      </w:r>
      <w:r w:rsidRPr="00D66CBF">
        <w:rPr>
          <w:rFonts w:ascii="LM Roman 10" w:hAnsi="LM Roman 10"/>
          <w:lang w:val="es-ES"/>
        </w:rPr>
        <w:br/>
        <w:t>Acciones realizadas:</w:t>
      </w:r>
    </w:p>
    <w:p w14:paraId="6195097D" w14:textId="77777777" w:rsidR="00CB7FC2" w:rsidRPr="00D66CBF" w:rsidRDefault="00CB7FC2">
      <w:pPr>
        <w:numPr>
          <w:ilvl w:val="0"/>
          <w:numId w:val="11"/>
        </w:numPr>
        <w:rPr>
          <w:rFonts w:ascii="LM Roman 10" w:hAnsi="LM Roman 10"/>
          <w:lang w:val="es-ES"/>
        </w:rPr>
      </w:pPr>
      <w:r w:rsidRPr="00D66CBF">
        <w:rPr>
          <w:rFonts w:ascii="LM Roman 10" w:hAnsi="LM Roman 10"/>
          <w:lang w:val="es-ES"/>
        </w:rPr>
        <w:t>Definición de una paleta de colores corporativa consistente con el entorno académico.</w:t>
      </w:r>
    </w:p>
    <w:p w14:paraId="2D99EE68" w14:textId="77777777" w:rsidR="00CB7FC2" w:rsidRPr="00D66CBF" w:rsidRDefault="00CB7FC2">
      <w:pPr>
        <w:numPr>
          <w:ilvl w:val="0"/>
          <w:numId w:val="11"/>
        </w:numPr>
        <w:rPr>
          <w:rFonts w:ascii="LM Roman 10" w:hAnsi="LM Roman 10"/>
          <w:lang w:val="es-ES"/>
        </w:rPr>
      </w:pPr>
      <w:r w:rsidRPr="00D66CBF">
        <w:rPr>
          <w:rFonts w:ascii="LM Roman 10" w:hAnsi="LM Roman 10"/>
          <w:lang w:val="es-ES"/>
        </w:rPr>
        <w:t>Aplicación de estilos CSS y SCSS personalizados para botones, formularios, menús y tablas.</w:t>
      </w:r>
    </w:p>
    <w:p w14:paraId="055BD823" w14:textId="77777777" w:rsidR="00CB7FC2" w:rsidRPr="00D66CBF" w:rsidRDefault="00CB7FC2">
      <w:pPr>
        <w:numPr>
          <w:ilvl w:val="0"/>
          <w:numId w:val="11"/>
        </w:numPr>
        <w:rPr>
          <w:rFonts w:ascii="LM Roman 10" w:hAnsi="LM Roman 10"/>
          <w:lang w:val="es-ES"/>
        </w:rPr>
      </w:pPr>
      <w:r w:rsidRPr="00D66CBF">
        <w:rPr>
          <w:rFonts w:ascii="LM Roman 10" w:hAnsi="LM Roman 10"/>
          <w:lang w:val="es-ES"/>
        </w:rPr>
        <w:t>Incorporación de íconos y tipografías que mejoran la usabilidad.</w:t>
      </w:r>
    </w:p>
    <w:p w14:paraId="2F7F6DB7" w14:textId="77777777" w:rsidR="00CB7FC2" w:rsidRPr="00D66CBF" w:rsidRDefault="00CB7FC2">
      <w:pPr>
        <w:numPr>
          <w:ilvl w:val="0"/>
          <w:numId w:val="11"/>
        </w:numPr>
        <w:rPr>
          <w:rFonts w:ascii="LM Roman 10" w:hAnsi="LM Roman 10"/>
          <w:lang w:val="es-ES"/>
        </w:rPr>
      </w:pPr>
      <w:r w:rsidRPr="00D66CBF">
        <w:rPr>
          <w:rFonts w:ascii="LM Roman 10" w:hAnsi="LM Roman 10"/>
          <w:lang w:val="es-ES"/>
        </w:rPr>
        <w:t>Mejora de la jerarquía visual de las vistas para facilitar la lectura y la navegación.</w:t>
      </w:r>
    </w:p>
    <w:p w14:paraId="46A0C565" w14:textId="77777777" w:rsidR="00CB7FC2" w:rsidRPr="00D66CBF" w:rsidRDefault="00CB7FC2">
      <w:pPr>
        <w:numPr>
          <w:ilvl w:val="0"/>
          <w:numId w:val="11"/>
        </w:numPr>
        <w:rPr>
          <w:rFonts w:ascii="LM Roman 10" w:hAnsi="LM Roman 10"/>
          <w:lang w:val="es-ES"/>
        </w:rPr>
      </w:pPr>
      <w:r w:rsidRPr="00D66CBF">
        <w:rPr>
          <w:rFonts w:ascii="LM Roman 10" w:hAnsi="LM Roman 10"/>
          <w:lang w:val="es-ES"/>
        </w:rPr>
        <w:t>Uso de Angular Material y clases personalizadas para mantener uniformidad.</w:t>
      </w:r>
    </w:p>
    <w:p w14:paraId="25C5365B" w14:textId="77777777" w:rsidR="00CB7FC2" w:rsidRPr="00D66CBF" w:rsidRDefault="00CB7FC2" w:rsidP="00CB7FC2">
      <w:pPr>
        <w:rPr>
          <w:rFonts w:ascii="LM Roman 10" w:hAnsi="LM Roman 10"/>
          <w:lang w:val="es-ES"/>
        </w:rPr>
      </w:pPr>
      <w:r w:rsidRPr="00D66CBF">
        <w:rPr>
          <w:rFonts w:ascii="LM Roman 10" w:hAnsi="LM Roman 10"/>
          <w:lang w:val="es-ES"/>
        </w:rPr>
        <w:t>El objetivo fue lograr una interfaz profesional, clara y visualmente agradable, sin sobrecargar al usuario con elementos innecesarios.</w:t>
      </w:r>
    </w:p>
    <w:p w14:paraId="6B6A8C8E" w14:textId="77777777" w:rsidR="00CB7FC2" w:rsidRPr="00D66CBF" w:rsidRDefault="00CB7FC2" w:rsidP="00CB7FC2">
      <w:pPr>
        <w:rPr>
          <w:rFonts w:ascii="LM Roman 10" w:hAnsi="LM Roman 10"/>
          <w:lang w:val="es-ES"/>
        </w:rPr>
      </w:pPr>
    </w:p>
    <w:p w14:paraId="567CC10F" w14:textId="19C310DC" w:rsidR="00CB7FC2" w:rsidRPr="00D66CBF" w:rsidRDefault="00CB7FC2" w:rsidP="00CB7FC2">
      <w:pPr>
        <w:rPr>
          <w:rFonts w:ascii="LM Roman 10" w:hAnsi="LM Roman 10"/>
          <w:lang w:val="es-ES"/>
        </w:rPr>
      </w:pPr>
      <w:r w:rsidRPr="00D66CBF">
        <w:rPr>
          <w:rFonts w:ascii="LM Roman 10" w:hAnsi="LM Roman 10"/>
          <w:b/>
          <w:bCs/>
          <w:lang w:val="es-ES"/>
        </w:rPr>
        <w:t xml:space="preserve">Diseño adaptativo (responsive) </w:t>
      </w:r>
    </w:p>
    <w:p w14:paraId="18ED9A36" w14:textId="77777777" w:rsidR="00325AF3" w:rsidRPr="00D66CBF" w:rsidRDefault="00CB7FC2" w:rsidP="00CB7FC2">
      <w:pPr>
        <w:rPr>
          <w:rFonts w:ascii="LM Roman 10" w:hAnsi="LM Roman 10"/>
          <w:lang w:val="es-ES"/>
        </w:rPr>
      </w:pPr>
      <w:r w:rsidRPr="00D66CBF">
        <w:rPr>
          <w:rFonts w:ascii="LM Roman 10" w:hAnsi="LM Roman 10"/>
          <w:lang w:val="es-ES"/>
        </w:rPr>
        <w:t>Se adaptó toda la interfaz para que funcione correctamente en distintos dispositivos: ordenadores, tablets y móviles.</w:t>
      </w:r>
    </w:p>
    <w:p w14:paraId="0B073099" w14:textId="58EA01A6" w:rsidR="00CB7FC2" w:rsidRPr="00D66CBF" w:rsidRDefault="00CB7FC2" w:rsidP="00CB7FC2">
      <w:pPr>
        <w:rPr>
          <w:rFonts w:ascii="LM Roman 10" w:hAnsi="LM Roman 10"/>
          <w:lang w:val="es-ES"/>
        </w:rPr>
      </w:pPr>
      <w:r w:rsidRPr="00D66CBF">
        <w:rPr>
          <w:rFonts w:ascii="LM Roman 10" w:hAnsi="LM Roman 10"/>
          <w:lang w:val="es-ES"/>
        </w:rPr>
        <w:t>Técnicas utilizadas:</w:t>
      </w:r>
    </w:p>
    <w:p w14:paraId="2DE01063" w14:textId="77777777" w:rsidR="00CB7FC2" w:rsidRPr="00D66CBF" w:rsidRDefault="00CB7FC2">
      <w:pPr>
        <w:numPr>
          <w:ilvl w:val="0"/>
          <w:numId w:val="12"/>
        </w:numPr>
        <w:rPr>
          <w:rFonts w:ascii="LM Roman 10" w:hAnsi="LM Roman 10"/>
          <w:lang w:val="es-ES"/>
        </w:rPr>
      </w:pPr>
      <w:r w:rsidRPr="00D66CBF">
        <w:rPr>
          <w:rFonts w:ascii="LM Roman 10" w:hAnsi="LM Roman 10"/>
          <w:lang w:val="es-ES"/>
        </w:rPr>
        <w:t>Uso de Flex Layout, Grid y Media Queries para adaptar el contenido a distintos tamaños de pantalla.</w:t>
      </w:r>
    </w:p>
    <w:p w14:paraId="07E15F4A" w14:textId="77777777" w:rsidR="00CB7FC2" w:rsidRPr="00D66CBF" w:rsidRDefault="00CB7FC2">
      <w:pPr>
        <w:numPr>
          <w:ilvl w:val="0"/>
          <w:numId w:val="12"/>
        </w:numPr>
        <w:rPr>
          <w:rFonts w:ascii="LM Roman 10" w:hAnsi="LM Roman 10"/>
          <w:lang w:val="es-ES"/>
        </w:rPr>
      </w:pPr>
      <w:r w:rsidRPr="00D66CBF">
        <w:rPr>
          <w:rFonts w:ascii="LM Roman 10" w:hAnsi="LM Roman 10"/>
          <w:lang w:val="es-ES"/>
        </w:rPr>
        <w:t>Comprobación del comportamiento de los componentes en resoluciones pequeñas, reorganizando elementos cuando era necesario.</w:t>
      </w:r>
    </w:p>
    <w:p w14:paraId="6C114BA2" w14:textId="77777777" w:rsidR="00CB7FC2" w:rsidRPr="00D66CBF" w:rsidRDefault="00CB7FC2">
      <w:pPr>
        <w:numPr>
          <w:ilvl w:val="0"/>
          <w:numId w:val="12"/>
        </w:numPr>
        <w:rPr>
          <w:rFonts w:ascii="LM Roman 10" w:hAnsi="LM Roman 10"/>
          <w:lang w:val="es-ES"/>
        </w:rPr>
      </w:pPr>
      <w:r w:rsidRPr="00D66CBF">
        <w:rPr>
          <w:rFonts w:ascii="LM Roman 10" w:hAnsi="LM Roman 10"/>
          <w:lang w:val="es-ES"/>
        </w:rPr>
        <w:t>Optimización de menús, formularios y botones para pantallas táctiles.</w:t>
      </w:r>
    </w:p>
    <w:p w14:paraId="6E8F7711" w14:textId="77777777" w:rsidR="00CB7FC2" w:rsidRPr="00D66CBF" w:rsidRDefault="00CB7FC2">
      <w:pPr>
        <w:numPr>
          <w:ilvl w:val="0"/>
          <w:numId w:val="12"/>
        </w:numPr>
        <w:rPr>
          <w:rFonts w:ascii="LM Roman 10" w:hAnsi="LM Roman 10"/>
          <w:lang w:val="es-ES"/>
        </w:rPr>
      </w:pPr>
      <w:r w:rsidRPr="00D66CBF">
        <w:rPr>
          <w:rFonts w:ascii="LM Roman 10" w:hAnsi="LM Roman 10"/>
          <w:lang w:val="es-ES"/>
        </w:rPr>
        <w:lastRenderedPageBreak/>
        <w:t>Simplificación de vistas en modo móvil para mejorar el rendimiento y la legibilidad.</w:t>
      </w:r>
    </w:p>
    <w:p w14:paraId="10D7B2B3" w14:textId="77777777" w:rsidR="00CB7FC2" w:rsidRPr="00D66CBF" w:rsidRDefault="00CB7FC2" w:rsidP="00CB7FC2">
      <w:pPr>
        <w:rPr>
          <w:rFonts w:ascii="LM Roman 10" w:hAnsi="LM Roman 10"/>
          <w:lang w:val="es-ES"/>
        </w:rPr>
      </w:pPr>
      <w:r w:rsidRPr="00D66CBF">
        <w:rPr>
          <w:rFonts w:ascii="LM Roman 10" w:hAnsi="LM Roman 10"/>
          <w:lang w:val="es-ES"/>
        </w:rPr>
        <w:t>Gracias a estas mejoras, TFGInfo puede utilizarse desde casa, en la universidad o desde dispositivos móviles, lo que mejora la accesibilidad para todos los perfiles de usuario.</w:t>
      </w:r>
    </w:p>
    <w:p w14:paraId="56590F76" w14:textId="77777777" w:rsidR="00CB7FC2" w:rsidRPr="00D66CBF" w:rsidRDefault="00CB7FC2" w:rsidP="00CB7FC2">
      <w:pPr>
        <w:rPr>
          <w:rFonts w:ascii="LM Roman 10" w:hAnsi="LM Roman 10"/>
          <w:lang w:val="es-ES"/>
        </w:rPr>
      </w:pPr>
    </w:p>
    <w:p w14:paraId="3F1A3C64" w14:textId="5C6F3D2C" w:rsidR="00CB7FC2" w:rsidRPr="00D66CBF" w:rsidRDefault="00CB7FC2" w:rsidP="00CB7FC2">
      <w:pPr>
        <w:rPr>
          <w:rFonts w:ascii="LM Roman 10" w:hAnsi="LM Roman 10"/>
          <w:lang w:val="es-ES"/>
        </w:rPr>
      </w:pPr>
      <w:r w:rsidRPr="00D66CBF">
        <w:rPr>
          <w:rFonts w:ascii="LM Roman 10" w:hAnsi="LM Roman 10"/>
          <w:b/>
          <w:bCs/>
          <w:lang w:val="es-ES"/>
        </w:rPr>
        <w:t>Redactar la documentación final del proyecto</w:t>
      </w:r>
      <w:r w:rsidRPr="00D66CBF">
        <w:rPr>
          <w:rFonts w:ascii="LM Roman 10" w:hAnsi="LM Roman 10"/>
          <w:lang w:val="es-ES"/>
        </w:rPr>
        <w:t>:</w:t>
      </w:r>
    </w:p>
    <w:p w14:paraId="6C8B8C96" w14:textId="77777777" w:rsidR="00CB7FC2" w:rsidRPr="00D66CBF" w:rsidRDefault="00CB7FC2" w:rsidP="00A021A1">
      <w:pPr>
        <w:rPr>
          <w:rFonts w:ascii="LM Roman 10" w:hAnsi="LM Roman 10"/>
          <w:lang w:val="es-ES"/>
        </w:rPr>
      </w:pPr>
      <w:r w:rsidRPr="00D66CBF">
        <w:rPr>
          <w:rFonts w:ascii="LM Roman 10" w:hAnsi="LM Roman 10"/>
          <w:lang w:val="es-ES"/>
        </w:rPr>
        <w:t>Manual de usuario: describe cómo usar la aplicación según el rol (navegación, creación de recursos, gestión de TFGs, etc.).</w:t>
      </w:r>
    </w:p>
    <w:p w14:paraId="409D428A" w14:textId="77777777" w:rsidR="00CB7FC2" w:rsidRPr="00D66CBF" w:rsidRDefault="00CB7FC2" w:rsidP="00A021A1">
      <w:pPr>
        <w:rPr>
          <w:rFonts w:ascii="LM Roman 10" w:hAnsi="LM Roman 10"/>
          <w:lang w:val="es-ES"/>
        </w:rPr>
      </w:pPr>
      <w:r w:rsidRPr="00D66CBF">
        <w:rPr>
          <w:rFonts w:ascii="LM Roman 10" w:hAnsi="LM Roman 10"/>
          <w:lang w:val="es-ES"/>
        </w:rPr>
        <w:t>Manual de instalación: explica paso a paso cómo clonar el repositorio, configurar la base de datos, lanzar el backend y arrancar el frontend localmente. Incluye requisitos técnicos, comandos y posibles errores comunes.</w:t>
      </w:r>
    </w:p>
    <w:p w14:paraId="556A16F6" w14:textId="6028F1A3" w:rsidR="00527E5E" w:rsidRPr="00D66CBF" w:rsidRDefault="00527E5E" w:rsidP="00A021A1">
      <w:pPr>
        <w:rPr>
          <w:rFonts w:ascii="LM Roman 10" w:hAnsi="LM Roman 10"/>
        </w:rPr>
      </w:pPr>
    </w:p>
    <w:p w14:paraId="5491054D" w14:textId="77777777" w:rsidR="00EC3A92" w:rsidRPr="00D66CBF" w:rsidRDefault="00EC3A92">
      <w:pPr>
        <w:jc w:val="left"/>
        <w:rPr>
          <w:rFonts w:ascii="LM Roman 10" w:hAnsi="LM Roman 10"/>
          <w:b/>
          <w:bCs/>
          <w:lang w:val="es-ES"/>
        </w:rPr>
      </w:pPr>
      <w:r w:rsidRPr="00D66CBF">
        <w:rPr>
          <w:rFonts w:ascii="LM Roman 10" w:hAnsi="LM Roman 10"/>
          <w:b/>
          <w:bCs/>
          <w:lang w:val="es-ES"/>
        </w:rPr>
        <w:t>Entregables:</w:t>
      </w:r>
    </w:p>
    <w:p w14:paraId="65E725BB" w14:textId="77777777" w:rsidR="00EC3A92" w:rsidRPr="00D66CBF" w:rsidRDefault="00EC3A92" w:rsidP="00EC3A92">
      <w:pPr>
        <w:jc w:val="left"/>
        <w:rPr>
          <w:rFonts w:ascii="LM Roman 10" w:hAnsi="LM Roman 10"/>
          <w:b/>
          <w:bCs/>
          <w:lang w:val="es-ES"/>
        </w:rPr>
      </w:pPr>
      <w:r w:rsidRPr="00D66CBF">
        <w:rPr>
          <w:rFonts w:ascii="LM Roman 10" w:hAnsi="LM Roman 10"/>
          <w:b/>
          <w:bCs/>
          <w:lang w:val="es-ES"/>
        </w:rPr>
        <w:t>Interfaz visualmente cuidada y responsive</w:t>
      </w:r>
    </w:p>
    <w:p w14:paraId="6F9F5E1B" w14:textId="77994671" w:rsidR="00EC3A92" w:rsidRPr="00D66CBF" w:rsidRDefault="00EC3A92" w:rsidP="00A021A1">
      <w:pPr>
        <w:rPr>
          <w:rFonts w:ascii="LM Roman 10" w:hAnsi="LM Roman 10"/>
          <w:lang w:val="es-ES"/>
        </w:rPr>
      </w:pPr>
      <w:r w:rsidRPr="00D66CBF">
        <w:rPr>
          <w:rFonts w:ascii="LM Roman 10" w:hAnsi="LM Roman 10"/>
          <w:lang w:val="es-ES"/>
        </w:rPr>
        <w:t xml:space="preserve">El sistema cuenta con una interfaz moderna, </w:t>
      </w:r>
      <w:r w:rsidR="003E7EB7" w:rsidRPr="00D66CBF">
        <w:rPr>
          <w:rFonts w:ascii="LM Roman 10" w:hAnsi="LM Roman 10"/>
          <w:lang w:val="es-ES"/>
        </w:rPr>
        <w:t xml:space="preserve">que intenta ser </w:t>
      </w:r>
      <w:r w:rsidRPr="00D66CBF">
        <w:rPr>
          <w:rFonts w:ascii="LM Roman 10" w:hAnsi="LM Roman 10"/>
          <w:lang w:val="es-ES"/>
        </w:rPr>
        <w:t xml:space="preserve">agradable y </w:t>
      </w:r>
      <w:r w:rsidR="003E7EB7" w:rsidRPr="00D66CBF">
        <w:rPr>
          <w:rFonts w:ascii="LM Roman 10" w:hAnsi="LM Roman 10"/>
          <w:lang w:val="es-ES"/>
        </w:rPr>
        <w:t xml:space="preserve">que se adapta a </w:t>
      </w:r>
      <w:r w:rsidRPr="00D66CBF">
        <w:rPr>
          <w:rFonts w:ascii="LM Roman 10" w:hAnsi="LM Roman 10"/>
          <w:lang w:val="es-ES"/>
        </w:rPr>
        <w:t>distintos tamaños de pantalla. Los elementos visuales están organizados y estilizados de forma coherente, cumpliendo estándares de usabilidad.</w:t>
      </w:r>
    </w:p>
    <w:p w14:paraId="37399E38" w14:textId="77777777" w:rsidR="00EC3A92" w:rsidRPr="00D66CBF" w:rsidRDefault="00EC3A92" w:rsidP="00EC3A92">
      <w:pPr>
        <w:jc w:val="left"/>
        <w:rPr>
          <w:rFonts w:ascii="LM Roman 10" w:hAnsi="LM Roman 10"/>
          <w:lang w:val="es-ES"/>
        </w:rPr>
      </w:pPr>
    </w:p>
    <w:p w14:paraId="4FEA3695" w14:textId="7B98993E" w:rsidR="00EC3A92" w:rsidRPr="00D66CBF" w:rsidRDefault="00EC3A92" w:rsidP="00EC3A92">
      <w:pPr>
        <w:jc w:val="left"/>
        <w:rPr>
          <w:rFonts w:ascii="LM Roman 10" w:hAnsi="LM Roman 10"/>
          <w:b/>
          <w:bCs/>
          <w:lang w:val="es-ES"/>
        </w:rPr>
      </w:pPr>
      <w:r w:rsidRPr="00D66CBF">
        <w:rPr>
          <w:rFonts w:ascii="LM Roman 10" w:hAnsi="LM Roman 10"/>
          <w:b/>
          <w:bCs/>
          <w:lang w:val="es-ES"/>
        </w:rPr>
        <w:t>Sistema probado desde múltiples perfiles de usuario</w:t>
      </w:r>
    </w:p>
    <w:p w14:paraId="60781588" w14:textId="77777777" w:rsidR="00EC3A92" w:rsidRPr="00D66CBF" w:rsidRDefault="00EC3A92" w:rsidP="00A021A1">
      <w:pPr>
        <w:rPr>
          <w:rFonts w:ascii="LM Roman 10" w:hAnsi="LM Roman 10"/>
          <w:lang w:val="es-ES"/>
        </w:rPr>
      </w:pPr>
      <w:r w:rsidRPr="00D66CBF">
        <w:rPr>
          <w:rFonts w:ascii="LM Roman 10" w:hAnsi="LM Roman 10"/>
          <w:lang w:val="es-ES"/>
        </w:rPr>
        <w:t>Todas las funcionalidades han sido validadas desde el punto de vista de alumnos, profesores y administradores. Se confirmó que los permisos están correctamente aplicados y que cada usuario accede solo a las funciones que le corresponden.</w:t>
      </w:r>
    </w:p>
    <w:p w14:paraId="757D9103" w14:textId="77777777" w:rsidR="00EC3A92" w:rsidRPr="00D66CBF" w:rsidRDefault="00EC3A92" w:rsidP="00EC3A92">
      <w:pPr>
        <w:jc w:val="left"/>
        <w:rPr>
          <w:rFonts w:ascii="LM Roman 10" w:hAnsi="LM Roman 10"/>
          <w:lang w:val="es-ES"/>
        </w:rPr>
      </w:pPr>
    </w:p>
    <w:p w14:paraId="21A64390" w14:textId="3877A169" w:rsidR="00EC3A92" w:rsidRPr="00D66CBF" w:rsidRDefault="00EC3A92" w:rsidP="00EC3A92">
      <w:pPr>
        <w:jc w:val="left"/>
        <w:rPr>
          <w:rFonts w:ascii="LM Roman 10" w:hAnsi="LM Roman 10"/>
          <w:lang w:val="es-ES"/>
        </w:rPr>
      </w:pPr>
      <w:r w:rsidRPr="00D66CBF">
        <w:rPr>
          <w:rFonts w:ascii="LM Roman 10" w:hAnsi="LM Roman 10"/>
          <w:b/>
          <w:bCs/>
          <w:lang w:val="es-ES"/>
        </w:rPr>
        <w:t>Manual de usuario e instalación redactado</w:t>
      </w:r>
    </w:p>
    <w:p w14:paraId="027AAA08" w14:textId="77777777" w:rsidR="00EC3A92" w:rsidRPr="00D66CBF" w:rsidRDefault="00EC3A92" w:rsidP="00A021A1">
      <w:pPr>
        <w:rPr>
          <w:rFonts w:ascii="LM Roman 10" w:hAnsi="LM Roman 10"/>
          <w:lang w:val="es-ES"/>
        </w:rPr>
      </w:pPr>
      <w:r w:rsidRPr="00D66CBF">
        <w:rPr>
          <w:rFonts w:ascii="LM Roman 10" w:hAnsi="LM Roman 10"/>
          <w:lang w:val="es-ES"/>
        </w:rPr>
        <w:t>Se entregan ambos manuales con capturas, explicaciones paso a paso y lenguaje claro, facilitando tanto el uso del sistema como su despliegue en otros entornos o instituciones.</w:t>
      </w:r>
    </w:p>
    <w:p w14:paraId="10DEACED" w14:textId="77777777" w:rsidR="00EC3A92" w:rsidRPr="00D66CBF" w:rsidRDefault="00EC3A92" w:rsidP="00EC3A92">
      <w:pPr>
        <w:jc w:val="left"/>
        <w:rPr>
          <w:rFonts w:ascii="LM Roman 10" w:hAnsi="LM Roman 10"/>
          <w:u w:val="single"/>
          <w:lang w:val="es-ES"/>
        </w:rPr>
      </w:pPr>
    </w:p>
    <w:p w14:paraId="36D9A9A8" w14:textId="49DD47FD" w:rsidR="00EC3A92" w:rsidRPr="00D66CBF" w:rsidRDefault="00EC3A92" w:rsidP="00EC3A92">
      <w:pPr>
        <w:jc w:val="left"/>
        <w:rPr>
          <w:rFonts w:ascii="LM Roman 10" w:hAnsi="LM Roman 10"/>
          <w:b/>
          <w:bCs/>
          <w:lang w:val="es-ES"/>
        </w:rPr>
      </w:pPr>
      <w:r w:rsidRPr="00D66CBF">
        <w:rPr>
          <w:rFonts w:ascii="LM Roman 10" w:hAnsi="LM Roman 10"/>
          <w:b/>
          <w:bCs/>
          <w:lang w:val="es-ES"/>
        </w:rPr>
        <w:t>Proyecto listo para presentación y entrega</w:t>
      </w:r>
    </w:p>
    <w:p w14:paraId="574E6713" w14:textId="77777777" w:rsidR="00EC3A92" w:rsidRPr="00D66CBF" w:rsidRDefault="00EC3A92" w:rsidP="00A021A1">
      <w:pPr>
        <w:rPr>
          <w:rFonts w:ascii="LM Roman 10" w:hAnsi="LM Roman 10"/>
          <w:lang w:val="es-ES"/>
        </w:rPr>
      </w:pPr>
      <w:r w:rsidRPr="00D66CBF">
        <w:rPr>
          <w:rFonts w:ascii="LM Roman 10" w:hAnsi="LM Roman 10"/>
          <w:lang w:val="es-ES"/>
        </w:rPr>
        <w:t>Al final del sprint, el proyecto se encuentra en un estado completamente funcional, probado, documentado y visualmente completo. Está preparado para su exposición ante el tribunal académico, así como para ser usado en entornos reales o ampliado en trabajos futuros.</w:t>
      </w:r>
    </w:p>
    <w:p w14:paraId="36081231" w14:textId="77777777" w:rsidR="0092788C" w:rsidRPr="00D66CBF" w:rsidRDefault="0092788C" w:rsidP="00EC3A92">
      <w:pPr>
        <w:jc w:val="left"/>
        <w:rPr>
          <w:rFonts w:ascii="LM Roman 10" w:hAnsi="LM Roman 10"/>
          <w:lang w:val="es-ES"/>
        </w:rPr>
      </w:pPr>
    </w:p>
    <w:p w14:paraId="59F49038" w14:textId="77777777" w:rsidR="0092788C" w:rsidRPr="00D66CBF" w:rsidRDefault="0092788C" w:rsidP="0092788C">
      <w:pPr>
        <w:rPr>
          <w:rFonts w:ascii="LM Roman 10" w:hAnsi="LM Roman 10"/>
          <w:lang w:val="es-ES"/>
        </w:rPr>
      </w:pPr>
    </w:p>
    <w:p w14:paraId="164D9C0C" w14:textId="507268EB" w:rsidR="0092788C" w:rsidRPr="00D66CBF" w:rsidRDefault="00223C93" w:rsidP="0092788C">
      <w:pPr>
        <w:pStyle w:val="Ttulo2"/>
        <w:rPr>
          <w:rFonts w:ascii="LM Roman 10" w:hAnsi="LM Roman 10"/>
        </w:rPr>
      </w:pPr>
      <w:bookmarkStart w:id="28" w:name="_Toc204855954"/>
      <w:bookmarkStart w:id="29" w:name="_Toc208342522"/>
      <w:r w:rsidRPr="00D66CBF">
        <w:rPr>
          <w:rFonts w:ascii="LM Roman 10" w:hAnsi="LM Roman 10"/>
        </w:rPr>
        <w:t>Organización del documento</w:t>
      </w:r>
      <w:bookmarkEnd w:id="28"/>
      <w:bookmarkEnd w:id="29"/>
    </w:p>
    <w:p w14:paraId="49771F1C" w14:textId="16460882" w:rsidR="003518B5" w:rsidRPr="00D66CBF" w:rsidRDefault="003518B5" w:rsidP="003518B5">
      <w:pPr>
        <w:rPr>
          <w:rFonts w:ascii="LM Roman 10" w:hAnsi="LM Roman 10"/>
          <w:lang w:val="es-ES"/>
        </w:rPr>
      </w:pPr>
      <w:r w:rsidRPr="00D66CBF">
        <w:rPr>
          <w:rFonts w:ascii="LM Roman 10" w:hAnsi="LM Roman 10"/>
          <w:lang w:val="es-ES"/>
        </w:rPr>
        <w:t>El presente documento se estructura en varios apartados que abarcan todo el proceso de desarrollo del proyecto TFGInfo, desde la concepción inicial hasta su implementación y validación.</w:t>
      </w:r>
    </w:p>
    <w:p w14:paraId="79F15E4B" w14:textId="77777777" w:rsidR="003518B5" w:rsidRPr="00D66CBF" w:rsidRDefault="003518B5" w:rsidP="003518B5">
      <w:pPr>
        <w:rPr>
          <w:rFonts w:ascii="LM Roman 10" w:hAnsi="LM Roman 10"/>
          <w:lang w:val="es-ES"/>
        </w:rPr>
      </w:pPr>
    </w:p>
    <w:p w14:paraId="3BBB5D61" w14:textId="77777777" w:rsidR="003518B5" w:rsidRPr="00D66CBF" w:rsidRDefault="003518B5" w:rsidP="003518B5">
      <w:pPr>
        <w:rPr>
          <w:rFonts w:ascii="LM Roman 10" w:hAnsi="LM Roman 10"/>
          <w:lang w:val="es-ES"/>
        </w:rPr>
      </w:pPr>
      <w:r w:rsidRPr="00D66CBF">
        <w:rPr>
          <w:rFonts w:ascii="LM Roman 10" w:hAnsi="LM Roman 10"/>
          <w:lang w:val="es-ES"/>
        </w:rPr>
        <w:lastRenderedPageBreak/>
        <w:t>En primer lugar, en el apartado de Tecnologías y Herramientas se describen las soluciones técnicas utilizadas para el desarrollo, incluyendo la base de datos, el servidor backend, la aplicación frontend, así como las herramientas de control de versiones, diseño y documentación empleadas durante el proyecto.</w:t>
      </w:r>
    </w:p>
    <w:p w14:paraId="1DFA2F14" w14:textId="77777777" w:rsidR="003518B5" w:rsidRPr="00D66CBF" w:rsidRDefault="003518B5" w:rsidP="003518B5">
      <w:pPr>
        <w:rPr>
          <w:rFonts w:ascii="LM Roman 10" w:hAnsi="LM Roman 10"/>
          <w:lang w:val="es-ES"/>
        </w:rPr>
      </w:pPr>
    </w:p>
    <w:p w14:paraId="21ECC7C4" w14:textId="77777777" w:rsidR="003518B5" w:rsidRPr="00D66CBF" w:rsidRDefault="003518B5" w:rsidP="003518B5">
      <w:pPr>
        <w:rPr>
          <w:rFonts w:ascii="LM Roman 10" w:hAnsi="LM Roman 10"/>
          <w:lang w:val="es-ES"/>
        </w:rPr>
      </w:pPr>
      <w:r w:rsidRPr="00D66CBF">
        <w:rPr>
          <w:rFonts w:ascii="LM Roman 10" w:hAnsi="LM Roman 10"/>
          <w:lang w:val="es-ES"/>
        </w:rPr>
        <w:t>Posteriormente, en la sección de Especificación y Análisis, se presentan los requisitos funcionales y no funcionales de la aplicación, los casos de uso principales, el modelo de dominio y los diagramas de secuencia, junto con un análisis de riesgos que permitió anticipar y mitigar posibles problemas técnicos, organizativos y legales.</w:t>
      </w:r>
    </w:p>
    <w:p w14:paraId="13B87835" w14:textId="77777777" w:rsidR="003518B5" w:rsidRPr="00D66CBF" w:rsidRDefault="003518B5" w:rsidP="003518B5">
      <w:pPr>
        <w:rPr>
          <w:rFonts w:ascii="LM Roman 10" w:hAnsi="LM Roman 10"/>
          <w:lang w:val="es-ES"/>
        </w:rPr>
      </w:pPr>
    </w:p>
    <w:p w14:paraId="26E8401A" w14:textId="77777777" w:rsidR="003518B5" w:rsidRPr="00D66CBF" w:rsidRDefault="003518B5" w:rsidP="003518B5">
      <w:pPr>
        <w:rPr>
          <w:rFonts w:ascii="LM Roman 10" w:hAnsi="LM Roman 10"/>
          <w:lang w:val="es-ES"/>
        </w:rPr>
      </w:pPr>
      <w:r w:rsidRPr="00D66CBF">
        <w:rPr>
          <w:rFonts w:ascii="LM Roman 10" w:hAnsi="LM Roman 10"/>
          <w:lang w:val="es-ES"/>
        </w:rPr>
        <w:t>A continuación, en Diseño del Sistema, se aborda la concepción de la interfaz de usuario, los principios de usabilidad y accesibilidad aplicados, así como los bocetos y maquetas que guiaron el desarrollo de la aplicación final.</w:t>
      </w:r>
    </w:p>
    <w:p w14:paraId="36EFFDC9" w14:textId="77777777" w:rsidR="003518B5" w:rsidRPr="00D66CBF" w:rsidRDefault="003518B5" w:rsidP="003518B5">
      <w:pPr>
        <w:rPr>
          <w:rFonts w:ascii="LM Roman 10" w:hAnsi="LM Roman 10"/>
          <w:lang w:val="es-ES"/>
        </w:rPr>
      </w:pPr>
    </w:p>
    <w:p w14:paraId="2FE7E7C7" w14:textId="77777777" w:rsidR="003518B5" w:rsidRPr="00D66CBF" w:rsidRDefault="003518B5" w:rsidP="003518B5">
      <w:pPr>
        <w:rPr>
          <w:rFonts w:ascii="LM Roman 10" w:hAnsi="LM Roman 10"/>
          <w:lang w:val="es-ES"/>
        </w:rPr>
      </w:pPr>
      <w:r w:rsidRPr="00D66CBF">
        <w:rPr>
          <w:rFonts w:ascii="LM Roman 10" w:hAnsi="LM Roman 10"/>
          <w:lang w:val="es-ES"/>
        </w:rPr>
        <w:t>El apartado de Implementación detalla la estructura del proyecto a nivel técnico, incluyendo la base de datos, el backend y el frontend, además de describir las principales funcionalidades desarrolladas, los servicios auxiliares y el sistema de autenticación y autorización. También se exponen las pruebas realizadas sobre rendimiento, accesibilidad y comportamiento como aplicación web progresiva (PWA).</w:t>
      </w:r>
    </w:p>
    <w:p w14:paraId="6EB39C60" w14:textId="77777777" w:rsidR="003518B5" w:rsidRPr="00D66CBF" w:rsidRDefault="003518B5" w:rsidP="003518B5">
      <w:pPr>
        <w:rPr>
          <w:rFonts w:ascii="LM Roman 10" w:hAnsi="LM Roman 10"/>
          <w:lang w:val="es-ES"/>
        </w:rPr>
      </w:pPr>
    </w:p>
    <w:p w14:paraId="7B82FBF8" w14:textId="77777777" w:rsidR="003518B5" w:rsidRPr="00D66CBF" w:rsidRDefault="003518B5" w:rsidP="003518B5">
      <w:pPr>
        <w:rPr>
          <w:rFonts w:ascii="LM Roman 10" w:hAnsi="LM Roman 10"/>
          <w:lang w:val="es-ES"/>
        </w:rPr>
      </w:pPr>
      <w:r w:rsidRPr="00D66CBF">
        <w:rPr>
          <w:rFonts w:ascii="LM Roman 10" w:hAnsi="LM Roman 10"/>
          <w:lang w:val="es-ES"/>
        </w:rPr>
        <w:t>En la sección de Conclusiones y Trabajos Futuros, se recopilan los resultados alcanzados, destacando las aportaciones más relevantes del proyecto, así como posibles líneas de mejora y extensión de la aplicación para un uso más amplio en entornos universitarios.</w:t>
      </w:r>
    </w:p>
    <w:p w14:paraId="6B0944EA" w14:textId="77777777" w:rsidR="003518B5" w:rsidRPr="00D66CBF" w:rsidRDefault="003518B5" w:rsidP="003518B5">
      <w:pPr>
        <w:rPr>
          <w:rFonts w:ascii="LM Roman 10" w:hAnsi="LM Roman 10"/>
          <w:lang w:val="es-ES"/>
        </w:rPr>
      </w:pPr>
    </w:p>
    <w:p w14:paraId="0A3F2376" w14:textId="5DA5AD88" w:rsidR="00223C93" w:rsidRPr="00D66CBF" w:rsidRDefault="003518B5" w:rsidP="003518B5">
      <w:pPr>
        <w:rPr>
          <w:rFonts w:ascii="LM Roman 10" w:hAnsi="LM Roman 10"/>
          <w:lang w:val="es-ES"/>
        </w:rPr>
      </w:pPr>
      <w:r w:rsidRPr="00D66CBF">
        <w:rPr>
          <w:rFonts w:ascii="LM Roman 10" w:hAnsi="LM Roman 10"/>
          <w:lang w:val="es-ES"/>
        </w:rPr>
        <w:t>Finalmente, los Apéndices incluyen un manual de instalación con los pasos necesarios para desplegar la aplicación en un entorno real y un manual de usuario que explica de manera detallada el uso de la herramienta según cada rol del sistema (administrador, profesor y estudiante).</w:t>
      </w:r>
      <w:r w:rsidR="00734900" w:rsidRPr="00D66CBF">
        <w:rPr>
          <w:rFonts w:ascii="LM Roman 10" w:hAnsi="LM Roman 10"/>
          <w:lang w:val="es-ES"/>
        </w:rPr>
        <w:br w:type="page"/>
      </w:r>
    </w:p>
    <w:p w14:paraId="334020FD" w14:textId="77777777" w:rsidR="00223C93" w:rsidRPr="00D66CBF" w:rsidRDefault="00223C93" w:rsidP="00223C93">
      <w:pPr>
        <w:pStyle w:val="CaptuloNmero"/>
        <w:rPr>
          <w:rFonts w:ascii="LM Roman 10" w:hAnsi="LM Roman 10"/>
        </w:rPr>
      </w:pPr>
    </w:p>
    <w:p w14:paraId="3E1D6F2F" w14:textId="21D29499" w:rsidR="00734900" w:rsidRPr="00D66CBF" w:rsidRDefault="00223C93" w:rsidP="00223C93">
      <w:pPr>
        <w:pStyle w:val="Captulo"/>
        <w:rPr>
          <w:rFonts w:ascii="LM Roman 10" w:hAnsi="LM Roman 10"/>
        </w:rPr>
      </w:pPr>
      <w:bookmarkStart w:id="30" w:name="_Toc204855955"/>
      <w:bookmarkStart w:id="31" w:name="_Toc208342523"/>
      <w:r w:rsidRPr="00D66CBF">
        <w:rPr>
          <w:rFonts w:ascii="LM Roman 10" w:hAnsi="LM Roman 10"/>
        </w:rPr>
        <w:t>Tecnologías y Herramientas</w:t>
      </w:r>
      <w:bookmarkEnd w:id="30"/>
      <w:bookmarkEnd w:id="31"/>
    </w:p>
    <w:p w14:paraId="4EFE6C43" w14:textId="26F5E64A" w:rsidR="009E611B" w:rsidRPr="00D66CBF" w:rsidRDefault="009E611B" w:rsidP="009E611B">
      <w:pPr>
        <w:pStyle w:val="Ttulo2"/>
        <w:rPr>
          <w:rFonts w:ascii="LM Roman 10" w:hAnsi="LM Roman 10"/>
        </w:rPr>
      </w:pPr>
      <w:bookmarkStart w:id="32" w:name="_Toc204855956"/>
      <w:bookmarkStart w:id="33" w:name="_Toc208342524"/>
      <w:r w:rsidRPr="00D66CBF">
        <w:rPr>
          <w:rFonts w:ascii="LM Roman 10" w:hAnsi="LM Roman 10"/>
        </w:rPr>
        <w:t>Base de Datos</w:t>
      </w:r>
      <w:bookmarkEnd w:id="32"/>
      <w:bookmarkEnd w:id="33"/>
    </w:p>
    <w:p w14:paraId="06500B94" w14:textId="77777777" w:rsidR="009E611B" w:rsidRPr="00D66CBF" w:rsidRDefault="009E611B" w:rsidP="00A021A1">
      <w:pPr>
        <w:rPr>
          <w:rFonts w:ascii="LM Roman 10" w:hAnsi="LM Roman 10"/>
        </w:rPr>
      </w:pPr>
      <w:r w:rsidRPr="00D66CBF">
        <w:rPr>
          <w:rFonts w:ascii="LM Roman 10" w:hAnsi="LM Roman 10"/>
        </w:rPr>
        <w:t>Para el desarrollo de TFGInfo se ha optado por una base de datos relacional, concretamente MySQL, una de las tecnologías SQL más consolidadas, robustas y ampliamente utilizadas en el ámbito académico y profesional.</w:t>
      </w:r>
    </w:p>
    <w:p w14:paraId="47D8EFFA" w14:textId="77777777" w:rsidR="009E611B" w:rsidRPr="00D66CBF" w:rsidRDefault="009E611B" w:rsidP="009E611B">
      <w:pPr>
        <w:rPr>
          <w:rFonts w:ascii="LM Roman 10" w:hAnsi="LM Roman 10"/>
        </w:rPr>
      </w:pPr>
    </w:p>
    <w:p w14:paraId="687B2109" w14:textId="1C4DD765" w:rsidR="009E611B" w:rsidRPr="00D66CBF" w:rsidRDefault="009E611B" w:rsidP="00A021A1">
      <w:pPr>
        <w:rPr>
          <w:rFonts w:ascii="LM Roman 10" w:hAnsi="LM Roman 10"/>
        </w:rPr>
      </w:pPr>
      <w:r w:rsidRPr="00D66CBF">
        <w:rPr>
          <w:rFonts w:ascii="LM Roman 10" w:hAnsi="LM Roman 10"/>
        </w:rPr>
        <w:t>El sistema gestiona una serie de entidades con relaciones complejas y jerárquicas como estudiantes, profesores, TFGs, departamentos, carreras, universidades y grupos, lo que hace que un modelo relacional estructurado sea especialmente adecuado.</w:t>
      </w:r>
    </w:p>
    <w:p w14:paraId="23FBD9FE" w14:textId="77777777" w:rsidR="00A3133F" w:rsidRPr="00D66CBF" w:rsidRDefault="00A3133F" w:rsidP="009E611B">
      <w:pPr>
        <w:rPr>
          <w:rFonts w:ascii="LM Roman 10" w:hAnsi="LM Roman 10"/>
        </w:rPr>
      </w:pPr>
    </w:p>
    <w:p w14:paraId="5F27F041" w14:textId="5DCED01F" w:rsidR="00E4396C" w:rsidRPr="00D66CBF" w:rsidRDefault="00A3133F" w:rsidP="00A021A1">
      <w:pPr>
        <w:rPr>
          <w:rFonts w:ascii="LM Roman 10" w:hAnsi="LM Roman 10"/>
        </w:rPr>
      </w:pPr>
      <w:r w:rsidRPr="00D66CBF">
        <w:rPr>
          <w:rFonts w:ascii="LM Roman 10" w:hAnsi="LM Roman 10"/>
        </w:rPr>
        <w:t>En momentos previos de la elección de base de datos se han estudiado en un primer lugar que tipo de base de datos se iba a utilizar. Sobre este asunto se han tenido en consideración las principales características de los dos tipos de bases de datos principales, SQL y NoSQL</w:t>
      </w:r>
      <w:r w:rsidR="00A0664D" w:rsidRPr="00D66CBF">
        <w:rPr>
          <w:rFonts w:ascii="LM Roman 10" w:hAnsi="LM Roman 10"/>
        </w:rPr>
        <w:t xml:space="preserve"> </w:t>
      </w:r>
      <w:r w:rsidR="00A0664D" w:rsidRPr="00D66CBF">
        <w:rPr>
          <w:rFonts w:ascii="LM Roman 10" w:hAnsi="LM Roman 10"/>
        </w:rPr>
        <w:fldChar w:fldCharType="begin"/>
      </w:r>
      <w:r w:rsidR="00A0664D" w:rsidRPr="00D66CBF">
        <w:rPr>
          <w:rFonts w:ascii="LM Roman 10" w:hAnsi="LM Roman 10"/>
        </w:rPr>
        <w:instrText xml:space="preserve"> REF _Ref205893272 \r \h </w:instrText>
      </w:r>
      <w:r w:rsidR="00A0664D" w:rsidRPr="00D66CBF">
        <w:rPr>
          <w:rFonts w:ascii="LM Roman 10" w:hAnsi="LM Roman 10"/>
        </w:rPr>
      </w:r>
      <w:r w:rsidR="00D66CBF">
        <w:rPr>
          <w:rFonts w:ascii="LM Roman 10" w:hAnsi="LM Roman 10"/>
        </w:rPr>
        <w:instrText xml:space="preserve"> \* MERGEFORMAT </w:instrText>
      </w:r>
      <w:r w:rsidR="00A0664D" w:rsidRPr="00D66CBF">
        <w:rPr>
          <w:rFonts w:ascii="LM Roman 10" w:hAnsi="LM Roman 10"/>
        </w:rPr>
        <w:fldChar w:fldCharType="separate"/>
      </w:r>
      <w:r w:rsidR="00275FD8">
        <w:rPr>
          <w:rFonts w:ascii="LM Roman 10" w:hAnsi="LM Roman 10"/>
        </w:rPr>
        <w:t>[4]</w:t>
      </w:r>
      <w:r w:rsidR="00A0664D" w:rsidRPr="00D66CBF">
        <w:rPr>
          <w:rFonts w:ascii="LM Roman 10" w:hAnsi="LM Roman 10"/>
        </w:rPr>
        <w:fldChar w:fldCharType="end"/>
      </w:r>
      <w:r w:rsidRPr="00D66CBF">
        <w:rPr>
          <w:rFonts w:ascii="LM Roman 10" w:hAnsi="LM Roman 10"/>
        </w:rPr>
        <w:t xml:space="preserve">. Para </w:t>
      </w:r>
      <w:r w:rsidR="00C72FAE" w:rsidRPr="00D66CBF">
        <w:rPr>
          <w:rFonts w:ascii="LM Roman 10" w:hAnsi="LM Roman 10"/>
        </w:rPr>
        <w:t>una aplicación que se basa mayoritariamente en las relaciones de sus entidades y el control de estas se ha optado por una base de datos SQL para garantizar la integridad de la información y de sus relaciones.</w:t>
      </w:r>
    </w:p>
    <w:p w14:paraId="28B8815A" w14:textId="77777777" w:rsidR="00E4396C" w:rsidRPr="00D66CBF" w:rsidRDefault="00E4396C" w:rsidP="00E4396C">
      <w:pPr>
        <w:rPr>
          <w:rFonts w:ascii="LM Roman 10" w:hAnsi="LM Roman 10"/>
        </w:rPr>
      </w:pPr>
    </w:p>
    <w:p w14:paraId="4B9F3FCB" w14:textId="30ECCC9F" w:rsidR="00E4396C" w:rsidRPr="00D66CBF" w:rsidRDefault="00E4396C" w:rsidP="00A021A1">
      <w:pPr>
        <w:rPr>
          <w:rFonts w:ascii="LM Roman 10" w:hAnsi="LM Roman 10"/>
        </w:rPr>
      </w:pPr>
      <w:r w:rsidRPr="00D66CBF">
        <w:rPr>
          <w:rFonts w:ascii="LM Roman 10" w:hAnsi="LM Roman 10"/>
        </w:rPr>
        <w:t>Entre las posibles bases de datos SQL se han contemplado para realizar este proyecto están MySql</w:t>
      </w:r>
      <w:r w:rsidR="00A0664D" w:rsidRPr="00D66CBF">
        <w:rPr>
          <w:rFonts w:ascii="LM Roman 10" w:hAnsi="LM Roman 10"/>
        </w:rPr>
        <w:t xml:space="preserve"> </w:t>
      </w:r>
      <w:r w:rsidR="00A0664D" w:rsidRPr="00D66CBF">
        <w:rPr>
          <w:rFonts w:ascii="LM Roman 10" w:hAnsi="LM Roman 10"/>
        </w:rPr>
        <w:fldChar w:fldCharType="begin"/>
      </w:r>
      <w:r w:rsidR="00A0664D" w:rsidRPr="00D66CBF">
        <w:rPr>
          <w:rFonts w:ascii="LM Roman 10" w:hAnsi="LM Roman 10"/>
        </w:rPr>
        <w:instrText xml:space="preserve"> REF _Ref205893292 \r \h </w:instrText>
      </w:r>
      <w:r w:rsidR="00A0664D" w:rsidRPr="00D66CBF">
        <w:rPr>
          <w:rFonts w:ascii="LM Roman 10" w:hAnsi="LM Roman 10"/>
        </w:rPr>
      </w:r>
      <w:r w:rsidR="00D66CBF">
        <w:rPr>
          <w:rFonts w:ascii="LM Roman 10" w:hAnsi="LM Roman 10"/>
        </w:rPr>
        <w:instrText xml:space="preserve"> \* MERGEFORMAT </w:instrText>
      </w:r>
      <w:r w:rsidR="00A0664D" w:rsidRPr="00D66CBF">
        <w:rPr>
          <w:rFonts w:ascii="LM Roman 10" w:hAnsi="LM Roman 10"/>
        </w:rPr>
        <w:fldChar w:fldCharType="separate"/>
      </w:r>
      <w:r w:rsidR="00275FD8">
        <w:rPr>
          <w:rFonts w:ascii="LM Roman 10" w:hAnsi="LM Roman 10"/>
        </w:rPr>
        <w:t>[5]</w:t>
      </w:r>
      <w:r w:rsidR="00A0664D" w:rsidRPr="00D66CBF">
        <w:rPr>
          <w:rFonts w:ascii="LM Roman 10" w:hAnsi="LM Roman 10"/>
        </w:rPr>
        <w:fldChar w:fldCharType="end"/>
      </w:r>
      <w:r w:rsidRPr="00D66CBF">
        <w:rPr>
          <w:rFonts w:ascii="LM Roman 10" w:hAnsi="LM Roman 10"/>
        </w:rPr>
        <w:t xml:space="preserve"> y PostgreSQL</w:t>
      </w:r>
      <w:r w:rsidR="00A0664D" w:rsidRPr="00D66CBF">
        <w:rPr>
          <w:rFonts w:ascii="LM Roman 10" w:hAnsi="LM Roman 10"/>
        </w:rPr>
        <w:t xml:space="preserve"> </w:t>
      </w:r>
      <w:r w:rsidR="00A0664D" w:rsidRPr="00D66CBF">
        <w:rPr>
          <w:rFonts w:ascii="LM Roman 10" w:hAnsi="LM Roman 10"/>
        </w:rPr>
        <w:fldChar w:fldCharType="begin"/>
      </w:r>
      <w:r w:rsidR="00A0664D" w:rsidRPr="00D66CBF">
        <w:rPr>
          <w:rFonts w:ascii="LM Roman 10" w:hAnsi="LM Roman 10"/>
        </w:rPr>
        <w:instrText xml:space="preserve"> REF _Ref205893304 \r \h </w:instrText>
      </w:r>
      <w:r w:rsidR="00A0664D" w:rsidRPr="00D66CBF">
        <w:rPr>
          <w:rFonts w:ascii="LM Roman 10" w:hAnsi="LM Roman 10"/>
        </w:rPr>
      </w:r>
      <w:r w:rsidR="00D66CBF">
        <w:rPr>
          <w:rFonts w:ascii="LM Roman 10" w:hAnsi="LM Roman 10"/>
        </w:rPr>
        <w:instrText xml:space="preserve"> \* MERGEFORMAT </w:instrText>
      </w:r>
      <w:r w:rsidR="00A0664D" w:rsidRPr="00D66CBF">
        <w:rPr>
          <w:rFonts w:ascii="LM Roman 10" w:hAnsi="LM Roman 10"/>
        </w:rPr>
        <w:fldChar w:fldCharType="separate"/>
      </w:r>
      <w:r w:rsidR="00275FD8">
        <w:rPr>
          <w:rFonts w:ascii="LM Roman 10" w:hAnsi="LM Roman 10"/>
        </w:rPr>
        <w:t>[6]</w:t>
      </w:r>
      <w:r w:rsidR="00A0664D" w:rsidRPr="00D66CBF">
        <w:rPr>
          <w:rFonts w:ascii="LM Roman 10" w:hAnsi="LM Roman 10"/>
        </w:rPr>
        <w:fldChar w:fldCharType="end"/>
      </w:r>
      <w:r w:rsidRPr="00D66CBF">
        <w:rPr>
          <w:rFonts w:ascii="LM Roman 10" w:hAnsi="LM Roman 10"/>
        </w:rPr>
        <w:t>. Se ha optado por MySQL por la facilidad de instalación y la amplia documentación que existe al respecto.</w:t>
      </w:r>
    </w:p>
    <w:p w14:paraId="461F0F6C" w14:textId="77777777" w:rsidR="00F43B2F" w:rsidRPr="00D66CBF" w:rsidRDefault="00F43B2F" w:rsidP="00E4396C">
      <w:pPr>
        <w:rPr>
          <w:rFonts w:ascii="LM Roman 10" w:hAnsi="LM Roman 10"/>
        </w:rPr>
      </w:pPr>
    </w:p>
    <w:p w14:paraId="6105CAC7" w14:textId="12B14EA0" w:rsidR="00C72FAE" w:rsidRDefault="00F43B2F" w:rsidP="00275FD8">
      <w:pPr>
        <w:rPr>
          <w:rFonts w:ascii="LM Roman 10" w:hAnsi="LM Roman 10"/>
        </w:rPr>
      </w:pPr>
      <w:r w:rsidRPr="00D66CBF">
        <w:rPr>
          <w:rFonts w:ascii="LM Roman 10" w:hAnsi="LM Roman 10"/>
        </w:rPr>
        <w:lastRenderedPageBreak/>
        <w:t xml:space="preserve">La aplicación que se ha usado para la gestión de la base de datos es </w:t>
      </w:r>
      <w:r w:rsidRPr="00D66CBF">
        <w:rPr>
          <w:rFonts w:ascii="LM Roman 10" w:hAnsi="LM Roman 10"/>
          <w:b/>
          <w:bCs/>
        </w:rPr>
        <w:t>MySQL Workbench</w:t>
      </w:r>
      <w:r w:rsidRPr="00D66CBF">
        <w:rPr>
          <w:rFonts w:ascii="LM Roman 10" w:hAnsi="LM Roman 10"/>
        </w:rPr>
        <w:t>.</w:t>
      </w:r>
    </w:p>
    <w:p w14:paraId="2FC5B30C" w14:textId="77777777" w:rsidR="00275FD8" w:rsidRPr="00D66CBF" w:rsidRDefault="00275FD8" w:rsidP="00275FD8">
      <w:pPr>
        <w:rPr>
          <w:rFonts w:ascii="LM Roman 10" w:hAnsi="LM Roman 10"/>
        </w:rPr>
      </w:pPr>
    </w:p>
    <w:p w14:paraId="098C1571" w14:textId="3B1F792F" w:rsidR="00C72FAE" w:rsidRPr="00D66CBF" w:rsidRDefault="00C72FAE" w:rsidP="00C72FAE">
      <w:pPr>
        <w:pStyle w:val="Ttulo2"/>
        <w:rPr>
          <w:rFonts w:ascii="LM Roman 10" w:hAnsi="LM Roman 10"/>
        </w:rPr>
      </w:pPr>
      <w:bookmarkStart w:id="34" w:name="_Toc204855957"/>
      <w:bookmarkStart w:id="35" w:name="_Toc208342525"/>
      <w:r w:rsidRPr="00D66CBF">
        <w:rPr>
          <w:rFonts w:ascii="LM Roman 10" w:hAnsi="LM Roman 10"/>
        </w:rPr>
        <w:t>Servidor de Backend</w:t>
      </w:r>
      <w:bookmarkEnd w:id="34"/>
      <w:bookmarkEnd w:id="35"/>
    </w:p>
    <w:p w14:paraId="62F03AA6" w14:textId="0FD8E853" w:rsidR="00C72FAE" w:rsidRPr="00D66CBF" w:rsidRDefault="00C72FAE" w:rsidP="00C72FAE">
      <w:pPr>
        <w:rPr>
          <w:rFonts w:ascii="LM Roman 10" w:hAnsi="LM Roman 10"/>
        </w:rPr>
      </w:pPr>
      <w:r w:rsidRPr="00D66CBF">
        <w:rPr>
          <w:rFonts w:ascii="LM Roman 10" w:hAnsi="LM Roman 10"/>
        </w:rPr>
        <w:t xml:space="preserve">Para el desarrollo de una API para la aplicación TFGinfo, se han contemplado varios lenguajes de programación con sus respectivos </w:t>
      </w:r>
      <w:r w:rsidR="003E7EB7" w:rsidRPr="00D66CBF">
        <w:rPr>
          <w:rFonts w:ascii="LM Roman 10" w:hAnsi="LM Roman 10"/>
        </w:rPr>
        <w:t xml:space="preserve">frameworks </w:t>
      </w:r>
      <w:r w:rsidRPr="00D66CBF">
        <w:rPr>
          <w:rFonts w:ascii="LM Roman 10" w:hAnsi="LM Roman 10"/>
        </w:rPr>
        <w:t>para la creación y gestión de APIs. Entre ellos Spring Fram</w:t>
      </w:r>
      <w:r w:rsidR="00325AF3" w:rsidRPr="00D66CBF">
        <w:rPr>
          <w:rFonts w:ascii="LM Roman 10" w:hAnsi="LM Roman 10"/>
        </w:rPr>
        <w:t>e</w:t>
      </w:r>
      <w:r w:rsidRPr="00D66CBF">
        <w:rPr>
          <w:rFonts w:ascii="LM Roman 10" w:hAnsi="LM Roman 10"/>
        </w:rPr>
        <w:t>work</w:t>
      </w:r>
      <w:r w:rsidR="00A0664D" w:rsidRPr="00D66CBF">
        <w:rPr>
          <w:rFonts w:ascii="LM Roman 10" w:hAnsi="LM Roman 10"/>
        </w:rPr>
        <w:t xml:space="preserve"> </w:t>
      </w:r>
      <w:r w:rsidR="00A0664D" w:rsidRPr="00D66CBF">
        <w:rPr>
          <w:rFonts w:ascii="LM Roman 10" w:hAnsi="LM Roman 10"/>
        </w:rPr>
        <w:fldChar w:fldCharType="begin"/>
      </w:r>
      <w:r w:rsidR="00A0664D" w:rsidRPr="00D66CBF">
        <w:rPr>
          <w:rFonts w:ascii="LM Roman 10" w:hAnsi="LM Roman 10"/>
        </w:rPr>
        <w:instrText xml:space="preserve"> REF _Ref205893326 \r \h </w:instrText>
      </w:r>
      <w:r w:rsidR="00A0664D" w:rsidRPr="00D66CBF">
        <w:rPr>
          <w:rFonts w:ascii="LM Roman 10" w:hAnsi="LM Roman 10"/>
        </w:rPr>
      </w:r>
      <w:r w:rsidR="00D66CBF">
        <w:rPr>
          <w:rFonts w:ascii="LM Roman 10" w:hAnsi="LM Roman 10"/>
        </w:rPr>
        <w:instrText xml:space="preserve"> \* MERGEFORMAT </w:instrText>
      </w:r>
      <w:r w:rsidR="00A0664D" w:rsidRPr="00D66CBF">
        <w:rPr>
          <w:rFonts w:ascii="LM Roman 10" w:hAnsi="LM Roman 10"/>
        </w:rPr>
        <w:fldChar w:fldCharType="separate"/>
      </w:r>
      <w:r w:rsidR="00275FD8">
        <w:rPr>
          <w:rFonts w:ascii="LM Roman 10" w:hAnsi="LM Roman 10"/>
        </w:rPr>
        <w:t>[7]</w:t>
      </w:r>
      <w:r w:rsidR="00A0664D" w:rsidRPr="00D66CBF">
        <w:rPr>
          <w:rFonts w:ascii="LM Roman 10" w:hAnsi="LM Roman 10"/>
        </w:rPr>
        <w:fldChar w:fldCharType="end"/>
      </w:r>
      <w:r w:rsidRPr="00D66CBF">
        <w:rPr>
          <w:rFonts w:ascii="LM Roman 10" w:hAnsi="LM Roman 10"/>
        </w:rPr>
        <w:t xml:space="preserve"> en Java, FastApi</w:t>
      </w:r>
      <w:r w:rsidR="00A0664D" w:rsidRPr="00D66CBF">
        <w:rPr>
          <w:rFonts w:ascii="LM Roman 10" w:hAnsi="LM Roman 10"/>
        </w:rPr>
        <w:t xml:space="preserve"> </w:t>
      </w:r>
      <w:r w:rsidR="00A0664D" w:rsidRPr="00D66CBF">
        <w:rPr>
          <w:rFonts w:ascii="LM Roman 10" w:hAnsi="LM Roman 10"/>
        </w:rPr>
        <w:fldChar w:fldCharType="begin"/>
      </w:r>
      <w:r w:rsidR="00A0664D" w:rsidRPr="00D66CBF">
        <w:rPr>
          <w:rFonts w:ascii="LM Roman 10" w:hAnsi="LM Roman 10"/>
        </w:rPr>
        <w:instrText xml:space="preserve"> REF _Ref205893346 \r \h </w:instrText>
      </w:r>
      <w:r w:rsidR="00A0664D" w:rsidRPr="00D66CBF">
        <w:rPr>
          <w:rFonts w:ascii="LM Roman 10" w:hAnsi="LM Roman 10"/>
        </w:rPr>
      </w:r>
      <w:r w:rsidR="00D66CBF">
        <w:rPr>
          <w:rFonts w:ascii="LM Roman 10" w:hAnsi="LM Roman 10"/>
        </w:rPr>
        <w:instrText xml:space="preserve"> \* MERGEFORMAT </w:instrText>
      </w:r>
      <w:r w:rsidR="00A0664D" w:rsidRPr="00D66CBF">
        <w:rPr>
          <w:rFonts w:ascii="LM Roman 10" w:hAnsi="LM Roman 10"/>
        </w:rPr>
        <w:fldChar w:fldCharType="separate"/>
      </w:r>
      <w:r w:rsidR="00275FD8">
        <w:rPr>
          <w:rFonts w:ascii="LM Roman 10" w:hAnsi="LM Roman 10"/>
        </w:rPr>
        <w:t>[8]</w:t>
      </w:r>
      <w:r w:rsidR="00A0664D" w:rsidRPr="00D66CBF">
        <w:rPr>
          <w:rFonts w:ascii="LM Roman 10" w:hAnsi="LM Roman 10"/>
        </w:rPr>
        <w:fldChar w:fldCharType="end"/>
      </w:r>
      <w:r w:rsidRPr="00D66CBF">
        <w:rPr>
          <w:rFonts w:ascii="LM Roman 10" w:hAnsi="LM Roman 10"/>
        </w:rPr>
        <w:t xml:space="preserve"> en Python y .NET </w:t>
      </w:r>
      <w:r w:rsidR="00A0664D" w:rsidRPr="00D66CBF">
        <w:rPr>
          <w:rFonts w:ascii="LM Roman 10" w:hAnsi="LM Roman 10"/>
        </w:rPr>
        <w:fldChar w:fldCharType="begin"/>
      </w:r>
      <w:r w:rsidR="00A0664D" w:rsidRPr="00D66CBF">
        <w:rPr>
          <w:rFonts w:ascii="LM Roman 10" w:hAnsi="LM Roman 10"/>
        </w:rPr>
        <w:instrText xml:space="preserve"> REF _Ref205893368 \r \h </w:instrText>
      </w:r>
      <w:r w:rsidR="00A0664D" w:rsidRPr="00D66CBF">
        <w:rPr>
          <w:rFonts w:ascii="LM Roman 10" w:hAnsi="LM Roman 10"/>
        </w:rPr>
      </w:r>
      <w:r w:rsidR="00D66CBF">
        <w:rPr>
          <w:rFonts w:ascii="LM Roman 10" w:hAnsi="LM Roman 10"/>
        </w:rPr>
        <w:instrText xml:space="preserve"> \* MERGEFORMAT </w:instrText>
      </w:r>
      <w:r w:rsidR="00A0664D" w:rsidRPr="00D66CBF">
        <w:rPr>
          <w:rFonts w:ascii="LM Roman 10" w:hAnsi="LM Roman 10"/>
        </w:rPr>
        <w:fldChar w:fldCharType="separate"/>
      </w:r>
      <w:r w:rsidR="00275FD8">
        <w:rPr>
          <w:rFonts w:ascii="LM Roman 10" w:hAnsi="LM Roman 10"/>
        </w:rPr>
        <w:t>[9]</w:t>
      </w:r>
      <w:r w:rsidR="00A0664D" w:rsidRPr="00D66CBF">
        <w:rPr>
          <w:rFonts w:ascii="LM Roman 10" w:hAnsi="LM Roman 10"/>
        </w:rPr>
        <w:fldChar w:fldCharType="end"/>
      </w:r>
      <w:r w:rsidR="00A0664D" w:rsidRPr="00D66CBF">
        <w:rPr>
          <w:rFonts w:ascii="LM Roman 10" w:hAnsi="LM Roman 10"/>
        </w:rPr>
        <w:t xml:space="preserve"> </w:t>
      </w:r>
      <w:r w:rsidRPr="00D66CBF">
        <w:rPr>
          <w:rFonts w:ascii="LM Roman 10" w:hAnsi="LM Roman 10"/>
        </w:rPr>
        <w:t>para C#.</w:t>
      </w:r>
      <w:r w:rsidR="003E7EB7" w:rsidRPr="00D66CBF">
        <w:rPr>
          <w:rFonts w:ascii="LM Roman 10" w:hAnsi="LM Roman 10"/>
        </w:rPr>
        <w:t xml:space="preserve"> </w:t>
      </w:r>
      <w:r w:rsidRPr="00D66CBF">
        <w:rPr>
          <w:rFonts w:ascii="LM Roman 10" w:hAnsi="LM Roman 10"/>
        </w:rPr>
        <w:t>Entre estas opciones se ha optado por .NET para C# ya que aporta las siguientes características:</w:t>
      </w:r>
    </w:p>
    <w:p w14:paraId="63E055EF" w14:textId="77777777" w:rsidR="00C72FAE" w:rsidRPr="00D66CBF" w:rsidRDefault="00C72FAE" w:rsidP="00C72FAE">
      <w:pPr>
        <w:rPr>
          <w:rFonts w:ascii="LM Roman 10" w:hAnsi="LM Roman 10"/>
        </w:rPr>
      </w:pPr>
    </w:p>
    <w:p w14:paraId="20C7F10B" w14:textId="4108B046" w:rsidR="00C72FAE" w:rsidRPr="00D66CBF" w:rsidRDefault="00C72FAE" w:rsidP="007B5C6A">
      <w:pPr>
        <w:pStyle w:val="Prrafodelista"/>
        <w:numPr>
          <w:ilvl w:val="0"/>
          <w:numId w:val="202"/>
        </w:numPr>
        <w:rPr>
          <w:rFonts w:ascii="LM Roman 10" w:hAnsi="LM Roman 10"/>
        </w:rPr>
      </w:pPr>
      <w:r w:rsidRPr="00D66CBF">
        <w:rPr>
          <w:rFonts w:ascii="LM Roman 10" w:hAnsi="LM Roman 10"/>
        </w:rPr>
        <w:t>Una arquitectura robusta y modular que permite gestionar fácilmente funcionalidades como usuarios, TFGs, departamentos, reservas, etc., cada uno con su propia lógica bien encapsulada.</w:t>
      </w:r>
    </w:p>
    <w:p w14:paraId="30A031DF" w14:textId="77777777" w:rsidR="00C72FAE" w:rsidRPr="00D66CBF" w:rsidRDefault="00C72FAE" w:rsidP="00C72FAE">
      <w:pPr>
        <w:rPr>
          <w:rFonts w:ascii="LM Roman 10" w:hAnsi="LM Roman 10"/>
        </w:rPr>
      </w:pPr>
    </w:p>
    <w:p w14:paraId="125B4447" w14:textId="4E8882FD" w:rsidR="00C72FAE" w:rsidRPr="00D66CBF" w:rsidRDefault="00C72FAE" w:rsidP="007B5C6A">
      <w:pPr>
        <w:pStyle w:val="Prrafodelista"/>
        <w:numPr>
          <w:ilvl w:val="0"/>
          <w:numId w:val="202"/>
        </w:numPr>
        <w:rPr>
          <w:rFonts w:ascii="LM Roman 10" w:hAnsi="LM Roman 10"/>
          <w:lang w:val="es-ES"/>
        </w:rPr>
      </w:pPr>
      <w:r w:rsidRPr="00D66CBF">
        <w:rPr>
          <w:rFonts w:ascii="LM Roman 10" w:hAnsi="LM Roman 10"/>
        </w:rPr>
        <w:t xml:space="preserve">Alto rendimiento y eficacia, .NET ofrece </w:t>
      </w:r>
      <w:r w:rsidRPr="00D66CBF">
        <w:rPr>
          <w:rFonts w:ascii="LM Roman 10" w:hAnsi="LM Roman 10"/>
          <w:lang w:val="es-ES"/>
        </w:rPr>
        <w:t>un rendimiento superior gracias a su motor optimizado, compilación anticipada y bajo consumo de memoria. Esto se traduce en una API ágil, capaz de responder a muchas solicitudes concurrentes sin degradar el rendimiento, algo ideal para una plataforma multiusuario como TFGInfo.</w:t>
      </w:r>
    </w:p>
    <w:p w14:paraId="76696CC3" w14:textId="77777777" w:rsidR="00C72FAE" w:rsidRPr="00D66CBF" w:rsidRDefault="00C72FAE" w:rsidP="00C72FAE">
      <w:pPr>
        <w:rPr>
          <w:rFonts w:ascii="LM Roman 10" w:hAnsi="LM Roman 10"/>
          <w:lang w:val="es-ES"/>
        </w:rPr>
      </w:pPr>
    </w:p>
    <w:p w14:paraId="1D68CF3F" w14:textId="0D584016" w:rsidR="00C72FAE" w:rsidRPr="00D66CBF" w:rsidRDefault="00C72FAE" w:rsidP="007B5C6A">
      <w:pPr>
        <w:pStyle w:val="Prrafodelista"/>
        <w:numPr>
          <w:ilvl w:val="0"/>
          <w:numId w:val="202"/>
        </w:numPr>
        <w:rPr>
          <w:rFonts w:ascii="LM Roman 10" w:hAnsi="LM Roman 10"/>
          <w:lang w:val="es-ES"/>
        </w:rPr>
      </w:pPr>
      <w:r w:rsidRPr="00D66CBF">
        <w:rPr>
          <w:rFonts w:ascii="LM Roman 10" w:hAnsi="LM Roman 10"/>
          <w:lang w:val="es-ES"/>
        </w:rPr>
        <w:t>Seguridad integrada, .NET ofrece una fácil gestión de la autenticación y autorización que resulta muy importante en una aplicación basada en roles (alumno, profesor y administrador)</w:t>
      </w:r>
    </w:p>
    <w:p w14:paraId="64334B92" w14:textId="77777777" w:rsidR="00C72FAE" w:rsidRPr="00D66CBF" w:rsidRDefault="00C72FAE" w:rsidP="00C72FAE">
      <w:pPr>
        <w:rPr>
          <w:rFonts w:ascii="LM Roman 10" w:hAnsi="LM Roman 10"/>
          <w:lang w:val="es-ES"/>
        </w:rPr>
      </w:pPr>
    </w:p>
    <w:p w14:paraId="1FC1EAC1" w14:textId="5D9B53CD" w:rsidR="00C72FAE" w:rsidRPr="00D66CBF" w:rsidRDefault="00C72FAE" w:rsidP="007B5C6A">
      <w:pPr>
        <w:pStyle w:val="Prrafodelista"/>
        <w:numPr>
          <w:ilvl w:val="0"/>
          <w:numId w:val="202"/>
        </w:numPr>
        <w:rPr>
          <w:rFonts w:ascii="LM Roman 10" w:hAnsi="LM Roman 10"/>
          <w:lang w:val="es-ES"/>
        </w:rPr>
      </w:pPr>
      <w:r w:rsidRPr="00D66CBF">
        <w:rPr>
          <w:rFonts w:ascii="LM Roman 10" w:hAnsi="LM Roman 10"/>
          <w:lang w:val="es-ES"/>
        </w:rPr>
        <w:t>Entity Framework</w:t>
      </w:r>
      <w:r w:rsidR="00A0664D" w:rsidRPr="00D66CBF">
        <w:rPr>
          <w:rFonts w:ascii="LM Roman 10" w:hAnsi="LM Roman 10"/>
          <w:lang w:val="es-ES"/>
        </w:rPr>
        <w:t xml:space="preserve"> </w:t>
      </w:r>
      <w:r w:rsidR="00A0664D" w:rsidRPr="00D66CBF">
        <w:rPr>
          <w:rFonts w:ascii="LM Roman 10" w:hAnsi="LM Roman 10"/>
          <w:lang w:val="es-ES"/>
        </w:rPr>
        <w:fldChar w:fldCharType="begin"/>
      </w:r>
      <w:r w:rsidR="00A0664D" w:rsidRPr="00D66CBF">
        <w:rPr>
          <w:rFonts w:ascii="LM Roman 10" w:hAnsi="LM Roman 10"/>
          <w:lang w:val="es-ES"/>
        </w:rPr>
        <w:instrText xml:space="preserve"> REF _Ref205893401 \r \h </w:instrText>
      </w:r>
      <w:r w:rsidR="00A0664D" w:rsidRPr="00D66CBF">
        <w:rPr>
          <w:rFonts w:ascii="LM Roman 10" w:hAnsi="LM Roman 10"/>
          <w:lang w:val="es-ES"/>
        </w:rPr>
      </w:r>
      <w:r w:rsidR="00D66CBF">
        <w:rPr>
          <w:rFonts w:ascii="LM Roman 10" w:hAnsi="LM Roman 10"/>
          <w:lang w:val="es-ES"/>
        </w:rPr>
        <w:instrText xml:space="preserve"> \* MERGEFORMAT </w:instrText>
      </w:r>
      <w:r w:rsidR="00A0664D" w:rsidRPr="00D66CBF">
        <w:rPr>
          <w:rFonts w:ascii="LM Roman 10" w:hAnsi="LM Roman 10"/>
          <w:lang w:val="es-ES"/>
        </w:rPr>
        <w:fldChar w:fldCharType="separate"/>
      </w:r>
      <w:r w:rsidR="00275FD8">
        <w:rPr>
          <w:rFonts w:ascii="LM Roman 10" w:hAnsi="LM Roman 10"/>
          <w:lang w:val="es-ES"/>
        </w:rPr>
        <w:t>[10]</w:t>
      </w:r>
      <w:r w:rsidR="00A0664D" w:rsidRPr="00D66CBF">
        <w:rPr>
          <w:rFonts w:ascii="LM Roman 10" w:hAnsi="LM Roman 10"/>
          <w:lang w:val="es-ES"/>
        </w:rPr>
        <w:fldChar w:fldCharType="end"/>
      </w:r>
      <w:r w:rsidR="00AF3A2E" w:rsidRPr="00D66CBF">
        <w:rPr>
          <w:rFonts w:ascii="LM Roman 10" w:hAnsi="LM Roman 10"/>
          <w:lang w:val="es-ES"/>
        </w:rPr>
        <w:t xml:space="preserve"> es un mapeador objeto-relación que p</w:t>
      </w:r>
      <w:r w:rsidRPr="00D66CBF">
        <w:rPr>
          <w:rFonts w:ascii="LM Roman 10" w:hAnsi="LM Roman 10"/>
          <w:lang w:val="es-ES"/>
        </w:rPr>
        <w:t>ermite trabajar con entidades de forma sencilla segura y rápida. Proporciona facilidades para hacer consultas complejas</w:t>
      </w:r>
      <w:r w:rsidR="00AF3A2E" w:rsidRPr="00D66CBF">
        <w:rPr>
          <w:rFonts w:ascii="LM Roman 10" w:hAnsi="LM Roman 10"/>
          <w:lang w:val="es-ES"/>
        </w:rPr>
        <w:t>.</w:t>
      </w:r>
    </w:p>
    <w:p w14:paraId="1FEF6B3E" w14:textId="77777777" w:rsidR="00EF272C" w:rsidRPr="00D66CBF" w:rsidRDefault="00EF272C" w:rsidP="00C72FAE">
      <w:pPr>
        <w:rPr>
          <w:rFonts w:ascii="LM Roman 10" w:hAnsi="LM Roman 10"/>
          <w:lang w:val="es-ES"/>
        </w:rPr>
      </w:pPr>
    </w:p>
    <w:p w14:paraId="6444464B" w14:textId="260EE328" w:rsidR="00EF272C" w:rsidRPr="00D66CBF" w:rsidRDefault="00EF272C" w:rsidP="00EF272C">
      <w:pPr>
        <w:pStyle w:val="Ttulo3"/>
        <w:rPr>
          <w:rFonts w:ascii="LM Roman 10" w:hAnsi="LM Roman 10"/>
          <w:lang w:val="es-ES"/>
        </w:rPr>
      </w:pPr>
      <w:bookmarkStart w:id="36" w:name="_Toc208342526"/>
      <w:r w:rsidRPr="00D66CBF">
        <w:rPr>
          <w:rFonts w:ascii="LM Roman 10" w:hAnsi="LM Roman 10"/>
          <w:lang w:val="es-ES"/>
        </w:rPr>
        <w:t>Swagger</w:t>
      </w:r>
      <w:bookmarkEnd w:id="36"/>
    </w:p>
    <w:p w14:paraId="7392667C" w14:textId="77777777" w:rsidR="00EF272C" w:rsidRPr="00D66CBF" w:rsidRDefault="00EF272C" w:rsidP="00EF272C">
      <w:pPr>
        <w:rPr>
          <w:rFonts w:ascii="LM Roman 10" w:hAnsi="LM Roman 10"/>
          <w:lang w:val="es-ES"/>
        </w:rPr>
      </w:pPr>
      <w:r w:rsidRPr="00D66CBF">
        <w:rPr>
          <w:rFonts w:ascii="LM Roman 10" w:hAnsi="LM Roman 10"/>
          <w:lang w:val="es-ES"/>
        </w:rPr>
        <w:t>Durante el desarrollo de TFGInfo se ha utilizado Swagger como herramienta principal para la documentación y prueba de la API REST. Swagger, integrado a través de Swagger UI en el proyecto backend desarrollado con .NET, permite describir de manera estandarizada todos los endpoints de la aplicación, sus métodos disponibles (GET, POST, PUT, DELETE), los parámetros que requieren y las respuestas esperadas.</w:t>
      </w:r>
    </w:p>
    <w:p w14:paraId="5272A6D9" w14:textId="77777777" w:rsidR="00EF272C" w:rsidRPr="00D66CBF" w:rsidRDefault="00EF272C" w:rsidP="00EF272C">
      <w:pPr>
        <w:rPr>
          <w:rFonts w:ascii="LM Roman 10" w:hAnsi="LM Roman 10"/>
          <w:lang w:val="es-ES"/>
        </w:rPr>
      </w:pPr>
    </w:p>
    <w:p w14:paraId="1377B0B8" w14:textId="77777777" w:rsidR="00EF272C" w:rsidRPr="00D66CBF" w:rsidRDefault="00EF272C" w:rsidP="00EF272C">
      <w:pPr>
        <w:rPr>
          <w:rFonts w:ascii="LM Roman 10" w:hAnsi="LM Roman 10"/>
          <w:lang w:val="es-ES"/>
        </w:rPr>
      </w:pPr>
      <w:r w:rsidRPr="00D66CBF">
        <w:rPr>
          <w:rFonts w:ascii="LM Roman 10" w:hAnsi="LM Roman 10"/>
          <w:lang w:val="es-ES"/>
        </w:rPr>
        <w:t>El uso de Swagger aporta varias ventajas al proyecto:</w:t>
      </w:r>
    </w:p>
    <w:p w14:paraId="71C34D2B" w14:textId="77777777" w:rsidR="00EF272C" w:rsidRPr="00D66CBF" w:rsidRDefault="00EF272C" w:rsidP="00EF272C">
      <w:pPr>
        <w:rPr>
          <w:rFonts w:ascii="LM Roman 10" w:hAnsi="LM Roman 10"/>
          <w:lang w:val="es-ES"/>
        </w:rPr>
      </w:pPr>
    </w:p>
    <w:p w14:paraId="6C747204" w14:textId="77777777" w:rsidR="00EF272C" w:rsidRPr="00D66CBF" w:rsidRDefault="00EF272C" w:rsidP="00EF272C">
      <w:pPr>
        <w:rPr>
          <w:rFonts w:ascii="LM Roman 10" w:hAnsi="LM Roman 10"/>
          <w:lang w:val="es-ES"/>
        </w:rPr>
      </w:pPr>
      <w:r w:rsidRPr="00D66CBF">
        <w:rPr>
          <w:rFonts w:ascii="LM Roman 10" w:hAnsi="LM Roman 10"/>
          <w:b/>
          <w:bCs/>
          <w:lang w:val="es-ES"/>
        </w:rPr>
        <w:t>Documentación automática y actualizada</w:t>
      </w:r>
      <w:r w:rsidRPr="00D66CBF">
        <w:rPr>
          <w:rFonts w:ascii="LM Roman 10" w:hAnsi="LM Roman 10"/>
          <w:lang w:val="es-ES"/>
        </w:rPr>
        <w:t xml:space="preserve">: cada vez que se modifica o amplía un endpoint en el backend, Swagger genera de forma dinámica la documentación </w:t>
      </w:r>
      <w:r w:rsidRPr="00D66CBF">
        <w:rPr>
          <w:rFonts w:ascii="LM Roman 10" w:hAnsi="LM Roman 10"/>
          <w:lang w:val="es-ES"/>
        </w:rPr>
        <w:lastRenderedPageBreak/>
        <w:t>correspondiente. Esto evita inconsistencias entre la implementación real y los manuales técnicos estáticos.</w:t>
      </w:r>
    </w:p>
    <w:p w14:paraId="4A46E5FC" w14:textId="77777777" w:rsidR="00EF272C" w:rsidRPr="00D66CBF" w:rsidRDefault="00EF272C" w:rsidP="00EF272C">
      <w:pPr>
        <w:rPr>
          <w:rFonts w:ascii="LM Roman 10" w:hAnsi="LM Roman 10"/>
          <w:lang w:val="es-ES"/>
        </w:rPr>
      </w:pPr>
    </w:p>
    <w:p w14:paraId="1CF1C8FE" w14:textId="0348E2BF" w:rsidR="00EF272C" w:rsidRPr="00D66CBF" w:rsidRDefault="00EF272C" w:rsidP="00EF272C">
      <w:pPr>
        <w:rPr>
          <w:rFonts w:ascii="LM Roman 10" w:hAnsi="LM Roman 10"/>
          <w:lang w:val="es-ES"/>
        </w:rPr>
      </w:pPr>
      <w:r w:rsidRPr="00D66CBF">
        <w:rPr>
          <w:rFonts w:ascii="LM Roman 10" w:hAnsi="LM Roman 10"/>
          <w:b/>
          <w:bCs/>
          <w:lang w:val="es-ES"/>
        </w:rPr>
        <w:t>Interfaz interactiva</w:t>
      </w:r>
      <w:r w:rsidRPr="00D66CBF">
        <w:rPr>
          <w:rFonts w:ascii="LM Roman 10" w:hAnsi="LM Roman 10"/>
          <w:lang w:val="es-ES"/>
        </w:rPr>
        <w:t>: es posible realizar peticiones directamente desde la interfaz de Swagger UI, lo que facilita la validación de la API sin necesidad de herramientas externas.</w:t>
      </w:r>
    </w:p>
    <w:p w14:paraId="02B886F4" w14:textId="77777777" w:rsidR="00EF272C" w:rsidRPr="00D66CBF" w:rsidRDefault="00EF272C" w:rsidP="00EF272C">
      <w:pPr>
        <w:rPr>
          <w:rFonts w:ascii="LM Roman 10" w:hAnsi="LM Roman 10"/>
          <w:lang w:val="es-ES"/>
        </w:rPr>
      </w:pPr>
    </w:p>
    <w:p w14:paraId="7C1DE779" w14:textId="77777777" w:rsidR="00EF272C" w:rsidRPr="00D66CBF" w:rsidRDefault="00EF272C" w:rsidP="00EF272C">
      <w:pPr>
        <w:rPr>
          <w:rFonts w:ascii="LM Roman 10" w:hAnsi="LM Roman 10"/>
          <w:lang w:val="es-ES"/>
        </w:rPr>
      </w:pPr>
      <w:r w:rsidRPr="00D66CBF">
        <w:rPr>
          <w:rFonts w:ascii="LM Roman 10" w:hAnsi="LM Roman 10"/>
          <w:b/>
          <w:bCs/>
          <w:lang w:val="es-ES"/>
        </w:rPr>
        <w:t>Estandarización mediante OpenAPI</w:t>
      </w:r>
      <w:r w:rsidRPr="00D66CBF">
        <w:rPr>
          <w:rFonts w:ascii="LM Roman 10" w:hAnsi="LM Roman 10"/>
          <w:lang w:val="es-ES"/>
        </w:rPr>
        <w:t>: Swagger genera la especificación de la API en formato OpenAPI, lo que asegura que el proyecto cumpla con un estándar ampliamente reconocido, facilitando su integración con otras aplicaciones y sistemas.</w:t>
      </w:r>
    </w:p>
    <w:p w14:paraId="4DC5418F" w14:textId="77777777" w:rsidR="00EF272C" w:rsidRPr="00D66CBF" w:rsidRDefault="00EF272C" w:rsidP="00EF272C">
      <w:pPr>
        <w:rPr>
          <w:rFonts w:ascii="LM Roman 10" w:hAnsi="LM Roman 10"/>
          <w:lang w:val="es-ES"/>
        </w:rPr>
      </w:pPr>
    </w:p>
    <w:p w14:paraId="2370FB45" w14:textId="1B9E5567" w:rsidR="00EF272C" w:rsidRPr="00D66CBF" w:rsidRDefault="00EF272C" w:rsidP="00EF272C">
      <w:pPr>
        <w:rPr>
          <w:rFonts w:ascii="LM Roman 10" w:hAnsi="LM Roman 10"/>
          <w:lang w:val="es-ES"/>
        </w:rPr>
      </w:pPr>
      <w:r w:rsidRPr="00D66CBF">
        <w:rPr>
          <w:rFonts w:ascii="LM Roman 10" w:hAnsi="LM Roman 10"/>
          <w:lang w:val="es-ES"/>
        </w:rPr>
        <w:t>En el contexto de TFGInfo, la documentación generada por Swagger describe cada uno de los controladores y sus operaciones: gestión de usuarios, asignación de TFGs, creación de reservas, administración de entidades académicas, entre otros. Cada operación cuenta con ejemplos de solicitud y respuesta en formato JSON.</w:t>
      </w:r>
    </w:p>
    <w:p w14:paraId="40644442" w14:textId="77777777" w:rsidR="00EF272C" w:rsidRPr="00D66CBF" w:rsidRDefault="00EF272C" w:rsidP="00EF272C">
      <w:pPr>
        <w:rPr>
          <w:rFonts w:ascii="LM Roman 10" w:hAnsi="LM Roman 10"/>
          <w:lang w:val="es-ES"/>
        </w:rPr>
      </w:pPr>
    </w:p>
    <w:p w14:paraId="74B5F5F2" w14:textId="619B68AC" w:rsidR="00EF272C" w:rsidRPr="00D66CBF" w:rsidRDefault="00EF272C" w:rsidP="00EF272C">
      <w:pPr>
        <w:rPr>
          <w:rFonts w:ascii="LM Roman 10" w:hAnsi="LM Roman 10"/>
          <w:lang w:val="es-ES"/>
        </w:rPr>
      </w:pPr>
      <w:r w:rsidRPr="00D66CBF">
        <w:rPr>
          <w:rFonts w:ascii="LM Roman 10" w:hAnsi="LM Roman 10"/>
          <w:lang w:val="es-ES"/>
        </w:rPr>
        <w:t>Gracias a esta integración, el proyecto dispone de una documentación técnica clara, accesible y siempre alineada con la implementación, lo que constituye un soporte fundamental para futuros desarrolladores que deseen mantener, ampliar o integrar la aplicación en entornos reales.</w:t>
      </w:r>
    </w:p>
    <w:p w14:paraId="3946B253" w14:textId="77777777" w:rsidR="00AF3A2E" w:rsidRPr="00D66CBF" w:rsidRDefault="00AF3A2E" w:rsidP="00C72FAE">
      <w:pPr>
        <w:rPr>
          <w:rFonts w:ascii="LM Roman 10" w:hAnsi="LM Roman 10"/>
          <w:lang w:val="es-ES"/>
        </w:rPr>
      </w:pPr>
    </w:p>
    <w:p w14:paraId="63A3A334" w14:textId="4F970AF2" w:rsidR="00AF3A2E" w:rsidRPr="00D66CBF" w:rsidRDefault="00AF3A2E" w:rsidP="00AF3A2E">
      <w:pPr>
        <w:pStyle w:val="Ttulo2"/>
        <w:rPr>
          <w:rFonts w:ascii="LM Roman 10" w:hAnsi="LM Roman 10"/>
        </w:rPr>
      </w:pPr>
      <w:bookmarkStart w:id="37" w:name="_Toc204855958"/>
      <w:bookmarkStart w:id="38" w:name="_Toc208342527"/>
      <w:r w:rsidRPr="00D66CBF">
        <w:rPr>
          <w:rFonts w:ascii="LM Roman 10" w:hAnsi="LM Roman 10"/>
        </w:rPr>
        <w:t>Aplicación de Frontend</w:t>
      </w:r>
      <w:bookmarkEnd w:id="37"/>
      <w:bookmarkEnd w:id="38"/>
    </w:p>
    <w:p w14:paraId="3C8FA18A" w14:textId="059628D2" w:rsidR="00AF3A2E" w:rsidRPr="00D66CBF" w:rsidRDefault="00AF3A2E" w:rsidP="00AF3A2E">
      <w:pPr>
        <w:rPr>
          <w:rFonts w:ascii="LM Roman 10" w:hAnsi="LM Roman 10"/>
        </w:rPr>
      </w:pPr>
      <w:r w:rsidRPr="00D66CBF">
        <w:rPr>
          <w:rFonts w:ascii="LM Roman 10" w:hAnsi="LM Roman 10"/>
        </w:rPr>
        <w:t>En la actualidad las tecnologías más usadas para el desarrollo de aplicaciones web están Angular</w:t>
      </w:r>
      <w:r w:rsidR="00A0664D" w:rsidRPr="00D66CBF">
        <w:rPr>
          <w:rFonts w:ascii="LM Roman 10" w:hAnsi="LM Roman 10"/>
        </w:rPr>
        <w:t xml:space="preserve"> </w:t>
      </w:r>
      <w:r w:rsidR="00A0664D" w:rsidRPr="00D66CBF">
        <w:rPr>
          <w:rFonts w:ascii="LM Roman 10" w:hAnsi="LM Roman 10"/>
        </w:rPr>
        <w:fldChar w:fldCharType="begin"/>
      </w:r>
      <w:r w:rsidR="00A0664D" w:rsidRPr="00D66CBF">
        <w:rPr>
          <w:rFonts w:ascii="LM Roman 10" w:hAnsi="LM Roman 10"/>
        </w:rPr>
        <w:instrText xml:space="preserve"> REF _Ref205893420 \r \h </w:instrText>
      </w:r>
      <w:r w:rsidR="00A0664D" w:rsidRPr="00D66CBF">
        <w:rPr>
          <w:rFonts w:ascii="LM Roman 10" w:hAnsi="LM Roman 10"/>
        </w:rPr>
      </w:r>
      <w:r w:rsidR="00D66CBF">
        <w:rPr>
          <w:rFonts w:ascii="LM Roman 10" w:hAnsi="LM Roman 10"/>
        </w:rPr>
        <w:instrText xml:space="preserve"> \* MERGEFORMAT </w:instrText>
      </w:r>
      <w:r w:rsidR="00A0664D" w:rsidRPr="00D66CBF">
        <w:rPr>
          <w:rFonts w:ascii="LM Roman 10" w:hAnsi="LM Roman 10"/>
        </w:rPr>
        <w:fldChar w:fldCharType="separate"/>
      </w:r>
      <w:r w:rsidR="00275FD8">
        <w:rPr>
          <w:rFonts w:ascii="LM Roman 10" w:hAnsi="LM Roman 10"/>
        </w:rPr>
        <w:t>[11]</w:t>
      </w:r>
      <w:r w:rsidR="00A0664D" w:rsidRPr="00D66CBF">
        <w:rPr>
          <w:rFonts w:ascii="LM Roman 10" w:hAnsi="LM Roman 10"/>
        </w:rPr>
        <w:fldChar w:fldCharType="end"/>
      </w:r>
      <w:r w:rsidRPr="00D66CBF">
        <w:rPr>
          <w:rFonts w:ascii="LM Roman 10" w:hAnsi="LM Roman 10"/>
        </w:rPr>
        <w:t xml:space="preserve"> y React</w:t>
      </w:r>
      <w:r w:rsidR="00A0664D" w:rsidRPr="00D66CBF">
        <w:rPr>
          <w:rFonts w:ascii="LM Roman 10" w:hAnsi="LM Roman 10"/>
        </w:rPr>
        <w:t xml:space="preserve"> </w:t>
      </w:r>
      <w:r w:rsidR="00A0664D" w:rsidRPr="00D66CBF">
        <w:rPr>
          <w:rFonts w:ascii="LM Roman 10" w:hAnsi="LM Roman 10"/>
        </w:rPr>
        <w:fldChar w:fldCharType="begin"/>
      </w:r>
      <w:r w:rsidR="00A0664D" w:rsidRPr="00D66CBF">
        <w:rPr>
          <w:rFonts w:ascii="LM Roman 10" w:hAnsi="LM Roman 10"/>
        </w:rPr>
        <w:instrText xml:space="preserve"> REF _Ref205893431 \r \h </w:instrText>
      </w:r>
      <w:r w:rsidR="00A0664D" w:rsidRPr="00D66CBF">
        <w:rPr>
          <w:rFonts w:ascii="LM Roman 10" w:hAnsi="LM Roman 10"/>
        </w:rPr>
      </w:r>
      <w:r w:rsidR="00D66CBF">
        <w:rPr>
          <w:rFonts w:ascii="LM Roman 10" w:hAnsi="LM Roman 10"/>
        </w:rPr>
        <w:instrText xml:space="preserve"> \* MERGEFORMAT </w:instrText>
      </w:r>
      <w:r w:rsidR="00A0664D" w:rsidRPr="00D66CBF">
        <w:rPr>
          <w:rFonts w:ascii="LM Roman 10" w:hAnsi="LM Roman 10"/>
        </w:rPr>
        <w:fldChar w:fldCharType="separate"/>
      </w:r>
      <w:r w:rsidR="00275FD8">
        <w:rPr>
          <w:rFonts w:ascii="LM Roman 10" w:hAnsi="LM Roman 10"/>
        </w:rPr>
        <w:t>[12]</w:t>
      </w:r>
      <w:r w:rsidR="00A0664D" w:rsidRPr="00D66CBF">
        <w:rPr>
          <w:rFonts w:ascii="LM Roman 10" w:hAnsi="LM Roman 10"/>
        </w:rPr>
        <w:fldChar w:fldCharType="end"/>
      </w:r>
      <w:r w:rsidR="00186766" w:rsidRPr="00D66CBF">
        <w:rPr>
          <w:rFonts w:ascii="LM Roman 10" w:hAnsi="LM Roman 10"/>
        </w:rPr>
        <w:t>,</w:t>
      </w:r>
      <w:r w:rsidRPr="00D66CBF">
        <w:rPr>
          <w:rFonts w:ascii="LM Roman 10" w:hAnsi="LM Roman 10"/>
        </w:rPr>
        <w:t xml:space="preserve"> </w:t>
      </w:r>
      <w:r w:rsidR="00186766" w:rsidRPr="00D66CBF">
        <w:rPr>
          <w:rFonts w:ascii="LM Roman 10" w:hAnsi="LM Roman 10"/>
        </w:rPr>
        <w:t>a</w:t>
      </w:r>
      <w:r w:rsidR="00432871" w:rsidRPr="00D66CBF">
        <w:rPr>
          <w:rFonts w:ascii="LM Roman 10" w:hAnsi="LM Roman 10"/>
        </w:rPr>
        <w:t xml:space="preserve">mbas con los mismos lenguajes de programación: Typescript, para </w:t>
      </w:r>
      <w:r w:rsidR="00186766" w:rsidRPr="00D66CBF">
        <w:rPr>
          <w:rFonts w:ascii="LM Roman 10" w:hAnsi="LM Roman 10"/>
        </w:rPr>
        <w:t xml:space="preserve">implementar </w:t>
      </w:r>
      <w:r w:rsidR="00432871" w:rsidRPr="00D66CBF">
        <w:rPr>
          <w:rFonts w:ascii="LM Roman 10" w:hAnsi="LM Roman 10"/>
        </w:rPr>
        <w:t>la lógica que va a realizar un usuario de la aplicación</w:t>
      </w:r>
      <w:r w:rsidR="00186766" w:rsidRPr="00D66CBF">
        <w:rPr>
          <w:rFonts w:ascii="LM Roman 10" w:hAnsi="LM Roman 10"/>
        </w:rPr>
        <w:t xml:space="preserve">; </w:t>
      </w:r>
      <w:r w:rsidR="00432871" w:rsidRPr="00D66CBF">
        <w:rPr>
          <w:rFonts w:ascii="LM Roman 10" w:hAnsi="LM Roman 10"/>
        </w:rPr>
        <w:t>HTML, para la interfaz que va a ver el usuario en la web</w:t>
      </w:r>
      <w:r w:rsidR="00186766" w:rsidRPr="00D66CBF">
        <w:rPr>
          <w:rFonts w:ascii="LM Roman 10" w:hAnsi="LM Roman 10"/>
        </w:rPr>
        <w:t>;</w:t>
      </w:r>
      <w:r w:rsidR="00432871" w:rsidRPr="00D66CBF">
        <w:rPr>
          <w:rFonts w:ascii="LM Roman 10" w:hAnsi="LM Roman 10"/>
        </w:rPr>
        <w:t xml:space="preserve"> </w:t>
      </w:r>
      <w:r w:rsidR="00186766" w:rsidRPr="00D66CBF">
        <w:rPr>
          <w:rFonts w:ascii="LM Roman 10" w:hAnsi="LM Roman 10"/>
        </w:rPr>
        <w:t>y,</w:t>
      </w:r>
      <w:r w:rsidR="00432871" w:rsidRPr="00D66CBF">
        <w:rPr>
          <w:rFonts w:ascii="LM Roman 10" w:hAnsi="LM Roman 10"/>
        </w:rPr>
        <w:t xml:space="preserve"> por último SCSS, para los estilos que va a tener la interfaz.</w:t>
      </w:r>
    </w:p>
    <w:p w14:paraId="7141EF93" w14:textId="77777777" w:rsidR="00432871" w:rsidRPr="00D66CBF" w:rsidRDefault="00432871" w:rsidP="00AF3A2E">
      <w:pPr>
        <w:rPr>
          <w:rFonts w:ascii="LM Roman 10" w:hAnsi="LM Roman 10"/>
        </w:rPr>
      </w:pPr>
    </w:p>
    <w:p w14:paraId="158F5917" w14:textId="208F0629" w:rsidR="00432871" w:rsidRPr="00D66CBF" w:rsidRDefault="00432871" w:rsidP="00AF3A2E">
      <w:pPr>
        <w:rPr>
          <w:rFonts w:ascii="LM Roman 10" w:hAnsi="LM Roman 10"/>
        </w:rPr>
      </w:pPr>
      <w:r w:rsidRPr="00D66CBF">
        <w:rPr>
          <w:rFonts w:ascii="LM Roman 10" w:hAnsi="LM Roman 10"/>
        </w:rPr>
        <w:t xml:space="preserve">Con esos rasgos comunes la principal diferencia es lo que aporta cada </w:t>
      </w:r>
      <w:r w:rsidR="00186766" w:rsidRPr="00D66CBF">
        <w:rPr>
          <w:rFonts w:ascii="LM Roman 10" w:hAnsi="LM Roman 10"/>
        </w:rPr>
        <w:t>framework</w:t>
      </w:r>
      <w:r w:rsidRPr="00D66CBF">
        <w:rPr>
          <w:rFonts w:ascii="LM Roman 10" w:hAnsi="LM Roman 10"/>
        </w:rPr>
        <w:t>. Finalmente se ha optado por usar Angular</w:t>
      </w:r>
      <w:r w:rsidR="008863F6" w:rsidRPr="00D66CBF">
        <w:rPr>
          <w:rFonts w:ascii="LM Roman 10" w:hAnsi="LM Roman 10"/>
        </w:rPr>
        <w:t>, usando Angular Material</w:t>
      </w:r>
      <w:r w:rsidRPr="00D66CBF">
        <w:rPr>
          <w:rFonts w:ascii="LM Roman 10" w:hAnsi="LM Roman 10"/>
        </w:rPr>
        <w:t xml:space="preserve"> por las siguientes razones</w:t>
      </w:r>
      <w:r w:rsidR="00154F99" w:rsidRPr="00D66CBF">
        <w:rPr>
          <w:rFonts w:ascii="LM Roman 10" w:hAnsi="LM Roman 10"/>
        </w:rPr>
        <w:t xml:space="preserve"> </w:t>
      </w:r>
      <w:r w:rsidR="00154F99" w:rsidRPr="00D66CBF">
        <w:rPr>
          <w:rFonts w:ascii="LM Roman 10" w:hAnsi="LM Roman 10"/>
        </w:rPr>
        <w:fldChar w:fldCharType="begin"/>
      </w:r>
      <w:r w:rsidR="00154F99" w:rsidRPr="00D66CBF">
        <w:rPr>
          <w:rFonts w:ascii="LM Roman 10" w:hAnsi="LM Roman 10"/>
        </w:rPr>
        <w:instrText xml:space="preserve"> REF _Ref205893462 \r \h </w:instrText>
      </w:r>
      <w:r w:rsidR="00154F99" w:rsidRPr="00D66CBF">
        <w:rPr>
          <w:rFonts w:ascii="LM Roman 10" w:hAnsi="LM Roman 10"/>
        </w:rPr>
      </w:r>
      <w:r w:rsidR="00D66CBF">
        <w:rPr>
          <w:rFonts w:ascii="LM Roman 10" w:hAnsi="LM Roman 10"/>
        </w:rPr>
        <w:instrText xml:space="preserve"> \* MERGEFORMAT </w:instrText>
      </w:r>
      <w:r w:rsidR="00154F99" w:rsidRPr="00D66CBF">
        <w:rPr>
          <w:rFonts w:ascii="LM Roman 10" w:hAnsi="LM Roman 10"/>
        </w:rPr>
        <w:fldChar w:fldCharType="separate"/>
      </w:r>
      <w:r w:rsidR="00275FD8">
        <w:rPr>
          <w:rFonts w:ascii="LM Roman 10" w:hAnsi="LM Roman 10"/>
        </w:rPr>
        <w:t>[13]</w:t>
      </w:r>
      <w:r w:rsidR="00154F99" w:rsidRPr="00D66CBF">
        <w:rPr>
          <w:rFonts w:ascii="LM Roman 10" w:hAnsi="LM Roman 10"/>
        </w:rPr>
        <w:fldChar w:fldCharType="end"/>
      </w:r>
      <w:r w:rsidRPr="00D66CBF">
        <w:rPr>
          <w:rFonts w:ascii="LM Roman 10" w:hAnsi="LM Roman 10"/>
        </w:rPr>
        <w:t>:</w:t>
      </w:r>
    </w:p>
    <w:p w14:paraId="7791ABBC" w14:textId="77777777" w:rsidR="00432871" w:rsidRPr="00D66CBF" w:rsidRDefault="00432871" w:rsidP="00AF3A2E">
      <w:pPr>
        <w:rPr>
          <w:rFonts w:ascii="LM Roman 10" w:hAnsi="LM Roman 10"/>
        </w:rPr>
      </w:pPr>
    </w:p>
    <w:p w14:paraId="285D4D57" w14:textId="686F6175" w:rsidR="00432871" w:rsidRPr="00D66CBF" w:rsidRDefault="00432871">
      <w:pPr>
        <w:pStyle w:val="Prrafodelista"/>
        <w:numPr>
          <w:ilvl w:val="0"/>
          <w:numId w:val="195"/>
        </w:numPr>
        <w:ind w:left="360"/>
        <w:rPr>
          <w:rFonts w:ascii="LM Roman 10" w:hAnsi="LM Roman 10"/>
          <w:lang w:val="es-ES"/>
        </w:rPr>
      </w:pPr>
      <w:r w:rsidRPr="00D66CBF">
        <w:rPr>
          <w:rFonts w:ascii="LM Roman 10" w:hAnsi="LM Roman 10"/>
          <w:lang w:val="es-ES"/>
        </w:rPr>
        <w:t xml:space="preserve">Se trata de un framework completo (no solo una biblioteca), lo que significa que incluye desde el </w:t>
      </w:r>
      <w:r w:rsidR="00186766" w:rsidRPr="00D66CBF">
        <w:rPr>
          <w:rFonts w:ascii="LM Roman 10" w:hAnsi="LM Roman 10"/>
          <w:lang w:val="es-ES"/>
        </w:rPr>
        <w:t xml:space="preserve">enrutado </w:t>
      </w:r>
      <w:r w:rsidRPr="00D66CBF">
        <w:rPr>
          <w:rFonts w:ascii="LM Roman 10" w:hAnsi="LM Roman 10"/>
          <w:lang w:val="es-ES"/>
        </w:rPr>
        <w:t xml:space="preserve">hasta la gestión del estado, formularios, internacionalización, herramientas de </w:t>
      </w:r>
      <w:r w:rsidR="00186766" w:rsidRPr="00D66CBF">
        <w:rPr>
          <w:rFonts w:ascii="LM Roman 10" w:hAnsi="LM Roman 10"/>
          <w:lang w:val="es-ES"/>
        </w:rPr>
        <w:t xml:space="preserve">pruebas </w:t>
      </w:r>
      <w:r w:rsidRPr="00D66CBF">
        <w:rPr>
          <w:rFonts w:ascii="LM Roman 10" w:hAnsi="LM Roman 10"/>
          <w:lang w:val="es-ES"/>
        </w:rPr>
        <w:t>y más, todo con una estructura clara y coherente.</w:t>
      </w:r>
    </w:p>
    <w:p w14:paraId="00C19127" w14:textId="77777777" w:rsidR="00432871" w:rsidRPr="00D66CBF" w:rsidRDefault="00432871" w:rsidP="00B23730">
      <w:pPr>
        <w:rPr>
          <w:rFonts w:ascii="LM Roman 10" w:hAnsi="LM Roman 10"/>
          <w:lang w:val="es-ES"/>
        </w:rPr>
      </w:pPr>
    </w:p>
    <w:p w14:paraId="1D9CFB68" w14:textId="202188B5" w:rsidR="00432871" w:rsidRPr="00D66CBF" w:rsidRDefault="00432871">
      <w:pPr>
        <w:pStyle w:val="Prrafodelista"/>
        <w:numPr>
          <w:ilvl w:val="0"/>
          <w:numId w:val="195"/>
        </w:numPr>
        <w:ind w:left="360"/>
        <w:rPr>
          <w:rFonts w:ascii="LM Roman 10" w:hAnsi="LM Roman 10"/>
          <w:lang w:val="es-ES"/>
        </w:rPr>
      </w:pPr>
      <w:r w:rsidRPr="00D66CBF">
        <w:rPr>
          <w:rFonts w:ascii="LM Roman 10" w:hAnsi="LM Roman 10"/>
          <w:lang w:val="es-ES"/>
        </w:rPr>
        <w:lastRenderedPageBreak/>
        <w:t>Promueve buenas prácticas desde el inicio: uso de componentes, servicios, inyección de dependencias, tipado con TypeScript, y separación de responsabilidades.</w:t>
      </w:r>
    </w:p>
    <w:p w14:paraId="58331A3B" w14:textId="77777777" w:rsidR="00432871" w:rsidRPr="00D66CBF" w:rsidRDefault="00432871" w:rsidP="00B23730">
      <w:pPr>
        <w:rPr>
          <w:rFonts w:ascii="LM Roman 10" w:hAnsi="LM Roman 10"/>
          <w:lang w:val="es-ES"/>
        </w:rPr>
      </w:pPr>
    </w:p>
    <w:p w14:paraId="0B8FDA98" w14:textId="09329EB1" w:rsidR="00432871" w:rsidRPr="00D66CBF" w:rsidRDefault="00432871">
      <w:pPr>
        <w:pStyle w:val="Prrafodelista"/>
        <w:numPr>
          <w:ilvl w:val="0"/>
          <w:numId w:val="195"/>
        </w:numPr>
        <w:ind w:left="360"/>
        <w:rPr>
          <w:rFonts w:ascii="LM Roman 10" w:hAnsi="LM Roman 10"/>
        </w:rPr>
      </w:pPr>
      <w:r w:rsidRPr="00D66CBF">
        <w:rPr>
          <w:rFonts w:ascii="LM Roman 10" w:hAnsi="LM Roman 10"/>
        </w:rPr>
        <w:t>Se integra perfectamente con APIs mediante HttpClient, ideal para consumir los endpoints expuestos por un backend en .NET.</w:t>
      </w:r>
    </w:p>
    <w:p w14:paraId="46161204" w14:textId="77777777" w:rsidR="00432871" w:rsidRPr="00D66CBF" w:rsidRDefault="00432871" w:rsidP="00432871">
      <w:pPr>
        <w:rPr>
          <w:rFonts w:ascii="LM Roman 10" w:hAnsi="LM Roman 10"/>
        </w:rPr>
      </w:pPr>
    </w:p>
    <w:p w14:paraId="2C499356" w14:textId="0EBB7673" w:rsidR="00432871" w:rsidRPr="00D66CBF" w:rsidRDefault="00432871" w:rsidP="00432871">
      <w:pPr>
        <w:rPr>
          <w:rFonts w:ascii="LM Roman 10" w:hAnsi="LM Roman 10"/>
        </w:rPr>
      </w:pPr>
      <w:r w:rsidRPr="00D66CBF">
        <w:rPr>
          <w:rFonts w:ascii="LM Roman 10" w:hAnsi="LM Roman 10"/>
        </w:rPr>
        <w:t>Y por último las herramientas integradas que facilitan la creación de componentes, módulos, servicios, etc.</w:t>
      </w:r>
    </w:p>
    <w:p w14:paraId="3382BC4E" w14:textId="77777777" w:rsidR="00F43B2F" w:rsidRPr="00D66CBF" w:rsidRDefault="00F43B2F" w:rsidP="00432871">
      <w:pPr>
        <w:rPr>
          <w:rFonts w:ascii="LM Roman 10" w:hAnsi="LM Roman 10"/>
        </w:rPr>
      </w:pPr>
    </w:p>
    <w:p w14:paraId="2A2BE424" w14:textId="42DAFE40" w:rsidR="00F43B2F" w:rsidRPr="00D66CBF" w:rsidRDefault="00F43B2F" w:rsidP="00F43B2F">
      <w:pPr>
        <w:pStyle w:val="Ttulo2"/>
        <w:rPr>
          <w:rFonts w:ascii="LM Roman 10" w:hAnsi="LM Roman 10"/>
        </w:rPr>
      </w:pPr>
      <w:bookmarkStart w:id="39" w:name="_Toc208342528"/>
      <w:r w:rsidRPr="00D66CBF">
        <w:rPr>
          <w:rFonts w:ascii="LM Roman 10" w:hAnsi="LM Roman 10"/>
        </w:rPr>
        <w:t>Desarrollo del código</w:t>
      </w:r>
      <w:bookmarkEnd w:id="39"/>
    </w:p>
    <w:p w14:paraId="40E6F624" w14:textId="56543FE1" w:rsidR="00F43B2F" w:rsidRPr="00D66CBF" w:rsidRDefault="00F43B2F" w:rsidP="00A021A1">
      <w:pPr>
        <w:rPr>
          <w:rFonts w:ascii="LM Roman 10" w:hAnsi="LM Roman 10"/>
          <w:lang w:val="es-ES"/>
        </w:rPr>
      </w:pPr>
      <w:r w:rsidRPr="00D66CBF">
        <w:rPr>
          <w:rFonts w:ascii="LM Roman 10" w:hAnsi="LM Roman 10"/>
          <w:lang w:val="es-ES"/>
        </w:rPr>
        <w:t>El desarrollo del proyecto TFGInfo ha requerido el uso de herramientas modernas que facilitan la escritura, organización, control y mantenimiento del código fuente. A continuación, se describen las principales:</w:t>
      </w:r>
    </w:p>
    <w:p w14:paraId="777D8EE7" w14:textId="26B4D97F" w:rsidR="00F43B2F" w:rsidRPr="00D66CBF" w:rsidRDefault="00F43B2F" w:rsidP="00F43B2F">
      <w:pPr>
        <w:jc w:val="left"/>
        <w:rPr>
          <w:rFonts w:ascii="LM Roman 10" w:hAnsi="LM Roman 10"/>
          <w:lang w:val="es-ES"/>
        </w:rPr>
      </w:pPr>
    </w:p>
    <w:p w14:paraId="26E02D3B" w14:textId="604FAA14" w:rsidR="00F43B2F" w:rsidRPr="00D66CBF" w:rsidRDefault="00F43B2F" w:rsidP="00F43B2F">
      <w:pPr>
        <w:jc w:val="left"/>
        <w:rPr>
          <w:rFonts w:ascii="LM Roman 10" w:hAnsi="LM Roman 10"/>
          <w:b/>
          <w:bCs/>
          <w:lang w:val="es-ES"/>
        </w:rPr>
      </w:pPr>
      <w:r w:rsidRPr="00D66CBF">
        <w:rPr>
          <w:rFonts w:ascii="LM Roman 10" w:hAnsi="LM Roman 10"/>
          <w:b/>
          <w:bCs/>
          <w:lang w:val="es-ES"/>
        </w:rPr>
        <w:t>Visual Studio Code</w:t>
      </w:r>
      <w:r w:rsidR="00154F99" w:rsidRPr="00D66CBF">
        <w:rPr>
          <w:rFonts w:ascii="LM Roman 10" w:hAnsi="LM Roman 10"/>
          <w:b/>
          <w:bCs/>
          <w:lang w:val="es-ES"/>
        </w:rPr>
        <w:t xml:space="preserve"> </w:t>
      </w:r>
      <w:r w:rsidR="00154F99" w:rsidRPr="00D66CBF">
        <w:rPr>
          <w:rFonts w:ascii="LM Roman 10" w:hAnsi="LM Roman 10"/>
          <w:b/>
          <w:bCs/>
          <w:lang w:val="es-ES"/>
        </w:rPr>
        <w:fldChar w:fldCharType="begin"/>
      </w:r>
      <w:r w:rsidR="00154F99" w:rsidRPr="00D66CBF">
        <w:rPr>
          <w:rFonts w:ascii="LM Roman 10" w:hAnsi="LM Roman 10"/>
          <w:b/>
          <w:bCs/>
          <w:lang w:val="es-ES"/>
        </w:rPr>
        <w:instrText xml:space="preserve"> REF _Ref205893483 \r \h </w:instrText>
      </w:r>
      <w:r w:rsidR="00154F99" w:rsidRPr="00D66CBF">
        <w:rPr>
          <w:rFonts w:ascii="LM Roman 10" w:hAnsi="LM Roman 10"/>
          <w:b/>
          <w:bCs/>
          <w:lang w:val="es-ES"/>
        </w:rPr>
      </w:r>
      <w:r w:rsidR="00D66CBF">
        <w:rPr>
          <w:rFonts w:ascii="LM Roman 10" w:hAnsi="LM Roman 10"/>
          <w:b/>
          <w:bCs/>
          <w:lang w:val="es-ES"/>
        </w:rPr>
        <w:instrText xml:space="preserve"> \* MERGEFORMAT </w:instrText>
      </w:r>
      <w:r w:rsidR="00154F99" w:rsidRPr="00D66CBF">
        <w:rPr>
          <w:rFonts w:ascii="LM Roman 10" w:hAnsi="LM Roman 10"/>
          <w:b/>
          <w:bCs/>
          <w:lang w:val="es-ES"/>
        </w:rPr>
        <w:fldChar w:fldCharType="separate"/>
      </w:r>
      <w:r w:rsidR="00275FD8">
        <w:rPr>
          <w:rFonts w:ascii="LM Roman 10" w:hAnsi="LM Roman 10"/>
          <w:b/>
          <w:bCs/>
          <w:lang w:val="es-ES"/>
        </w:rPr>
        <w:t>[14]</w:t>
      </w:r>
      <w:r w:rsidR="00154F99" w:rsidRPr="00D66CBF">
        <w:rPr>
          <w:rFonts w:ascii="LM Roman 10" w:hAnsi="LM Roman 10"/>
          <w:b/>
          <w:bCs/>
          <w:lang w:val="es-ES"/>
        </w:rPr>
        <w:fldChar w:fldCharType="end"/>
      </w:r>
    </w:p>
    <w:p w14:paraId="0133E6E9" w14:textId="7923819D" w:rsidR="00F43B2F" w:rsidRPr="00D66CBF" w:rsidRDefault="00F43B2F" w:rsidP="00A021A1">
      <w:pPr>
        <w:rPr>
          <w:rFonts w:ascii="LM Roman 10" w:hAnsi="LM Roman 10"/>
          <w:lang w:val="es-ES"/>
        </w:rPr>
      </w:pPr>
      <w:r w:rsidRPr="00D66CBF">
        <w:rPr>
          <w:rFonts w:ascii="LM Roman 10" w:hAnsi="LM Roman 10"/>
          <w:lang w:val="es-ES"/>
        </w:rPr>
        <w:t>Visual Studio Code (VS Code) ha sido el entorno de desarrollo integrado (IDE) elegido para el desarrollo del frontend y del backend. Es una herramienta ligera, rápida, multiplataforma y altamente extensible mediante extensiones.</w:t>
      </w:r>
    </w:p>
    <w:p w14:paraId="3F2E2E25" w14:textId="77777777" w:rsidR="00F43B2F" w:rsidRPr="00D66CBF" w:rsidRDefault="00F43B2F" w:rsidP="00F43B2F">
      <w:pPr>
        <w:jc w:val="left"/>
        <w:rPr>
          <w:rFonts w:ascii="LM Roman 10" w:hAnsi="LM Roman 10"/>
          <w:lang w:val="es-ES"/>
        </w:rPr>
      </w:pPr>
      <w:r w:rsidRPr="00D66CBF">
        <w:rPr>
          <w:rFonts w:ascii="LM Roman 10" w:hAnsi="LM Roman 10"/>
          <w:lang w:val="es-ES"/>
        </w:rPr>
        <w:t>Se ha utilizado para:</w:t>
      </w:r>
    </w:p>
    <w:p w14:paraId="69AD0F71" w14:textId="77777777" w:rsidR="00F43B2F" w:rsidRPr="00D66CBF" w:rsidRDefault="00F43B2F">
      <w:pPr>
        <w:numPr>
          <w:ilvl w:val="0"/>
          <w:numId w:val="26"/>
        </w:numPr>
        <w:jc w:val="left"/>
        <w:rPr>
          <w:rFonts w:ascii="LM Roman 10" w:hAnsi="LM Roman 10"/>
          <w:lang w:val="es-ES"/>
        </w:rPr>
      </w:pPr>
      <w:r w:rsidRPr="00D66CBF">
        <w:rPr>
          <w:rFonts w:ascii="LM Roman 10" w:hAnsi="LM Roman 10"/>
          <w:lang w:val="es-ES"/>
        </w:rPr>
        <w:t>Editar archivos TypeScript, HTML y CSS en el frontend con Angular.</w:t>
      </w:r>
    </w:p>
    <w:p w14:paraId="2F364ABA" w14:textId="77777777" w:rsidR="00F43B2F" w:rsidRPr="00D66CBF" w:rsidRDefault="00F43B2F">
      <w:pPr>
        <w:numPr>
          <w:ilvl w:val="0"/>
          <w:numId w:val="26"/>
        </w:numPr>
        <w:jc w:val="left"/>
        <w:rPr>
          <w:rFonts w:ascii="LM Roman 10" w:hAnsi="LM Roman 10"/>
          <w:lang w:val="es-ES"/>
        </w:rPr>
      </w:pPr>
      <w:r w:rsidRPr="00D66CBF">
        <w:rPr>
          <w:rFonts w:ascii="LM Roman 10" w:hAnsi="LM Roman 10"/>
          <w:lang w:val="es-ES"/>
        </w:rPr>
        <w:t>Editar archivos C# y JSON en la configuración del backend con .NET.</w:t>
      </w:r>
    </w:p>
    <w:p w14:paraId="50DD91E5" w14:textId="77777777" w:rsidR="00F43B2F" w:rsidRPr="00D66CBF" w:rsidRDefault="00F43B2F">
      <w:pPr>
        <w:numPr>
          <w:ilvl w:val="0"/>
          <w:numId w:val="26"/>
        </w:numPr>
        <w:jc w:val="left"/>
        <w:rPr>
          <w:rFonts w:ascii="LM Roman 10" w:hAnsi="LM Roman 10"/>
          <w:lang w:val="es-ES"/>
        </w:rPr>
      </w:pPr>
      <w:r w:rsidRPr="00D66CBF">
        <w:rPr>
          <w:rFonts w:ascii="LM Roman 10" w:hAnsi="LM Roman 10"/>
          <w:lang w:val="es-ES"/>
        </w:rPr>
        <w:t>Gestionar proyectos mediante terminal integrada.</w:t>
      </w:r>
    </w:p>
    <w:p w14:paraId="3AF88F34" w14:textId="546DE8FC" w:rsidR="00F43B2F" w:rsidRPr="00D66CBF" w:rsidRDefault="00F43B2F">
      <w:pPr>
        <w:numPr>
          <w:ilvl w:val="0"/>
          <w:numId w:val="26"/>
        </w:numPr>
        <w:jc w:val="left"/>
        <w:rPr>
          <w:rFonts w:ascii="LM Roman 10" w:hAnsi="LM Roman 10"/>
          <w:lang w:val="es-ES"/>
        </w:rPr>
      </w:pPr>
      <w:r w:rsidRPr="00D66CBF">
        <w:rPr>
          <w:rFonts w:ascii="LM Roman 10" w:hAnsi="LM Roman 10"/>
          <w:lang w:val="es-ES"/>
        </w:rPr>
        <w:t>Depurar código y realizar pruebas de forma eficiente.</w:t>
      </w:r>
    </w:p>
    <w:p w14:paraId="17DAD7A3" w14:textId="77777777" w:rsidR="00C85CCF" w:rsidRPr="00D66CBF" w:rsidRDefault="00C85CCF" w:rsidP="00F43B2F">
      <w:pPr>
        <w:jc w:val="left"/>
        <w:rPr>
          <w:rFonts w:ascii="LM Roman 10" w:hAnsi="LM Roman 10"/>
          <w:b/>
          <w:bCs/>
          <w:lang w:val="es-ES"/>
        </w:rPr>
      </w:pPr>
    </w:p>
    <w:p w14:paraId="6C9A82E6" w14:textId="0D0A35DC" w:rsidR="00F43B2F" w:rsidRPr="00D66CBF" w:rsidRDefault="00F43B2F" w:rsidP="00F43B2F">
      <w:pPr>
        <w:jc w:val="left"/>
        <w:rPr>
          <w:rFonts w:ascii="LM Roman 10" w:hAnsi="LM Roman 10"/>
          <w:b/>
          <w:bCs/>
          <w:lang w:val="es-ES"/>
        </w:rPr>
      </w:pPr>
      <w:r w:rsidRPr="00D66CBF">
        <w:rPr>
          <w:rFonts w:ascii="LM Roman 10" w:hAnsi="LM Roman 10"/>
          <w:b/>
          <w:bCs/>
          <w:lang w:val="es-ES"/>
        </w:rPr>
        <w:t>Git y GitHub</w:t>
      </w:r>
      <w:r w:rsidR="00154F99" w:rsidRPr="00D66CBF">
        <w:rPr>
          <w:rFonts w:ascii="LM Roman 10" w:hAnsi="LM Roman 10"/>
          <w:b/>
          <w:bCs/>
          <w:lang w:val="es-ES"/>
        </w:rPr>
        <w:t xml:space="preserve"> </w:t>
      </w:r>
      <w:r w:rsidR="00154F99" w:rsidRPr="00D66CBF">
        <w:rPr>
          <w:rFonts w:ascii="LM Roman 10" w:hAnsi="LM Roman 10"/>
          <w:b/>
          <w:bCs/>
          <w:lang w:val="es-ES"/>
        </w:rPr>
        <w:fldChar w:fldCharType="begin"/>
      </w:r>
      <w:r w:rsidR="00154F99" w:rsidRPr="00D66CBF">
        <w:rPr>
          <w:rFonts w:ascii="LM Roman 10" w:hAnsi="LM Roman 10"/>
          <w:b/>
          <w:bCs/>
          <w:lang w:val="es-ES"/>
        </w:rPr>
        <w:instrText xml:space="preserve"> REF _Ref205893493 \r \h </w:instrText>
      </w:r>
      <w:r w:rsidR="00154F99" w:rsidRPr="00D66CBF">
        <w:rPr>
          <w:rFonts w:ascii="LM Roman 10" w:hAnsi="LM Roman 10"/>
          <w:b/>
          <w:bCs/>
          <w:lang w:val="es-ES"/>
        </w:rPr>
      </w:r>
      <w:r w:rsidR="00D66CBF">
        <w:rPr>
          <w:rFonts w:ascii="LM Roman 10" w:hAnsi="LM Roman 10"/>
          <w:b/>
          <w:bCs/>
          <w:lang w:val="es-ES"/>
        </w:rPr>
        <w:instrText xml:space="preserve"> \* MERGEFORMAT </w:instrText>
      </w:r>
      <w:r w:rsidR="00154F99" w:rsidRPr="00D66CBF">
        <w:rPr>
          <w:rFonts w:ascii="LM Roman 10" w:hAnsi="LM Roman 10"/>
          <w:b/>
          <w:bCs/>
          <w:lang w:val="es-ES"/>
        </w:rPr>
        <w:fldChar w:fldCharType="separate"/>
      </w:r>
      <w:r w:rsidR="00275FD8">
        <w:rPr>
          <w:rFonts w:ascii="LM Roman 10" w:hAnsi="LM Roman 10"/>
          <w:b/>
          <w:bCs/>
          <w:lang w:val="es-ES"/>
        </w:rPr>
        <w:t>[15]</w:t>
      </w:r>
      <w:r w:rsidR="00154F99" w:rsidRPr="00D66CBF">
        <w:rPr>
          <w:rFonts w:ascii="LM Roman 10" w:hAnsi="LM Roman 10"/>
          <w:b/>
          <w:bCs/>
          <w:lang w:val="es-ES"/>
        </w:rPr>
        <w:fldChar w:fldCharType="end"/>
      </w:r>
      <w:r w:rsidR="00154F99" w:rsidRPr="00D66CBF">
        <w:rPr>
          <w:rFonts w:ascii="LM Roman 10" w:hAnsi="LM Roman 10"/>
          <w:b/>
          <w:bCs/>
          <w:lang w:val="es-ES"/>
        </w:rPr>
        <w:t xml:space="preserve"> </w:t>
      </w:r>
      <w:r w:rsidR="00154F99" w:rsidRPr="00D66CBF">
        <w:rPr>
          <w:rFonts w:ascii="LM Roman 10" w:hAnsi="LM Roman 10"/>
          <w:b/>
          <w:bCs/>
          <w:lang w:val="es-ES"/>
        </w:rPr>
        <w:fldChar w:fldCharType="begin"/>
      </w:r>
      <w:r w:rsidR="00154F99" w:rsidRPr="00D66CBF">
        <w:rPr>
          <w:rFonts w:ascii="LM Roman 10" w:hAnsi="LM Roman 10"/>
          <w:b/>
          <w:bCs/>
          <w:lang w:val="es-ES"/>
        </w:rPr>
        <w:instrText xml:space="preserve"> REF _Ref205893495 \r \h </w:instrText>
      </w:r>
      <w:r w:rsidR="00154F99" w:rsidRPr="00D66CBF">
        <w:rPr>
          <w:rFonts w:ascii="LM Roman 10" w:hAnsi="LM Roman 10"/>
          <w:b/>
          <w:bCs/>
          <w:lang w:val="es-ES"/>
        </w:rPr>
      </w:r>
      <w:r w:rsidR="00D66CBF">
        <w:rPr>
          <w:rFonts w:ascii="LM Roman 10" w:hAnsi="LM Roman 10"/>
          <w:b/>
          <w:bCs/>
          <w:lang w:val="es-ES"/>
        </w:rPr>
        <w:instrText xml:space="preserve"> \* MERGEFORMAT </w:instrText>
      </w:r>
      <w:r w:rsidR="00154F99" w:rsidRPr="00D66CBF">
        <w:rPr>
          <w:rFonts w:ascii="LM Roman 10" w:hAnsi="LM Roman 10"/>
          <w:b/>
          <w:bCs/>
          <w:lang w:val="es-ES"/>
        </w:rPr>
        <w:fldChar w:fldCharType="separate"/>
      </w:r>
      <w:r w:rsidR="00275FD8">
        <w:rPr>
          <w:rFonts w:ascii="LM Roman 10" w:hAnsi="LM Roman 10"/>
          <w:b/>
          <w:bCs/>
          <w:lang w:val="es-ES"/>
        </w:rPr>
        <w:t>[16]</w:t>
      </w:r>
      <w:r w:rsidR="00154F99" w:rsidRPr="00D66CBF">
        <w:rPr>
          <w:rFonts w:ascii="LM Roman 10" w:hAnsi="LM Roman 10"/>
          <w:b/>
          <w:bCs/>
          <w:lang w:val="es-ES"/>
        </w:rPr>
        <w:fldChar w:fldCharType="end"/>
      </w:r>
    </w:p>
    <w:p w14:paraId="7E9C968E" w14:textId="77777777" w:rsidR="00F43B2F" w:rsidRPr="00D66CBF" w:rsidRDefault="00F43B2F" w:rsidP="00A021A1">
      <w:pPr>
        <w:rPr>
          <w:rFonts w:ascii="LM Roman 10" w:hAnsi="LM Roman 10"/>
          <w:lang w:val="es-ES"/>
        </w:rPr>
      </w:pPr>
      <w:r w:rsidRPr="00D66CBF">
        <w:rPr>
          <w:rFonts w:ascii="LM Roman 10" w:hAnsi="LM Roman 10"/>
          <w:lang w:val="es-ES"/>
        </w:rPr>
        <w:t>Para el control de versiones se ha utilizado Git como sistema distribuido, junto con GitHub como plataforma de alojamiento y colaboración.</w:t>
      </w:r>
    </w:p>
    <w:p w14:paraId="5848C018" w14:textId="77777777" w:rsidR="00F43B2F" w:rsidRPr="00D66CBF" w:rsidRDefault="00F43B2F" w:rsidP="00F43B2F">
      <w:pPr>
        <w:jc w:val="left"/>
        <w:rPr>
          <w:rFonts w:ascii="LM Roman 10" w:hAnsi="LM Roman 10"/>
          <w:lang w:val="es-ES"/>
        </w:rPr>
      </w:pPr>
      <w:r w:rsidRPr="00D66CBF">
        <w:rPr>
          <w:rFonts w:ascii="LM Roman 10" w:hAnsi="LM Roman 10"/>
          <w:lang w:val="es-ES"/>
        </w:rPr>
        <w:t>Git y GitHub han permitido:</w:t>
      </w:r>
    </w:p>
    <w:p w14:paraId="79FE31F5" w14:textId="77777777" w:rsidR="00F43B2F" w:rsidRPr="00D66CBF" w:rsidRDefault="00F43B2F">
      <w:pPr>
        <w:numPr>
          <w:ilvl w:val="0"/>
          <w:numId w:val="27"/>
        </w:numPr>
        <w:jc w:val="left"/>
        <w:rPr>
          <w:rFonts w:ascii="LM Roman 10" w:hAnsi="LM Roman 10"/>
          <w:lang w:val="es-ES"/>
        </w:rPr>
      </w:pPr>
      <w:r w:rsidRPr="00D66CBF">
        <w:rPr>
          <w:rFonts w:ascii="LM Roman 10" w:hAnsi="LM Roman 10"/>
          <w:lang w:val="es-ES"/>
        </w:rPr>
        <w:t>Controlar el historial de cambios del proyecto.</w:t>
      </w:r>
    </w:p>
    <w:p w14:paraId="27CF6AA8" w14:textId="77777777" w:rsidR="00F43B2F" w:rsidRPr="00D66CBF" w:rsidRDefault="00F43B2F">
      <w:pPr>
        <w:numPr>
          <w:ilvl w:val="0"/>
          <w:numId w:val="27"/>
        </w:numPr>
        <w:jc w:val="left"/>
        <w:rPr>
          <w:rFonts w:ascii="LM Roman 10" w:hAnsi="LM Roman 10"/>
          <w:lang w:val="es-ES"/>
        </w:rPr>
      </w:pPr>
      <w:r w:rsidRPr="00D66CBF">
        <w:rPr>
          <w:rFonts w:ascii="LM Roman 10" w:hAnsi="LM Roman 10"/>
          <w:lang w:val="es-ES"/>
        </w:rPr>
        <w:t>Trabajar con ramas para implementar funcionalidades de forma ordenada.</w:t>
      </w:r>
    </w:p>
    <w:p w14:paraId="5B3B832D" w14:textId="77777777" w:rsidR="00F43B2F" w:rsidRPr="00D66CBF" w:rsidRDefault="00F43B2F">
      <w:pPr>
        <w:numPr>
          <w:ilvl w:val="0"/>
          <w:numId w:val="27"/>
        </w:numPr>
        <w:jc w:val="left"/>
        <w:rPr>
          <w:rFonts w:ascii="LM Roman 10" w:hAnsi="LM Roman 10"/>
          <w:lang w:val="es-ES"/>
        </w:rPr>
      </w:pPr>
      <w:r w:rsidRPr="00D66CBF">
        <w:rPr>
          <w:rFonts w:ascii="LM Roman 10" w:hAnsi="LM Roman 10"/>
          <w:lang w:val="es-ES"/>
        </w:rPr>
        <w:t>Documentar cada avance mediante mensajes de commit.</w:t>
      </w:r>
    </w:p>
    <w:p w14:paraId="15242E84" w14:textId="77777777" w:rsidR="00F43B2F" w:rsidRPr="00D66CBF" w:rsidRDefault="00F43B2F">
      <w:pPr>
        <w:numPr>
          <w:ilvl w:val="0"/>
          <w:numId w:val="27"/>
        </w:numPr>
        <w:jc w:val="left"/>
        <w:rPr>
          <w:rFonts w:ascii="LM Roman 10" w:hAnsi="LM Roman 10"/>
          <w:lang w:val="es-ES"/>
        </w:rPr>
      </w:pPr>
      <w:r w:rsidRPr="00D66CBF">
        <w:rPr>
          <w:rFonts w:ascii="LM Roman 10" w:hAnsi="LM Roman 10"/>
          <w:lang w:val="es-ES"/>
        </w:rPr>
        <w:t>Hacer copias seguras del repositorio y restaurar versiones anteriores en caso necesario.</w:t>
      </w:r>
    </w:p>
    <w:p w14:paraId="5EA8CF13" w14:textId="735CE0F6" w:rsidR="00F43B2F" w:rsidRPr="00D66CBF" w:rsidRDefault="00F43B2F">
      <w:pPr>
        <w:numPr>
          <w:ilvl w:val="0"/>
          <w:numId w:val="27"/>
        </w:numPr>
        <w:jc w:val="left"/>
        <w:rPr>
          <w:rFonts w:ascii="LM Roman 10" w:hAnsi="LM Roman 10"/>
          <w:lang w:val="es-ES"/>
        </w:rPr>
      </w:pPr>
      <w:r w:rsidRPr="00D66CBF">
        <w:rPr>
          <w:rFonts w:ascii="LM Roman 10" w:hAnsi="LM Roman 10"/>
          <w:lang w:val="es-ES"/>
        </w:rPr>
        <w:t>Gestionar versiones entregables.</w:t>
      </w:r>
    </w:p>
    <w:p w14:paraId="24C2052C" w14:textId="77777777" w:rsidR="00F43B2F" w:rsidRPr="00D66CBF" w:rsidRDefault="00F43B2F" w:rsidP="00F43B2F">
      <w:pPr>
        <w:jc w:val="left"/>
        <w:rPr>
          <w:rFonts w:ascii="LM Roman 10" w:hAnsi="LM Roman 10"/>
          <w:lang w:val="es-ES"/>
        </w:rPr>
      </w:pPr>
    </w:p>
    <w:p w14:paraId="53A61803" w14:textId="46EBD5D0" w:rsidR="00F43B2F" w:rsidRPr="00D66CBF" w:rsidRDefault="00F43B2F" w:rsidP="00F43B2F">
      <w:pPr>
        <w:pStyle w:val="Ttulo2"/>
        <w:rPr>
          <w:rFonts w:ascii="LM Roman 10" w:hAnsi="LM Roman 10"/>
        </w:rPr>
      </w:pPr>
      <w:bookmarkStart w:id="40" w:name="_Toc208342529"/>
      <w:r w:rsidRPr="00D66CBF">
        <w:rPr>
          <w:rFonts w:ascii="LM Roman 10" w:hAnsi="LM Roman 10"/>
        </w:rPr>
        <w:lastRenderedPageBreak/>
        <w:t>Creación de diagramas</w:t>
      </w:r>
      <w:r w:rsidR="0067334B" w:rsidRPr="00D66CBF">
        <w:rPr>
          <w:rFonts w:ascii="LM Roman 10" w:hAnsi="LM Roman 10"/>
        </w:rPr>
        <w:t xml:space="preserve"> y bocetos</w:t>
      </w:r>
      <w:bookmarkEnd w:id="40"/>
    </w:p>
    <w:p w14:paraId="39269062" w14:textId="244E2216" w:rsidR="0067334B" w:rsidRPr="00D66CBF" w:rsidRDefault="0067334B" w:rsidP="0067334B">
      <w:pPr>
        <w:pStyle w:val="Ttulo3"/>
        <w:rPr>
          <w:rFonts w:ascii="LM Roman 10" w:hAnsi="LM Roman 10"/>
        </w:rPr>
      </w:pPr>
      <w:bookmarkStart w:id="41" w:name="_Toc208342530"/>
      <w:r w:rsidRPr="00D66CBF">
        <w:rPr>
          <w:rFonts w:ascii="LM Roman 10" w:hAnsi="LM Roman 10"/>
        </w:rPr>
        <w:t>D</w:t>
      </w:r>
      <w:r w:rsidR="00B23730" w:rsidRPr="00D66CBF">
        <w:rPr>
          <w:rFonts w:ascii="LM Roman 10" w:hAnsi="LM Roman 10"/>
        </w:rPr>
        <w:t>i</w:t>
      </w:r>
      <w:r w:rsidRPr="00D66CBF">
        <w:rPr>
          <w:rFonts w:ascii="LM Roman 10" w:hAnsi="LM Roman 10"/>
        </w:rPr>
        <w:t>agramas</w:t>
      </w:r>
      <w:bookmarkEnd w:id="41"/>
    </w:p>
    <w:p w14:paraId="6532C415" w14:textId="13569570" w:rsidR="00F43B2F" w:rsidRPr="00D66CBF" w:rsidRDefault="00F43B2F" w:rsidP="00A021A1">
      <w:pPr>
        <w:rPr>
          <w:rFonts w:ascii="LM Roman 10" w:hAnsi="LM Roman 10"/>
          <w:lang w:val="es-ES"/>
        </w:rPr>
      </w:pPr>
      <w:r w:rsidRPr="00D66CBF">
        <w:rPr>
          <w:rFonts w:ascii="LM Roman 10" w:hAnsi="LM Roman 10"/>
          <w:lang w:val="es-ES"/>
        </w:rPr>
        <w:t xml:space="preserve">Durante el desarrollo de TFGInfo, se ha utilizado </w:t>
      </w:r>
      <w:r w:rsidRPr="00D66CBF">
        <w:rPr>
          <w:rFonts w:ascii="LM Roman 10" w:hAnsi="LM Roman 10"/>
          <w:b/>
          <w:bCs/>
          <w:lang w:val="es-ES"/>
        </w:rPr>
        <w:t>Mermaid</w:t>
      </w:r>
      <w:r w:rsidR="00154F99" w:rsidRPr="00D66CBF">
        <w:rPr>
          <w:rFonts w:ascii="LM Roman 10" w:hAnsi="LM Roman 10"/>
          <w:b/>
          <w:bCs/>
          <w:lang w:val="es-ES"/>
        </w:rPr>
        <w:t xml:space="preserve"> </w:t>
      </w:r>
      <w:r w:rsidR="00154F99" w:rsidRPr="00D66CBF">
        <w:rPr>
          <w:rFonts w:ascii="LM Roman 10" w:hAnsi="LM Roman 10"/>
          <w:b/>
          <w:bCs/>
          <w:lang w:val="es-ES"/>
        </w:rPr>
        <w:fldChar w:fldCharType="begin"/>
      </w:r>
      <w:r w:rsidR="00154F99" w:rsidRPr="00D66CBF">
        <w:rPr>
          <w:rFonts w:ascii="LM Roman 10" w:hAnsi="LM Roman 10"/>
          <w:b/>
          <w:bCs/>
          <w:lang w:val="es-ES"/>
        </w:rPr>
        <w:instrText xml:space="preserve"> REF _Ref205893510 \r \h </w:instrText>
      </w:r>
      <w:r w:rsidR="00154F99" w:rsidRPr="00D66CBF">
        <w:rPr>
          <w:rFonts w:ascii="LM Roman 10" w:hAnsi="LM Roman 10"/>
          <w:b/>
          <w:bCs/>
          <w:lang w:val="es-ES"/>
        </w:rPr>
      </w:r>
      <w:r w:rsidR="00D66CBF">
        <w:rPr>
          <w:rFonts w:ascii="LM Roman 10" w:hAnsi="LM Roman 10"/>
          <w:b/>
          <w:bCs/>
          <w:lang w:val="es-ES"/>
        </w:rPr>
        <w:instrText xml:space="preserve"> \* MERGEFORMAT </w:instrText>
      </w:r>
      <w:r w:rsidR="00154F99" w:rsidRPr="00D66CBF">
        <w:rPr>
          <w:rFonts w:ascii="LM Roman 10" w:hAnsi="LM Roman 10"/>
          <w:b/>
          <w:bCs/>
          <w:lang w:val="es-ES"/>
        </w:rPr>
        <w:fldChar w:fldCharType="separate"/>
      </w:r>
      <w:r w:rsidR="00275FD8">
        <w:rPr>
          <w:rFonts w:ascii="LM Roman 10" w:hAnsi="LM Roman 10"/>
          <w:b/>
          <w:bCs/>
          <w:lang w:val="es-ES"/>
        </w:rPr>
        <w:t>[17]</w:t>
      </w:r>
      <w:r w:rsidR="00154F99" w:rsidRPr="00D66CBF">
        <w:rPr>
          <w:rFonts w:ascii="LM Roman 10" w:hAnsi="LM Roman 10"/>
          <w:b/>
          <w:bCs/>
          <w:lang w:val="es-ES"/>
        </w:rPr>
        <w:fldChar w:fldCharType="end"/>
      </w:r>
      <w:r w:rsidRPr="00D66CBF">
        <w:rPr>
          <w:rFonts w:ascii="LM Roman 10" w:hAnsi="LM Roman 10"/>
          <w:lang w:val="es-ES"/>
        </w:rPr>
        <w:t>, una herramienta web basada en texto, para generar de forma rápida y estructurada distintos tipos de diagramas útiles en documentación técnica y de software.</w:t>
      </w:r>
    </w:p>
    <w:p w14:paraId="67994EAA" w14:textId="20891415" w:rsidR="00F43B2F" w:rsidRPr="00D66CBF" w:rsidRDefault="00F43B2F" w:rsidP="00F43B2F">
      <w:pPr>
        <w:rPr>
          <w:rFonts w:ascii="LM Roman 10" w:hAnsi="LM Roman 10"/>
          <w:lang w:val="es-ES"/>
        </w:rPr>
      </w:pPr>
    </w:p>
    <w:p w14:paraId="7F6BD0C8" w14:textId="760E5F3C" w:rsidR="00F43B2F" w:rsidRPr="00D66CBF" w:rsidRDefault="00F43B2F" w:rsidP="00F43B2F">
      <w:pPr>
        <w:rPr>
          <w:rFonts w:ascii="LM Roman 10" w:hAnsi="LM Roman 10"/>
          <w:lang w:val="es-ES"/>
        </w:rPr>
      </w:pPr>
      <w:r w:rsidRPr="00D66CBF">
        <w:rPr>
          <w:rFonts w:ascii="LM Roman 10" w:hAnsi="LM Roman 10"/>
          <w:lang w:val="es-ES"/>
        </w:rPr>
        <w:t>¿Qué es Mermaid?</w:t>
      </w:r>
    </w:p>
    <w:p w14:paraId="6635809D" w14:textId="77777777" w:rsidR="00F43B2F" w:rsidRPr="00D66CBF" w:rsidRDefault="00F43B2F" w:rsidP="00A021A1">
      <w:pPr>
        <w:rPr>
          <w:rFonts w:ascii="LM Roman 10" w:hAnsi="LM Roman 10"/>
          <w:lang w:val="es-ES"/>
        </w:rPr>
      </w:pPr>
      <w:r w:rsidRPr="00D66CBF">
        <w:rPr>
          <w:rFonts w:ascii="LM Roman 10" w:hAnsi="LM Roman 10"/>
          <w:lang w:val="es-ES"/>
        </w:rPr>
        <w:t>Mermaid es un lenguaje de marcado ligero que permite crear diagramas a partir de sintaxis textual. Está especialmente orientado a desarrolladores y documentadores técnicos que necesitan incluir diagramas dinámicos y fácilmente editables en sus proyectos.</w:t>
      </w:r>
    </w:p>
    <w:p w14:paraId="2D93FFE5" w14:textId="22E6F663" w:rsidR="00F43B2F" w:rsidRPr="00D66CBF" w:rsidRDefault="00F43B2F" w:rsidP="00F43B2F">
      <w:pPr>
        <w:rPr>
          <w:rFonts w:ascii="LM Roman 10" w:hAnsi="LM Roman 10"/>
          <w:lang w:val="es-ES"/>
        </w:rPr>
      </w:pPr>
    </w:p>
    <w:p w14:paraId="21CCCD82" w14:textId="032400CA" w:rsidR="00F43B2F" w:rsidRPr="00D66CBF" w:rsidRDefault="00F43B2F" w:rsidP="00F43B2F">
      <w:pPr>
        <w:rPr>
          <w:rFonts w:ascii="LM Roman 10" w:hAnsi="LM Roman 10"/>
          <w:lang w:val="es-ES"/>
        </w:rPr>
      </w:pPr>
      <w:r w:rsidRPr="00D66CBF">
        <w:rPr>
          <w:rFonts w:ascii="LM Roman 10" w:hAnsi="LM Roman 10"/>
          <w:lang w:val="es-ES"/>
        </w:rPr>
        <w:t>Ventajas de usar Mermaid</w:t>
      </w:r>
    </w:p>
    <w:p w14:paraId="48F4BB7C" w14:textId="77777777" w:rsidR="00F43B2F" w:rsidRPr="00D66CBF" w:rsidRDefault="00F43B2F">
      <w:pPr>
        <w:numPr>
          <w:ilvl w:val="0"/>
          <w:numId w:val="28"/>
        </w:numPr>
        <w:rPr>
          <w:rFonts w:ascii="LM Roman 10" w:hAnsi="LM Roman 10"/>
          <w:lang w:val="es-ES"/>
        </w:rPr>
      </w:pPr>
      <w:r w:rsidRPr="00D66CBF">
        <w:rPr>
          <w:rFonts w:ascii="LM Roman 10" w:hAnsi="LM Roman 10"/>
          <w:b/>
          <w:bCs/>
          <w:lang w:val="es-ES"/>
        </w:rPr>
        <w:t>Sintaxis simple</w:t>
      </w:r>
      <w:r w:rsidRPr="00D66CBF">
        <w:rPr>
          <w:rFonts w:ascii="LM Roman 10" w:hAnsi="LM Roman 10"/>
          <w:lang w:val="es-ES"/>
        </w:rPr>
        <w:t>: Se escribe con un lenguaje similar a Markdown, sin necesidad de herramientas gráficas complejas.</w:t>
      </w:r>
    </w:p>
    <w:p w14:paraId="6FC953EB" w14:textId="77777777" w:rsidR="00F43B2F" w:rsidRPr="00D66CBF" w:rsidRDefault="00F43B2F">
      <w:pPr>
        <w:numPr>
          <w:ilvl w:val="0"/>
          <w:numId w:val="28"/>
        </w:numPr>
        <w:rPr>
          <w:rFonts w:ascii="LM Roman 10" w:hAnsi="LM Roman 10"/>
          <w:lang w:val="es-ES"/>
        </w:rPr>
      </w:pPr>
      <w:r w:rsidRPr="00D66CBF">
        <w:rPr>
          <w:rFonts w:ascii="LM Roman 10" w:hAnsi="LM Roman 10"/>
          <w:b/>
          <w:bCs/>
          <w:lang w:val="es-ES"/>
        </w:rPr>
        <w:t>Versatilidad</w:t>
      </w:r>
      <w:r w:rsidRPr="00D66CBF">
        <w:rPr>
          <w:rFonts w:ascii="LM Roman 10" w:hAnsi="LM Roman 10"/>
          <w:lang w:val="es-ES"/>
        </w:rPr>
        <w:t>: Permite generar diagramas de flujo, de clases, de casos de uso, de secuencia, Gantt, entre otros.</w:t>
      </w:r>
    </w:p>
    <w:p w14:paraId="19A55057" w14:textId="77777777" w:rsidR="00F43B2F" w:rsidRPr="00D66CBF" w:rsidRDefault="00F43B2F">
      <w:pPr>
        <w:numPr>
          <w:ilvl w:val="0"/>
          <w:numId w:val="28"/>
        </w:numPr>
        <w:rPr>
          <w:rFonts w:ascii="LM Roman 10" w:hAnsi="LM Roman 10"/>
          <w:lang w:val="es-ES"/>
        </w:rPr>
      </w:pPr>
      <w:r w:rsidRPr="00D66CBF">
        <w:rPr>
          <w:rFonts w:ascii="LM Roman 10" w:hAnsi="LM Roman 10"/>
          <w:b/>
          <w:bCs/>
          <w:lang w:val="es-ES"/>
        </w:rPr>
        <w:t>Visualización inmediata</w:t>
      </w:r>
      <w:r w:rsidRPr="00D66CBF">
        <w:rPr>
          <w:rFonts w:ascii="LM Roman 10" w:hAnsi="LM Roman 10"/>
          <w:lang w:val="es-ES"/>
        </w:rPr>
        <w:t>: Puede visualizarse en navegadores mediante plataformas como mermaid.live o integrarse en editores como Visual Studio Code o herramientas como Notion, Obsidian o GitHub.</w:t>
      </w:r>
    </w:p>
    <w:p w14:paraId="66A2B57B" w14:textId="77777777" w:rsidR="00F43B2F" w:rsidRPr="00D66CBF" w:rsidRDefault="00F43B2F">
      <w:pPr>
        <w:numPr>
          <w:ilvl w:val="0"/>
          <w:numId w:val="28"/>
        </w:numPr>
        <w:rPr>
          <w:rFonts w:ascii="LM Roman 10" w:hAnsi="LM Roman 10"/>
          <w:lang w:val="es-ES"/>
        </w:rPr>
      </w:pPr>
      <w:r w:rsidRPr="00D66CBF">
        <w:rPr>
          <w:rFonts w:ascii="LM Roman 10" w:hAnsi="LM Roman 10"/>
          <w:b/>
          <w:bCs/>
          <w:lang w:val="es-ES"/>
        </w:rPr>
        <w:t>Mantenimiento fácil</w:t>
      </w:r>
      <w:r w:rsidRPr="00D66CBF">
        <w:rPr>
          <w:rFonts w:ascii="LM Roman 10" w:hAnsi="LM Roman 10"/>
          <w:lang w:val="es-ES"/>
        </w:rPr>
        <w:t>: Al tratarse de código de texto, los diagramas pueden versionarse junto al código fuente y modificarse rápidamente.</w:t>
      </w:r>
    </w:p>
    <w:p w14:paraId="538614BB" w14:textId="77777777" w:rsidR="00C85CCF" w:rsidRPr="00D66CBF" w:rsidRDefault="00C85CCF" w:rsidP="00C85CCF">
      <w:pPr>
        <w:rPr>
          <w:rFonts w:ascii="LM Roman 10" w:hAnsi="LM Roman 10"/>
          <w:lang w:val="es-ES"/>
        </w:rPr>
      </w:pPr>
    </w:p>
    <w:p w14:paraId="153021CE" w14:textId="636C79B6" w:rsidR="00F43B2F" w:rsidRPr="00D66CBF" w:rsidRDefault="00F43B2F" w:rsidP="007B5C6A">
      <w:pPr>
        <w:rPr>
          <w:rFonts w:ascii="LM Roman 10" w:hAnsi="LM Roman 10"/>
          <w:lang w:val="es-ES"/>
        </w:rPr>
      </w:pPr>
      <w:r w:rsidRPr="00D66CBF">
        <w:rPr>
          <w:rFonts w:ascii="LM Roman 10" w:hAnsi="LM Roman 10"/>
          <w:lang w:val="es-ES"/>
        </w:rPr>
        <w:t>En este proyecto se ha usado Mermaid para representar:</w:t>
      </w:r>
    </w:p>
    <w:p w14:paraId="728DA63D" w14:textId="77777777" w:rsidR="00F43B2F" w:rsidRPr="00D66CBF" w:rsidRDefault="00F43B2F">
      <w:pPr>
        <w:numPr>
          <w:ilvl w:val="0"/>
          <w:numId w:val="29"/>
        </w:numPr>
        <w:rPr>
          <w:rFonts w:ascii="LM Roman 10" w:hAnsi="LM Roman 10"/>
          <w:lang w:val="es-ES"/>
        </w:rPr>
      </w:pPr>
      <w:r w:rsidRPr="00D66CBF">
        <w:rPr>
          <w:rFonts w:ascii="LM Roman 10" w:hAnsi="LM Roman 10"/>
          <w:lang w:val="es-ES"/>
        </w:rPr>
        <w:t>Diagramas de flujo de procesos clave (inicio de sesión, solicitud de TFG, etc.).</w:t>
      </w:r>
    </w:p>
    <w:p w14:paraId="3F2F5A29" w14:textId="77777777" w:rsidR="00F43B2F" w:rsidRPr="00D66CBF" w:rsidRDefault="00F43B2F">
      <w:pPr>
        <w:numPr>
          <w:ilvl w:val="0"/>
          <w:numId w:val="29"/>
        </w:numPr>
        <w:rPr>
          <w:rFonts w:ascii="LM Roman 10" w:hAnsi="LM Roman 10"/>
          <w:lang w:val="es-ES"/>
        </w:rPr>
      </w:pPr>
      <w:r w:rsidRPr="00D66CBF">
        <w:rPr>
          <w:rFonts w:ascii="LM Roman 10" w:hAnsi="LM Roman 10"/>
          <w:lang w:val="es-ES"/>
        </w:rPr>
        <w:t>Diagramas de secuencia que muestran la interacción entre usuarios y el sistema.</w:t>
      </w:r>
    </w:p>
    <w:p w14:paraId="16A2B53B" w14:textId="77777777" w:rsidR="00F43B2F" w:rsidRPr="00D66CBF" w:rsidRDefault="00F43B2F">
      <w:pPr>
        <w:numPr>
          <w:ilvl w:val="0"/>
          <w:numId w:val="29"/>
        </w:numPr>
        <w:rPr>
          <w:rFonts w:ascii="LM Roman 10" w:hAnsi="LM Roman 10"/>
          <w:lang w:val="es-ES"/>
        </w:rPr>
      </w:pPr>
      <w:r w:rsidRPr="00D66CBF">
        <w:rPr>
          <w:rFonts w:ascii="LM Roman 10" w:hAnsi="LM Roman 10"/>
          <w:lang w:val="es-ES"/>
        </w:rPr>
        <w:t>Modelos de dominio y relaciones entre entidades.</w:t>
      </w:r>
    </w:p>
    <w:p w14:paraId="7B0F6635" w14:textId="77777777" w:rsidR="00F43B2F" w:rsidRPr="00D66CBF" w:rsidRDefault="00F43B2F">
      <w:pPr>
        <w:numPr>
          <w:ilvl w:val="0"/>
          <w:numId w:val="29"/>
        </w:numPr>
        <w:rPr>
          <w:rFonts w:ascii="LM Roman 10" w:hAnsi="LM Roman 10"/>
          <w:lang w:val="es-ES"/>
        </w:rPr>
      </w:pPr>
      <w:r w:rsidRPr="00D66CBF">
        <w:rPr>
          <w:rFonts w:ascii="LM Roman 10" w:hAnsi="LM Roman 10"/>
          <w:lang w:val="es-ES"/>
        </w:rPr>
        <w:t>Casos de uso y escenarios funcionales.</w:t>
      </w:r>
    </w:p>
    <w:p w14:paraId="2F8F9471" w14:textId="77777777" w:rsidR="00C85CCF" w:rsidRPr="00D66CBF" w:rsidRDefault="00C85CCF" w:rsidP="00F43B2F">
      <w:pPr>
        <w:rPr>
          <w:rFonts w:ascii="LM Roman 10" w:hAnsi="LM Roman 10"/>
          <w:lang w:val="es-ES"/>
        </w:rPr>
      </w:pPr>
    </w:p>
    <w:p w14:paraId="18D0EDED" w14:textId="229B015A" w:rsidR="00F43B2F" w:rsidRPr="00D66CBF" w:rsidRDefault="00F43B2F" w:rsidP="00F43B2F">
      <w:pPr>
        <w:rPr>
          <w:rFonts w:ascii="LM Roman 10" w:hAnsi="LM Roman 10"/>
          <w:lang w:val="es-ES"/>
        </w:rPr>
      </w:pPr>
      <w:r w:rsidRPr="00D66CBF">
        <w:rPr>
          <w:rFonts w:ascii="LM Roman 10" w:hAnsi="LM Roman 10"/>
          <w:lang w:val="es-ES"/>
        </w:rPr>
        <w:t>Gracias a Mermaid, ha sido posible documentar gráficamente el comportamiento y la estructura de la aplicación de forma clara, reproducible y sin depender de herramientas de diseño externas.</w:t>
      </w:r>
    </w:p>
    <w:p w14:paraId="15DB6D16" w14:textId="77777777" w:rsidR="0067334B" w:rsidRPr="00D66CBF" w:rsidRDefault="0067334B" w:rsidP="00F43B2F">
      <w:pPr>
        <w:rPr>
          <w:rFonts w:ascii="LM Roman 10" w:hAnsi="LM Roman 10"/>
          <w:lang w:val="es-ES"/>
        </w:rPr>
      </w:pPr>
    </w:p>
    <w:p w14:paraId="525D2DD0" w14:textId="1EEF1E88" w:rsidR="0067334B" w:rsidRPr="00D66CBF" w:rsidRDefault="0067334B" w:rsidP="0067334B">
      <w:pPr>
        <w:pStyle w:val="Ttulo3"/>
        <w:rPr>
          <w:rFonts w:ascii="LM Roman 10" w:hAnsi="LM Roman 10"/>
          <w:lang w:val="es-ES"/>
        </w:rPr>
      </w:pPr>
      <w:bookmarkStart w:id="42" w:name="_Toc208342531"/>
      <w:r w:rsidRPr="00D66CBF">
        <w:rPr>
          <w:rFonts w:ascii="LM Roman 10" w:hAnsi="LM Roman 10"/>
          <w:lang w:val="es-ES"/>
        </w:rPr>
        <w:t>Bocetos</w:t>
      </w:r>
      <w:bookmarkEnd w:id="42"/>
    </w:p>
    <w:p w14:paraId="09C55D40" w14:textId="1AAEAB9F" w:rsidR="0067334B" w:rsidRPr="00D66CBF" w:rsidRDefault="0067334B" w:rsidP="0067334B">
      <w:pPr>
        <w:rPr>
          <w:rFonts w:ascii="LM Roman 10" w:hAnsi="LM Roman 10"/>
          <w:lang w:val="es-ES"/>
        </w:rPr>
      </w:pPr>
      <w:r w:rsidRPr="00D66CBF">
        <w:rPr>
          <w:rFonts w:ascii="LM Roman 10" w:hAnsi="LM Roman 10"/>
          <w:lang w:val="es-ES"/>
        </w:rPr>
        <w:t xml:space="preserve">Para la creación de bocetos en TFGinfo se ha usado </w:t>
      </w:r>
      <w:r w:rsidRPr="00D66CBF">
        <w:rPr>
          <w:rFonts w:ascii="LM Roman 10" w:hAnsi="LM Roman 10"/>
          <w:b/>
          <w:bCs/>
          <w:lang w:val="es-ES"/>
        </w:rPr>
        <w:t>Figma</w:t>
      </w:r>
      <w:r w:rsidR="00154F99" w:rsidRPr="00D66CBF">
        <w:rPr>
          <w:rFonts w:ascii="LM Roman 10" w:hAnsi="LM Roman 10"/>
          <w:b/>
          <w:bCs/>
          <w:lang w:val="es-ES"/>
        </w:rPr>
        <w:t xml:space="preserve"> </w:t>
      </w:r>
      <w:r w:rsidR="00154F99" w:rsidRPr="00D66CBF">
        <w:rPr>
          <w:rFonts w:ascii="LM Roman 10" w:hAnsi="LM Roman 10"/>
          <w:b/>
          <w:bCs/>
          <w:lang w:val="es-ES"/>
        </w:rPr>
        <w:fldChar w:fldCharType="begin"/>
      </w:r>
      <w:r w:rsidR="00154F99" w:rsidRPr="00D66CBF">
        <w:rPr>
          <w:rFonts w:ascii="LM Roman 10" w:hAnsi="LM Roman 10"/>
          <w:b/>
          <w:bCs/>
          <w:lang w:val="es-ES"/>
        </w:rPr>
        <w:instrText xml:space="preserve"> REF _Ref205893530 \r \h </w:instrText>
      </w:r>
      <w:r w:rsidR="00154F99" w:rsidRPr="00D66CBF">
        <w:rPr>
          <w:rFonts w:ascii="LM Roman 10" w:hAnsi="LM Roman 10"/>
          <w:b/>
          <w:bCs/>
          <w:lang w:val="es-ES"/>
        </w:rPr>
      </w:r>
      <w:r w:rsidR="00D66CBF">
        <w:rPr>
          <w:rFonts w:ascii="LM Roman 10" w:hAnsi="LM Roman 10"/>
          <w:b/>
          <w:bCs/>
          <w:lang w:val="es-ES"/>
        </w:rPr>
        <w:instrText xml:space="preserve"> \* MERGEFORMAT </w:instrText>
      </w:r>
      <w:r w:rsidR="00154F99" w:rsidRPr="00D66CBF">
        <w:rPr>
          <w:rFonts w:ascii="LM Roman 10" w:hAnsi="LM Roman 10"/>
          <w:b/>
          <w:bCs/>
          <w:lang w:val="es-ES"/>
        </w:rPr>
        <w:fldChar w:fldCharType="separate"/>
      </w:r>
      <w:r w:rsidR="00275FD8">
        <w:rPr>
          <w:rFonts w:ascii="LM Roman 10" w:hAnsi="LM Roman 10"/>
          <w:b/>
          <w:bCs/>
          <w:lang w:val="es-ES"/>
        </w:rPr>
        <w:t>[18]</w:t>
      </w:r>
      <w:r w:rsidR="00154F99" w:rsidRPr="00D66CBF">
        <w:rPr>
          <w:rFonts w:ascii="LM Roman 10" w:hAnsi="LM Roman 10"/>
          <w:b/>
          <w:bCs/>
          <w:lang w:val="es-ES"/>
        </w:rPr>
        <w:fldChar w:fldCharType="end"/>
      </w:r>
      <w:r w:rsidRPr="00D66CBF">
        <w:rPr>
          <w:rFonts w:ascii="LM Roman 10" w:hAnsi="LM Roman 10"/>
          <w:lang w:val="es-ES"/>
        </w:rPr>
        <w:t xml:space="preserve"> que se trata de una herramienta de diseño colaborativo en la nube que se ha convertido en un estándar para la creación de interfaces de usuario, prototipos y bocetos de aplicaciones web y móviles.</w:t>
      </w:r>
    </w:p>
    <w:p w14:paraId="332F4FD8" w14:textId="77777777" w:rsidR="0067334B" w:rsidRPr="00D66CBF" w:rsidRDefault="0067334B" w:rsidP="0067334B">
      <w:pPr>
        <w:rPr>
          <w:rFonts w:ascii="LM Roman 10" w:hAnsi="LM Roman 10"/>
          <w:lang w:val="es-ES"/>
        </w:rPr>
      </w:pPr>
    </w:p>
    <w:p w14:paraId="739718E5" w14:textId="13FABA05" w:rsidR="0067334B" w:rsidRPr="00D66CBF" w:rsidRDefault="0067334B" w:rsidP="0067334B">
      <w:pPr>
        <w:rPr>
          <w:rFonts w:ascii="LM Roman 10" w:hAnsi="LM Roman 10"/>
          <w:lang w:val="es-ES"/>
        </w:rPr>
      </w:pPr>
      <w:r w:rsidRPr="00D66CBF">
        <w:rPr>
          <w:rFonts w:ascii="LM Roman 10" w:hAnsi="LM Roman 10"/>
          <w:lang w:val="es-ES"/>
        </w:rPr>
        <w:t xml:space="preserve">A diferencia de programas de diseño tradicionales que requieren instalación y almacenamiento local, Figma funciona directamente en </w:t>
      </w:r>
      <w:r w:rsidR="00352FAC" w:rsidRPr="00D66CBF">
        <w:rPr>
          <w:rFonts w:ascii="LM Roman 10" w:hAnsi="LM Roman 10"/>
          <w:lang w:val="es-ES"/>
        </w:rPr>
        <w:t>la web</w:t>
      </w:r>
      <w:r w:rsidRPr="00D66CBF">
        <w:rPr>
          <w:rFonts w:ascii="LM Roman 10" w:hAnsi="LM Roman 10"/>
          <w:lang w:val="es-ES"/>
        </w:rPr>
        <w:t>, lo que facilita la colaboración en tiempo real sin importar el sistema operativo.</w:t>
      </w:r>
    </w:p>
    <w:p w14:paraId="06A2EF53" w14:textId="3916D68E" w:rsidR="0067334B" w:rsidRPr="00D66CBF" w:rsidRDefault="0067334B" w:rsidP="0067334B">
      <w:pPr>
        <w:rPr>
          <w:rFonts w:ascii="LM Roman 10" w:hAnsi="LM Roman 10"/>
          <w:lang w:val="es-ES"/>
        </w:rPr>
      </w:pPr>
    </w:p>
    <w:p w14:paraId="33C3E672" w14:textId="77777777" w:rsidR="0067334B" w:rsidRPr="00D66CBF" w:rsidRDefault="0067334B" w:rsidP="0067334B">
      <w:pPr>
        <w:rPr>
          <w:rFonts w:ascii="LM Roman 10" w:hAnsi="LM Roman 10"/>
          <w:b/>
          <w:bCs/>
          <w:lang w:val="es-ES"/>
        </w:rPr>
      </w:pPr>
      <w:r w:rsidRPr="00D66CBF">
        <w:rPr>
          <w:rFonts w:ascii="LM Roman 10" w:hAnsi="LM Roman 10"/>
          <w:b/>
          <w:bCs/>
          <w:lang w:val="es-ES"/>
        </w:rPr>
        <w:t>Características principales</w:t>
      </w:r>
    </w:p>
    <w:p w14:paraId="6694B3B4" w14:textId="77777777" w:rsidR="00A021A1" w:rsidRPr="00D66CBF" w:rsidRDefault="0067334B">
      <w:pPr>
        <w:pStyle w:val="Prrafodelista"/>
        <w:numPr>
          <w:ilvl w:val="0"/>
          <w:numId w:val="200"/>
        </w:numPr>
        <w:rPr>
          <w:rFonts w:ascii="LM Roman 10" w:hAnsi="LM Roman 10"/>
          <w:b/>
          <w:bCs/>
          <w:lang w:val="es-ES"/>
        </w:rPr>
      </w:pPr>
      <w:r w:rsidRPr="00D66CBF">
        <w:rPr>
          <w:rFonts w:ascii="LM Roman 10" w:hAnsi="LM Roman 10"/>
          <w:b/>
          <w:bCs/>
          <w:lang w:val="es-ES"/>
        </w:rPr>
        <w:t>Diseño de interfaces (UI)</w:t>
      </w:r>
    </w:p>
    <w:p w14:paraId="7D6C6C17" w14:textId="71BEEC96" w:rsidR="0067334B" w:rsidRPr="00D66CBF" w:rsidRDefault="0067334B" w:rsidP="00A021A1">
      <w:pPr>
        <w:ind w:left="720"/>
        <w:rPr>
          <w:rFonts w:ascii="LM Roman 10" w:hAnsi="LM Roman 10"/>
          <w:b/>
          <w:bCs/>
          <w:lang w:val="es-ES"/>
        </w:rPr>
      </w:pPr>
      <w:r w:rsidRPr="00D66CBF">
        <w:rPr>
          <w:rFonts w:ascii="LM Roman 10" w:hAnsi="LM Roman 10"/>
          <w:lang w:val="es-ES"/>
        </w:rPr>
        <w:t xml:space="preserve">Permite crear desde </w:t>
      </w:r>
      <w:r w:rsidR="00154F99" w:rsidRPr="00D66CBF">
        <w:rPr>
          <w:rFonts w:ascii="LM Roman 10" w:hAnsi="LM Roman 10"/>
          <w:lang w:val="es-ES"/>
        </w:rPr>
        <w:t>bocetos</w:t>
      </w:r>
      <w:r w:rsidRPr="00D66CBF">
        <w:rPr>
          <w:rFonts w:ascii="LM Roman 10" w:hAnsi="LM Roman 10"/>
          <w:lang w:val="es-ES"/>
        </w:rPr>
        <w:t xml:space="preserve"> de baja fidelidad hasta diseños finales de alta resolución, usando un sistema de lienzo infinito, capas, componentes reutilizables y estilos globales.</w:t>
      </w:r>
    </w:p>
    <w:p w14:paraId="0CCAA520" w14:textId="77777777" w:rsidR="00352FAC" w:rsidRPr="00D66CBF" w:rsidRDefault="0067334B" w:rsidP="00352FAC">
      <w:pPr>
        <w:pStyle w:val="Prrafodelista"/>
        <w:numPr>
          <w:ilvl w:val="0"/>
          <w:numId w:val="200"/>
        </w:numPr>
        <w:rPr>
          <w:rFonts w:ascii="LM Roman 10" w:hAnsi="LM Roman 10"/>
          <w:b/>
          <w:bCs/>
          <w:lang w:val="es-ES"/>
        </w:rPr>
      </w:pPr>
      <w:r w:rsidRPr="00D66CBF">
        <w:rPr>
          <w:rFonts w:ascii="LM Roman 10" w:hAnsi="LM Roman 10"/>
          <w:b/>
          <w:bCs/>
          <w:lang w:val="es-ES"/>
        </w:rPr>
        <w:t>Prototipado interactivo</w:t>
      </w:r>
    </w:p>
    <w:p w14:paraId="437BB5E7" w14:textId="14BF169B" w:rsidR="0067334B" w:rsidRPr="00D66CBF" w:rsidRDefault="0067334B" w:rsidP="007B5C6A">
      <w:pPr>
        <w:ind w:left="720"/>
        <w:rPr>
          <w:rFonts w:ascii="LM Roman 10" w:hAnsi="LM Roman 10"/>
          <w:lang w:val="es-ES"/>
        </w:rPr>
      </w:pPr>
      <w:r w:rsidRPr="00D66CBF">
        <w:rPr>
          <w:rFonts w:ascii="LM Roman 10" w:hAnsi="LM Roman 10"/>
          <w:lang w:val="es-ES"/>
        </w:rPr>
        <w:t>No solo se crean las pantallas, sino que se pueden enlazar con interacciones, transiciones y animaciones para simular el flujo de navegación de una app.</w:t>
      </w:r>
    </w:p>
    <w:p w14:paraId="3B7C3FB4" w14:textId="77777777" w:rsidR="00A021A1" w:rsidRPr="00D66CBF" w:rsidRDefault="0067334B">
      <w:pPr>
        <w:numPr>
          <w:ilvl w:val="0"/>
          <w:numId w:val="76"/>
        </w:numPr>
        <w:jc w:val="left"/>
        <w:rPr>
          <w:rFonts w:ascii="LM Roman 10" w:hAnsi="LM Roman 10"/>
          <w:lang w:val="es-ES"/>
        </w:rPr>
      </w:pPr>
      <w:r w:rsidRPr="00D66CBF">
        <w:rPr>
          <w:rFonts w:ascii="LM Roman 10" w:hAnsi="LM Roman 10"/>
          <w:b/>
          <w:bCs/>
          <w:lang w:val="es-ES"/>
        </w:rPr>
        <w:t>Colaboración en tiempo real</w:t>
      </w:r>
    </w:p>
    <w:p w14:paraId="7BFE2905" w14:textId="28A4B927" w:rsidR="0067334B" w:rsidRPr="00D66CBF" w:rsidRDefault="0067334B" w:rsidP="00A021A1">
      <w:pPr>
        <w:ind w:left="720"/>
        <w:rPr>
          <w:rFonts w:ascii="LM Roman 10" w:hAnsi="LM Roman 10"/>
          <w:lang w:val="es-ES"/>
        </w:rPr>
      </w:pPr>
      <w:r w:rsidRPr="00D66CBF">
        <w:rPr>
          <w:rFonts w:ascii="LM Roman 10" w:hAnsi="LM Roman 10"/>
          <w:lang w:val="es-ES"/>
        </w:rPr>
        <w:t>Varias personas pueden trabajar simultáneamente en el mismo archivo, con un sistema de cursores en vivo similar a Google Docs, facilitando la co-creación y el feedback instantáneo.</w:t>
      </w:r>
    </w:p>
    <w:p w14:paraId="5B6E4D12" w14:textId="77777777" w:rsidR="00352FAC" w:rsidRPr="00D66CBF" w:rsidRDefault="0067334B" w:rsidP="00352FAC">
      <w:pPr>
        <w:pStyle w:val="Prrafodelista"/>
        <w:numPr>
          <w:ilvl w:val="0"/>
          <w:numId w:val="200"/>
        </w:numPr>
        <w:rPr>
          <w:rFonts w:ascii="LM Roman 10" w:hAnsi="LM Roman 10"/>
          <w:b/>
          <w:bCs/>
          <w:lang w:val="es-ES"/>
        </w:rPr>
      </w:pPr>
      <w:r w:rsidRPr="00D66CBF">
        <w:rPr>
          <w:rFonts w:ascii="LM Roman 10" w:hAnsi="LM Roman 10"/>
          <w:b/>
          <w:bCs/>
          <w:lang w:val="es-ES"/>
        </w:rPr>
        <w:t>Sistema de componente</w:t>
      </w:r>
      <w:r w:rsidR="00A021A1" w:rsidRPr="00D66CBF">
        <w:rPr>
          <w:rFonts w:ascii="LM Roman 10" w:hAnsi="LM Roman 10"/>
          <w:b/>
          <w:bCs/>
          <w:lang w:val="es-ES"/>
        </w:rPr>
        <w:t>s</w:t>
      </w:r>
    </w:p>
    <w:p w14:paraId="6078974E" w14:textId="01D2E20C" w:rsidR="0067334B" w:rsidRPr="00D66CBF" w:rsidRDefault="0067334B" w:rsidP="007B5C6A">
      <w:pPr>
        <w:ind w:left="720"/>
        <w:rPr>
          <w:rFonts w:ascii="LM Roman 10" w:hAnsi="LM Roman 10"/>
          <w:lang w:val="es-ES"/>
        </w:rPr>
      </w:pPr>
      <w:r w:rsidRPr="00D66CBF">
        <w:rPr>
          <w:rFonts w:ascii="LM Roman 10" w:hAnsi="LM Roman 10"/>
          <w:lang w:val="es-ES"/>
        </w:rPr>
        <w:t>Permite crear elementos reutilizables (botones, menús, iconos, etc.) que, al modificarse, actualizan automáticamente todas sus instancias en el proyecto.</w:t>
      </w:r>
    </w:p>
    <w:p w14:paraId="4A60A45E" w14:textId="1236A082" w:rsidR="00352FAC" w:rsidRPr="00D66CBF" w:rsidRDefault="0067334B">
      <w:pPr>
        <w:numPr>
          <w:ilvl w:val="0"/>
          <w:numId w:val="76"/>
        </w:numPr>
        <w:jc w:val="left"/>
        <w:rPr>
          <w:rFonts w:ascii="LM Roman 10" w:hAnsi="LM Roman 10"/>
          <w:lang w:val="es-ES"/>
        </w:rPr>
      </w:pPr>
      <w:r w:rsidRPr="00D66CBF">
        <w:rPr>
          <w:rFonts w:ascii="LM Roman 10" w:hAnsi="LM Roman 10"/>
          <w:b/>
          <w:bCs/>
          <w:lang w:val="es-ES"/>
        </w:rPr>
        <w:t>Control de versiones y comentarios</w:t>
      </w:r>
    </w:p>
    <w:p w14:paraId="0FF734D2" w14:textId="5B78F520" w:rsidR="0067334B" w:rsidRPr="00D66CBF" w:rsidRDefault="0067334B" w:rsidP="007B5C6A">
      <w:pPr>
        <w:ind w:left="720"/>
        <w:rPr>
          <w:rFonts w:ascii="LM Roman 10" w:hAnsi="LM Roman 10"/>
          <w:lang w:val="es-ES"/>
        </w:rPr>
      </w:pPr>
      <w:r w:rsidRPr="00D66CBF">
        <w:rPr>
          <w:rFonts w:ascii="LM Roman 10" w:hAnsi="LM Roman 10"/>
          <w:lang w:val="es-ES"/>
        </w:rPr>
        <w:t>Mantiene un historial de cambios y permite añadir comentarios directamente sobre los elementos del diseño, agilizando las revisiones.</w:t>
      </w:r>
    </w:p>
    <w:p w14:paraId="11B7D99B" w14:textId="77777777" w:rsidR="00A021A1" w:rsidRPr="00D66CBF" w:rsidRDefault="00A021A1" w:rsidP="00A021A1">
      <w:pPr>
        <w:ind w:left="360"/>
        <w:jc w:val="left"/>
        <w:rPr>
          <w:rFonts w:ascii="LM Roman 10" w:hAnsi="LM Roman 10"/>
          <w:lang w:val="es-ES"/>
        </w:rPr>
      </w:pPr>
    </w:p>
    <w:p w14:paraId="5D060797" w14:textId="77777777" w:rsidR="0067334B" w:rsidRPr="00D66CBF" w:rsidRDefault="0067334B" w:rsidP="0067334B">
      <w:pPr>
        <w:rPr>
          <w:rFonts w:ascii="LM Roman 10" w:hAnsi="LM Roman 10"/>
          <w:b/>
          <w:bCs/>
          <w:lang w:val="es-ES"/>
        </w:rPr>
      </w:pPr>
      <w:r w:rsidRPr="00D66CBF">
        <w:rPr>
          <w:rFonts w:ascii="LM Roman 10" w:hAnsi="LM Roman 10"/>
          <w:b/>
          <w:bCs/>
          <w:lang w:val="es-ES"/>
        </w:rPr>
        <w:t>Ventajas para el desarrollo de aplicaciones</w:t>
      </w:r>
    </w:p>
    <w:p w14:paraId="4B5E1641" w14:textId="77777777" w:rsidR="0067334B" w:rsidRPr="00D66CBF" w:rsidRDefault="0067334B">
      <w:pPr>
        <w:numPr>
          <w:ilvl w:val="0"/>
          <w:numId w:val="77"/>
        </w:numPr>
        <w:rPr>
          <w:rFonts w:ascii="LM Roman 10" w:hAnsi="LM Roman 10"/>
          <w:lang w:val="es-ES"/>
        </w:rPr>
      </w:pPr>
      <w:r w:rsidRPr="00D66CBF">
        <w:rPr>
          <w:rFonts w:ascii="LM Roman 10" w:hAnsi="LM Roman 10"/>
          <w:b/>
          <w:bCs/>
          <w:lang w:val="es-ES"/>
        </w:rPr>
        <w:t>Alineación entre diseño y desarrollo</w:t>
      </w:r>
      <w:r w:rsidRPr="00D66CBF">
        <w:rPr>
          <w:rFonts w:ascii="LM Roman 10" w:hAnsi="LM Roman 10"/>
          <w:lang w:val="es-ES"/>
        </w:rPr>
        <w:t>: Figma genera especificaciones técnicas, medidas, colores y tipografías directamente para los desarrolladores, reduciendo malentendidos.</w:t>
      </w:r>
    </w:p>
    <w:p w14:paraId="738892C1" w14:textId="77777777" w:rsidR="0067334B" w:rsidRPr="00D66CBF" w:rsidRDefault="0067334B">
      <w:pPr>
        <w:numPr>
          <w:ilvl w:val="0"/>
          <w:numId w:val="77"/>
        </w:numPr>
        <w:rPr>
          <w:rFonts w:ascii="LM Roman 10" w:hAnsi="LM Roman 10"/>
          <w:lang w:val="es-ES"/>
        </w:rPr>
      </w:pPr>
      <w:r w:rsidRPr="00D66CBF">
        <w:rPr>
          <w:rFonts w:ascii="LM Roman 10" w:hAnsi="LM Roman 10"/>
          <w:b/>
          <w:bCs/>
          <w:lang w:val="es-ES"/>
        </w:rPr>
        <w:t>Accesibilidad multiplataforma</w:t>
      </w:r>
      <w:r w:rsidRPr="00D66CBF">
        <w:rPr>
          <w:rFonts w:ascii="LM Roman 10" w:hAnsi="LM Roman 10"/>
          <w:lang w:val="es-ES"/>
        </w:rPr>
        <w:t>: Funciona en Windows, macOS, Linux (vía web) e incluso en tablets.</w:t>
      </w:r>
    </w:p>
    <w:p w14:paraId="5F35D301" w14:textId="44BA4A71" w:rsidR="00B23730" w:rsidRPr="00D66CBF" w:rsidRDefault="0067334B">
      <w:pPr>
        <w:numPr>
          <w:ilvl w:val="0"/>
          <w:numId w:val="77"/>
        </w:numPr>
        <w:rPr>
          <w:rFonts w:ascii="LM Roman 10" w:hAnsi="LM Roman 10"/>
          <w:lang w:val="es-ES"/>
        </w:rPr>
      </w:pPr>
      <w:r w:rsidRPr="00D66CBF">
        <w:rPr>
          <w:rFonts w:ascii="LM Roman 10" w:hAnsi="LM Roman 10"/>
          <w:b/>
          <w:bCs/>
          <w:lang w:val="es-ES"/>
        </w:rPr>
        <w:t>Integración con otras herramientas</w:t>
      </w:r>
      <w:r w:rsidRPr="00D66CBF">
        <w:rPr>
          <w:rFonts w:ascii="LM Roman 10" w:hAnsi="LM Roman 10"/>
          <w:lang w:val="es-ES"/>
        </w:rPr>
        <w:t xml:space="preserve">: Compatible con plugins y exportación a </w:t>
      </w:r>
      <w:r w:rsidR="006666CB" w:rsidRPr="00D66CBF">
        <w:rPr>
          <w:rFonts w:ascii="LM Roman 10" w:hAnsi="LM Roman 10"/>
          <w:lang w:val="es-ES"/>
        </w:rPr>
        <w:fldChar w:fldCharType="begin"/>
      </w:r>
      <w:r w:rsidR="006666CB" w:rsidRPr="00D66CBF">
        <w:rPr>
          <w:rFonts w:ascii="LM Roman 10" w:hAnsi="LM Roman 10"/>
          <w:lang w:val="es-ES"/>
        </w:rPr>
        <w:instrText xml:space="preserve">  </w:instrText>
      </w:r>
      <w:r w:rsidR="006666CB" w:rsidRPr="00D66CBF">
        <w:rPr>
          <w:rFonts w:ascii="LM Roman 10" w:hAnsi="LM Roman 10"/>
          <w:lang w:val="es-ES"/>
        </w:rPr>
        <w:fldChar w:fldCharType="separate"/>
      </w:r>
      <w:r w:rsidR="006666CB" w:rsidRPr="00D66CBF">
        <w:rPr>
          <w:rFonts w:ascii="LM Roman 10" w:hAnsi="LM Roman 10"/>
          <w:lang w:val="es-ES"/>
        </w:rPr>
        <w:fldChar w:fldCharType="end"/>
      </w:r>
      <w:r w:rsidRPr="00D66CBF">
        <w:rPr>
          <w:rFonts w:ascii="LM Roman 10" w:hAnsi="LM Roman 10"/>
          <w:lang w:val="es-ES"/>
        </w:rPr>
        <w:t>formatos como SVG, PNG, PDF, además de integración con sistemas como Jira, Trello o Slack.</w:t>
      </w:r>
    </w:p>
    <w:p w14:paraId="34E83FE0" w14:textId="77777777" w:rsidR="00B23730" w:rsidRPr="00D66CBF" w:rsidRDefault="00B23730">
      <w:pPr>
        <w:jc w:val="left"/>
        <w:rPr>
          <w:rFonts w:ascii="LM Roman 10" w:hAnsi="LM Roman 10"/>
          <w:lang w:val="es-ES"/>
        </w:rPr>
      </w:pPr>
      <w:r w:rsidRPr="00D66CBF">
        <w:rPr>
          <w:rFonts w:ascii="LM Roman 10" w:hAnsi="LM Roman 10"/>
          <w:lang w:val="es-ES"/>
        </w:rPr>
        <w:br w:type="page"/>
      </w:r>
    </w:p>
    <w:p w14:paraId="7D47F3CA" w14:textId="77777777" w:rsidR="00A36F4E" w:rsidRPr="00D66CBF" w:rsidRDefault="00A36F4E" w:rsidP="00A36F4E">
      <w:pPr>
        <w:pStyle w:val="CaptuloNmero"/>
        <w:rPr>
          <w:rFonts w:ascii="LM Roman 10" w:hAnsi="LM Roman 10"/>
        </w:rPr>
      </w:pPr>
    </w:p>
    <w:p w14:paraId="21857145" w14:textId="3BED1D37" w:rsidR="00432871" w:rsidRPr="00D66CBF" w:rsidRDefault="00A36F4E" w:rsidP="00A36F4E">
      <w:pPr>
        <w:pStyle w:val="Captulo"/>
        <w:rPr>
          <w:rFonts w:ascii="LM Roman 10" w:hAnsi="LM Roman 10"/>
        </w:rPr>
      </w:pPr>
      <w:bookmarkStart w:id="43" w:name="_Toc204855959"/>
      <w:bookmarkStart w:id="44" w:name="_Toc208342532"/>
      <w:r w:rsidRPr="00D66CBF">
        <w:rPr>
          <w:rFonts w:ascii="LM Roman 10" w:hAnsi="LM Roman 10"/>
        </w:rPr>
        <w:t xml:space="preserve">Especificación y </w:t>
      </w:r>
      <w:bookmarkEnd w:id="43"/>
      <w:r w:rsidR="00B23730" w:rsidRPr="00D66CBF">
        <w:rPr>
          <w:rFonts w:ascii="LM Roman 10" w:hAnsi="LM Roman 10"/>
        </w:rPr>
        <w:t>análisis</w:t>
      </w:r>
      <w:bookmarkEnd w:id="44"/>
    </w:p>
    <w:p w14:paraId="1B8DFAD0" w14:textId="74CF9CF5" w:rsidR="006117A6" w:rsidRPr="00D66CBF" w:rsidRDefault="006117A6" w:rsidP="006117A6">
      <w:pPr>
        <w:pStyle w:val="Ttulo2"/>
        <w:rPr>
          <w:rFonts w:ascii="LM Roman 10" w:hAnsi="LM Roman 10"/>
        </w:rPr>
      </w:pPr>
      <w:bookmarkStart w:id="45" w:name="_Toc204855960"/>
      <w:bookmarkStart w:id="46" w:name="_Toc208342533"/>
      <w:r w:rsidRPr="00D66CBF">
        <w:rPr>
          <w:rFonts w:ascii="LM Roman 10" w:hAnsi="LM Roman 10"/>
        </w:rPr>
        <w:t>Gestión de riesgos</w:t>
      </w:r>
      <w:bookmarkEnd w:id="45"/>
      <w:bookmarkEnd w:id="46"/>
    </w:p>
    <w:p w14:paraId="3F535060" w14:textId="3D6B3B2B" w:rsidR="006117A6" w:rsidRPr="00D66CBF" w:rsidRDefault="006117A6" w:rsidP="00A021A1">
      <w:pPr>
        <w:rPr>
          <w:rFonts w:ascii="LM Roman 10" w:hAnsi="LM Roman 10"/>
        </w:rPr>
      </w:pPr>
      <w:r w:rsidRPr="00D66CBF">
        <w:rPr>
          <w:rFonts w:ascii="LM Roman 10" w:hAnsi="LM Roman 10"/>
        </w:rPr>
        <w:t>El propósito de un análisis de riesgos es identificar, clasificar y mitigar los riesgos asociados al desarrollo e implementación de una aplicación centrada en la gestión de TFG</w:t>
      </w:r>
      <w:r w:rsidR="00437064" w:rsidRPr="00D66CBF">
        <w:rPr>
          <w:rFonts w:ascii="LM Roman 10" w:hAnsi="LM Roman 10"/>
        </w:rPr>
        <w:t>s</w:t>
      </w:r>
      <w:r w:rsidRPr="00D66CBF">
        <w:rPr>
          <w:rFonts w:ascii="LM Roman 10" w:hAnsi="LM Roman 10"/>
        </w:rPr>
        <w:t>. Esta herramienta maneja datos sensibles, opera en un entorno multiusuario y debe integrarse con procesos institucionales, lo que introduce múltiples desafíos.</w:t>
      </w:r>
    </w:p>
    <w:p w14:paraId="1C8F454E" w14:textId="77777777" w:rsidR="006117A6" w:rsidRPr="00D66CBF" w:rsidRDefault="006117A6" w:rsidP="006117A6">
      <w:pPr>
        <w:rPr>
          <w:rFonts w:ascii="LM Roman 10" w:hAnsi="LM Roman 10"/>
        </w:rPr>
      </w:pPr>
    </w:p>
    <w:p w14:paraId="4221DEF7" w14:textId="4DDF328D" w:rsidR="006117A6" w:rsidRPr="00D66CBF" w:rsidRDefault="006117A6" w:rsidP="006117A6">
      <w:pPr>
        <w:rPr>
          <w:rFonts w:ascii="LM Roman 10" w:hAnsi="LM Roman 10"/>
          <w:b/>
          <w:bCs/>
        </w:rPr>
      </w:pPr>
      <w:r w:rsidRPr="00D66CBF">
        <w:rPr>
          <w:rFonts w:ascii="LM Roman 10" w:hAnsi="LM Roman 10"/>
          <w:b/>
          <w:bCs/>
        </w:rPr>
        <w:t>Riesgos de la seguridad de la información</w:t>
      </w:r>
    </w:p>
    <w:p w14:paraId="267F3615" w14:textId="0A780102" w:rsidR="006117A6" w:rsidRPr="00D66CBF" w:rsidRDefault="006117A6" w:rsidP="00A021A1">
      <w:pPr>
        <w:rPr>
          <w:rFonts w:ascii="LM Roman 10" w:hAnsi="LM Roman 10"/>
        </w:rPr>
      </w:pPr>
      <w:r w:rsidRPr="00D66CBF">
        <w:rPr>
          <w:rFonts w:ascii="LM Roman 10" w:hAnsi="LM Roman 10"/>
        </w:rPr>
        <w:t>Uno de los riesgos más importantes en este tipo de sistemas es la seguridad de los datos personales y académicos. La aplicación trata con información sensible, como nombres, correos institucionales, roles académicos y la asignación de Trabajos de Fin de Grado.</w:t>
      </w:r>
    </w:p>
    <w:p w14:paraId="6FB60166" w14:textId="77777777" w:rsidR="006117A6" w:rsidRPr="00D66CBF" w:rsidRDefault="006117A6" w:rsidP="006117A6">
      <w:pPr>
        <w:rPr>
          <w:rFonts w:ascii="LM Roman 10" w:hAnsi="LM Roman 10"/>
        </w:rPr>
      </w:pPr>
    </w:p>
    <w:tbl>
      <w:tblPr>
        <w:tblStyle w:val="Tablaconcuadrcula"/>
        <w:tblW w:w="9135" w:type="dxa"/>
        <w:tblLook w:val="04A0" w:firstRow="1" w:lastRow="0" w:firstColumn="1" w:lastColumn="0" w:noHBand="0" w:noVBand="1"/>
      </w:tblPr>
      <w:tblGrid>
        <w:gridCol w:w="2111"/>
        <w:gridCol w:w="3238"/>
        <w:gridCol w:w="1041"/>
        <w:gridCol w:w="2745"/>
      </w:tblGrid>
      <w:tr w:rsidR="006117A6" w:rsidRPr="00D66CBF" w14:paraId="58C187BD" w14:textId="77777777" w:rsidTr="00A021A1">
        <w:trPr>
          <w:trHeight w:val="314"/>
        </w:trPr>
        <w:tc>
          <w:tcPr>
            <w:tcW w:w="2122" w:type="dxa"/>
            <w:vAlign w:val="center"/>
          </w:tcPr>
          <w:p w14:paraId="796CD686" w14:textId="20DA6181" w:rsidR="006117A6" w:rsidRPr="00D66CBF" w:rsidRDefault="006117A6" w:rsidP="006117A6">
            <w:pPr>
              <w:rPr>
                <w:rFonts w:ascii="LM Roman 10" w:hAnsi="LM Roman 10"/>
                <w:sz w:val="20"/>
                <w:szCs w:val="20"/>
              </w:rPr>
            </w:pPr>
            <w:r w:rsidRPr="00D66CBF">
              <w:rPr>
                <w:rFonts w:ascii="LM Roman 10" w:hAnsi="LM Roman 10"/>
                <w:b/>
                <w:bCs/>
                <w:sz w:val="20"/>
                <w:szCs w:val="20"/>
              </w:rPr>
              <w:t>Riesgo</w:t>
            </w:r>
          </w:p>
        </w:tc>
        <w:tc>
          <w:tcPr>
            <w:tcW w:w="3260" w:type="dxa"/>
            <w:vAlign w:val="center"/>
          </w:tcPr>
          <w:p w14:paraId="5F6ECE62" w14:textId="74DB5E8D" w:rsidR="006117A6" w:rsidRPr="00D66CBF" w:rsidRDefault="006117A6" w:rsidP="006117A6">
            <w:pPr>
              <w:rPr>
                <w:rFonts w:ascii="LM Roman 10" w:hAnsi="LM Roman 10"/>
                <w:sz w:val="20"/>
                <w:szCs w:val="20"/>
              </w:rPr>
            </w:pPr>
            <w:r w:rsidRPr="00D66CBF">
              <w:rPr>
                <w:rFonts w:ascii="LM Roman 10" w:hAnsi="LM Roman 10"/>
                <w:b/>
                <w:bCs/>
                <w:sz w:val="20"/>
                <w:szCs w:val="20"/>
              </w:rPr>
              <w:t>Descripción</w:t>
            </w:r>
          </w:p>
        </w:tc>
        <w:tc>
          <w:tcPr>
            <w:tcW w:w="992" w:type="dxa"/>
            <w:vAlign w:val="center"/>
          </w:tcPr>
          <w:p w14:paraId="38F0819C" w14:textId="1EC730C3" w:rsidR="006117A6" w:rsidRPr="00D66CBF" w:rsidRDefault="006117A6" w:rsidP="006117A6">
            <w:pPr>
              <w:rPr>
                <w:rFonts w:ascii="LM Roman 10" w:hAnsi="LM Roman 10"/>
                <w:sz w:val="20"/>
                <w:szCs w:val="20"/>
              </w:rPr>
            </w:pPr>
            <w:r w:rsidRPr="00D66CBF">
              <w:rPr>
                <w:rFonts w:ascii="LM Roman 10" w:hAnsi="LM Roman 10"/>
                <w:b/>
                <w:bCs/>
                <w:sz w:val="20"/>
                <w:szCs w:val="20"/>
              </w:rPr>
              <w:t>Impacto</w:t>
            </w:r>
          </w:p>
        </w:tc>
        <w:tc>
          <w:tcPr>
            <w:tcW w:w="2761" w:type="dxa"/>
            <w:vAlign w:val="center"/>
          </w:tcPr>
          <w:p w14:paraId="7DA908BF" w14:textId="5AA66980" w:rsidR="006117A6" w:rsidRPr="00D66CBF" w:rsidRDefault="006117A6" w:rsidP="006117A6">
            <w:pPr>
              <w:rPr>
                <w:rFonts w:ascii="LM Roman 10" w:hAnsi="LM Roman 10"/>
                <w:sz w:val="20"/>
                <w:szCs w:val="20"/>
              </w:rPr>
            </w:pPr>
            <w:r w:rsidRPr="00D66CBF">
              <w:rPr>
                <w:rFonts w:ascii="LM Roman 10" w:hAnsi="LM Roman 10"/>
                <w:b/>
                <w:bCs/>
                <w:sz w:val="20"/>
                <w:szCs w:val="20"/>
              </w:rPr>
              <w:t>Mitigación</w:t>
            </w:r>
          </w:p>
        </w:tc>
      </w:tr>
      <w:tr w:rsidR="006117A6" w:rsidRPr="00D66CBF" w14:paraId="3F28BCFB" w14:textId="77777777" w:rsidTr="00A021A1">
        <w:trPr>
          <w:trHeight w:val="1012"/>
        </w:trPr>
        <w:tc>
          <w:tcPr>
            <w:tcW w:w="2122" w:type="dxa"/>
            <w:vAlign w:val="center"/>
          </w:tcPr>
          <w:p w14:paraId="13813D59" w14:textId="3D2A4A56" w:rsidR="006117A6" w:rsidRPr="00D66CBF" w:rsidRDefault="006117A6" w:rsidP="006117A6">
            <w:pPr>
              <w:rPr>
                <w:rFonts w:ascii="LM Roman 10" w:hAnsi="LM Roman 10"/>
                <w:sz w:val="20"/>
                <w:szCs w:val="20"/>
              </w:rPr>
            </w:pPr>
            <w:r w:rsidRPr="00D66CBF">
              <w:rPr>
                <w:rFonts w:ascii="LM Roman 10" w:hAnsi="LM Roman 10"/>
                <w:sz w:val="20"/>
                <w:szCs w:val="20"/>
              </w:rPr>
              <w:t>Acceso no autorizado</w:t>
            </w:r>
          </w:p>
        </w:tc>
        <w:tc>
          <w:tcPr>
            <w:tcW w:w="3260" w:type="dxa"/>
            <w:vAlign w:val="center"/>
          </w:tcPr>
          <w:p w14:paraId="601B3115" w14:textId="1A72A23B" w:rsidR="006117A6" w:rsidRPr="00D66CBF" w:rsidRDefault="006117A6" w:rsidP="006117A6">
            <w:pPr>
              <w:rPr>
                <w:rFonts w:ascii="LM Roman 10" w:hAnsi="LM Roman 10"/>
                <w:sz w:val="20"/>
                <w:szCs w:val="20"/>
              </w:rPr>
            </w:pPr>
            <w:r w:rsidRPr="00D66CBF">
              <w:rPr>
                <w:rFonts w:ascii="LM Roman 10" w:hAnsi="LM Roman 10"/>
                <w:sz w:val="20"/>
                <w:szCs w:val="20"/>
              </w:rPr>
              <w:t>Usuarios sin permisos acceden a datos sensibles (TFGs, notas, perfiles)</w:t>
            </w:r>
          </w:p>
        </w:tc>
        <w:tc>
          <w:tcPr>
            <w:tcW w:w="992" w:type="dxa"/>
            <w:vAlign w:val="center"/>
          </w:tcPr>
          <w:p w14:paraId="0E36E3D9" w14:textId="3AC674DF" w:rsidR="006117A6" w:rsidRPr="00D66CBF" w:rsidRDefault="006117A6" w:rsidP="006117A6">
            <w:pPr>
              <w:rPr>
                <w:rFonts w:ascii="LM Roman 10" w:hAnsi="LM Roman 10"/>
                <w:sz w:val="20"/>
                <w:szCs w:val="20"/>
              </w:rPr>
            </w:pPr>
            <w:r w:rsidRPr="00D66CBF">
              <w:rPr>
                <w:rFonts w:ascii="LM Roman 10" w:hAnsi="LM Roman 10"/>
                <w:sz w:val="20"/>
                <w:szCs w:val="20"/>
              </w:rPr>
              <w:t>Alto</w:t>
            </w:r>
          </w:p>
        </w:tc>
        <w:tc>
          <w:tcPr>
            <w:tcW w:w="2761" w:type="dxa"/>
            <w:vAlign w:val="center"/>
          </w:tcPr>
          <w:p w14:paraId="6ACFC0EA" w14:textId="6A7E54C5" w:rsidR="006117A6" w:rsidRPr="00D66CBF" w:rsidRDefault="006117A6" w:rsidP="006117A6">
            <w:pPr>
              <w:rPr>
                <w:rFonts w:ascii="LM Roman 10" w:hAnsi="LM Roman 10"/>
                <w:sz w:val="20"/>
                <w:szCs w:val="20"/>
              </w:rPr>
            </w:pPr>
            <w:r w:rsidRPr="00D66CBF">
              <w:rPr>
                <w:rFonts w:ascii="LM Roman 10" w:hAnsi="LM Roman 10"/>
                <w:sz w:val="20"/>
                <w:szCs w:val="20"/>
              </w:rPr>
              <w:t>Implementar autenticación por rol, tokens de acceso y cifrado de credenciales</w:t>
            </w:r>
          </w:p>
        </w:tc>
      </w:tr>
      <w:tr w:rsidR="006117A6" w:rsidRPr="00D66CBF" w14:paraId="634392A0" w14:textId="77777777" w:rsidTr="00A021A1">
        <w:trPr>
          <w:trHeight w:val="1244"/>
        </w:trPr>
        <w:tc>
          <w:tcPr>
            <w:tcW w:w="2122" w:type="dxa"/>
            <w:vAlign w:val="center"/>
          </w:tcPr>
          <w:p w14:paraId="18E6B949" w14:textId="0B86E788" w:rsidR="006117A6" w:rsidRPr="00D66CBF" w:rsidRDefault="006117A6" w:rsidP="006117A6">
            <w:pPr>
              <w:rPr>
                <w:rFonts w:ascii="LM Roman 10" w:hAnsi="LM Roman 10"/>
                <w:sz w:val="20"/>
                <w:szCs w:val="20"/>
              </w:rPr>
            </w:pPr>
            <w:r w:rsidRPr="00D66CBF">
              <w:rPr>
                <w:rFonts w:ascii="LM Roman 10" w:hAnsi="LM Roman 10"/>
                <w:sz w:val="20"/>
                <w:szCs w:val="20"/>
              </w:rPr>
              <w:t>Inyección SQL / XSS</w:t>
            </w:r>
          </w:p>
        </w:tc>
        <w:tc>
          <w:tcPr>
            <w:tcW w:w="3260" w:type="dxa"/>
            <w:vAlign w:val="center"/>
          </w:tcPr>
          <w:p w14:paraId="665EDFA9" w14:textId="516CF757" w:rsidR="006117A6" w:rsidRPr="00D66CBF" w:rsidRDefault="006117A6" w:rsidP="006117A6">
            <w:pPr>
              <w:rPr>
                <w:rFonts w:ascii="LM Roman 10" w:hAnsi="LM Roman 10"/>
                <w:sz w:val="20"/>
                <w:szCs w:val="20"/>
              </w:rPr>
            </w:pPr>
            <w:r w:rsidRPr="00D66CBF">
              <w:rPr>
                <w:rFonts w:ascii="LM Roman 10" w:hAnsi="LM Roman 10"/>
                <w:sz w:val="20"/>
                <w:szCs w:val="20"/>
              </w:rPr>
              <w:t>Uso de formularios para ejecutar código malicioso</w:t>
            </w:r>
          </w:p>
        </w:tc>
        <w:tc>
          <w:tcPr>
            <w:tcW w:w="992" w:type="dxa"/>
            <w:vAlign w:val="center"/>
          </w:tcPr>
          <w:p w14:paraId="60B754CC" w14:textId="5C59A184" w:rsidR="006117A6" w:rsidRPr="00D66CBF" w:rsidRDefault="006117A6" w:rsidP="006117A6">
            <w:pPr>
              <w:rPr>
                <w:rFonts w:ascii="LM Roman 10" w:hAnsi="LM Roman 10"/>
                <w:sz w:val="20"/>
                <w:szCs w:val="20"/>
              </w:rPr>
            </w:pPr>
            <w:r w:rsidRPr="00D66CBF">
              <w:rPr>
                <w:rFonts w:ascii="LM Roman 10" w:hAnsi="LM Roman 10"/>
                <w:sz w:val="20"/>
                <w:szCs w:val="20"/>
              </w:rPr>
              <w:t>Alto</w:t>
            </w:r>
          </w:p>
        </w:tc>
        <w:tc>
          <w:tcPr>
            <w:tcW w:w="2761" w:type="dxa"/>
            <w:vAlign w:val="center"/>
          </w:tcPr>
          <w:p w14:paraId="743D005B" w14:textId="04147336" w:rsidR="006117A6" w:rsidRPr="00D66CBF" w:rsidRDefault="006117A6" w:rsidP="006117A6">
            <w:pPr>
              <w:rPr>
                <w:rFonts w:ascii="LM Roman 10" w:hAnsi="LM Roman 10"/>
                <w:sz w:val="20"/>
                <w:szCs w:val="20"/>
              </w:rPr>
            </w:pPr>
            <w:r w:rsidRPr="00D66CBF">
              <w:rPr>
                <w:rFonts w:ascii="LM Roman 10" w:hAnsi="LM Roman 10"/>
                <w:sz w:val="20"/>
                <w:szCs w:val="20"/>
              </w:rPr>
              <w:t>Mediante el uso de un ORM como Entity Framework para sanitizar datos</w:t>
            </w:r>
          </w:p>
        </w:tc>
      </w:tr>
      <w:tr w:rsidR="006117A6" w:rsidRPr="00D66CBF" w14:paraId="275C202C" w14:textId="77777777" w:rsidTr="00A021A1">
        <w:trPr>
          <w:trHeight w:val="1255"/>
        </w:trPr>
        <w:tc>
          <w:tcPr>
            <w:tcW w:w="2122" w:type="dxa"/>
            <w:vAlign w:val="center"/>
          </w:tcPr>
          <w:p w14:paraId="325CEFCC" w14:textId="1C8113E7" w:rsidR="006117A6" w:rsidRPr="00D66CBF" w:rsidRDefault="006117A6" w:rsidP="006117A6">
            <w:pPr>
              <w:rPr>
                <w:rFonts w:ascii="LM Roman 10" w:hAnsi="LM Roman 10"/>
                <w:sz w:val="20"/>
                <w:szCs w:val="20"/>
              </w:rPr>
            </w:pPr>
            <w:r w:rsidRPr="00D66CBF">
              <w:rPr>
                <w:rFonts w:ascii="LM Roman 10" w:hAnsi="LM Roman 10"/>
                <w:sz w:val="20"/>
                <w:szCs w:val="20"/>
              </w:rPr>
              <w:lastRenderedPageBreak/>
              <w:t>Pérdida de datos</w:t>
            </w:r>
          </w:p>
        </w:tc>
        <w:tc>
          <w:tcPr>
            <w:tcW w:w="3260" w:type="dxa"/>
            <w:vAlign w:val="center"/>
          </w:tcPr>
          <w:p w14:paraId="32683FA0" w14:textId="1EE53C4B" w:rsidR="006117A6" w:rsidRPr="00D66CBF" w:rsidRDefault="006117A6" w:rsidP="006117A6">
            <w:pPr>
              <w:rPr>
                <w:rFonts w:ascii="LM Roman 10" w:hAnsi="LM Roman 10"/>
                <w:sz w:val="20"/>
                <w:szCs w:val="20"/>
              </w:rPr>
            </w:pPr>
            <w:r w:rsidRPr="00D66CBF">
              <w:rPr>
                <w:rFonts w:ascii="LM Roman 10" w:hAnsi="LM Roman 10"/>
                <w:sz w:val="20"/>
                <w:szCs w:val="20"/>
              </w:rPr>
              <w:t>Caída del servidor o corrupción de la base de datos</w:t>
            </w:r>
          </w:p>
        </w:tc>
        <w:tc>
          <w:tcPr>
            <w:tcW w:w="992" w:type="dxa"/>
            <w:vAlign w:val="center"/>
          </w:tcPr>
          <w:p w14:paraId="645DA0C9" w14:textId="5B46C5A3" w:rsidR="006117A6" w:rsidRPr="00D66CBF" w:rsidRDefault="006117A6" w:rsidP="006117A6">
            <w:pPr>
              <w:rPr>
                <w:rFonts w:ascii="LM Roman 10" w:hAnsi="LM Roman 10"/>
                <w:sz w:val="20"/>
                <w:szCs w:val="20"/>
              </w:rPr>
            </w:pPr>
            <w:r w:rsidRPr="00D66CBF">
              <w:rPr>
                <w:rFonts w:ascii="LM Roman 10" w:hAnsi="LM Roman 10"/>
                <w:sz w:val="20"/>
                <w:szCs w:val="20"/>
              </w:rPr>
              <w:t>Muy alto</w:t>
            </w:r>
          </w:p>
        </w:tc>
        <w:tc>
          <w:tcPr>
            <w:tcW w:w="2761" w:type="dxa"/>
            <w:vAlign w:val="center"/>
          </w:tcPr>
          <w:p w14:paraId="76EE19AE" w14:textId="4518E77D" w:rsidR="006117A6" w:rsidRPr="00D66CBF" w:rsidRDefault="006117A6" w:rsidP="006117A6">
            <w:pPr>
              <w:rPr>
                <w:rFonts w:ascii="LM Roman 10" w:hAnsi="LM Roman 10"/>
                <w:sz w:val="20"/>
                <w:szCs w:val="20"/>
              </w:rPr>
            </w:pPr>
            <w:r w:rsidRPr="00D66CBF">
              <w:rPr>
                <w:rFonts w:ascii="LM Roman 10" w:hAnsi="LM Roman 10"/>
                <w:sz w:val="20"/>
                <w:szCs w:val="20"/>
              </w:rPr>
              <w:t>Copias de seguridad automáticas y redundancia</w:t>
            </w:r>
          </w:p>
        </w:tc>
      </w:tr>
      <w:tr w:rsidR="006117A6" w:rsidRPr="00D66CBF" w14:paraId="48174ECC" w14:textId="77777777" w:rsidTr="00A021A1">
        <w:trPr>
          <w:trHeight w:val="1260"/>
        </w:trPr>
        <w:tc>
          <w:tcPr>
            <w:tcW w:w="2122" w:type="dxa"/>
            <w:vAlign w:val="center"/>
          </w:tcPr>
          <w:p w14:paraId="144B0A7C" w14:textId="6775881D" w:rsidR="006117A6" w:rsidRPr="00D66CBF" w:rsidRDefault="006117A6" w:rsidP="006117A6">
            <w:pPr>
              <w:rPr>
                <w:rFonts w:ascii="LM Roman 10" w:hAnsi="LM Roman 10"/>
                <w:sz w:val="20"/>
                <w:szCs w:val="20"/>
              </w:rPr>
            </w:pPr>
            <w:r w:rsidRPr="00D66CBF">
              <w:rPr>
                <w:rFonts w:ascii="LM Roman 10" w:hAnsi="LM Roman 10"/>
                <w:sz w:val="20"/>
                <w:szCs w:val="20"/>
              </w:rPr>
              <w:t>Exposición de datos personales</w:t>
            </w:r>
          </w:p>
        </w:tc>
        <w:tc>
          <w:tcPr>
            <w:tcW w:w="3260" w:type="dxa"/>
            <w:vAlign w:val="center"/>
          </w:tcPr>
          <w:p w14:paraId="1DDDEA00" w14:textId="22F3BB58" w:rsidR="006117A6" w:rsidRPr="00D66CBF" w:rsidRDefault="006117A6" w:rsidP="006117A6">
            <w:pPr>
              <w:rPr>
                <w:rFonts w:ascii="LM Roman 10" w:hAnsi="LM Roman 10"/>
                <w:sz w:val="20"/>
                <w:szCs w:val="20"/>
              </w:rPr>
            </w:pPr>
            <w:r w:rsidRPr="00D66CBF">
              <w:rPr>
                <w:rFonts w:ascii="LM Roman 10" w:hAnsi="LM Roman 10"/>
                <w:sz w:val="20"/>
                <w:szCs w:val="20"/>
              </w:rPr>
              <w:t>Mal manejo de datos de alumnos y profesores</w:t>
            </w:r>
          </w:p>
        </w:tc>
        <w:tc>
          <w:tcPr>
            <w:tcW w:w="992" w:type="dxa"/>
            <w:vAlign w:val="center"/>
          </w:tcPr>
          <w:p w14:paraId="6566C941" w14:textId="7B66EDA4" w:rsidR="006117A6" w:rsidRPr="00D66CBF" w:rsidRDefault="006117A6" w:rsidP="006117A6">
            <w:pPr>
              <w:rPr>
                <w:rFonts w:ascii="LM Roman 10" w:hAnsi="LM Roman 10"/>
                <w:sz w:val="20"/>
                <w:szCs w:val="20"/>
              </w:rPr>
            </w:pPr>
            <w:r w:rsidRPr="00D66CBF">
              <w:rPr>
                <w:rFonts w:ascii="LM Roman 10" w:hAnsi="LM Roman 10"/>
                <w:sz w:val="20"/>
                <w:szCs w:val="20"/>
              </w:rPr>
              <w:t>Alto</w:t>
            </w:r>
          </w:p>
        </w:tc>
        <w:tc>
          <w:tcPr>
            <w:tcW w:w="2761" w:type="dxa"/>
            <w:vAlign w:val="center"/>
          </w:tcPr>
          <w:p w14:paraId="3343B8DA" w14:textId="1F7B8FC6" w:rsidR="006117A6" w:rsidRPr="00D66CBF" w:rsidRDefault="006117A6" w:rsidP="006117A6">
            <w:pPr>
              <w:rPr>
                <w:rFonts w:ascii="LM Roman 10" w:hAnsi="LM Roman 10"/>
                <w:sz w:val="20"/>
                <w:szCs w:val="20"/>
              </w:rPr>
            </w:pPr>
            <w:r w:rsidRPr="00D66CBF">
              <w:rPr>
                <w:rFonts w:ascii="LM Roman 10" w:hAnsi="LM Roman 10"/>
                <w:sz w:val="20"/>
                <w:szCs w:val="20"/>
              </w:rPr>
              <w:t>Campos mínimos requeridos y acceso restringido</w:t>
            </w:r>
          </w:p>
        </w:tc>
      </w:tr>
    </w:tbl>
    <w:p w14:paraId="0AA9EB5F" w14:textId="67EC6D68" w:rsidR="006117A6" w:rsidRPr="00D66CBF" w:rsidRDefault="00C55F41" w:rsidP="00C55F41">
      <w:pPr>
        <w:pStyle w:val="Descripcin"/>
        <w:rPr>
          <w:rFonts w:ascii="LM Roman 10" w:hAnsi="LM Roman 10"/>
          <w:b/>
          <w:bCs/>
        </w:rPr>
      </w:pPr>
      <w:bookmarkStart w:id="47" w:name="_Toc208342454"/>
      <w:r w:rsidRPr="00D66CBF">
        <w:rPr>
          <w:rFonts w:ascii="LM Roman 10" w:hAnsi="LM Roman 10"/>
        </w:rPr>
        <w:t xml:space="preserve">Tabla </w:t>
      </w:r>
      <w:r w:rsidRPr="00D66CBF">
        <w:rPr>
          <w:rFonts w:ascii="LM Roman 10" w:hAnsi="LM Roman 10"/>
        </w:rPr>
        <w:fldChar w:fldCharType="begin"/>
      </w:r>
      <w:r w:rsidRPr="00D66CBF">
        <w:rPr>
          <w:rFonts w:ascii="LM Roman 10" w:hAnsi="LM Roman 10"/>
        </w:rPr>
        <w:instrText xml:space="preserve"> SEQ Tabla \* ARABIC </w:instrText>
      </w:r>
      <w:r w:rsidRPr="00D66CBF">
        <w:rPr>
          <w:rFonts w:ascii="LM Roman 10" w:hAnsi="LM Roman 10"/>
        </w:rPr>
        <w:fldChar w:fldCharType="separate"/>
      </w:r>
      <w:r w:rsidR="00275FD8">
        <w:rPr>
          <w:rFonts w:ascii="LM Roman 10" w:hAnsi="LM Roman 10"/>
          <w:noProof/>
        </w:rPr>
        <w:t>1</w:t>
      </w:r>
      <w:r w:rsidRPr="00D66CBF">
        <w:rPr>
          <w:rFonts w:ascii="LM Roman 10" w:hAnsi="LM Roman 10"/>
        </w:rPr>
        <w:fldChar w:fldCharType="end"/>
      </w:r>
      <w:r w:rsidRPr="00D66CBF">
        <w:rPr>
          <w:rFonts w:ascii="LM Roman 10" w:hAnsi="LM Roman 10"/>
        </w:rPr>
        <w:t>. Riesgos de la seguridad de la información</w:t>
      </w:r>
      <w:bookmarkEnd w:id="47"/>
    </w:p>
    <w:p w14:paraId="3EBA26FD" w14:textId="1CF8AA4C" w:rsidR="006117A6" w:rsidRPr="00D66CBF" w:rsidRDefault="006117A6" w:rsidP="006117A6">
      <w:pPr>
        <w:rPr>
          <w:rFonts w:ascii="LM Roman 10" w:hAnsi="LM Roman 10"/>
          <w:b/>
          <w:bCs/>
        </w:rPr>
      </w:pPr>
      <w:r w:rsidRPr="00D66CBF">
        <w:rPr>
          <w:rFonts w:ascii="LM Roman 10" w:hAnsi="LM Roman 10"/>
          <w:b/>
          <w:bCs/>
        </w:rPr>
        <w:t>Riesgos técnicos</w:t>
      </w:r>
    </w:p>
    <w:p w14:paraId="1AFC2A79" w14:textId="64F34DA7" w:rsidR="006117A6" w:rsidRPr="00D66CBF" w:rsidRDefault="006117A6" w:rsidP="006117A6">
      <w:pPr>
        <w:rPr>
          <w:rFonts w:ascii="LM Roman 10" w:hAnsi="LM Roman 10"/>
        </w:rPr>
      </w:pPr>
      <w:r w:rsidRPr="00D66CBF">
        <w:rPr>
          <w:rFonts w:ascii="LM Roman 10" w:hAnsi="LM Roman 10"/>
        </w:rPr>
        <w:t>A nivel técnico, uno de los principales retos está en la complejidad del modelo de datos. La aplicación debe gestionar relaciones múltiples y cruzadas entre entidades como TFGs, estudiantes, profesores, líneas de investigación y departamentos. Si el modelo no está bien diseñado, pueden surgir problemas de integridad y eficiencia.</w:t>
      </w:r>
    </w:p>
    <w:p w14:paraId="47BA1F3C" w14:textId="77777777" w:rsidR="006117A6" w:rsidRPr="00D66CBF" w:rsidRDefault="006117A6" w:rsidP="006117A6">
      <w:pPr>
        <w:rPr>
          <w:rFonts w:ascii="LM Roman 10" w:hAnsi="LM Roman 10"/>
        </w:rPr>
      </w:pPr>
    </w:p>
    <w:tbl>
      <w:tblPr>
        <w:tblStyle w:val="Tablaconcuadrcula"/>
        <w:tblW w:w="0" w:type="auto"/>
        <w:tblLook w:val="04A0" w:firstRow="1" w:lastRow="0" w:firstColumn="1" w:lastColumn="0" w:noHBand="0" w:noVBand="1"/>
      </w:tblPr>
      <w:tblGrid>
        <w:gridCol w:w="2121"/>
        <w:gridCol w:w="3119"/>
        <w:gridCol w:w="1125"/>
        <w:gridCol w:w="2122"/>
      </w:tblGrid>
      <w:tr w:rsidR="006117A6" w:rsidRPr="00D66CBF" w14:paraId="68DAE09C" w14:textId="77777777" w:rsidTr="00A021A1">
        <w:tc>
          <w:tcPr>
            <w:tcW w:w="2121" w:type="dxa"/>
            <w:vAlign w:val="center"/>
          </w:tcPr>
          <w:p w14:paraId="598DE1B8" w14:textId="3434C9A3" w:rsidR="006117A6" w:rsidRPr="00D66CBF" w:rsidRDefault="006117A6" w:rsidP="006117A6">
            <w:pPr>
              <w:rPr>
                <w:rFonts w:ascii="LM Roman 10" w:hAnsi="LM Roman 10"/>
                <w:b/>
                <w:bCs/>
                <w:sz w:val="20"/>
                <w:szCs w:val="20"/>
              </w:rPr>
            </w:pPr>
            <w:r w:rsidRPr="00D66CBF">
              <w:rPr>
                <w:rFonts w:ascii="LM Roman 10" w:hAnsi="LM Roman 10"/>
                <w:b/>
                <w:bCs/>
                <w:sz w:val="20"/>
                <w:szCs w:val="20"/>
              </w:rPr>
              <w:t>Riesgo</w:t>
            </w:r>
          </w:p>
        </w:tc>
        <w:tc>
          <w:tcPr>
            <w:tcW w:w="3119" w:type="dxa"/>
            <w:vAlign w:val="center"/>
          </w:tcPr>
          <w:p w14:paraId="331945EF" w14:textId="6828404A" w:rsidR="006117A6" w:rsidRPr="00D66CBF" w:rsidRDefault="006117A6" w:rsidP="006117A6">
            <w:pPr>
              <w:rPr>
                <w:rFonts w:ascii="LM Roman 10" w:hAnsi="LM Roman 10"/>
                <w:b/>
                <w:bCs/>
                <w:sz w:val="20"/>
                <w:szCs w:val="20"/>
              </w:rPr>
            </w:pPr>
            <w:r w:rsidRPr="00D66CBF">
              <w:rPr>
                <w:rFonts w:ascii="LM Roman 10" w:hAnsi="LM Roman 10"/>
                <w:b/>
                <w:bCs/>
                <w:sz w:val="20"/>
                <w:szCs w:val="20"/>
              </w:rPr>
              <w:t>Descripción</w:t>
            </w:r>
          </w:p>
        </w:tc>
        <w:tc>
          <w:tcPr>
            <w:tcW w:w="1125" w:type="dxa"/>
            <w:vAlign w:val="center"/>
          </w:tcPr>
          <w:p w14:paraId="6B9C9F7D" w14:textId="6B373B0F" w:rsidR="006117A6" w:rsidRPr="00D66CBF" w:rsidRDefault="006117A6" w:rsidP="006117A6">
            <w:pPr>
              <w:rPr>
                <w:rFonts w:ascii="LM Roman 10" w:hAnsi="LM Roman 10"/>
                <w:b/>
                <w:bCs/>
                <w:sz w:val="20"/>
                <w:szCs w:val="20"/>
              </w:rPr>
            </w:pPr>
            <w:r w:rsidRPr="00D66CBF">
              <w:rPr>
                <w:rFonts w:ascii="LM Roman 10" w:hAnsi="LM Roman 10"/>
                <w:b/>
                <w:bCs/>
                <w:sz w:val="20"/>
                <w:szCs w:val="20"/>
              </w:rPr>
              <w:t>Impacto</w:t>
            </w:r>
          </w:p>
        </w:tc>
        <w:tc>
          <w:tcPr>
            <w:tcW w:w="2122" w:type="dxa"/>
            <w:vAlign w:val="center"/>
          </w:tcPr>
          <w:p w14:paraId="729F6B0E" w14:textId="40E1A908" w:rsidR="006117A6" w:rsidRPr="00D66CBF" w:rsidRDefault="006117A6" w:rsidP="006117A6">
            <w:pPr>
              <w:rPr>
                <w:rFonts w:ascii="LM Roman 10" w:hAnsi="LM Roman 10"/>
                <w:b/>
                <w:bCs/>
                <w:sz w:val="20"/>
                <w:szCs w:val="20"/>
              </w:rPr>
            </w:pPr>
            <w:r w:rsidRPr="00D66CBF">
              <w:rPr>
                <w:rFonts w:ascii="LM Roman 10" w:hAnsi="LM Roman 10"/>
                <w:b/>
                <w:bCs/>
                <w:sz w:val="20"/>
                <w:szCs w:val="20"/>
              </w:rPr>
              <w:t>Mitigación</w:t>
            </w:r>
          </w:p>
        </w:tc>
      </w:tr>
      <w:tr w:rsidR="006117A6" w:rsidRPr="00D66CBF" w14:paraId="731C6A72" w14:textId="77777777" w:rsidTr="00A021A1">
        <w:tc>
          <w:tcPr>
            <w:tcW w:w="2121" w:type="dxa"/>
            <w:vAlign w:val="center"/>
          </w:tcPr>
          <w:p w14:paraId="2FE7A97F" w14:textId="2C1E780A" w:rsidR="006117A6" w:rsidRPr="00D66CBF" w:rsidRDefault="006117A6" w:rsidP="006117A6">
            <w:pPr>
              <w:rPr>
                <w:rFonts w:ascii="LM Roman 10" w:hAnsi="LM Roman 10"/>
                <w:b/>
                <w:bCs/>
                <w:sz w:val="20"/>
                <w:szCs w:val="20"/>
              </w:rPr>
            </w:pPr>
            <w:r w:rsidRPr="00D66CBF">
              <w:rPr>
                <w:rFonts w:ascii="LM Roman 10" w:hAnsi="LM Roman 10"/>
                <w:sz w:val="20"/>
                <w:szCs w:val="20"/>
              </w:rPr>
              <w:t>Complejidad de relaciones entre entidades</w:t>
            </w:r>
          </w:p>
        </w:tc>
        <w:tc>
          <w:tcPr>
            <w:tcW w:w="3119" w:type="dxa"/>
            <w:vAlign w:val="center"/>
          </w:tcPr>
          <w:p w14:paraId="655E4B65" w14:textId="27EFF332" w:rsidR="006117A6" w:rsidRPr="00D66CBF" w:rsidRDefault="006117A6" w:rsidP="006117A6">
            <w:pPr>
              <w:rPr>
                <w:rFonts w:ascii="LM Roman 10" w:hAnsi="LM Roman 10"/>
                <w:b/>
                <w:bCs/>
                <w:sz w:val="20"/>
                <w:szCs w:val="20"/>
              </w:rPr>
            </w:pPr>
            <w:r w:rsidRPr="00D66CBF">
              <w:rPr>
                <w:rFonts w:ascii="LM Roman 10" w:hAnsi="LM Roman 10"/>
                <w:sz w:val="20"/>
                <w:szCs w:val="20"/>
              </w:rPr>
              <w:t>TFGs, alumnos, departamentos y profesores se relacionan de forma compleja</w:t>
            </w:r>
          </w:p>
        </w:tc>
        <w:tc>
          <w:tcPr>
            <w:tcW w:w="1125" w:type="dxa"/>
            <w:vAlign w:val="center"/>
          </w:tcPr>
          <w:p w14:paraId="6D7F4EDC" w14:textId="3B519DA8" w:rsidR="006117A6" w:rsidRPr="00D66CBF" w:rsidRDefault="006117A6" w:rsidP="006117A6">
            <w:pPr>
              <w:rPr>
                <w:rFonts w:ascii="LM Roman 10" w:hAnsi="LM Roman 10"/>
                <w:b/>
                <w:bCs/>
                <w:sz w:val="20"/>
                <w:szCs w:val="20"/>
              </w:rPr>
            </w:pPr>
            <w:r w:rsidRPr="00D66CBF">
              <w:rPr>
                <w:rFonts w:ascii="LM Roman 10" w:hAnsi="LM Roman 10"/>
                <w:sz w:val="20"/>
                <w:szCs w:val="20"/>
              </w:rPr>
              <w:t>Medio</w:t>
            </w:r>
          </w:p>
        </w:tc>
        <w:tc>
          <w:tcPr>
            <w:tcW w:w="2122" w:type="dxa"/>
            <w:vAlign w:val="center"/>
          </w:tcPr>
          <w:p w14:paraId="480140B6" w14:textId="4519FD5D" w:rsidR="006117A6" w:rsidRPr="00D66CBF" w:rsidRDefault="006117A6" w:rsidP="006117A6">
            <w:pPr>
              <w:rPr>
                <w:rFonts w:ascii="LM Roman 10" w:hAnsi="LM Roman 10"/>
                <w:b/>
                <w:bCs/>
                <w:sz w:val="20"/>
                <w:szCs w:val="20"/>
              </w:rPr>
            </w:pPr>
            <w:r w:rsidRPr="00D66CBF">
              <w:rPr>
                <w:rFonts w:ascii="LM Roman 10" w:hAnsi="LM Roman 10"/>
                <w:sz w:val="20"/>
                <w:szCs w:val="20"/>
              </w:rPr>
              <w:t>Modelado cuidadoso con diagramas ER y uso de claves foráneas</w:t>
            </w:r>
          </w:p>
        </w:tc>
      </w:tr>
      <w:tr w:rsidR="006117A6" w:rsidRPr="00D66CBF" w14:paraId="5123EE21" w14:textId="77777777" w:rsidTr="00A021A1">
        <w:tc>
          <w:tcPr>
            <w:tcW w:w="2121" w:type="dxa"/>
            <w:vAlign w:val="center"/>
          </w:tcPr>
          <w:p w14:paraId="242C7992" w14:textId="1119AFA1" w:rsidR="006117A6" w:rsidRPr="00D66CBF" w:rsidRDefault="006117A6" w:rsidP="006117A6">
            <w:pPr>
              <w:rPr>
                <w:rFonts w:ascii="LM Roman 10" w:hAnsi="LM Roman 10"/>
                <w:b/>
                <w:bCs/>
                <w:sz w:val="20"/>
                <w:szCs w:val="20"/>
              </w:rPr>
            </w:pPr>
            <w:r w:rsidRPr="00D66CBF">
              <w:rPr>
                <w:rFonts w:ascii="LM Roman 10" w:hAnsi="LM Roman 10"/>
                <w:sz w:val="20"/>
                <w:szCs w:val="20"/>
              </w:rPr>
              <w:t>Fallos en la sincronización frontend-backend</w:t>
            </w:r>
          </w:p>
        </w:tc>
        <w:tc>
          <w:tcPr>
            <w:tcW w:w="3119" w:type="dxa"/>
            <w:vAlign w:val="center"/>
          </w:tcPr>
          <w:p w14:paraId="5940AE14" w14:textId="21737AF9" w:rsidR="006117A6" w:rsidRPr="00D66CBF" w:rsidRDefault="006117A6" w:rsidP="006117A6">
            <w:pPr>
              <w:rPr>
                <w:rFonts w:ascii="LM Roman 10" w:hAnsi="LM Roman 10"/>
                <w:b/>
                <w:bCs/>
                <w:sz w:val="20"/>
                <w:szCs w:val="20"/>
              </w:rPr>
            </w:pPr>
            <w:r w:rsidRPr="00D66CBF">
              <w:rPr>
                <w:rFonts w:ascii="LM Roman 10" w:hAnsi="LM Roman 10"/>
                <w:sz w:val="20"/>
                <w:szCs w:val="20"/>
              </w:rPr>
              <w:t>Problemas de integración entre Angular y API .NET</w:t>
            </w:r>
          </w:p>
        </w:tc>
        <w:tc>
          <w:tcPr>
            <w:tcW w:w="1125" w:type="dxa"/>
            <w:vAlign w:val="center"/>
          </w:tcPr>
          <w:p w14:paraId="21631F84" w14:textId="664160DF" w:rsidR="006117A6" w:rsidRPr="00D66CBF" w:rsidRDefault="006117A6" w:rsidP="006117A6">
            <w:pPr>
              <w:rPr>
                <w:rFonts w:ascii="LM Roman 10" w:hAnsi="LM Roman 10"/>
                <w:b/>
                <w:bCs/>
                <w:sz w:val="20"/>
                <w:szCs w:val="20"/>
              </w:rPr>
            </w:pPr>
            <w:r w:rsidRPr="00D66CBF">
              <w:rPr>
                <w:rFonts w:ascii="LM Roman 10" w:hAnsi="LM Roman 10"/>
                <w:sz w:val="20"/>
                <w:szCs w:val="20"/>
              </w:rPr>
              <w:t>Medio</w:t>
            </w:r>
          </w:p>
        </w:tc>
        <w:tc>
          <w:tcPr>
            <w:tcW w:w="2122" w:type="dxa"/>
            <w:vAlign w:val="center"/>
          </w:tcPr>
          <w:p w14:paraId="72BCD428" w14:textId="25988536" w:rsidR="006117A6" w:rsidRPr="00D66CBF" w:rsidRDefault="006117A6" w:rsidP="006117A6">
            <w:pPr>
              <w:rPr>
                <w:rFonts w:ascii="LM Roman 10" w:hAnsi="LM Roman 10"/>
                <w:b/>
                <w:bCs/>
                <w:sz w:val="20"/>
                <w:szCs w:val="20"/>
              </w:rPr>
            </w:pPr>
            <w:r w:rsidRPr="00D66CBF">
              <w:rPr>
                <w:rFonts w:ascii="LM Roman 10" w:hAnsi="LM Roman 10"/>
                <w:sz w:val="20"/>
                <w:szCs w:val="20"/>
              </w:rPr>
              <w:t>Establecer comunicación usando objetos DTOs para asegurar la integridad</w:t>
            </w:r>
          </w:p>
        </w:tc>
      </w:tr>
      <w:tr w:rsidR="006117A6" w:rsidRPr="00D66CBF" w14:paraId="3FA2ADC8" w14:textId="77777777" w:rsidTr="00A021A1">
        <w:tc>
          <w:tcPr>
            <w:tcW w:w="2121" w:type="dxa"/>
            <w:vAlign w:val="center"/>
          </w:tcPr>
          <w:p w14:paraId="6A733B88" w14:textId="080BDC91" w:rsidR="006117A6" w:rsidRPr="00D66CBF" w:rsidRDefault="006117A6" w:rsidP="006117A6">
            <w:pPr>
              <w:rPr>
                <w:rFonts w:ascii="LM Roman 10" w:hAnsi="LM Roman 10"/>
                <w:b/>
                <w:bCs/>
                <w:sz w:val="20"/>
                <w:szCs w:val="20"/>
              </w:rPr>
            </w:pPr>
            <w:r w:rsidRPr="00D66CBF">
              <w:rPr>
                <w:rFonts w:ascii="LM Roman 10" w:hAnsi="LM Roman 10"/>
                <w:sz w:val="20"/>
                <w:szCs w:val="20"/>
              </w:rPr>
              <w:t>Falta de escalabilidad</w:t>
            </w:r>
          </w:p>
        </w:tc>
        <w:tc>
          <w:tcPr>
            <w:tcW w:w="3119" w:type="dxa"/>
            <w:vAlign w:val="center"/>
          </w:tcPr>
          <w:p w14:paraId="61BFBE8D" w14:textId="4A195EF2" w:rsidR="006117A6" w:rsidRPr="00D66CBF" w:rsidRDefault="006117A6" w:rsidP="006117A6">
            <w:pPr>
              <w:rPr>
                <w:rFonts w:ascii="LM Roman 10" w:hAnsi="LM Roman 10"/>
                <w:b/>
                <w:bCs/>
                <w:sz w:val="20"/>
                <w:szCs w:val="20"/>
              </w:rPr>
            </w:pPr>
            <w:r w:rsidRPr="00D66CBF">
              <w:rPr>
                <w:rFonts w:ascii="LM Roman 10" w:hAnsi="LM Roman 10"/>
                <w:sz w:val="20"/>
                <w:szCs w:val="20"/>
              </w:rPr>
              <w:t>Aumento de usuarios podría saturar la app</w:t>
            </w:r>
          </w:p>
        </w:tc>
        <w:tc>
          <w:tcPr>
            <w:tcW w:w="1125" w:type="dxa"/>
            <w:vAlign w:val="center"/>
          </w:tcPr>
          <w:p w14:paraId="13FE0184" w14:textId="4A5C5390" w:rsidR="006117A6" w:rsidRPr="00D66CBF" w:rsidRDefault="006117A6" w:rsidP="006117A6">
            <w:pPr>
              <w:rPr>
                <w:rFonts w:ascii="LM Roman 10" w:hAnsi="LM Roman 10"/>
                <w:b/>
                <w:bCs/>
                <w:sz w:val="20"/>
                <w:szCs w:val="20"/>
              </w:rPr>
            </w:pPr>
            <w:r w:rsidRPr="00D66CBF">
              <w:rPr>
                <w:rFonts w:ascii="LM Roman 10" w:hAnsi="LM Roman 10"/>
                <w:sz w:val="20"/>
                <w:szCs w:val="20"/>
              </w:rPr>
              <w:t>Medio</w:t>
            </w:r>
          </w:p>
        </w:tc>
        <w:tc>
          <w:tcPr>
            <w:tcW w:w="2122" w:type="dxa"/>
            <w:vAlign w:val="center"/>
          </w:tcPr>
          <w:p w14:paraId="128CD3B6" w14:textId="491F898E" w:rsidR="006117A6" w:rsidRPr="00D66CBF" w:rsidRDefault="006117A6" w:rsidP="006117A6">
            <w:pPr>
              <w:rPr>
                <w:rFonts w:ascii="LM Roman 10" w:hAnsi="LM Roman 10"/>
                <w:b/>
                <w:bCs/>
                <w:sz w:val="20"/>
                <w:szCs w:val="20"/>
              </w:rPr>
            </w:pPr>
            <w:r w:rsidRPr="00D66CBF">
              <w:rPr>
                <w:rFonts w:ascii="LM Roman 10" w:hAnsi="LM Roman 10"/>
                <w:sz w:val="20"/>
                <w:szCs w:val="20"/>
              </w:rPr>
              <w:t>Usar buenas prácticas y arquitectura modular</w:t>
            </w:r>
          </w:p>
        </w:tc>
      </w:tr>
    </w:tbl>
    <w:p w14:paraId="7455F33F" w14:textId="1DDD069D" w:rsidR="00A021A1" w:rsidRPr="00D66CBF" w:rsidRDefault="00C55F41" w:rsidP="00A021A1">
      <w:pPr>
        <w:pStyle w:val="Descripcin"/>
        <w:rPr>
          <w:rFonts w:ascii="LM Roman 10" w:hAnsi="LM Roman 10"/>
          <w:b/>
          <w:bCs/>
        </w:rPr>
      </w:pPr>
      <w:bookmarkStart w:id="48" w:name="_Toc208342455"/>
      <w:r w:rsidRPr="00D66CBF">
        <w:rPr>
          <w:rFonts w:ascii="LM Roman 10" w:hAnsi="LM Roman 10"/>
        </w:rPr>
        <w:t xml:space="preserve">Tabla </w:t>
      </w:r>
      <w:r w:rsidRPr="00D66CBF">
        <w:rPr>
          <w:rFonts w:ascii="LM Roman 10" w:hAnsi="LM Roman 10"/>
        </w:rPr>
        <w:fldChar w:fldCharType="begin"/>
      </w:r>
      <w:r w:rsidRPr="00D66CBF">
        <w:rPr>
          <w:rFonts w:ascii="LM Roman 10" w:hAnsi="LM Roman 10"/>
        </w:rPr>
        <w:instrText xml:space="preserve"> SEQ Tabla \* ARABIC </w:instrText>
      </w:r>
      <w:r w:rsidRPr="00D66CBF">
        <w:rPr>
          <w:rFonts w:ascii="LM Roman 10" w:hAnsi="LM Roman 10"/>
        </w:rPr>
        <w:fldChar w:fldCharType="separate"/>
      </w:r>
      <w:r w:rsidR="00275FD8">
        <w:rPr>
          <w:rFonts w:ascii="LM Roman 10" w:hAnsi="LM Roman 10"/>
          <w:noProof/>
        </w:rPr>
        <w:t>2</w:t>
      </w:r>
      <w:r w:rsidRPr="00D66CBF">
        <w:rPr>
          <w:rFonts w:ascii="LM Roman 10" w:hAnsi="LM Roman 10"/>
        </w:rPr>
        <w:fldChar w:fldCharType="end"/>
      </w:r>
      <w:r w:rsidRPr="00D66CBF">
        <w:rPr>
          <w:rFonts w:ascii="LM Roman 10" w:hAnsi="LM Roman 10"/>
        </w:rPr>
        <w:t>. Riesgos Técnicos</w:t>
      </w:r>
      <w:bookmarkEnd w:id="48"/>
    </w:p>
    <w:p w14:paraId="2C38480B" w14:textId="41585231" w:rsidR="00AF3A2E" w:rsidRPr="00D66CBF" w:rsidRDefault="006117A6" w:rsidP="00A021A1">
      <w:pPr>
        <w:rPr>
          <w:rFonts w:ascii="LM Roman 10" w:hAnsi="LM Roman 10"/>
          <w:b/>
          <w:bCs/>
          <w:lang w:val="es-ES"/>
        </w:rPr>
      </w:pPr>
      <w:r w:rsidRPr="00D66CBF">
        <w:rPr>
          <w:rFonts w:ascii="LM Roman 10" w:hAnsi="LM Roman 10"/>
          <w:b/>
          <w:bCs/>
        </w:rPr>
        <w:t>Riesgos de gestión y planificación</w:t>
      </w:r>
    </w:p>
    <w:p w14:paraId="09FB3CCA" w14:textId="47F17084" w:rsidR="006117A6" w:rsidRPr="00D66CBF" w:rsidRDefault="006117A6" w:rsidP="00C72FAE">
      <w:pPr>
        <w:rPr>
          <w:rFonts w:ascii="LM Roman 10" w:hAnsi="LM Roman 10"/>
        </w:rPr>
      </w:pPr>
      <w:r w:rsidRPr="00D66CBF">
        <w:rPr>
          <w:rFonts w:ascii="LM Roman 10" w:hAnsi="LM Roman 10"/>
        </w:rPr>
        <w:t>Como en cualquier proyecto de desarrollo, existe el riesgo de subestimar los tiempos necesarios para cada tarea. Una mala planificación puede llevar a retrasos importantes. También es posible que, durante el desarrollo, los requisitos del sistema cambien por decisiones del cliente o descubrimientos funcionales.</w:t>
      </w:r>
    </w:p>
    <w:p w14:paraId="5475E52A" w14:textId="77777777" w:rsidR="006117A6" w:rsidRPr="00D66CBF" w:rsidRDefault="006117A6" w:rsidP="00C72FAE">
      <w:pPr>
        <w:rPr>
          <w:rFonts w:ascii="LM Roman 10" w:hAnsi="LM Roman 10"/>
        </w:rPr>
      </w:pPr>
    </w:p>
    <w:tbl>
      <w:tblPr>
        <w:tblStyle w:val="Tablaconcuadrcula"/>
        <w:tblW w:w="0" w:type="auto"/>
        <w:tblLook w:val="04A0" w:firstRow="1" w:lastRow="0" w:firstColumn="1" w:lastColumn="0" w:noHBand="0" w:noVBand="1"/>
      </w:tblPr>
      <w:tblGrid>
        <w:gridCol w:w="2111"/>
        <w:gridCol w:w="2814"/>
        <w:gridCol w:w="1041"/>
        <w:gridCol w:w="2521"/>
      </w:tblGrid>
      <w:tr w:rsidR="006117A6" w:rsidRPr="00D66CBF" w14:paraId="4624D620" w14:textId="77777777" w:rsidTr="00A021A1">
        <w:tc>
          <w:tcPr>
            <w:tcW w:w="2121" w:type="dxa"/>
            <w:vAlign w:val="center"/>
          </w:tcPr>
          <w:p w14:paraId="0DB3B705" w14:textId="5B2770BE" w:rsidR="006117A6" w:rsidRPr="00D66CBF" w:rsidRDefault="006117A6" w:rsidP="006117A6">
            <w:pPr>
              <w:rPr>
                <w:rFonts w:ascii="LM Roman 10" w:hAnsi="LM Roman 10"/>
                <w:b/>
                <w:bCs/>
                <w:sz w:val="20"/>
                <w:szCs w:val="20"/>
                <w:lang w:val="es-ES"/>
              </w:rPr>
            </w:pPr>
            <w:r w:rsidRPr="00D66CBF">
              <w:rPr>
                <w:rFonts w:ascii="LM Roman 10" w:hAnsi="LM Roman 10"/>
                <w:b/>
                <w:bCs/>
                <w:sz w:val="20"/>
                <w:szCs w:val="20"/>
              </w:rPr>
              <w:t>Riesgo</w:t>
            </w:r>
          </w:p>
        </w:tc>
        <w:tc>
          <w:tcPr>
            <w:tcW w:w="2836" w:type="dxa"/>
            <w:vAlign w:val="center"/>
          </w:tcPr>
          <w:p w14:paraId="42810123" w14:textId="131D03FD" w:rsidR="006117A6" w:rsidRPr="00D66CBF" w:rsidRDefault="006117A6" w:rsidP="006117A6">
            <w:pPr>
              <w:rPr>
                <w:rFonts w:ascii="LM Roman 10" w:hAnsi="LM Roman 10"/>
                <w:b/>
                <w:bCs/>
                <w:sz w:val="20"/>
                <w:szCs w:val="20"/>
                <w:lang w:val="es-ES"/>
              </w:rPr>
            </w:pPr>
            <w:r w:rsidRPr="00D66CBF">
              <w:rPr>
                <w:rFonts w:ascii="LM Roman 10" w:hAnsi="LM Roman 10"/>
                <w:b/>
                <w:bCs/>
                <w:sz w:val="20"/>
                <w:szCs w:val="20"/>
              </w:rPr>
              <w:t>Descripción</w:t>
            </w:r>
          </w:p>
        </w:tc>
        <w:tc>
          <w:tcPr>
            <w:tcW w:w="992" w:type="dxa"/>
            <w:vAlign w:val="center"/>
          </w:tcPr>
          <w:p w14:paraId="6A157464" w14:textId="5B2EC804" w:rsidR="006117A6" w:rsidRPr="00D66CBF" w:rsidRDefault="006117A6" w:rsidP="006117A6">
            <w:pPr>
              <w:rPr>
                <w:rFonts w:ascii="LM Roman 10" w:hAnsi="LM Roman 10"/>
                <w:b/>
                <w:bCs/>
                <w:sz w:val="20"/>
                <w:szCs w:val="20"/>
                <w:lang w:val="es-ES"/>
              </w:rPr>
            </w:pPr>
            <w:r w:rsidRPr="00D66CBF">
              <w:rPr>
                <w:rFonts w:ascii="LM Roman 10" w:hAnsi="LM Roman 10"/>
                <w:b/>
                <w:bCs/>
                <w:sz w:val="20"/>
                <w:szCs w:val="20"/>
              </w:rPr>
              <w:t>Impacto</w:t>
            </w:r>
          </w:p>
        </w:tc>
        <w:tc>
          <w:tcPr>
            <w:tcW w:w="2538" w:type="dxa"/>
            <w:vAlign w:val="center"/>
          </w:tcPr>
          <w:p w14:paraId="541F0C39" w14:textId="2CBC29C1" w:rsidR="006117A6" w:rsidRPr="00D66CBF" w:rsidRDefault="006117A6" w:rsidP="006117A6">
            <w:pPr>
              <w:rPr>
                <w:rFonts w:ascii="LM Roman 10" w:hAnsi="LM Roman 10"/>
                <w:b/>
                <w:bCs/>
                <w:sz w:val="20"/>
                <w:szCs w:val="20"/>
                <w:lang w:val="es-ES"/>
              </w:rPr>
            </w:pPr>
            <w:r w:rsidRPr="00D66CBF">
              <w:rPr>
                <w:rFonts w:ascii="LM Roman 10" w:hAnsi="LM Roman 10"/>
                <w:b/>
                <w:bCs/>
                <w:sz w:val="20"/>
                <w:szCs w:val="20"/>
              </w:rPr>
              <w:t>Mitigación</w:t>
            </w:r>
          </w:p>
        </w:tc>
      </w:tr>
      <w:tr w:rsidR="006117A6" w:rsidRPr="00D66CBF" w14:paraId="28FC4BAC" w14:textId="77777777" w:rsidTr="00A021A1">
        <w:tc>
          <w:tcPr>
            <w:tcW w:w="2121" w:type="dxa"/>
            <w:vAlign w:val="center"/>
          </w:tcPr>
          <w:p w14:paraId="0E37674A" w14:textId="499AA4F5" w:rsidR="006117A6" w:rsidRPr="00D66CBF" w:rsidRDefault="006117A6" w:rsidP="006117A6">
            <w:pPr>
              <w:rPr>
                <w:rFonts w:ascii="LM Roman 10" w:hAnsi="LM Roman 10"/>
                <w:b/>
                <w:bCs/>
                <w:sz w:val="20"/>
                <w:szCs w:val="20"/>
                <w:lang w:val="es-ES"/>
              </w:rPr>
            </w:pPr>
            <w:r w:rsidRPr="00D66CBF">
              <w:rPr>
                <w:rFonts w:ascii="LM Roman 10" w:hAnsi="LM Roman 10"/>
                <w:sz w:val="20"/>
                <w:szCs w:val="20"/>
              </w:rPr>
              <w:t>Subestimación de tiempos</w:t>
            </w:r>
          </w:p>
        </w:tc>
        <w:tc>
          <w:tcPr>
            <w:tcW w:w="2836" w:type="dxa"/>
            <w:vAlign w:val="center"/>
          </w:tcPr>
          <w:p w14:paraId="7E82374E" w14:textId="4CB72EA8" w:rsidR="006117A6" w:rsidRPr="00D66CBF" w:rsidRDefault="006117A6" w:rsidP="006117A6">
            <w:pPr>
              <w:rPr>
                <w:rFonts w:ascii="LM Roman 10" w:hAnsi="LM Roman 10"/>
                <w:b/>
                <w:bCs/>
                <w:sz w:val="20"/>
                <w:szCs w:val="20"/>
                <w:lang w:val="es-ES"/>
              </w:rPr>
            </w:pPr>
            <w:r w:rsidRPr="00D66CBF">
              <w:rPr>
                <w:rFonts w:ascii="LM Roman 10" w:hAnsi="LM Roman 10"/>
                <w:sz w:val="20"/>
                <w:szCs w:val="20"/>
              </w:rPr>
              <w:t>Tareas de desarrollo más largas de lo previsto</w:t>
            </w:r>
          </w:p>
        </w:tc>
        <w:tc>
          <w:tcPr>
            <w:tcW w:w="992" w:type="dxa"/>
            <w:vAlign w:val="center"/>
          </w:tcPr>
          <w:p w14:paraId="649098BB" w14:textId="2A85D333" w:rsidR="006117A6" w:rsidRPr="00D66CBF" w:rsidRDefault="006117A6" w:rsidP="006117A6">
            <w:pPr>
              <w:rPr>
                <w:rFonts w:ascii="LM Roman 10" w:hAnsi="LM Roman 10"/>
                <w:b/>
                <w:bCs/>
                <w:sz w:val="20"/>
                <w:szCs w:val="20"/>
                <w:lang w:val="es-ES"/>
              </w:rPr>
            </w:pPr>
            <w:r w:rsidRPr="00D66CBF">
              <w:rPr>
                <w:rFonts w:ascii="LM Roman 10" w:hAnsi="LM Roman 10"/>
                <w:sz w:val="20"/>
                <w:szCs w:val="20"/>
              </w:rPr>
              <w:t>Medio</w:t>
            </w:r>
          </w:p>
        </w:tc>
        <w:tc>
          <w:tcPr>
            <w:tcW w:w="2538" w:type="dxa"/>
            <w:vAlign w:val="center"/>
          </w:tcPr>
          <w:p w14:paraId="1A401F45" w14:textId="6B042224" w:rsidR="006117A6" w:rsidRPr="00D66CBF" w:rsidRDefault="006117A6" w:rsidP="006117A6">
            <w:pPr>
              <w:rPr>
                <w:rFonts w:ascii="LM Roman 10" w:hAnsi="LM Roman 10"/>
                <w:b/>
                <w:bCs/>
                <w:sz w:val="20"/>
                <w:szCs w:val="20"/>
                <w:lang w:val="es-ES"/>
              </w:rPr>
            </w:pPr>
            <w:r w:rsidRPr="00D66CBF">
              <w:rPr>
                <w:rFonts w:ascii="LM Roman 10" w:hAnsi="LM Roman 10"/>
                <w:sz w:val="20"/>
                <w:szCs w:val="20"/>
              </w:rPr>
              <w:t>Planificación ágil (sprints), revisión frecuente de avances</w:t>
            </w:r>
          </w:p>
        </w:tc>
      </w:tr>
      <w:tr w:rsidR="006117A6" w:rsidRPr="00D66CBF" w14:paraId="055F4A08" w14:textId="77777777" w:rsidTr="00A021A1">
        <w:tc>
          <w:tcPr>
            <w:tcW w:w="2121" w:type="dxa"/>
            <w:vAlign w:val="center"/>
          </w:tcPr>
          <w:p w14:paraId="71EFC266" w14:textId="189EBE62" w:rsidR="006117A6" w:rsidRPr="00D66CBF" w:rsidRDefault="006117A6" w:rsidP="006117A6">
            <w:pPr>
              <w:rPr>
                <w:rFonts w:ascii="LM Roman 10" w:hAnsi="LM Roman 10"/>
                <w:b/>
                <w:bCs/>
                <w:sz w:val="20"/>
                <w:szCs w:val="20"/>
                <w:lang w:val="es-ES"/>
              </w:rPr>
            </w:pPr>
            <w:r w:rsidRPr="00D66CBF">
              <w:rPr>
                <w:rFonts w:ascii="LM Roman 10" w:hAnsi="LM Roman 10"/>
                <w:sz w:val="20"/>
                <w:szCs w:val="20"/>
              </w:rPr>
              <w:t>Cambios en los requisitos</w:t>
            </w:r>
          </w:p>
        </w:tc>
        <w:tc>
          <w:tcPr>
            <w:tcW w:w="2836" w:type="dxa"/>
            <w:vAlign w:val="center"/>
          </w:tcPr>
          <w:p w14:paraId="1601B6BF" w14:textId="1CFA8075" w:rsidR="006117A6" w:rsidRPr="00D66CBF" w:rsidRDefault="006117A6" w:rsidP="006117A6">
            <w:pPr>
              <w:rPr>
                <w:rFonts w:ascii="LM Roman 10" w:hAnsi="LM Roman 10"/>
                <w:b/>
                <w:bCs/>
                <w:sz w:val="20"/>
                <w:szCs w:val="20"/>
                <w:lang w:val="es-ES"/>
              </w:rPr>
            </w:pPr>
            <w:r w:rsidRPr="00D66CBF">
              <w:rPr>
                <w:rFonts w:ascii="LM Roman 10" w:hAnsi="LM Roman 10"/>
                <w:sz w:val="20"/>
                <w:szCs w:val="20"/>
              </w:rPr>
              <w:t>Los usuarios finales cambian su opinión sobre cómo debe funcionar la app</w:t>
            </w:r>
          </w:p>
        </w:tc>
        <w:tc>
          <w:tcPr>
            <w:tcW w:w="992" w:type="dxa"/>
            <w:vAlign w:val="center"/>
          </w:tcPr>
          <w:p w14:paraId="5ACC823F" w14:textId="511ECD96" w:rsidR="006117A6" w:rsidRPr="00D66CBF" w:rsidRDefault="006117A6" w:rsidP="006117A6">
            <w:pPr>
              <w:rPr>
                <w:rFonts w:ascii="LM Roman 10" w:hAnsi="LM Roman 10"/>
                <w:b/>
                <w:bCs/>
                <w:sz w:val="20"/>
                <w:szCs w:val="20"/>
                <w:lang w:val="es-ES"/>
              </w:rPr>
            </w:pPr>
            <w:r w:rsidRPr="00D66CBF">
              <w:rPr>
                <w:rFonts w:ascii="LM Roman 10" w:hAnsi="LM Roman 10"/>
                <w:sz w:val="20"/>
                <w:szCs w:val="20"/>
              </w:rPr>
              <w:t>Medio</w:t>
            </w:r>
          </w:p>
        </w:tc>
        <w:tc>
          <w:tcPr>
            <w:tcW w:w="2538" w:type="dxa"/>
            <w:vAlign w:val="center"/>
          </w:tcPr>
          <w:p w14:paraId="72AD81F3" w14:textId="25C1DF77" w:rsidR="006117A6" w:rsidRPr="00D66CBF" w:rsidRDefault="006117A6" w:rsidP="006117A6">
            <w:pPr>
              <w:rPr>
                <w:rFonts w:ascii="LM Roman 10" w:hAnsi="LM Roman 10"/>
                <w:b/>
                <w:bCs/>
                <w:sz w:val="20"/>
                <w:szCs w:val="20"/>
                <w:lang w:val="es-ES"/>
              </w:rPr>
            </w:pPr>
            <w:r w:rsidRPr="00D66CBF">
              <w:rPr>
                <w:rFonts w:ascii="LM Roman 10" w:hAnsi="LM Roman 10"/>
                <w:sz w:val="20"/>
                <w:szCs w:val="20"/>
              </w:rPr>
              <w:t>Reuniones regulares de revisión, diseño modular para adaptabilidad</w:t>
            </w:r>
          </w:p>
        </w:tc>
      </w:tr>
      <w:tr w:rsidR="006117A6" w:rsidRPr="00D66CBF" w14:paraId="43DF3037" w14:textId="77777777" w:rsidTr="00A021A1">
        <w:tc>
          <w:tcPr>
            <w:tcW w:w="2121" w:type="dxa"/>
            <w:vAlign w:val="center"/>
          </w:tcPr>
          <w:p w14:paraId="33A7C709" w14:textId="19A6A842" w:rsidR="006117A6" w:rsidRPr="00D66CBF" w:rsidRDefault="006117A6" w:rsidP="006117A6">
            <w:pPr>
              <w:rPr>
                <w:rFonts w:ascii="LM Roman 10" w:hAnsi="LM Roman 10"/>
                <w:b/>
                <w:bCs/>
                <w:sz w:val="20"/>
                <w:szCs w:val="20"/>
                <w:lang w:val="es-ES"/>
              </w:rPr>
            </w:pPr>
            <w:r w:rsidRPr="00D66CBF">
              <w:rPr>
                <w:rFonts w:ascii="LM Roman 10" w:hAnsi="LM Roman 10"/>
                <w:sz w:val="20"/>
                <w:szCs w:val="20"/>
              </w:rPr>
              <w:t>Dependencia de datos de terceros</w:t>
            </w:r>
          </w:p>
        </w:tc>
        <w:tc>
          <w:tcPr>
            <w:tcW w:w="2836" w:type="dxa"/>
            <w:vAlign w:val="center"/>
          </w:tcPr>
          <w:p w14:paraId="468B6B9A" w14:textId="29919F27" w:rsidR="006117A6" w:rsidRPr="00D66CBF" w:rsidRDefault="006117A6" w:rsidP="006117A6">
            <w:pPr>
              <w:rPr>
                <w:rFonts w:ascii="LM Roman 10" w:hAnsi="LM Roman 10"/>
                <w:b/>
                <w:bCs/>
                <w:sz w:val="20"/>
                <w:szCs w:val="20"/>
                <w:lang w:val="es-ES"/>
              </w:rPr>
            </w:pPr>
            <w:r w:rsidRPr="00D66CBF">
              <w:rPr>
                <w:rFonts w:ascii="LM Roman 10" w:hAnsi="LM Roman 10"/>
                <w:sz w:val="20"/>
                <w:szCs w:val="20"/>
              </w:rPr>
              <w:t>Problemas al importar datos desde CSV o sistemas externos</w:t>
            </w:r>
          </w:p>
        </w:tc>
        <w:tc>
          <w:tcPr>
            <w:tcW w:w="992" w:type="dxa"/>
            <w:vAlign w:val="center"/>
          </w:tcPr>
          <w:p w14:paraId="6DABC9C9" w14:textId="52937754" w:rsidR="006117A6" w:rsidRPr="00D66CBF" w:rsidRDefault="006117A6" w:rsidP="006117A6">
            <w:pPr>
              <w:rPr>
                <w:rFonts w:ascii="LM Roman 10" w:hAnsi="LM Roman 10"/>
                <w:b/>
                <w:bCs/>
                <w:sz w:val="20"/>
                <w:szCs w:val="20"/>
                <w:lang w:val="es-ES"/>
              </w:rPr>
            </w:pPr>
            <w:r w:rsidRPr="00D66CBF">
              <w:rPr>
                <w:rFonts w:ascii="LM Roman 10" w:hAnsi="LM Roman 10"/>
                <w:sz w:val="20"/>
                <w:szCs w:val="20"/>
              </w:rPr>
              <w:t>Alto</w:t>
            </w:r>
          </w:p>
        </w:tc>
        <w:tc>
          <w:tcPr>
            <w:tcW w:w="2538" w:type="dxa"/>
            <w:vAlign w:val="center"/>
          </w:tcPr>
          <w:p w14:paraId="726911DD" w14:textId="7E55BB63" w:rsidR="006117A6" w:rsidRPr="00D66CBF" w:rsidRDefault="006117A6" w:rsidP="006117A6">
            <w:pPr>
              <w:rPr>
                <w:rFonts w:ascii="LM Roman 10" w:hAnsi="LM Roman 10"/>
                <w:b/>
                <w:bCs/>
                <w:sz w:val="20"/>
                <w:szCs w:val="20"/>
                <w:lang w:val="es-ES"/>
              </w:rPr>
            </w:pPr>
            <w:r w:rsidRPr="00D66CBF">
              <w:rPr>
                <w:rFonts w:ascii="LM Roman 10" w:hAnsi="LM Roman 10"/>
                <w:sz w:val="20"/>
                <w:szCs w:val="20"/>
              </w:rPr>
              <w:t>Validación previa de datos, limpieza automatizada de entradas</w:t>
            </w:r>
          </w:p>
        </w:tc>
      </w:tr>
    </w:tbl>
    <w:p w14:paraId="2BB79D29" w14:textId="11B1B459" w:rsidR="00301E94" w:rsidRPr="00D66CBF" w:rsidRDefault="00301E94" w:rsidP="00301E94">
      <w:pPr>
        <w:pStyle w:val="Descripcin"/>
        <w:rPr>
          <w:rFonts w:ascii="LM Roman 10" w:hAnsi="LM Roman 10"/>
          <w:b/>
          <w:bCs/>
          <w:lang w:val="es-ES"/>
        </w:rPr>
      </w:pPr>
      <w:bookmarkStart w:id="49" w:name="_Toc208342456"/>
      <w:r w:rsidRPr="00D66CBF">
        <w:rPr>
          <w:rFonts w:ascii="LM Roman 10" w:hAnsi="LM Roman 10"/>
        </w:rPr>
        <w:t xml:space="preserve">Tabla </w:t>
      </w:r>
      <w:r w:rsidRPr="00D66CBF">
        <w:rPr>
          <w:rFonts w:ascii="LM Roman 10" w:hAnsi="LM Roman 10"/>
        </w:rPr>
        <w:fldChar w:fldCharType="begin"/>
      </w:r>
      <w:r w:rsidRPr="00D66CBF">
        <w:rPr>
          <w:rFonts w:ascii="LM Roman 10" w:hAnsi="LM Roman 10"/>
        </w:rPr>
        <w:instrText xml:space="preserve"> SEQ Tabla \* ARABIC </w:instrText>
      </w:r>
      <w:r w:rsidRPr="00D66CBF">
        <w:rPr>
          <w:rFonts w:ascii="LM Roman 10" w:hAnsi="LM Roman 10"/>
        </w:rPr>
        <w:fldChar w:fldCharType="separate"/>
      </w:r>
      <w:r w:rsidR="00275FD8">
        <w:rPr>
          <w:rFonts w:ascii="LM Roman 10" w:hAnsi="LM Roman 10"/>
          <w:noProof/>
        </w:rPr>
        <w:t>3</w:t>
      </w:r>
      <w:r w:rsidRPr="00D66CBF">
        <w:rPr>
          <w:rFonts w:ascii="LM Roman 10" w:hAnsi="LM Roman 10"/>
        </w:rPr>
        <w:fldChar w:fldCharType="end"/>
      </w:r>
      <w:r w:rsidRPr="00D66CBF">
        <w:rPr>
          <w:rFonts w:ascii="LM Roman 10" w:hAnsi="LM Roman 10"/>
        </w:rPr>
        <w:t>. Riesgos de gestión y planificación</w:t>
      </w:r>
      <w:bookmarkEnd w:id="49"/>
    </w:p>
    <w:p w14:paraId="4FE4F4F7" w14:textId="39AFE381" w:rsidR="006117A6" w:rsidRPr="00D66CBF" w:rsidRDefault="006117A6" w:rsidP="006117A6">
      <w:pPr>
        <w:jc w:val="left"/>
        <w:rPr>
          <w:rFonts w:ascii="LM Roman 10" w:hAnsi="LM Roman 10"/>
          <w:b/>
          <w:bCs/>
          <w:lang w:val="es-ES"/>
        </w:rPr>
      </w:pPr>
      <w:r w:rsidRPr="00D66CBF">
        <w:rPr>
          <w:rFonts w:ascii="LM Roman 10" w:hAnsi="LM Roman 10"/>
          <w:b/>
          <w:bCs/>
          <w:lang w:val="es-ES"/>
        </w:rPr>
        <w:lastRenderedPageBreak/>
        <w:t>Riesgos organizativos y de adopción</w:t>
      </w:r>
    </w:p>
    <w:p w14:paraId="538A92A2" w14:textId="06283C27" w:rsidR="00A021A1" w:rsidRPr="00D66CBF" w:rsidRDefault="006117A6" w:rsidP="007B5C6A">
      <w:pPr>
        <w:rPr>
          <w:rFonts w:ascii="LM Roman 10" w:hAnsi="LM Roman 10"/>
        </w:rPr>
      </w:pPr>
      <w:r w:rsidRPr="00D66CBF">
        <w:rPr>
          <w:rFonts w:ascii="LM Roman 10" w:hAnsi="LM Roman 10"/>
        </w:rPr>
        <w:t>Aunque el sistema funcione correctamente, puede haber resistencia al cambio por parte del profesorado o personal administrativo. La falta de formación o el rechazo a abandonar métodos tradicionales (como hojas de cálculo o gestión por correo) puede obstaculizar la adopción de la herramienta.</w:t>
      </w:r>
    </w:p>
    <w:p w14:paraId="1ED30F5A" w14:textId="77777777" w:rsidR="006117A6" w:rsidRPr="00D66CBF" w:rsidRDefault="006117A6" w:rsidP="006117A6">
      <w:pPr>
        <w:jc w:val="left"/>
        <w:rPr>
          <w:rFonts w:ascii="LM Roman 10" w:hAnsi="LM Roman 10"/>
          <w:lang w:val="es-ES"/>
        </w:rPr>
      </w:pPr>
    </w:p>
    <w:tbl>
      <w:tblPr>
        <w:tblStyle w:val="Tablaconcuadrcula"/>
        <w:tblW w:w="0" w:type="auto"/>
        <w:tblLook w:val="04A0" w:firstRow="1" w:lastRow="0" w:firstColumn="1" w:lastColumn="0" w:noHBand="0" w:noVBand="1"/>
      </w:tblPr>
      <w:tblGrid>
        <w:gridCol w:w="2113"/>
        <w:gridCol w:w="2813"/>
        <w:gridCol w:w="1041"/>
        <w:gridCol w:w="2520"/>
      </w:tblGrid>
      <w:tr w:rsidR="006117A6" w:rsidRPr="00D66CBF" w14:paraId="29B1B137" w14:textId="77777777" w:rsidTr="00A021A1">
        <w:tc>
          <w:tcPr>
            <w:tcW w:w="2121" w:type="dxa"/>
            <w:vAlign w:val="center"/>
          </w:tcPr>
          <w:p w14:paraId="6277351D" w14:textId="6F78DEBA" w:rsidR="006117A6" w:rsidRPr="00D66CBF" w:rsidRDefault="006117A6" w:rsidP="006117A6">
            <w:pPr>
              <w:rPr>
                <w:rFonts w:ascii="LM Roman 10" w:hAnsi="LM Roman 10"/>
                <w:b/>
                <w:bCs/>
                <w:sz w:val="20"/>
                <w:szCs w:val="20"/>
              </w:rPr>
            </w:pPr>
            <w:r w:rsidRPr="00D66CBF">
              <w:rPr>
                <w:rFonts w:ascii="LM Roman 10" w:hAnsi="LM Roman 10"/>
                <w:b/>
                <w:bCs/>
                <w:sz w:val="20"/>
                <w:szCs w:val="20"/>
              </w:rPr>
              <w:t>Riesgo</w:t>
            </w:r>
          </w:p>
        </w:tc>
        <w:tc>
          <w:tcPr>
            <w:tcW w:w="2836" w:type="dxa"/>
            <w:vAlign w:val="center"/>
          </w:tcPr>
          <w:p w14:paraId="123D8CC7" w14:textId="0B057CB6" w:rsidR="006117A6" w:rsidRPr="00D66CBF" w:rsidRDefault="006117A6" w:rsidP="006117A6">
            <w:pPr>
              <w:rPr>
                <w:rFonts w:ascii="LM Roman 10" w:hAnsi="LM Roman 10"/>
                <w:b/>
                <w:bCs/>
                <w:sz w:val="20"/>
                <w:szCs w:val="20"/>
              </w:rPr>
            </w:pPr>
            <w:r w:rsidRPr="00D66CBF">
              <w:rPr>
                <w:rFonts w:ascii="LM Roman 10" w:hAnsi="LM Roman 10"/>
                <w:b/>
                <w:bCs/>
                <w:sz w:val="20"/>
                <w:szCs w:val="20"/>
              </w:rPr>
              <w:t>Descripción</w:t>
            </w:r>
          </w:p>
        </w:tc>
        <w:tc>
          <w:tcPr>
            <w:tcW w:w="992" w:type="dxa"/>
            <w:vAlign w:val="center"/>
          </w:tcPr>
          <w:p w14:paraId="5E4E6FB4" w14:textId="6C8DFE66" w:rsidR="006117A6" w:rsidRPr="00D66CBF" w:rsidRDefault="006117A6" w:rsidP="006117A6">
            <w:pPr>
              <w:rPr>
                <w:rFonts w:ascii="LM Roman 10" w:hAnsi="LM Roman 10"/>
                <w:b/>
                <w:bCs/>
                <w:sz w:val="20"/>
                <w:szCs w:val="20"/>
              </w:rPr>
            </w:pPr>
            <w:r w:rsidRPr="00D66CBF">
              <w:rPr>
                <w:rFonts w:ascii="LM Roman 10" w:hAnsi="LM Roman 10"/>
                <w:b/>
                <w:bCs/>
                <w:sz w:val="20"/>
                <w:szCs w:val="20"/>
              </w:rPr>
              <w:t>Impacto</w:t>
            </w:r>
          </w:p>
        </w:tc>
        <w:tc>
          <w:tcPr>
            <w:tcW w:w="2538" w:type="dxa"/>
            <w:vAlign w:val="center"/>
          </w:tcPr>
          <w:p w14:paraId="02203C30" w14:textId="1E65764F" w:rsidR="006117A6" w:rsidRPr="00D66CBF" w:rsidRDefault="006117A6" w:rsidP="006117A6">
            <w:pPr>
              <w:rPr>
                <w:rFonts w:ascii="LM Roman 10" w:hAnsi="LM Roman 10"/>
                <w:b/>
                <w:bCs/>
                <w:sz w:val="20"/>
                <w:szCs w:val="20"/>
              </w:rPr>
            </w:pPr>
            <w:r w:rsidRPr="00D66CBF">
              <w:rPr>
                <w:rFonts w:ascii="LM Roman 10" w:hAnsi="LM Roman 10"/>
                <w:b/>
                <w:bCs/>
                <w:sz w:val="20"/>
                <w:szCs w:val="20"/>
              </w:rPr>
              <w:t>Mitigación</w:t>
            </w:r>
          </w:p>
        </w:tc>
      </w:tr>
      <w:tr w:rsidR="006117A6" w:rsidRPr="00D66CBF" w14:paraId="33F1CF83" w14:textId="77777777" w:rsidTr="00A021A1">
        <w:tc>
          <w:tcPr>
            <w:tcW w:w="2121" w:type="dxa"/>
            <w:vAlign w:val="center"/>
          </w:tcPr>
          <w:p w14:paraId="20E8522B" w14:textId="357873DD" w:rsidR="006117A6" w:rsidRPr="00D66CBF" w:rsidRDefault="006117A6" w:rsidP="006117A6">
            <w:pPr>
              <w:rPr>
                <w:rFonts w:ascii="LM Roman 10" w:hAnsi="LM Roman 10"/>
                <w:b/>
                <w:bCs/>
                <w:sz w:val="20"/>
                <w:szCs w:val="20"/>
              </w:rPr>
            </w:pPr>
            <w:r w:rsidRPr="00D66CBF">
              <w:rPr>
                <w:rFonts w:ascii="LM Roman 10" w:hAnsi="LM Roman 10"/>
                <w:sz w:val="20"/>
                <w:szCs w:val="20"/>
              </w:rPr>
              <w:t>Resistencia al cambio</w:t>
            </w:r>
          </w:p>
        </w:tc>
        <w:tc>
          <w:tcPr>
            <w:tcW w:w="2836" w:type="dxa"/>
            <w:vAlign w:val="center"/>
          </w:tcPr>
          <w:p w14:paraId="0BA4F52B" w14:textId="6901C3D8" w:rsidR="006117A6" w:rsidRPr="00D66CBF" w:rsidRDefault="006117A6" w:rsidP="006117A6">
            <w:pPr>
              <w:rPr>
                <w:rFonts w:ascii="LM Roman 10" w:hAnsi="LM Roman 10"/>
                <w:b/>
                <w:bCs/>
                <w:sz w:val="20"/>
                <w:szCs w:val="20"/>
              </w:rPr>
            </w:pPr>
            <w:r w:rsidRPr="00D66CBF">
              <w:rPr>
                <w:rFonts w:ascii="LM Roman 10" w:hAnsi="LM Roman 10"/>
                <w:sz w:val="20"/>
                <w:szCs w:val="20"/>
              </w:rPr>
              <w:t>Profesores o administrativos rehúsan usar la plataforma</w:t>
            </w:r>
          </w:p>
        </w:tc>
        <w:tc>
          <w:tcPr>
            <w:tcW w:w="992" w:type="dxa"/>
            <w:vAlign w:val="center"/>
          </w:tcPr>
          <w:p w14:paraId="525E3947" w14:textId="03C31827" w:rsidR="006117A6" w:rsidRPr="00D66CBF" w:rsidRDefault="006117A6" w:rsidP="006117A6">
            <w:pPr>
              <w:rPr>
                <w:rFonts w:ascii="LM Roman 10" w:hAnsi="LM Roman 10"/>
                <w:b/>
                <w:bCs/>
                <w:sz w:val="20"/>
                <w:szCs w:val="20"/>
              </w:rPr>
            </w:pPr>
            <w:r w:rsidRPr="00D66CBF">
              <w:rPr>
                <w:rFonts w:ascii="LM Roman 10" w:hAnsi="LM Roman 10"/>
                <w:sz w:val="20"/>
                <w:szCs w:val="20"/>
              </w:rPr>
              <w:t>Medio</w:t>
            </w:r>
          </w:p>
        </w:tc>
        <w:tc>
          <w:tcPr>
            <w:tcW w:w="2538" w:type="dxa"/>
            <w:vAlign w:val="center"/>
          </w:tcPr>
          <w:p w14:paraId="03C83DA7" w14:textId="6E824C1C" w:rsidR="006117A6" w:rsidRPr="00D66CBF" w:rsidRDefault="006117A6" w:rsidP="006117A6">
            <w:pPr>
              <w:rPr>
                <w:rFonts w:ascii="LM Roman 10" w:hAnsi="LM Roman 10"/>
                <w:b/>
                <w:bCs/>
                <w:sz w:val="20"/>
                <w:szCs w:val="20"/>
              </w:rPr>
            </w:pPr>
            <w:r w:rsidRPr="00D66CBF">
              <w:rPr>
                <w:rFonts w:ascii="LM Roman 10" w:hAnsi="LM Roman 10"/>
                <w:sz w:val="20"/>
                <w:szCs w:val="20"/>
              </w:rPr>
              <w:t>Formación básica, interfaz amigable y documentación clara</w:t>
            </w:r>
          </w:p>
        </w:tc>
      </w:tr>
      <w:tr w:rsidR="006117A6" w:rsidRPr="00D66CBF" w14:paraId="4697F0C5" w14:textId="77777777" w:rsidTr="00A021A1">
        <w:tc>
          <w:tcPr>
            <w:tcW w:w="2121" w:type="dxa"/>
            <w:vAlign w:val="center"/>
          </w:tcPr>
          <w:p w14:paraId="5EB2B5FF" w14:textId="17AEB401" w:rsidR="006117A6" w:rsidRPr="00D66CBF" w:rsidRDefault="006117A6" w:rsidP="006117A6">
            <w:pPr>
              <w:rPr>
                <w:rFonts w:ascii="LM Roman 10" w:hAnsi="LM Roman 10"/>
                <w:b/>
                <w:bCs/>
                <w:sz w:val="20"/>
                <w:szCs w:val="20"/>
              </w:rPr>
            </w:pPr>
            <w:r w:rsidRPr="00D66CBF">
              <w:rPr>
                <w:rFonts w:ascii="LM Roman 10" w:hAnsi="LM Roman 10"/>
                <w:sz w:val="20"/>
                <w:szCs w:val="20"/>
              </w:rPr>
              <w:t>Falta de formación</w:t>
            </w:r>
          </w:p>
        </w:tc>
        <w:tc>
          <w:tcPr>
            <w:tcW w:w="2836" w:type="dxa"/>
            <w:vAlign w:val="center"/>
          </w:tcPr>
          <w:p w14:paraId="08FCD693" w14:textId="243C3826" w:rsidR="006117A6" w:rsidRPr="00D66CBF" w:rsidRDefault="006117A6" w:rsidP="006117A6">
            <w:pPr>
              <w:rPr>
                <w:rFonts w:ascii="LM Roman 10" w:hAnsi="LM Roman 10"/>
                <w:b/>
                <w:bCs/>
                <w:sz w:val="20"/>
                <w:szCs w:val="20"/>
              </w:rPr>
            </w:pPr>
            <w:r w:rsidRPr="00D66CBF">
              <w:rPr>
                <w:rFonts w:ascii="LM Roman 10" w:hAnsi="LM Roman 10"/>
                <w:sz w:val="20"/>
                <w:szCs w:val="20"/>
              </w:rPr>
              <w:t>Los usuarios no saben cómo usar correctamente el sistema</w:t>
            </w:r>
          </w:p>
        </w:tc>
        <w:tc>
          <w:tcPr>
            <w:tcW w:w="992" w:type="dxa"/>
            <w:vAlign w:val="center"/>
          </w:tcPr>
          <w:p w14:paraId="66C07E32" w14:textId="3542BC9B" w:rsidR="006117A6" w:rsidRPr="00D66CBF" w:rsidRDefault="006117A6" w:rsidP="006117A6">
            <w:pPr>
              <w:rPr>
                <w:rFonts w:ascii="LM Roman 10" w:hAnsi="LM Roman 10"/>
                <w:b/>
                <w:bCs/>
                <w:sz w:val="20"/>
                <w:szCs w:val="20"/>
              </w:rPr>
            </w:pPr>
            <w:r w:rsidRPr="00D66CBF">
              <w:rPr>
                <w:rFonts w:ascii="LM Roman 10" w:hAnsi="LM Roman 10"/>
                <w:sz w:val="20"/>
                <w:szCs w:val="20"/>
              </w:rPr>
              <w:t>Medio</w:t>
            </w:r>
          </w:p>
        </w:tc>
        <w:tc>
          <w:tcPr>
            <w:tcW w:w="2538" w:type="dxa"/>
            <w:vAlign w:val="center"/>
          </w:tcPr>
          <w:p w14:paraId="01B6383B" w14:textId="5C4A65FE" w:rsidR="006117A6" w:rsidRPr="00D66CBF" w:rsidRDefault="006117A6" w:rsidP="006117A6">
            <w:pPr>
              <w:rPr>
                <w:rFonts w:ascii="LM Roman 10" w:hAnsi="LM Roman 10"/>
                <w:b/>
                <w:bCs/>
                <w:sz w:val="20"/>
                <w:szCs w:val="20"/>
              </w:rPr>
            </w:pPr>
            <w:r w:rsidRPr="00D66CBF">
              <w:rPr>
                <w:rFonts w:ascii="LM Roman 10" w:hAnsi="LM Roman 10"/>
                <w:sz w:val="20"/>
                <w:szCs w:val="20"/>
              </w:rPr>
              <w:t>Incluir un manual de usuario detallado y videotutoriales</w:t>
            </w:r>
          </w:p>
        </w:tc>
      </w:tr>
      <w:tr w:rsidR="006117A6" w:rsidRPr="00D66CBF" w14:paraId="6C64AAA6" w14:textId="77777777" w:rsidTr="00A021A1">
        <w:tc>
          <w:tcPr>
            <w:tcW w:w="2121" w:type="dxa"/>
            <w:vAlign w:val="center"/>
          </w:tcPr>
          <w:p w14:paraId="4DFC9E65" w14:textId="2D379964" w:rsidR="006117A6" w:rsidRPr="00D66CBF" w:rsidRDefault="006117A6" w:rsidP="006117A6">
            <w:pPr>
              <w:rPr>
                <w:rFonts w:ascii="LM Roman 10" w:hAnsi="LM Roman 10"/>
                <w:b/>
                <w:bCs/>
                <w:sz w:val="20"/>
                <w:szCs w:val="20"/>
              </w:rPr>
            </w:pPr>
            <w:r w:rsidRPr="00D66CBF">
              <w:rPr>
                <w:rFonts w:ascii="LM Roman 10" w:hAnsi="LM Roman 10"/>
                <w:sz w:val="20"/>
                <w:szCs w:val="20"/>
              </w:rPr>
              <w:t>Incompatibilidad con sistemas existentes</w:t>
            </w:r>
          </w:p>
        </w:tc>
        <w:tc>
          <w:tcPr>
            <w:tcW w:w="2836" w:type="dxa"/>
            <w:vAlign w:val="center"/>
          </w:tcPr>
          <w:p w14:paraId="6F555797" w14:textId="49045C2E" w:rsidR="006117A6" w:rsidRPr="00D66CBF" w:rsidRDefault="006117A6" w:rsidP="006117A6">
            <w:pPr>
              <w:rPr>
                <w:rFonts w:ascii="LM Roman 10" w:hAnsi="LM Roman 10"/>
                <w:b/>
                <w:bCs/>
                <w:sz w:val="20"/>
                <w:szCs w:val="20"/>
              </w:rPr>
            </w:pPr>
            <w:r w:rsidRPr="00D66CBF">
              <w:rPr>
                <w:rFonts w:ascii="LM Roman 10" w:hAnsi="LM Roman 10"/>
                <w:sz w:val="20"/>
                <w:szCs w:val="20"/>
              </w:rPr>
              <w:t>Falta de integración con bases de datos u otras herramientas institucionales</w:t>
            </w:r>
          </w:p>
        </w:tc>
        <w:tc>
          <w:tcPr>
            <w:tcW w:w="992" w:type="dxa"/>
            <w:vAlign w:val="center"/>
          </w:tcPr>
          <w:p w14:paraId="380E1FF6" w14:textId="47513C28" w:rsidR="006117A6" w:rsidRPr="00D66CBF" w:rsidRDefault="006117A6" w:rsidP="006117A6">
            <w:pPr>
              <w:rPr>
                <w:rFonts w:ascii="LM Roman 10" w:hAnsi="LM Roman 10"/>
                <w:b/>
                <w:bCs/>
                <w:sz w:val="20"/>
                <w:szCs w:val="20"/>
              </w:rPr>
            </w:pPr>
            <w:r w:rsidRPr="00D66CBF">
              <w:rPr>
                <w:rFonts w:ascii="LM Roman 10" w:hAnsi="LM Roman 10"/>
                <w:sz w:val="20"/>
                <w:szCs w:val="20"/>
              </w:rPr>
              <w:t>Alto</w:t>
            </w:r>
          </w:p>
        </w:tc>
        <w:tc>
          <w:tcPr>
            <w:tcW w:w="2538" w:type="dxa"/>
            <w:vAlign w:val="center"/>
          </w:tcPr>
          <w:p w14:paraId="10ECED9F" w14:textId="127DB682" w:rsidR="006117A6" w:rsidRPr="00D66CBF" w:rsidRDefault="006117A6" w:rsidP="006117A6">
            <w:pPr>
              <w:rPr>
                <w:rFonts w:ascii="LM Roman 10" w:hAnsi="LM Roman 10"/>
                <w:b/>
                <w:bCs/>
                <w:sz w:val="20"/>
                <w:szCs w:val="20"/>
              </w:rPr>
            </w:pPr>
            <w:r w:rsidRPr="00D66CBF">
              <w:rPr>
                <w:rFonts w:ascii="LM Roman 10" w:hAnsi="LM Roman 10"/>
                <w:sz w:val="20"/>
                <w:szCs w:val="20"/>
              </w:rPr>
              <w:t>Uso de formatos estándar (CSV, JSON), diseño API-first para integraciones futuras</w:t>
            </w:r>
          </w:p>
        </w:tc>
      </w:tr>
    </w:tbl>
    <w:p w14:paraId="5A2188B4" w14:textId="14FA0723" w:rsidR="00C72FAE" w:rsidRPr="00D66CBF" w:rsidRDefault="00301E94" w:rsidP="00301E94">
      <w:pPr>
        <w:pStyle w:val="Descripcin"/>
        <w:rPr>
          <w:rFonts w:ascii="LM Roman 10" w:hAnsi="LM Roman 10"/>
          <w:b/>
          <w:bCs/>
        </w:rPr>
      </w:pPr>
      <w:bookmarkStart w:id="50" w:name="_Toc208342457"/>
      <w:r w:rsidRPr="00D66CBF">
        <w:rPr>
          <w:rFonts w:ascii="LM Roman 10" w:hAnsi="LM Roman 10"/>
        </w:rPr>
        <w:t xml:space="preserve">Tabla </w:t>
      </w:r>
      <w:r w:rsidRPr="00D66CBF">
        <w:rPr>
          <w:rFonts w:ascii="LM Roman 10" w:hAnsi="LM Roman 10"/>
        </w:rPr>
        <w:fldChar w:fldCharType="begin"/>
      </w:r>
      <w:r w:rsidRPr="00D66CBF">
        <w:rPr>
          <w:rFonts w:ascii="LM Roman 10" w:hAnsi="LM Roman 10"/>
        </w:rPr>
        <w:instrText xml:space="preserve"> SEQ Tabla \* ARABIC </w:instrText>
      </w:r>
      <w:r w:rsidRPr="00D66CBF">
        <w:rPr>
          <w:rFonts w:ascii="LM Roman 10" w:hAnsi="LM Roman 10"/>
        </w:rPr>
        <w:fldChar w:fldCharType="separate"/>
      </w:r>
      <w:r w:rsidR="00275FD8">
        <w:rPr>
          <w:rFonts w:ascii="LM Roman 10" w:hAnsi="LM Roman 10"/>
          <w:noProof/>
        </w:rPr>
        <w:t>4</w:t>
      </w:r>
      <w:r w:rsidRPr="00D66CBF">
        <w:rPr>
          <w:rFonts w:ascii="LM Roman 10" w:hAnsi="LM Roman 10"/>
        </w:rPr>
        <w:fldChar w:fldCharType="end"/>
      </w:r>
      <w:r w:rsidRPr="00D66CBF">
        <w:rPr>
          <w:rFonts w:ascii="LM Roman 10" w:hAnsi="LM Roman 10"/>
        </w:rPr>
        <w:t>. Riesgos organizativos y de adopción</w:t>
      </w:r>
      <w:bookmarkEnd w:id="50"/>
    </w:p>
    <w:p w14:paraId="5ADB0B74" w14:textId="77777777" w:rsidR="00C72FAE" w:rsidRPr="00D66CBF" w:rsidRDefault="00C72FAE" w:rsidP="00C72FAE">
      <w:pPr>
        <w:rPr>
          <w:rFonts w:ascii="LM Roman 10" w:hAnsi="LM Roman 10"/>
        </w:rPr>
      </w:pPr>
    </w:p>
    <w:p w14:paraId="3646871F" w14:textId="0A14C4FA" w:rsidR="00C72FAE" w:rsidRPr="00D66CBF" w:rsidRDefault="006117A6" w:rsidP="00C72FAE">
      <w:pPr>
        <w:rPr>
          <w:rFonts w:ascii="LM Roman 10" w:hAnsi="LM Roman 10"/>
          <w:b/>
          <w:bCs/>
        </w:rPr>
      </w:pPr>
      <w:r w:rsidRPr="00D66CBF">
        <w:rPr>
          <w:rFonts w:ascii="LM Roman 10" w:hAnsi="LM Roman 10"/>
          <w:b/>
          <w:bCs/>
        </w:rPr>
        <w:t>Riesgos legales</w:t>
      </w:r>
    </w:p>
    <w:p w14:paraId="0D0AC5F6" w14:textId="6430B284" w:rsidR="006117A6" w:rsidRPr="00D66CBF" w:rsidRDefault="006117A6" w:rsidP="00C72FAE">
      <w:pPr>
        <w:rPr>
          <w:rFonts w:ascii="LM Roman 10" w:hAnsi="LM Roman 10"/>
        </w:rPr>
      </w:pPr>
      <w:r w:rsidRPr="00D66CBF">
        <w:rPr>
          <w:rFonts w:ascii="LM Roman 10" w:hAnsi="LM Roman 10"/>
        </w:rPr>
        <w:t>La aplicación debe cumplir con la legislación vigente en protección de datos, especialmente con el Reglamento General de Protección de Datos (GDPR) y la Ley Orgánica de Protección de Datos (LOPDGDD en España). Cualquier fallo en este aspecto, como almacenar datos personales sin consentimiento o no permitir su eliminación, puede tener consecuencias legales.</w:t>
      </w:r>
    </w:p>
    <w:p w14:paraId="1A2ED3B3" w14:textId="77777777" w:rsidR="006117A6" w:rsidRPr="00D66CBF" w:rsidRDefault="006117A6" w:rsidP="00C72FAE">
      <w:pPr>
        <w:rPr>
          <w:rFonts w:ascii="LM Roman 10" w:hAnsi="LM Roman 10"/>
        </w:rPr>
      </w:pPr>
    </w:p>
    <w:tbl>
      <w:tblPr>
        <w:tblStyle w:val="Tablaconcuadrcula"/>
        <w:tblW w:w="0" w:type="auto"/>
        <w:tblLook w:val="04A0" w:firstRow="1" w:lastRow="0" w:firstColumn="1" w:lastColumn="0" w:noHBand="0" w:noVBand="1"/>
      </w:tblPr>
      <w:tblGrid>
        <w:gridCol w:w="2119"/>
        <w:gridCol w:w="2554"/>
        <w:gridCol w:w="1316"/>
        <w:gridCol w:w="2498"/>
      </w:tblGrid>
      <w:tr w:rsidR="006117A6" w:rsidRPr="00D66CBF" w14:paraId="4B266EC2" w14:textId="77777777" w:rsidTr="00A021A1">
        <w:tc>
          <w:tcPr>
            <w:tcW w:w="2119" w:type="dxa"/>
            <w:vAlign w:val="center"/>
          </w:tcPr>
          <w:p w14:paraId="76BD221D" w14:textId="0D3900D3" w:rsidR="006117A6" w:rsidRPr="00D66CBF" w:rsidRDefault="006117A6" w:rsidP="006117A6">
            <w:pPr>
              <w:rPr>
                <w:rFonts w:ascii="LM Roman 10" w:hAnsi="LM Roman 10"/>
                <w:b/>
                <w:bCs/>
                <w:sz w:val="20"/>
                <w:szCs w:val="20"/>
              </w:rPr>
            </w:pPr>
            <w:r w:rsidRPr="00D66CBF">
              <w:rPr>
                <w:rFonts w:ascii="LM Roman 10" w:hAnsi="LM Roman 10"/>
                <w:b/>
                <w:bCs/>
                <w:sz w:val="20"/>
                <w:szCs w:val="20"/>
              </w:rPr>
              <w:t>Riesgo</w:t>
            </w:r>
          </w:p>
        </w:tc>
        <w:tc>
          <w:tcPr>
            <w:tcW w:w="2554" w:type="dxa"/>
            <w:vAlign w:val="center"/>
          </w:tcPr>
          <w:p w14:paraId="50D29C68" w14:textId="5EE16097" w:rsidR="006117A6" w:rsidRPr="00D66CBF" w:rsidRDefault="006117A6" w:rsidP="006117A6">
            <w:pPr>
              <w:rPr>
                <w:rFonts w:ascii="LM Roman 10" w:hAnsi="LM Roman 10"/>
                <w:b/>
                <w:bCs/>
                <w:sz w:val="20"/>
                <w:szCs w:val="20"/>
              </w:rPr>
            </w:pPr>
            <w:r w:rsidRPr="00D66CBF">
              <w:rPr>
                <w:rFonts w:ascii="LM Roman 10" w:hAnsi="LM Roman 10"/>
                <w:b/>
                <w:bCs/>
                <w:sz w:val="20"/>
                <w:szCs w:val="20"/>
              </w:rPr>
              <w:t>Descripción</w:t>
            </w:r>
          </w:p>
        </w:tc>
        <w:tc>
          <w:tcPr>
            <w:tcW w:w="1316" w:type="dxa"/>
            <w:vAlign w:val="center"/>
          </w:tcPr>
          <w:p w14:paraId="3AC734F2" w14:textId="07436035" w:rsidR="006117A6" w:rsidRPr="00D66CBF" w:rsidRDefault="006117A6" w:rsidP="006117A6">
            <w:pPr>
              <w:rPr>
                <w:rFonts w:ascii="LM Roman 10" w:hAnsi="LM Roman 10"/>
                <w:b/>
                <w:bCs/>
                <w:sz w:val="20"/>
                <w:szCs w:val="20"/>
              </w:rPr>
            </w:pPr>
            <w:r w:rsidRPr="00D66CBF">
              <w:rPr>
                <w:rFonts w:ascii="LM Roman 10" w:hAnsi="LM Roman 10"/>
                <w:b/>
                <w:bCs/>
                <w:sz w:val="20"/>
                <w:szCs w:val="20"/>
              </w:rPr>
              <w:t>Impacto</w:t>
            </w:r>
          </w:p>
        </w:tc>
        <w:tc>
          <w:tcPr>
            <w:tcW w:w="2498" w:type="dxa"/>
            <w:vAlign w:val="center"/>
          </w:tcPr>
          <w:p w14:paraId="074708BA" w14:textId="3ECE76DE" w:rsidR="006117A6" w:rsidRPr="00D66CBF" w:rsidRDefault="006117A6" w:rsidP="006117A6">
            <w:pPr>
              <w:rPr>
                <w:rFonts w:ascii="LM Roman 10" w:hAnsi="LM Roman 10"/>
                <w:b/>
                <w:bCs/>
                <w:sz w:val="20"/>
                <w:szCs w:val="20"/>
              </w:rPr>
            </w:pPr>
            <w:r w:rsidRPr="00D66CBF">
              <w:rPr>
                <w:rFonts w:ascii="LM Roman 10" w:hAnsi="LM Roman 10"/>
                <w:b/>
                <w:bCs/>
                <w:sz w:val="20"/>
                <w:szCs w:val="20"/>
              </w:rPr>
              <w:t>Mitigación</w:t>
            </w:r>
          </w:p>
        </w:tc>
      </w:tr>
      <w:tr w:rsidR="006117A6" w:rsidRPr="00D66CBF" w14:paraId="7EFDD274" w14:textId="77777777" w:rsidTr="00A021A1">
        <w:tc>
          <w:tcPr>
            <w:tcW w:w="2119" w:type="dxa"/>
            <w:vAlign w:val="center"/>
          </w:tcPr>
          <w:p w14:paraId="1C73E23E" w14:textId="5A7EFBD2" w:rsidR="006117A6" w:rsidRPr="00D66CBF" w:rsidRDefault="006117A6" w:rsidP="006117A6">
            <w:pPr>
              <w:rPr>
                <w:rFonts w:ascii="LM Roman 10" w:hAnsi="LM Roman 10"/>
                <w:b/>
                <w:bCs/>
                <w:sz w:val="20"/>
                <w:szCs w:val="20"/>
              </w:rPr>
            </w:pPr>
            <w:r w:rsidRPr="00D66CBF">
              <w:rPr>
                <w:rFonts w:ascii="LM Roman 10" w:hAnsi="LM Roman 10"/>
                <w:sz w:val="20"/>
                <w:szCs w:val="20"/>
              </w:rPr>
              <w:t>Incumplimiento de la LOPD/GDPR</w:t>
            </w:r>
            <w:r w:rsidR="00154F99" w:rsidRPr="00D66CBF">
              <w:rPr>
                <w:rFonts w:ascii="LM Roman 10" w:hAnsi="LM Roman 10"/>
                <w:sz w:val="20"/>
                <w:szCs w:val="20"/>
              </w:rPr>
              <w:t xml:space="preserve"> </w:t>
            </w:r>
            <w:r w:rsidR="00154F99" w:rsidRPr="00D66CBF">
              <w:rPr>
                <w:rFonts w:ascii="LM Roman 10" w:hAnsi="LM Roman 10"/>
                <w:sz w:val="20"/>
                <w:szCs w:val="20"/>
              </w:rPr>
              <w:fldChar w:fldCharType="begin"/>
            </w:r>
            <w:r w:rsidR="00154F99" w:rsidRPr="00D66CBF">
              <w:rPr>
                <w:rFonts w:ascii="LM Roman 10" w:hAnsi="LM Roman 10"/>
                <w:sz w:val="20"/>
                <w:szCs w:val="20"/>
              </w:rPr>
              <w:instrText xml:space="preserve"> REF _Ref205893577 \r \h </w:instrText>
            </w:r>
            <w:r w:rsidR="00A021A1" w:rsidRPr="00D66CBF">
              <w:rPr>
                <w:rFonts w:ascii="LM Roman 10" w:hAnsi="LM Roman 10"/>
                <w:sz w:val="20"/>
                <w:szCs w:val="20"/>
              </w:rPr>
              <w:instrText xml:space="preserve"> \* MERGEFORMAT </w:instrText>
            </w:r>
            <w:r w:rsidR="00154F99" w:rsidRPr="00D66CBF">
              <w:rPr>
                <w:rFonts w:ascii="LM Roman 10" w:hAnsi="LM Roman 10"/>
                <w:sz w:val="20"/>
                <w:szCs w:val="20"/>
              </w:rPr>
            </w:r>
            <w:r w:rsidR="00154F99" w:rsidRPr="00D66CBF">
              <w:rPr>
                <w:rFonts w:ascii="LM Roman 10" w:hAnsi="LM Roman 10"/>
                <w:sz w:val="20"/>
                <w:szCs w:val="20"/>
              </w:rPr>
              <w:fldChar w:fldCharType="separate"/>
            </w:r>
            <w:r w:rsidR="00275FD8">
              <w:rPr>
                <w:rFonts w:ascii="LM Roman 10" w:hAnsi="LM Roman 10"/>
                <w:sz w:val="20"/>
                <w:szCs w:val="20"/>
              </w:rPr>
              <w:t>[19]</w:t>
            </w:r>
            <w:r w:rsidR="00154F99" w:rsidRPr="00D66CBF">
              <w:rPr>
                <w:rFonts w:ascii="LM Roman 10" w:hAnsi="LM Roman 10"/>
                <w:sz w:val="20"/>
                <w:szCs w:val="20"/>
              </w:rPr>
              <w:fldChar w:fldCharType="end"/>
            </w:r>
          </w:p>
        </w:tc>
        <w:tc>
          <w:tcPr>
            <w:tcW w:w="2554" w:type="dxa"/>
            <w:vAlign w:val="center"/>
          </w:tcPr>
          <w:p w14:paraId="24BB2F3B" w14:textId="1B9B4CEE" w:rsidR="006117A6" w:rsidRPr="00D66CBF" w:rsidRDefault="006117A6" w:rsidP="006117A6">
            <w:pPr>
              <w:rPr>
                <w:rFonts w:ascii="LM Roman 10" w:hAnsi="LM Roman 10"/>
                <w:b/>
                <w:bCs/>
                <w:sz w:val="20"/>
                <w:szCs w:val="20"/>
              </w:rPr>
            </w:pPr>
            <w:r w:rsidRPr="00D66CBF">
              <w:rPr>
                <w:rFonts w:ascii="LM Roman 10" w:hAnsi="LM Roman 10"/>
                <w:sz w:val="20"/>
                <w:szCs w:val="20"/>
              </w:rPr>
              <w:t>Almacenar datos personales sin base legal</w:t>
            </w:r>
          </w:p>
        </w:tc>
        <w:tc>
          <w:tcPr>
            <w:tcW w:w="1316" w:type="dxa"/>
            <w:vAlign w:val="center"/>
          </w:tcPr>
          <w:p w14:paraId="3C0FA195" w14:textId="2FE2F5BE" w:rsidR="006117A6" w:rsidRPr="00D66CBF" w:rsidRDefault="006117A6" w:rsidP="006117A6">
            <w:pPr>
              <w:rPr>
                <w:rFonts w:ascii="LM Roman 10" w:hAnsi="LM Roman 10"/>
                <w:b/>
                <w:bCs/>
                <w:sz w:val="20"/>
                <w:szCs w:val="20"/>
              </w:rPr>
            </w:pPr>
            <w:r w:rsidRPr="00D66CBF">
              <w:rPr>
                <w:rFonts w:ascii="LM Roman 10" w:hAnsi="LM Roman 10"/>
                <w:sz w:val="20"/>
                <w:szCs w:val="20"/>
              </w:rPr>
              <w:t>Muy alto</w:t>
            </w:r>
          </w:p>
        </w:tc>
        <w:tc>
          <w:tcPr>
            <w:tcW w:w="2498" w:type="dxa"/>
            <w:vAlign w:val="center"/>
          </w:tcPr>
          <w:p w14:paraId="3EB69EFB" w14:textId="30FA451A" w:rsidR="006117A6" w:rsidRPr="00D66CBF" w:rsidRDefault="006117A6" w:rsidP="006117A6">
            <w:pPr>
              <w:rPr>
                <w:rFonts w:ascii="LM Roman 10" w:hAnsi="LM Roman 10"/>
                <w:b/>
                <w:bCs/>
                <w:sz w:val="20"/>
                <w:szCs w:val="20"/>
              </w:rPr>
            </w:pPr>
            <w:r w:rsidRPr="00D66CBF">
              <w:rPr>
                <w:rFonts w:ascii="LM Roman 10" w:hAnsi="LM Roman 10"/>
                <w:sz w:val="20"/>
                <w:szCs w:val="20"/>
              </w:rPr>
              <w:t>Solicitar consentimiento explícito, limitar datos innecesarios, cifrado en reposo y en tránsito</w:t>
            </w:r>
          </w:p>
        </w:tc>
      </w:tr>
    </w:tbl>
    <w:p w14:paraId="68D7638E" w14:textId="081EB841" w:rsidR="006117A6" w:rsidRPr="00D66CBF" w:rsidRDefault="00301E94" w:rsidP="00301E94">
      <w:pPr>
        <w:pStyle w:val="Descripcin"/>
        <w:rPr>
          <w:rFonts w:ascii="LM Roman 10" w:hAnsi="LM Roman 10"/>
          <w:b/>
          <w:bCs/>
        </w:rPr>
      </w:pPr>
      <w:bookmarkStart w:id="51" w:name="_Toc208342458"/>
      <w:r w:rsidRPr="00D66CBF">
        <w:rPr>
          <w:rFonts w:ascii="LM Roman 10" w:hAnsi="LM Roman 10"/>
        </w:rPr>
        <w:t xml:space="preserve">Tabla </w:t>
      </w:r>
      <w:r w:rsidRPr="00D66CBF">
        <w:rPr>
          <w:rFonts w:ascii="LM Roman 10" w:hAnsi="LM Roman 10"/>
        </w:rPr>
        <w:fldChar w:fldCharType="begin"/>
      </w:r>
      <w:r w:rsidRPr="00D66CBF">
        <w:rPr>
          <w:rFonts w:ascii="LM Roman 10" w:hAnsi="LM Roman 10"/>
        </w:rPr>
        <w:instrText xml:space="preserve"> SEQ Tabla \* ARABIC </w:instrText>
      </w:r>
      <w:r w:rsidRPr="00D66CBF">
        <w:rPr>
          <w:rFonts w:ascii="LM Roman 10" w:hAnsi="LM Roman 10"/>
        </w:rPr>
        <w:fldChar w:fldCharType="separate"/>
      </w:r>
      <w:r w:rsidR="00275FD8">
        <w:rPr>
          <w:rFonts w:ascii="LM Roman 10" w:hAnsi="LM Roman 10"/>
          <w:noProof/>
        </w:rPr>
        <w:t>5</w:t>
      </w:r>
      <w:r w:rsidRPr="00D66CBF">
        <w:rPr>
          <w:rFonts w:ascii="LM Roman 10" w:hAnsi="LM Roman 10"/>
        </w:rPr>
        <w:fldChar w:fldCharType="end"/>
      </w:r>
      <w:r w:rsidRPr="00D66CBF">
        <w:rPr>
          <w:rFonts w:ascii="LM Roman 10" w:hAnsi="LM Roman 10"/>
        </w:rPr>
        <w:t>.</w:t>
      </w:r>
      <w:r w:rsidR="00B23730" w:rsidRPr="00D66CBF">
        <w:rPr>
          <w:rFonts w:ascii="LM Roman 10" w:hAnsi="LM Roman 10"/>
        </w:rPr>
        <w:t xml:space="preserve"> </w:t>
      </w:r>
      <w:r w:rsidRPr="00D66CBF">
        <w:rPr>
          <w:rFonts w:ascii="LM Roman 10" w:hAnsi="LM Roman 10"/>
        </w:rPr>
        <w:t>Riesgos legales</w:t>
      </w:r>
      <w:bookmarkEnd w:id="51"/>
    </w:p>
    <w:p w14:paraId="5F55D0C9" w14:textId="77777777" w:rsidR="00C72FAE" w:rsidRPr="00D66CBF" w:rsidRDefault="00C72FAE" w:rsidP="00C72FAE">
      <w:pPr>
        <w:rPr>
          <w:rFonts w:ascii="LM Roman 10" w:hAnsi="LM Roman 10"/>
        </w:rPr>
      </w:pPr>
    </w:p>
    <w:p w14:paraId="67388124" w14:textId="77777777" w:rsidR="006117A6" w:rsidRPr="00D66CBF" w:rsidRDefault="006117A6" w:rsidP="00A021A1">
      <w:pPr>
        <w:rPr>
          <w:rFonts w:ascii="LM Roman 10" w:hAnsi="LM Roman 10"/>
          <w:lang w:val="es-ES"/>
        </w:rPr>
      </w:pPr>
      <w:r w:rsidRPr="00D66CBF">
        <w:rPr>
          <w:rFonts w:ascii="LM Roman 10" w:hAnsi="LM Roman 10"/>
          <w:lang w:val="es-ES"/>
        </w:rPr>
        <w:t>Desarrollar una aplicación de gestión universitaria implica gestionar riesgos técnicos, organizativos y legales. TFGInfo, como plataforma que maneja información académica y personal, debe diseñarse con una arquitectura segura, escalable y centrada en el usuario. La anticipación y mitigación de riesgos es clave para garantizar su éxito y adopción institucional.</w:t>
      </w:r>
    </w:p>
    <w:p w14:paraId="7DBF3743" w14:textId="77777777" w:rsidR="006117A6" w:rsidRPr="00D66CBF" w:rsidRDefault="006117A6" w:rsidP="00A021A1">
      <w:pPr>
        <w:rPr>
          <w:rFonts w:ascii="LM Roman 10" w:hAnsi="LM Roman 10"/>
          <w:lang w:val="es-ES"/>
        </w:rPr>
      </w:pPr>
      <w:r w:rsidRPr="00D66CBF">
        <w:rPr>
          <w:rFonts w:ascii="LM Roman 10" w:hAnsi="LM Roman 10"/>
          <w:lang w:val="es-ES"/>
        </w:rPr>
        <w:t>La combinación de buenas prácticas de desarrollo, protección de datos y una estrategia de formación y soporte para los usuarios son los pilares para minimizar estos riesgos.</w:t>
      </w:r>
    </w:p>
    <w:p w14:paraId="4389838E" w14:textId="77777777" w:rsidR="00C72FAE" w:rsidRPr="00D66CBF" w:rsidRDefault="00C72FAE" w:rsidP="00C72FAE">
      <w:pPr>
        <w:rPr>
          <w:rFonts w:ascii="LM Roman 10" w:hAnsi="LM Roman 10"/>
        </w:rPr>
      </w:pPr>
    </w:p>
    <w:p w14:paraId="7F387254" w14:textId="565F2A9F" w:rsidR="006117A6" w:rsidRPr="00D66CBF" w:rsidRDefault="006117A6" w:rsidP="006117A6">
      <w:pPr>
        <w:pStyle w:val="Ttulo2"/>
        <w:rPr>
          <w:rFonts w:ascii="LM Roman 10" w:hAnsi="LM Roman 10"/>
        </w:rPr>
      </w:pPr>
      <w:bookmarkStart w:id="52" w:name="_Toc204855961"/>
      <w:bookmarkStart w:id="53" w:name="_Toc208342534"/>
      <w:r w:rsidRPr="00D66CBF">
        <w:rPr>
          <w:rFonts w:ascii="LM Roman 10" w:hAnsi="LM Roman 10"/>
        </w:rPr>
        <w:lastRenderedPageBreak/>
        <w:t>Análisis de requisitos</w:t>
      </w:r>
      <w:bookmarkEnd w:id="52"/>
      <w:bookmarkEnd w:id="53"/>
    </w:p>
    <w:p w14:paraId="4F2D49BD" w14:textId="55C9C71F" w:rsidR="006117A6" w:rsidRPr="00D66CBF" w:rsidRDefault="006117A6" w:rsidP="00A021A1">
      <w:pPr>
        <w:rPr>
          <w:rFonts w:ascii="LM Roman 10" w:hAnsi="LM Roman 10"/>
        </w:rPr>
      </w:pPr>
      <w:r w:rsidRPr="00D66CBF">
        <w:rPr>
          <w:rFonts w:ascii="LM Roman 10" w:hAnsi="LM Roman 10"/>
        </w:rPr>
        <w:t xml:space="preserve">El análisis de requisitos es una etapa clave en el desarrollo de cualquier sistema de software, ya que define qué debe hacer la aplicación y cómo debe comportarse. En el caso de TFGInfo, una aplicación destinada a gestionar </w:t>
      </w:r>
      <w:r w:rsidR="00771C9F" w:rsidRPr="00D66CBF">
        <w:rPr>
          <w:rFonts w:ascii="LM Roman 10" w:hAnsi="LM Roman 10"/>
        </w:rPr>
        <w:t>TFGs</w:t>
      </w:r>
      <w:r w:rsidRPr="00D66CBF">
        <w:rPr>
          <w:rFonts w:ascii="LM Roman 10" w:hAnsi="LM Roman 10"/>
        </w:rPr>
        <w:t xml:space="preserve"> en el entorno universitario es fundamental identificar de forma clara las necesidades de cada tipo de usuario, así como los requisitos técnicos, de seguridad y de usabilidad.</w:t>
      </w:r>
    </w:p>
    <w:p w14:paraId="1772A9C9" w14:textId="77777777" w:rsidR="006117A6" w:rsidRPr="00D66CBF" w:rsidRDefault="006117A6" w:rsidP="006117A6">
      <w:pPr>
        <w:rPr>
          <w:rFonts w:ascii="LM Roman 10" w:hAnsi="LM Roman 10"/>
        </w:rPr>
      </w:pPr>
    </w:p>
    <w:p w14:paraId="528B30DB" w14:textId="24E83A7F" w:rsidR="006117A6" w:rsidRPr="00D66CBF" w:rsidRDefault="006117A6" w:rsidP="006117A6">
      <w:pPr>
        <w:rPr>
          <w:rFonts w:ascii="LM Roman 10" w:hAnsi="LM Roman 10"/>
        </w:rPr>
      </w:pPr>
      <w:r w:rsidRPr="00D66CBF">
        <w:rPr>
          <w:rFonts w:ascii="LM Roman 10" w:hAnsi="LM Roman 10"/>
        </w:rPr>
        <w:t>TFGInfo debe permitir la gestión de estudiantes, profesores, departamentos, líneas de TFG, reservas y asignaciones, todo ello en un entorno multiusuario con distintos roles y niveles de acceso.</w:t>
      </w:r>
    </w:p>
    <w:p w14:paraId="0CE63656" w14:textId="77777777" w:rsidR="006117A6" w:rsidRPr="00D66CBF" w:rsidRDefault="006117A6" w:rsidP="006117A6">
      <w:pPr>
        <w:rPr>
          <w:rFonts w:ascii="LM Roman 10" w:hAnsi="LM Roman 10"/>
        </w:rPr>
      </w:pPr>
    </w:p>
    <w:p w14:paraId="777977B4" w14:textId="51735B0B" w:rsidR="006117A6" w:rsidRPr="00D66CBF" w:rsidRDefault="006117A6" w:rsidP="006117A6">
      <w:pPr>
        <w:pStyle w:val="Ttulo3"/>
        <w:rPr>
          <w:rFonts w:ascii="LM Roman 10" w:hAnsi="LM Roman 10"/>
        </w:rPr>
      </w:pPr>
      <w:bookmarkStart w:id="54" w:name="_Toc204855962"/>
      <w:bookmarkStart w:id="55" w:name="_Toc208342535"/>
      <w:r w:rsidRPr="00D66CBF">
        <w:rPr>
          <w:rFonts w:ascii="LM Roman 10" w:hAnsi="LM Roman 10"/>
        </w:rPr>
        <w:t>Historias de usuario - Requisitos funcionales</w:t>
      </w:r>
      <w:bookmarkEnd w:id="54"/>
      <w:bookmarkEnd w:id="55"/>
    </w:p>
    <w:p w14:paraId="20A10528" w14:textId="162D0761" w:rsidR="006117A6" w:rsidRPr="00D66CBF" w:rsidRDefault="006117A6" w:rsidP="006117A6">
      <w:pPr>
        <w:rPr>
          <w:rFonts w:ascii="LM Roman 10" w:hAnsi="LM Roman 10"/>
        </w:rPr>
      </w:pPr>
      <w:r w:rsidRPr="00D66CBF">
        <w:rPr>
          <w:rFonts w:ascii="LM Roman 10" w:hAnsi="LM Roman 10"/>
        </w:rPr>
        <w:t>Los requisitos funcionales describen las funcionalidades específicas que el sistema debe ofrecer. Estos se derivan directamente de las tareas que deben realizar los distintos actores del sistema.</w:t>
      </w:r>
    </w:p>
    <w:p w14:paraId="61211624" w14:textId="77777777" w:rsidR="006117A6" w:rsidRPr="00D66CBF" w:rsidRDefault="006117A6" w:rsidP="006117A6">
      <w:pPr>
        <w:rPr>
          <w:rFonts w:ascii="LM Roman 10" w:hAnsi="LM Roman 10"/>
        </w:rPr>
      </w:pPr>
    </w:p>
    <w:p w14:paraId="19DC15AD" w14:textId="6FF5A995" w:rsidR="006117A6" w:rsidRPr="00D66CBF" w:rsidRDefault="00881C3C" w:rsidP="006117A6">
      <w:pPr>
        <w:rPr>
          <w:rFonts w:ascii="LM Roman 10" w:hAnsi="LM Roman 10"/>
          <w:b/>
          <w:bCs/>
          <w:lang w:val="es-ES"/>
        </w:rPr>
      </w:pPr>
      <w:r w:rsidRPr="00D66CBF">
        <w:rPr>
          <w:rFonts w:ascii="LM Roman 10" w:hAnsi="LM Roman 10"/>
          <w:b/>
          <w:bCs/>
          <w:lang w:val="es-ES"/>
        </w:rPr>
        <w:t xml:space="preserve">US01 - </w:t>
      </w:r>
      <w:r w:rsidR="006117A6" w:rsidRPr="00D66CBF">
        <w:rPr>
          <w:rFonts w:ascii="LM Roman 10" w:hAnsi="LM Roman 10"/>
          <w:b/>
          <w:bCs/>
          <w:lang w:val="es-ES"/>
        </w:rPr>
        <w:t>Gestión de usuarios</w:t>
      </w:r>
    </w:p>
    <w:p w14:paraId="2A619EC8" w14:textId="77777777" w:rsidR="00B23730" w:rsidRPr="00D66CBF" w:rsidRDefault="00B23730" w:rsidP="006117A6">
      <w:pPr>
        <w:rPr>
          <w:rFonts w:ascii="LM Roman 10" w:hAnsi="LM Roman 10"/>
          <w:b/>
          <w:bCs/>
          <w:lang w:val="es-ES"/>
        </w:rPr>
      </w:pPr>
    </w:p>
    <w:p w14:paraId="4F11EBE0" w14:textId="042BCED1" w:rsidR="006117A6" w:rsidRPr="00D66CBF" w:rsidRDefault="006117A6" w:rsidP="006117A6">
      <w:pPr>
        <w:rPr>
          <w:rFonts w:ascii="LM Roman 10" w:hAnsi="LM Roman 10"/>
          <w:lang w:val="es-ES"/>
        </w:rPr>
      </w:pPr>
      <w:r w:rsidRPr="00D66CBF">
        <w:rPr>
          <w:rFonts w:ascii="LM Roman 10" w:hAnsi="LM Roman 10"/>
          <w:lang w:val="es-ES"/>
        </w:rPr>
        <w:t>El sistema debe permitir registrar, editar y eliminar usuarios (alumnos, profesores).</w:t>
      </w:r>
    </w:p>
    <w:p w14:paraId="7B777071" w14:textId="77777777" w:rsidR="006117A6" w:rsidRPr="00D66CBF" w:rsidRDefault="006117A6" w:rsidP="006117A6">
      <w:pPr>
        <w:jc w:val="left"/>
        <w:rPr>
          <w:rFonts w:ascii="LM Roman 10" w:hAnsi="LM Roman 10"/>
          <w:lang w:val="es-ES"/>
        </w:rPr>
      </w:pPr>
      <w:r w:rsidRPr="00D66CBF">
        <w:rPr>
          <w:rFonts w:ascii="LM Roman 10" w:hAnsi="LM Roman 10"/>
          <w:b/>
          <w:bCs/>
          <w:lang w:val="es-ES"/>
        </w:rPr>
        <w:t xml:space="preserve">Como </w:t>
      </w:r>
      <w:r w:rsidRPr="00D66CBF">
        <w:rPr>
          <w:rFonts w:ascii="LM Roman 10" w:hAnsi="LM Roman 10"/>
          <w:lang w:val="es-ES"/>
        </w:rPr>
        <w:t>administrador</w:t>
      </w:r>
      <w:r w:rsidRPr="00D66CBF">
        <w:rPr>
          <w:rFonts w:ascii="LM Roman 10" w:hAnsi="LM Roman 10"/>
          <w:b/>
          <w:bCs/>
          <w:lang w:val="es-ES"/>
        </w:rPr>
        <w:br/>
        <w:t xml:space="preserve">Quiero </w:t>
      </w:r>
      <w:r w:rsidRPr="00D66CBF">
        <w:rPr>
          <w:rFonts w:ascii="LM Roman 10" w:hAnsi="LM Roman 10"/>
          <w:lang w:val="es-ES"/>
        </w:rPr>
        <w:t>poder registrar nuevos usuarios (alumnos, profesores, administradores)</w:t>
      </w:r>
      <w:r w:rsidRPr="00D66CBF">
        <w:rPr>
          <w:rFonts w:ascii="LM Roman 10" w:hAnsi="LM Roman 10"/>
          <w:b/>
          <w:bCs/>
          <w:lang w:val="es-ES"/>
        </w:rPr>
        <w:br/>
        <w:t xml:space="preserve">Para </w:t>
      </w:r>
      <w:r w:rsidRPr="00D66CBF">
        <w:rPr>
          <w:rFonts w:ascii="LM Roman 10" w:hAnsi="LM Roman 10"/>
          <w:lang w:val="es-ES"/>
        </w:rPr>
        <w:t>proporcionar acceso a la aplicación a quienes lo necesiten</w:t>
      </w:r>
    </w:p>
    <w:p w14:paraId="6A233D8D" w14:textId="77777777" w:rsidR="006117A6" w:rsidRPr="00D66CBF" w:rsidRDefault="006117A6" w:rsidP="006117A6">
      <w:pPr>
        <w:jc w:val="left"/>
        <w:rPr>
          <w:rFonts w:ascii="LM Roman 10" w:hAnsi="LM Roman 10"/>
          <w:b/>
          <w:bCs/>
          <w:lang w:val="es-ES"/>
        </w:rPr>
      </w:pPr>
    </w:p>
    <w:p w14:paraId="53E53DFC" w14:textId="5092009A" w:rsidR="006117A6" w:rsidRPr="00D66CBF" w:rsidRDefault="006117A6" w:rsidP="006117A6">
      <w:pPr>
        <w:jc w:val="left"/>
        <w:rPr>
          <w:rFonts w:ascii="LM Roman 10" w:hAnsi="LM Roman 10"/>
          <w:lang w:val="es-ES"/>
        </w:rPr>
      </w:pPr>
      <w:r w:rsidRPr="00D66CBF">
        <w:rPr>
          <w:rFonts w:ascii="LM Roman 10" w:hAnsi="LM Roman 10"/>
          <w:lang w:val="es-ES"/>
        </w:rPr>
        <w:t>Cada usuario debe autenticarse con credenciales y un rol específico</w:t>
      </w:r>
    </w:p>
    <w:p w14:paraId="30219673" w14:textId="77777777" w:rsidR="006117A6" w:rsidRPr="00D66CBF" w:rsidRDefault="006117A6" w:rsidP="006117A6">
      <w:pPr>
        <w:jc w:val="left"/>
        <w:rPr>
          <w:rFonts w:ascii="LM Roman 10" w:hAnsi="LM Roman 10"/>
          <w:lang w:val="es-ES"/>
        </w:rPr>
      </w:pPr>
      <w:r w:rsidRPr="00D66CBF">
        <w:rPr>
          <w:rFonts w:ascii="LM Roman 10" w:hAnsi="LM Roman 10"/>
          <w:b/>
          <w:bCs/>
          <w:lang w:val="es-ES"/>
        </w:rPr>
        <w:t xml:space="preserve">Como </w:t>
      </w:r>
      <w:r w:rsidRPr="00D66CBF">
        <w:rPr>
          <w:rFonts w:ascii="LM Roman 10" w:hAnsi="LM Roman 10"/>
          <w:lang w:val="es-ES"/>
        </w:rPr>
        <w:t>administrador</w:t>
      </w:r>
      <w:r w:rsidRPr="00D66CBF">
        <w:rPr>
          <w:rFonts w:ascii="LM Roman 10" w:hAnsi="LM Roman 10"/>
          <w:b/>
          <w:bCs/>
          <w:lang w:val="es-ES"/>
        </w:rPr>
        <w:br/>
        <w:t xml:space="preserve">Quiero </w:t>
      </w:r>
      <w:r w:rsidRPr="00D66CBF">
        <w:rPr>
          <w:rFonts w:ascii="LM Roman 10" w:hAnsi="LM Roman 10"/>
          <w:lang w:val="es-ES"/>
        </w:rPr>
        <w:t>poder asignar roles a los usuarios</w:t>
      </w:r>
      <w:r w:rsidRPr="00D66CBF">
        <w:rPr>
          <w:rFonts w:ascii="LM Roman 10" w:hAnsi="LM Roman 10"/>
          <w:b/>
          <w:bCs/>
          <w:lang w:val="es-ES"/>
        </w:rPr>
        <w:br/>
        <w:t xml:space="preserve">Para </w:t>
      </w:r>
      <w:r w:rsidRPr="00D66CBF">
        <w:rPr>
          <w:rFonts w:ascii="LM Roman 10" w:hAnsi="LM Roman 10"/>
          <w:lang w:val="es-ES"/>
        </w:rPr>
        <w:t>que solo tengan acceso a las funciones correspondientes a su perfil</w:t>
      </w:r>
    </w:p>
    <w:p w14:paraId="5F06E3DA" w14:textId="77777777" w:rsidR="006117A6" w:rsidRPr="00D66CBF" w:rsidRDefault="006117A6" w:rsidP="006117A6">
      <w:pPr>
        <w:jc w:val="left"/>
        <w:rPr>
          <w:rFonts w:ascii="LM Roman 10" w:hAnsi="LM Roman 10"/>
          <w:b/>
          <w:bCs/>
          <w:lang w:val="es-ES"/>
        </w:rPr>
      </w:pPr>
    </w:p>
    <w:p w14:paraId="57C6182D" w14:textId="4084A3D0" w:rsidR="006117A6" w:rsidRPr="00D66CBF" w:rsidRDefault="006117A6" w:rsidP="006117A6">
      <w:pPr>
        <w:jc w:val="left"/>
        <w:rPr>
          <w:rFonts w:ascii="LM Roman 10" w:hAnsi="LM Roman 10"/>
          <w:lang w:val="es-ES"/>
        </w:rPr>
      </w:pPr>
      <w:r w:rsidRPr="00D66CBF">
        <w:rPr>
          <w:rFonts w:ascii="LM Roman 10" w:hAnsi="LM Roman 10"/>
          <w:lang w:val="es-ES"/>
        </w:rPr>
        <w:t>Los roles determinarán el acceso a las distintas funciones del sistema</w:t>
      </w:r>
    </w:p>
    <w:p w14:paraId="13959185" w14:textId="77777777" w:rsidR="006117A6" w:rsidRPr="00D66CBF" w:rsidRDefault="006117A6" w:rsidP="006117A6">
      <w:pPr>
        <w:jc w:val="left"/>
        <w:rPr>
          <w:rFonts w:ascii="LM Roman 10" w:hAnsi="LM Roman 10"/>
          <w:lang w:val="es-ES"/>
        </w:rPr>
      </w:pPr>
      <w:r w:rsidRPr="00D66CBF">
        <w:rPr>
          <w:rFonts w:ascii="LM Roman 10" w:hAnsi="LM Roman 10"/>
          <w:b/>
          <w:bCs/>
          <w:lang w:val="es-ES"/>
        </w:rPr>
        <w:t xml:space="preserve">Como </w:t>
      </w:r>
      <w:r w:rsidRPr="00D66CBF">
        <w:rPr>
          <w:rFonts w:ascii="LM Roman 10" w:hAnsi="LM Roman 10"/>
          <w:lang w:val="es-ES"/>
        </w:rPr>
        <w:t>usuario registrado</w:t>
      </w:r>
      <w:r w:rsidRPr="00D66CBF">
        <w:rPr>
          <w:rFonts w:ascii="LM Roman 10" w:hAnsi="LM Roman 10"/>
          <w:b/>
          <w:bCs/>
          <w:lang w:val="es-ES"/>
        </w:rPr>
        <w:br/>
        <w:t xml:space="preserve">Quiero </w:t>
      </w:r>
      <w:r w:rsidRPr="00D66CBF">
        <w:rPr>
          <w:rFonts w:ascii="LM Roman 10" w:hAnsi="LM Roman 10"/>
          <w:lang w:val="es-ES"/>
        </w:rPr>
        <w:t>poder iniciar sesión con mis credenciales</w:t>
      </w:r>
      <w:r w:rsidRPr="00D66CBF">
        <w:rPr>
          <w:rFonts w:ascii="LM Roman 10" w:hAnsi="LM Roman 10"/>
          <w:b/>
          <w:bCs/>
          <w:lang w:val="es-ES"/>
        </w:rPr>
        <w:br/>
        <w:t xml:space="preserve">Para </w:t>
      </w:r>
      <w:r w:rsidRPr="00D66CBF">
        <w:rPr>
          <w:rFonts w:ascii="LM Roman 10" w:hAnsi="LM Roman 10"/>
          <w:lang w:val="es-ES"/>
        </w:rPr>
        <w:t>acceder a mis funcionalidades personalizadas de forma segura</w:t>
      </w:r>
    </w:p>
    <w:p w14:paraId="356140EF" w14:textId="77777777" w:rsidR="006117A6" w:rsidRPr="00D66CBF" w:rsidRDefault="006117A6" w:rsidP="006117A6">
      <w:pPr>
        <w:jc w:val="left"/>
        <w:rPr>
          <w:rFonts w:ascii="LM Roman 10" w:hAnsi="LM Roman 10"/>
          <w:b/>
          <w:bCs/>
          <w:lang w:val="es-ES"/>
        </w:rPr>
      </w:pPr>
    </w:p>
    <w:p w14:paraId="353A560C" w14:textId="08028313" w:rsidR="006117A6" w:rsidRPr="00D66CBF" w:rsidRDefault="00881C3C" w:rsidP="006117A6">
      <w:pPr>
        <w:rPr>
          <w:rFonts w:ascii="LM Roman 10" w:hAnsi="LM Roman 10"/>
          <w:b/>
          <w:bCs/>
          <w:lang w:val="es-ES"/>
        </w:rPr>
      </w:pPr>
      <w:r w:rsidRPr="00D66CBF">
        <w:rPr>
          <w:rFonts w:ascii="LM Roman 10" w:hAnsi="LM Roman 10"/>
          <w:b/>
          <w:bCs/>
          <w:lang w:val="es-ES"/>
        </w:rPr>
        <w:t xml:space="preserve">US02 - </w:t>
      </w:r>
      <w:r w:rsidR="006117A6" w:rsidRPr="00D66CBF">
        <w:rPr>
          <w:rFonts w:ascii="LM Roman 10" w:hAnsi="LM Roman 10"/>
          <w:b/>
          <w:bCs/>
          <w:lang w:val="es-ES"/>
        </w:rPr>
        <w:t>Gestión de Trabajos de Fin de Grado (TFG)</w:t>
      </w:r>
    </w:p>
    <w:p w14:paraId="432B4562" w14:textId="77777777" w:rsidR="00B23730" w:rsidRPr="00D66CBF" w:rsidRDefault="00B23730" w:rsidP="006117A6">
      <w:pPr>
        <w:rPr>
          <w:rFonts w:ascii="LM Roman 10" w:hAnsi="LM Roman 10"/>
          <w:b/>
          <w:bCs/>
          <w:lang w:val="es-ES"/>
        </w:rPr>
      </w:pPr>
    </w:p>
    <w:p w14:paraId="1A03E540" w14:textId="77777777" w:rsidR="006117A6" w:rsidRPr="00D66CBF" w:rsidRDefault="006117A6" w:rsidP="006117A6">
      <w:pPr>
        <w:rPr>
          <w:rFonts w:ascii="LM Roman 10" w:hAnsi="LM Roman 10"/>
          <w:lang w:val="es-ES"/>
        </w:rPr>
      </w:pPr>
      <w:r w:rsidRPr="00D66CBF">
        <w:rPr>
          <w:rFonts w:ascii="LM Roman 10" w:hAnsi="LM Roman 10"/>
          <w:lang w:val="es-ES"/>
        </w:rPr>
        <w:t>El sistema debe permitir crear, editar, buscar y eliminar registros de TFG.</w:t>
      </w:r>
    </w:p>
    <w:p w14:paraId="276450B0" w14:textId="6C37A02B" w:rsidR="006117A6" w:rsidRPr="00D66CBF" w:rsidRDefault="006117A6" w:rsidP="006117A6">
      <w:pPr>
        <w:jc w:val="left"/>
        <w:rPr>
          <w:rFonts w:ascii="LM Roman 10" w:hAnsi="LM Roman 10"/>
          <w:lang w:val="es-ES"/>
        </w:rPr>
      </w:pPr>
      <w:r w:rsidRPr="00D66CBF">
        <w:rPr>
          <w:rFonts w:ascii="LM Roman 10" w:hAnsi="LM Roman 10"/>
          <w:b/>
          <w:bCs/>
          <w:lang w:val="es-ES"/>
        </w:rPr>
        <w:t xml:space="preserve">Como </w:t>
      </w:r>
      <w:r w:rsidRPr="00D66CBF">
        <w:rPr>
          <w:rFonts w:ascii="LM Roman 10" w:hAnsi="LM Roman 10"/>
          <w:lang w:val="es-ES"/>
        </w:rPr>
        <w:t>administrador</w:t>
      </w:r>
      <w:r w:rsidRPr="00D66CBF">
        <w:rPr>
          <w:rFonts w:ascii="LM Roman 10" w:hAnsi="LM Roman 10"/>
          <w:lang w:val="es-ES"/>
        </w:rPr>
        <w:br/>
      </w:r>
      <w:r w:rsidRPr="00D66CBF">
        <w:rPr>
          <w:rFonts w:ascii="LM Roman 10" w:hAnsi="LM Roman 10"/>
          <w:b/>
          <w:bCs/>
          <w:lang w:val="es-ES"/>
        </w:rPr>
        <w:t xml:space="preserve">Quiero </w:t>
      </w:r>
      <w:r w:rsidRPr="00D66CBF">
        <w:rPr>
          <w:rFonts w:ascii="LM Roman 10" w:hAnsi="LM Roman 10"/>
          <w:lang w:val="es-ES"/>
        </w:rPr>
        <w:t xml:space="preserve">poder crear, editar registros de TFG y asociar profesores y </w:t>
      </w:r>
      <w:r w:rsidRPr="00D66CBF">
        <w:rPr>
          <w:rFonts w:ascii="LM Roman 10" w:hAnsi="LM Roman 10"/>
          <w:lang w:val="es-ES"/>
        </w:rPr>
        <w:lastRenderedPageBreak/>
        <w:t>departamentos</w:t>
      </w:r>
      <w:r w:rsidRPr="00D66CBF">
        <w:rPr>
          <w:rFonts w:ascii="LM Roman 10" w:hAnsi="LM Roman 10"/>
          <w:lang w:val="es-ES"/>
        </w:rPr>
        <w:br/>
      </w:r>
      <w:r w:rsidRPr="00D66CBF">
        <w:rPr>
          <w:rFonts w:ascii="LM Roman 10" w:hAnsi="LM Roman 10"/>
          <w:b/>
          <w:bCs/>
          <w:lang w:val="es-ES"/>
        </w:rPr>
        <w:t xml:space="preserve">Para </w:t>
      </w:r>
      <w:r w:rsidRPr="00D66CBF">
        <w:rPr>
          <w:rFonts w:ascii="LM Roman 10" w:hAnsi="LM Roman 10"/>
          <w:lang w:val="es-ES"/>
        </w:rPr>
        <w:t>proponer trabajos a los estudiantes y profesores</w:t>
      </w:r>
    </w:p>
    <w:p w14:paraId="2A0A54AC" w14:textId="56827032" w:rsidR="006117A6" w:rsidRPr="00D66CBF" w:rsidRDefault="006117A6" w:rsidP="006117A6">
      <w:pPr>
        <w:jc w:val="left"/>
        <w:rPr>
          <w:rFonts w:ascii="LM Roman 10" w:hAnsi="LM Roman 10"/>
          <w:lang w:val="es-ES"/>
        </w:rPr>
      </w:pPr>
    </w:p>
    <w:p w14:paraId="227E8864" w14:textId="37BA4E05" w:rsidR="006117A6" w:rsidRPr="00D66CBF" w:rsidRDefault="006117A6" w:rsidP="006117A6">
      <w:pPr>
        <w:rPr>
          <w:rFonts w:ascii="LM Roman 10" w:hAnsi="LM Roman 10"/>
          <w:lang w:val="es-ES"/>
        </w:rPr>
      </w:pPr>
      <w:r w:rsidRPr="00D66CBF">
        <w:rPr>
          <w:rFonts w:ascii="LM Roman 10" w:hAnsi="LM Roman 10"/>
          <w:lang w:val="es-ES"/>
        </w:rPr>
        <w:t>La lista de TFGs debe ser accesible para los usuarios, permitiendo consultar la información y solicitar una línea de TFG para su desarrollo.</w:t>
      </w:r>
    </w:p>
    <w:p w14:paraId="342095E1" w14:textId="2C3CB69A" w:rsidR="006117A6" w:rsidRPr="00D66CBF" w:rsidRDefault="006117A6" w:rsidP="006117A6">
      <w:pPr>
        <w:jc w:val="left"/>
        <w:rPr>
          <w:rFonts w:ascii="LM Roman 10" w:hAnsi="LM Roman 10"/>
        </w:rPr>
      </w:pPr>
      <w:r w:rsidRPr="00D66CBF">
        <w:rPr>
          <w:rFonts w:ascii="LM Roman 10" w:hAnsi="LM Roman 10"/>
          <w:b/>
          <w:bCs/>
        </w:rPr>
        <w:t xml:space="preserve">Como </w:t>
      </w:r>
      <w:r w:rsidRPr="00D66CBF">
        <w:rPr>
          <w:rFonts w:ascii="LM Roman 10" w:hAnsi="LM Roman 10"/>
        </w:rPr>
        <w:t>estudiante</w:t>
      </w:r>
      <w:r w:rsidRPr="00D66CBF">
        <w:rPr>
          <w:rFonts w:ascii="LM Roman 10" w:hAnsi="LM Roman 10"/>
        </w:rPr>
        <w:br/>
      </w:r>
      <w:r w:rsidRPr="00D66CBF">
        <w:rPr>
          <w:rFonts w:ascii="LM Roman 10" w:hAnsi="LM Roman 10"/>
          <w:b/>
          <w:bCs/>
        </w:rPr>
        <w:t xml:space="preserve">Quiero </w:t>
      </w:r>
      <w:r w:rsidRPr="00D66CBF">
        <w:rPr>
          <w:rFonts w:ascii="LM Roman 10" w:hAnsi="LM Roman 10"/>
        </w:rPr>
        <w:t>poder ver los TFG disponibles para mi titulación</w:t>
      </w:r>
      <w:r w:rsidRPr="00D66CBF">
        <w:rPr>
          <w:rFonts w:ascii="LM Roman 10" w:hAnsi="LM Roman 10"/>
        </w:rPr>
        <w:br/>
      </w:r>
      <w:r w:rsidRPr="00D66CBF">
        <w:rPr>
          <w:rFonts w:ascii="LM Roman 10" w:hAnsi="LM Roman 10"/>
          <w:b/>
          <w:bCs/>
        </w:rPr>
        <w:t xml:space="preserve">Para </w:t>
      </w:r>
      <w:r w:rsidRPr="00D66CBF">
        <w:rPr>
          <w:rFonts w:ascii="LM Roman 10" w:hAnsi="LM Roman 10"/>
        </w:rPr>
        <w:t>elegir el que más se ajuste a mis intereses</w:t>
      </w:r>
    </w:p>
    <w:p w14:paraId="0930A409" w14:textId="77777777" w:rsidR="006117A6" w:rsidRPr="00D66CBF" w:rsidRDefault="006117A6" w:rsidP="006117A6">
      <w:pPr>
        <w:jc w:val="left"/>
        <w:rPr>
          <w:rFonts w:ascii="LM Roman 10" w:hAnsi="LM Roman 10"/>
        </w:rPr>
      </w:pPr>
    </w:p>
    <w:p w14:paraId="1A9688B5" w14:textId="24FDAECB" w:rsidR="006117A6" w:rsidRPr="00D66CBF" w:rsidRDefault="006117A6" w:rsidP="006117A6">
      <w:pPr>
        <w:jc w:val="left"/>
        <w:rPr>
          <w:rFonts w:ascii="LM Roman 10" w:hAnsi="LM Roman 10"/>
        </w:rPr>
      </w:pPr>
      <w:r w:rsidRPr="00D66CBF">
        <w:rPr>
          <w:rFonts w:ascii="LM Roman 10" w:hAnsi="LM Roman 10"/>
          <w:b/>
          <w:bCs/>
        </w:rPr>
        <w:t xml:space="preserve">Como </w:t>
      </w:r>
      <w:r w:rsidRPr="00D66CBF">
        <w:rPr>
          <w:rFonts w:ascii="LM Roman 10" w:hAnsi="LM Roman 10"/>
        </w:rPr>
        <w:t>profesor</w:t>
      </w:r>
      <w:r w:rsidRPr="00D66CBF">
        <w:rPr>
          <w:rFonts w:ascii="LM Roman 10" w:hAnsi="LM Roman 10"/>
        </w:rPr>
        <w:br/>
      </w:r>
      <w:r w:rsidRPr="00D66CBF">
        <w:rPr>
          <w:rFonts w:ascii="LM Roman 10" w:hAnsi="LM Roman 10"/>
          <w:b/>
          <w:bCs/>
        </w:rPr>
        <w:t xml:space="preserve">Quiero </w:t>
      </w:r>
      <w:r w:rsidRPr="00D66CBF">
        <w:rPr>
          <w:rFonts w:ascii="LM Roman 10" w:hAnsi="LM Roman 10"/>
        </w:rPr>
        <w:t>poder ver los TFG disponibles a mi cargo</w:t>
      </w:r>
      <w:r w:rsidRPr="00D66CBF">
        <w:rPr>
          <w:rFonts w:ascii="LM Roman 10" w:hAnsi="LM Roman 10"/>
        </w:rPr>
        <w:br/>
      </w:r>
      <w:r w:rsidRPr="00D66CBF">
        <w:rPr>
          <w:rFonts w:ascii="LM Roman 10" w:hAnsi="LM Roman 10"/>
          <w:b/>
          <w:bCs/>
        </w:rPr>
        <w:t xml:space="preserve">Para </w:t>
      </w:r>
      <w:r w:rsidRPr="00D66CBF">
        <w:rPr>
          <w:rFonts w:ascii="LM Roman 10" w:hAnsi="LM Roman 10"/>
        </w:rPr>
        <w:t>aceptar o rechazar las solicitudes de los estudiantes</w:t>
      </w:r>
    </w:p>
    <w:p w14:paraId="415F7135" w14:textId="77777777" w:rsidR="00B23730" w:rsidRPr="00D66CBF" w:rsidRDefault="00B23730" w:rsidP="006117A6">
      <w:pPr>
        <w:jc w:val="left"/>
        <w:rPr>
          <w:rFonts w:ascii="LM Roman 10" w:hAnsi="LM Roman 10"/>
        </w:rPr>
      </w:pPr>
    </w:p>
    <w:p w14:paraId="0ABDEB70" w14:textId="0D61170F" w:rsidR="006117A6" w:rsidRPr="00D66CBF" w:rsidRDefault="00881C3C" w:rsidP="006117A6">
      <w:pPr>
        <w:rPr>
          <w:rFonts w:ascii="LM Roman 10" w:hAnsi="LM Roman 10"/>
          <w:b/>
          <w:bCs/>
          <w:lang w:val="es-ES"/>
        </w:rPr>
      </w:pPr>
      <w:r w:rsidRPr="00D66CBF">
        <w:rPr>
          <w:rFonts w:ascii="LM Roman 10" w:hAnsi="LM Roman 10"/>
          <w:b/>
          <w:bCs/>
          <w:lang w:val="es-ES"/>
        </w:rPr>
        <w:t xml:space="preserve">US03 - </w:t>
      </w:r>
      <w:r w:rsidR="006117A6" w:rsidRPr="00D66CBF">
        <w:rPr>
          <w:rFonts w:ascii="LM Roman 10" w:hAnsi="LM Roman 10"/>
          <w:b/>
          <w:bCs/>
          <w:lang w:val="es-ES"/>
        </w:rPr>
        <w:t>Gestión de líneas temáticas y reservas</w:t>
      </w:r>
    </w:p>
    <w:p w14:paraId="58925696" w14:textId="77777777" w:rsidR="00B23730" w:rsidRPr="00D66CBF" w:rsidRDefault="00B23730" w:rsidP="006117A6">
      <w:pPr>
        <w:rPr>
          <w:rFonts w:ascii="LM Roman 10" w:hAnsi="LM Roman 10"/>
          <w:b/>
          <w:bCs/>
          <w:lang w:val="es-ES"/>
        </w:rPr>
      </w:pPr>
    </w:p>
    <w:p w14:paraId="51D314A6" w14:textId="77777777" w:rsidR="006117A6" w:rsidRPr="00D66CBF" w:rsidRDefault="006117A6" w:rsidP="006117A6">
      <w:pPr>
        <w:rPr>
          <w:rFonts w:ascii="LM Roman 10" w:hAnsi="LM Roman 10"/>
          <w:lang w:val="es-ES"/>
        </w:rPr>
      </w:pPr>
      <w:r w:rsidRPr="00D66CBF">
        <w:rPr>
          <w:rFonts w:ascii="LM Roman 10" w:hAnsi="LM Roman 10"/>
          <w:lang w:val="es-ES"/>
        </w:rPr>
        <w:t>Los estudiantes podrán enviar solicitudes de reserva para una línea de TFG.</w:t>
      </w:r>
    </w:p>
    <w:p w14:paraId="38176CD0"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estudiante</w:t>
      </w:r>
    </w:p>
    <w:p w14:paraId="75B641B3" w14:textId="77777777"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poder enviar una solicitud de reserva de una línea de TFG</w:t>
      </w:r>
    </w:p>
    <w:p w14:paraId="7F7C927C" w14:textId="6C035D92"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expresar mi interés en trabajar con un profesor específico</w:t>
      </w:r>
    </w:p>
    <w:p w14:paraId="4EF0FB3D" w14:textId="77777777" w:rsidR="006117A6" w:rsidRPr="00D66CBF" w:rsidRDefault="006117A6" w:rsidP="006117A6">
      <w:pPr>
        <w:rPr>
          <w:rFonts w:ascii="LM Roman 10" w:hAnsi="LM Roman 10"/>
          <w:lang w:val="es-ES"/>
        </w:rPr>
      </w:pPr>
    </w:p>
    <w:p w14:paraId="29CC172C" w14:textId="77777777" w:rsidR="006117A6" w:rsidRPr="00D66CBF" w:rsidRDefault="006117A6" w:rsidP="006117A6">
      <w:pPr>
        <w:rPr>
          <w:rFonts w:ascii="LM Roman 10" w:hAnsi="LM Roman 10"/>
          <w:lang w:val="es-ES"/>
        </w:rPr>
      </w:pPr>
      <w:r w:rsidRPr="00D66CBF">
        <w:rPr>
          <w:rFonts w:ascii="LM Roman 10" w:hAnsi="LM Roman 10"/>
          <w:lang w:val="es-ES"/>
        </w:rPr>
        <w:t>El sistema debe permitir al tutor aceptar o rechazar una solicitud.</w:t>
      </w:r>
    </w:p>
    <w:p w14:paraId="6CCA83B4"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profesor</w:t>
      </w:r>
    </w:p>
    <w:p w14:paraId="302B8937" w14:textId="77777777"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poder aceptar o rechazar reservas de estudiantes</w:t>
      </w:r>
    </w:p>
    <w:p w14:paraId="60983B48" w14:textId="113BC5BF"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seleccionar a quienes considero más adecuados para el trabajo</w:t>
      </w:r>
    </w:p>
    <w:p w14:paraId="3DD2916F" w14:textId="77777777" w:rsidR="006117A6" w:rsidRPr="00D66CBF" w:rsidRDefault="006117A6" w:rsidP="006117A6">
      <w:pPr>
        <w:rPr>
          <w:rFonts w:ascii="LM Roman 10" w:hAnsi="LM Roman 10"/>
          <w:lang w:val="es-ES"/>
        </w:rPr>
      </w:pPr>
    </w:p>
    <w:p w14:paraId="15A1B7EC" w14:textId="77777777" w:rsidR="006117A6" w:rsidRPr="00D66CBF" w:rsidRDefault="006117A6" w:rsidP="006117A6">
      <w:pPr>
        <w:rPr>
          <w:rFonts w:ascii="LM Roman 10" w:hAnsi="LM Roman 10"/>
          <w:lang w:val="es-ES"/>
        </w:rPr>
      </w:pPr>
      <w:r w:rsidRPr="00D66CBF">
        <w:rPr>
          <w:rFonts w:ascii="LM Roman 10" w:hAnsi="LM Roman 10"/>
          <w:lang w:val="es-ES"/>
        </w:rPr>
        <w:t>El sistema notificará por correo electrónico el resultado de la solicitud.</w:t>
      </w:r>
    </w:p>
    <w:p w14:paraId="54CCAC3F"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sistema</w:t>
      </w:r>
    </w:p>
    <w:p w14:paraId="4AF8D2A4" w14:textId="77777777"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enviar una notificación por correo electrónico al estudiante</w:t>
      </w:r>
    </w:p>
    <w:p w14:paraId="46B5AAAE" w14:textId="77777777"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informarle del estado de su solicitud de reserva</w:t>
      </w:r>
    </w:p>
    <w:p w14:paraId="01C8F67F" w14:textId="77777777" w:rsidR="006117A6" w:rsidRPr="00D66CBF" w:rsidRDefault="006117A6" w:rsidP="006117A6">
      <w:pPr>
        <w:rPr>
          <w:rFonts w:ascii="LM Roman 10" w:hAnsi="LM Roman 10"/>
          <w:lang w:val="es-ES"/>
        </w:rPr>
      </w:pPr>
    </w:p>
    <w:p w14:paraId="78199067" w14:textId="314FCCE8" w:rsidR="006117A6" w:rsidRPr="00D66CBF" w:rsidRDefault="00881C3C" w:rsidP="006117A6">
      <w:pPr>
        <w:rPr>
          <w:rFonts w:ascii="LM Roman 10" w:hAnsi="LM Roman 10"/>
          <w:b/>
          <w:bCs/>
          <w:lang w:val="es-ES"/>
        </w:rPr>
      </w:pPr>
      <w:r w:rsidRPr="00D66CBF">
        <w:rPr>
          <w:rFonts w:ascii="LM Roman 10" w:hAnsi="LM Roman 10"/>
          <w:b/>
          <w:bCs/>
          <w:lang w:val="es-ES"/>
        </w:rPr>
        <w:t xml:space="preserve">US04 - </w:t>
      </w:r>
      <w:r w:rsidR="006117A6" w:rsidRPr="00D66CBF">
        <w:rPr>
          <w:rFonts w:ascii="LM Roman 10" w:hAnsi="LM Roman 10"/>
          <w:b/>
          <w:bCs/>
          <w:lang w:val="es-ES"/>
        </w:rPr>
        <w:t>Gestión de departamentos, universidades y titulaciones</w:t>
      </w:r>
    </w:p>
    <w:p w14:paraId="5B42BD70" w14:textId="77777777" w:rsidR="00B23730" w:rsidRPr="00D66CBF" w:rsidRDefault="00B23730" w:rsidP="006117A6">
      <w:pPr>
        <w:rPr>
          <w:rFonts w:ascii="LM Roman 10" w:hAnsi="LM Roman 10"/>
          <w:b/>
          <w:bCs/>
          <w:lang w:val="es-ES"/>
        </w:rPr>
      </w:pPr>
    </w:p>
    <w:p w14:paraId="07C5BE0D" w14:textId="77777777" w:rsidR="006117A6" w:rsidRPr="00D66CBF" w:rsidRDefault="006117A6" w:rsidP="006117A6">
      <w:pPr>
        <w:rPr>
          <w:rFonts w:ascii="LM Roman 10" w:hAnsi="LM Roman 10"/>
          <w:lang w:val="es-ES"/>
        </w:rPr>
      </w:pPr>
      <w:r w:rsidRPr="00D66CBF">
        <w:rPr>
          <w:rFonts w:ascii="LM Roman 10" w:hAnsi="LM Roman 10"/>
          <w:lang w:val="es-ES"/>
        </w:rPr>
        <w:t>La plataforma debe permitir administrar departamentos y carreras, asociando profesores y TFGs a cada uno.</w:t>
      </w:r>
    </w:p>
    <w:p w14:paraId="5628E1C7"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administrador</w:t>
      </w:r>
    </w:p>
    <w:p w14:paraId="796A708C" w14:textId="77777777"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poder crear y administrar departamentos y titulaciones</w:t>
      </w:r>
    </w:p>
    <w:p w14:paraId="37FE3D79" w14:textId="036CA239"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reflejar la estructura académica real dentro de la aplicación</w:t>
      </w:r>
    </w:p>
    <w:p w14:paraId="5CEFBD35" w14:textId="77777777" w:rsidR="006117A6" w:rsidRPr="00D66CBF" w:rsidRDefault="006117A6" w:rsidP="006117A6">
      <w:pPr>
        <w:rPr>
          <w:rFonts w:ascii="LM Roman 10" w:hAnsi="LM Roman 10"/>
          <w:lang w:val="es-ES"/>
        </w:rPr>
      </w:pPr>
    </w:p>
    <w:p w14:paraId="4818AB4D" w14:textId="77777777" w:rsidR="006117A6" w:rsidRPr="00D66CBF" w:rsidRDefault="006117A6" w:rsidP="006117A6">
      <w:pPr>
        <w:rPr>
          <w:rFonts w:ascii="LM Roman 10" w:hAnsi="LM Roman 10"/>
          <w:lang w:val="es-ES"/>
        </w:rPr>
      </w:pPr>
      <w:r w:rsidRPr="00D66CBF">
        <w:rPr>
          <w:rFonts w:ascii="LM Roman 10" w:hAnsi="LM Roman 10"/>
          <w:lang w:val="es-ES"/>
        </w:rPr>
        <w:t>Debe existir una estructura jerárquica donde las titulaciones pertenezcan a universidades y los profesores a departamentos.</w:t>
      </w:r>
    </w:p>
    <w:p w14:paraId="4346D922"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profesor</w:t>
      </w:r>
    </w:p>
    <w:p w14:paraId="1004CBC4" w14:textId="77777777" w:rsidR="006117A6" w:rsidRPr="00D66CBF" w:rsidRDefault="006117A6" w:rsidP="006117A6">
      <w:pPr>
        <w:rPr>
          <w:rFonts w:ascii="LM Roman 10" w:hAnsi="LM Roman 10"/>
          <w:lang w:val="es-ES"/>
        </w:rPr>
      </w:pPr>
      <w:r w:rsidRPr="00D66CBF">
        <w:rPr>
          <w:rFonts w:ascii="LM Roman 10" w:hAnsi="LM Roman 10"/>
          <w:b/>
          <w:bCs/>
          <w:lang w:val="es-ES"/>
        </w:rPr>
        <w:lastRenderedPageBreak/>
        <w:t>Quiero</w:t>
      </w:r>
      <w:r w:rsidRPr="00D66CBF">
        <w:rPr>
          <w:rFonts w:ascii="LM Roman 10" w:hAnsi="LM Roman 10"/>
          <w:lang w:val="es-ES"/>
        </w:rPr>
        <w:t xml:space="preserve"> estar asociado a un departamento</w:t>
      </w:r>
    </w:p>
    <w:p w14:paraId="0408716D" w14:textId="2309CC96"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que mi perfil refleje correctamente mi afiliación institucional</w:t>
      </w:r>
    </w:p>
    <w:p w14:paraId="247583EE" w14:textId="77777777" w:rsidR="006117A6" w:rsidRPr="00D66CBF" w:rsidRDefault="006117A6" w:rsidP="006117A6">
      <w:pPr>
        <w:rPr>
          <w:rFonts w:ascii="LM Roman 10" w:hAnsi="LM Roman 10"/>
          <w:lang w:val="es-ES"/>
        </w:rPr>
      </w:pPr>
    </w:p>
    <w:p w14:paraId="757073C0" w14:textId="42790DD2" w:rsidR="006117A6" w:rsidRPr="00D66CBF" w:rsidRDefault="00881C3C" w:rsidP="006117A6">
      <w:pPr>
        <w:rPr>
          <w:rFonts w:ascii="LM Roman 10" w:hAnsi="LM Roman 10"/>
          <w:b/>
          <w:bCs/>
          <w:lang w:val="es-ES"/>
        </w:rPr>
      </w:pPr>
      <w:r w:rsidRPr="00D66CBF">
        <w:rPr>
          <w:rFonts w:ascii="LM Roman 10" w:hAnsi="LM Roman 10"/>
          <w:b/>
          <w:bCs/>
          <w:lang w:val="es-ES"/>
        </w:rPr>
        <w:t xml:space="preserve">US05 - </w:t>
      </w:r>
      <w:r w:rsidR="006117A6" w:rsidRPr="00D66CBF">
        <w:rPr>
          <w:rFonts w:ascii="LM Roman 10" w:hAnsi="LM Roman 10"/>
          <w:b/>
          <w:bCs/>
          <w:lang w:val="es-ES"/>
        </w:rPr>
        <w:t>Gestión de grupos de trabajo</w:t>
      </w:r>
    </w:p>
    <w:p w14:paraId="09D3D705" w14:textId="77777777" w:rsidR="00B23730" w:rsidRPr="00D66CBF" w:rsidRDefault="00B23730" w:rsidP="006117A6">
      <w:pPr>
        <w:rPr>
          <w:rFonts w:ascii="LM Roman 10" w:hAnsi="LM Roman 10"/>
          <w:b/>
          <w:bCs/>
          <w:lang w:val="es-ES"/>
        </w:rPr>
      </w:pPr>
    </w:p>
    <w:p w14:paraId="7615713A" w14:textId="77777777" w:rsidR="006117A6" w:rsidRPr="00D66CBF" w:rsidRDefault="006117A6" w:rsidP="006117A6">
      <w:pPr>
        <w:rPr>
          <w:rFonts w:ascii="LM Roman 10" w:hAnsi="LM Roman 10"/>
          <w:lang w:val="es-ES"/>
        </w:rPr>
      </w:pPr>
      <w:r w:rsidRPr="00D66CBF">
        <w:rPr>
          <w:rFonts w:ascii="LM Roman 10" w:hAnsi="LM Roman 10"/>
          <w:lang w:val="es-ES"/>
        </w:rPr>
        <w:t>El sistema permitirá la creación de grupos de alumnos que comparten un mismo TFG.</w:t>
      </w:r>
    </w:p>
    <w:p w14:paraId="3F44C918"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estudiante</w:t>
      </w:r>
    </w:p>
    <w:p w14:paraId="4CE37EFA" w14:textId="77777777"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poder formar un grupo de trabajo con otros compañeros</w:t>
      </w:r>
    </w:p>
    <w:p w14:paraId="48BC4AA9" w14:textId="11664D78"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colaborar en un mismo TFG</w:t>
      </w:r>
    </w:p>
    <w:p w14:paraId="297C8821" w14:textId="77777777" w:rsidR="006117A6" w:rsidRPr="00D66CBF" w:rsidRDefault="006117A6" w:rsidP="006117A6">
      <w:pPr>
        <w:rPr>
          <w:rFonts w:ascii="LM Roman 10" w:hAnsi="LM Roman 10"/>
          <w:lang w:val="es-ES"/>
        </w:rPr>
      </w:pPr>
    </w:p>
    <w:p w14:paraId="2FA5AE3D" w14:textId="77777777" w:rsidR="006117A6" w:rsidRPr="00D66CBF" w:rsidRDefault="006117A6" w:rsidP="006117A6">
      <w:pPr>
        <w:rPr>
          <w:rFonts w:ascii="LM Roman 10" w:hAnsi="LM Roman 10"/>
          <w:lang w:val="es-ES"/>
        </w:rPr>
      </w:pPr>
      <w:r w:rsidRPr="00D66CBF">
        <w:rPr>
          <w:rFonts w:ascii="LM Roman 10" w:hAnsi="LM Roman 10"/>
          <w:lang w:val="es-ES"/>
        </w:rPr>
        <w:t>Los grupos podrán tener asignaciones de profesores y TFG asociados.</w:t>
      </w:r>
    </w:p>
    <w:p w14:paraId="61D96CBF"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profesor</w:t>
      </w:r>
    </w:p>
    <w:p w14:paraId="6D2DBC0B" w14:textId="77777777"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poder asignar un grupo de estudiantes a un TFG</w:t>
      </w:r>
    </w:p>
    <w:p w14:paraId="100DFC87" w14:textId="0E93D7FA"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dirigirlos de forma conjunta en el desarrollo del proyecto</w:t>
      </w:r>
    </w:p>
    <w:p w14:paraId="7098780D" w14:textId="77777777" w:rsidR="006117A6" w:rsidRPr="00D66CBF" w:rsidRDefault="006117A6" w:rsidP="006117A6">
      <w:pPr>
        <w:rPr>
          <w:rFonts w:ascii="LM Roman 10" w:hAnsi="LM Roman 10"/>
          <w:lang w:val="es-ES"/>
        </w:rPr>
      </w:pPr>
    </w:p>
    <w:p w14:paraId="021A30DB" w14:textId="51EDA98C" w:rsidR="006117A6" w:rsidRPr="00D66CBF" w:rsidRDefault="00881C3C" w:rsidP="006117A6">
      <w:pPr>
        <w:rPr>
          <w:rFonts w:ascii="LM Roman 10" w:hAnsi="LM Roman 10"/>
          <w:b/>
          <w:bCs/>
          <w:lang w:val="es-ES"/>
        </w:rPr>
      </w:pPr>
      <w:r w:rsidRPr="00D66CBF">
        <w:rPr>
          <w:rFonts w:ascii="LM Roman 10" w:hAnsi="LM Roman 10"/>
          <w:b/>
          <w:bCs/>
          <w:lang w:val="es-ES"/>
        </w:rPr>
        <w:t xml:space="preserve">US06 - </w:t>
      </w:r>
      <w:r w:rsidR="006117A6" w:rsidRPr="00D66CBF">
        <w:rPr>
          <w:rFonts w:ascii="LM Roman 10" w:hAnsi="LM Roman 10"/>
          <w:b/>
          <w:bCs/>
          <w:lang w:val="es-ES"/>
        </w:rPr>
        <w:t>Comunicación interna básica</w:t>
      </w:r>
    </w:p>
    <w:p w14:paraId="3584985F" w14:textId="77777777" w:rsidR="00B23730" w:rsidRPr="00D66CBF" w:rsidRDefault="00B23730" w:rsidP="006117A6">
      <w:pPr>
        <w:rPr>
          <w:rFonts w:ascii="LM Roman 10" w:hAnsi="LM Roman 10"/>
          <w:b/>
          <w:bCs/>
          <w:lang w:val="es-ES"/>
        </w:rPr>
      </w:pPr>
    </w:p>
    <w:p w14:paraId="41D0FB1B" w14:textId="77777777" w:rsidR="006117A6" w:rsidRPr="00D66CBF" w:rsidRDefault="006117A6" w:rsidP="006117A6">
      <w:pPr>
        <w:rPr>
          <w:rFonts w:ascii="LM Roman 10" w:hAnsi="LM Roman 10"/>
          <w:lang w:val="es-ES"/>
        </w:rPr>
      </w:pPr>
      <w:r w:rsidRPr="00D66CBF">
        <w:rPr>
          <w:rFonts w:ascii="LM Roman 10" w:hAnsi="LM Roman 10"/>
          <w:lang w:val="es-ES"/>
        </w:rPr>
        <w:t>El sistema debe enviar correos electrónicos automáticos para notificar acciones como aceptación/rechazo de TFG, confirmaciones de asignación, etc.</w:t>
      </w:r>
    </w:p>
    <w:p w14:paraId="7FF2CC82"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sistema</w:t>
      </w:r>
    </w:p>
    <w:p w14:paraId="646AE0B6" w14:textId="77777777" w:rsidR="00304A7C" w:rsidRPr="00D66CBF" w:rsidRDefault="006117A6" w:rsidP="00304A7C">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enviar correos automáticos al aceptar o rechazar una solicitud</w:t>
      </w:r>
    </w:p>
    <w:p w14:paraId="2B3AE786" w14:textId="77777777" w:rsidR="00304A7C" w:rsidRPr="00D66CBF" w:rsidRDefault="006117A6" w:rsidP="00304A7C">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mantener informados a estudiantes y profesores sin intervención manual</w:t>
      </w:r>
      <w:bookmarkStart w:id="56" w:name="_Toc204855963"/>
    </w:p>
    <w:bookmarkEnd w:id="56"/>
    <w:p w14:paraId="0853BA72" w14:textId="77777777" w:rsidR="00304A7C" w:rsidRPr="00D66CBF" w:rsidRDefault="00304A7C" w:rsidP="00304A7C">
      <w:pPr>
        <w:rPr>
          <w:rFonts w:ascii="LM Roman 10" w:hAnsi="LM Roman 10"/>
        </w:rPr>
      </w:pPr>
    </w:p>
    <w:p w14:paraId="0F245A98" w14:textId="1FDBBA9C" w:rsidR="00304A7C" w:rsidRPr="00D66CBF" w:rsidRDefault="00304A7C" w:rsidP="00304A7C">
      <w:pPr>
        <w:pStyle w:val="Ttulo3"/>
        <w:rPr>
          <w:rFonts w:ascii="LM Roman 10" w:hAnsi="LM Roman 10"/>
        </w:rPr>
      </w:pPr>
      <w:bookmarkStart w:id="57" w:name="_Toc208342536"/>
      <w:r w:rsidRPr="00D66CBF">
        <w:rPr>
          <w:rFonts w:ascii="LM Roman 10" w:hAnsi="LM Roman 10"/>
        </w:rPr>
        <w:t>Historias de usuario – Requisitos no funcionales</w:t>
      </w:r>
      <w:bookmarkEnd w:id="57"/>
    </w:p>
    <w:p w14:paraId="15BB393F" w14:textId="77777777" w:rsidR="006117A6" w:rsidRPr="00D66CBF" w:rsidRDefault="006117A6" w:rsidP="006117A6">
      <w:pPr>
        <w:rPr>
          <w:rFonts w:ascii="LM Roman 10" w:hAnsi="LM Roman 10"/>
          <w:b/>
          <w:bCs/>
          <w:lang w:val="es-ES"/>
        </w:rPr>
      </w:pPr>
      <w:r w:rsidRPr="00D66CBF">
        <w:rPr>
          <w:rFonts w:ascii="LM Roman 10" w:hAnsi="LM Roman 10"/>
          <w:b/>
          <w:bCs/>
          <w:lang w:val="es-ES"/>
        </w:rPr>
        <w:t>Seguridad</w:t>
      </w:r>
    </w:p>
    <w:p w14:paraId="0CB9E467" w14:textId="77777777" w:rsidR="00B23730" w:rsidRPr="00D66CBF" w:rsidRDefault="00B23730" w:rsidP="006117A6">
      <w:pPr>
        <w:rPr>
          <w:rFonts w:ascii="LM Roman 10" w:hAnsi="LM Roman 10"/>
          <w:b/>
          <w:bCs/>
          <w:lang w:val="es-ES"/>
        </w:rPr>
      </w:pPr>
    </w:p>
    <w:p w14:paraId="4A8FEF2B" w14:textId="77777777" w:rsidR="006117A6" w:rsidRPr="00D66CBF" w:rsidRDefault="006117A6" w:rsidP="006117A6">
      <w:pPr>
        <w:rPr>
          <w:rFonts w:ascii="LM Roman 10" w:hAnsi="LM Roman 10"/>
          <w:lang w:val="es-ES"/>
        </w:rPr>
      </w:pPr>
      <w:r w:rsidRPr="00D66CBF">
        <w:rPr>
          <w:rFonts w:ascii="LM Roman 10" w:hAnsi="LM Roman 10"/>
          <w:lang w:val="es-ES"/>
        </w:rPr>
        <w:t>Toda la información debe transmitirse de forma segura (HTTPS).</w:t>
      </w:r>
    </w:p>
    <w:p w14:paraId="5DF98186"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usuario de la aplicación</w:t>
      </w:r>
    </w:p>
    <w:p w14:paraId="47EAE3F2" w14:textId="51A8CDEC"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que todas las comunicaciones se realicen de forma segura</w:t>
      </w:r>
    </w:p>
    <w:p w14:paraId="172B80E9" w14:textId="193794D5"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garantizar que mis datos personales no puedan ser interceptados</w:t>
      </w:r>
    </w:p>
    <w:p w14:paraId="5A903F4C" w14:textId="77777777" w:rsidR="006117A6" w:rsidRPr="00D66CBF" w:rsidRDefault="006117A6" w:rsidP="006117A6">
      <w:pPr>
        <w:rPr>
          <w:rFonts w:ascii="LM Roman 10" w:hAnsi="LM Roman 10"/>
          <w:lang w:val="es-ES"/>
        </w:rPr>
      </w:pPr>
    </w:p>
    <w:p w14:paraId="0ED710D4" w14:textId="77777777" w:rsidR="006117A6" w:rsidRPr="00D66CBF" w:rsidRDefault="006117A6" w:rsidP="006117A6">
      <w:pPr>
        <w:rPr>
          <w:rFonts w:ascii="LM Roman 10" w:hAnsi="LM Roman 10"/>
          <w:lang w:val="es-ES"/>
        </w:rPr>
      </w:pPr>
      <w:r w:rsidRPr="00D66CBF">
        <w:rPr>
          <w:rFonts w:ascii="LM Roman 10" w:hAnsi="LM Roman 10"/>
          <w:lang w:val="es-ES"/>
        </w:rPr>
        <w:t>Los datos personales deben estar protegidos cumpliendo con el RGPD.</w:t>
      </w:r>
    </w:p>
    <w:p w14:paraId="13F0212A"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responsable del sistema</w:t>
      </w:r>
    </w:p>
    <w:p w14:paraId="7E34FCDB" w14:textId="77777777"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que los datos personales estén protegidos según el RGPD</w:t>
      </w:r>
    </w:p>
    <w:p w14:paraId="56E60437" w14:textId="51D54B07"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cumplir con la legislación y proteger la privacidad de los usuarios</w:t>
      </w:r>
    </w:p>
    <w:p w14:paraId="2F50992F" w14:textId="77777777" w:rsidR="006117A6" w:rsidRPr="00D66CBF" w:rsidRDefault="006117A6" w:rsidP="006117A6">
      <w:pPr>
        <w:rPr>
          <w:rFonts w:ascii="LM Roman 10" w:hAnsi="LM Roman 10"/>
          <w:lang w:val="es-ES"/>
        </w:rPr>
      </w:pPr>
    </w:p>
    <w:p w14:paraId="6BAD3E13" w14:textId="77777777" w:rsidR="006117A6" w:rsidRPr="00D66CBF" w:rsidRDefault="006117A6" w:rsidP="006117A6">
      <w:pPr>
        <w:rPr>
          <w:rFonts w:ascii="LM Roman 10" w:hAnsi="LM Roman 10"/>
          <w:lang w:val="es-ES"/>
        </w:rPr>
      </w:pPr>
      <w:r w:rsidRPr="00D66CBF">
        <w:rPr>
          <w:rFonts w:ascii="LM Roman 10" w:hAnsi="LM Roman 10"/>
          <w:lang w:val="es-ES"/>
        </w:rPr>
        <w:t>El sistema debe implementar autenticación y autorización basada en roles.</w:t>
      </w:r>
    </w:p>
    <w:p w14:paraId="146F4A31"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administrador del sistema</w:t>
      </w:r>
    </w:p>
    <w:p w14:paraId="0C7DE38A" w14:textId="77777777"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que se implementen roles y permisos de acceso</w:t>
      </w:r>
    </w:p>
    <w:p w14:paraId="34594DDA" w14:textId="548EDF47"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asegurar que cada usuario solo pueda ver y hacer lo que le corresponde</w:t>
      </w:r>
    </w:p>
    <w:p w14:paraId="2EC69BA1" w14:textId="77777777" w:rsidR="006117A6" w:rsidRPr="00D66CBF" w:rsidRDefault="006117A6" w:rsidP="006117A6">
      <w:pPr>
        <w:rPr>
          <w:rFonts w:ascii="LM Roman 10" w:hAnsi="LM Roman 10"/>
          <w:lang w:val="es-ES"/>
        </w:rPr>
      </w:pPr>
    </w:p>
    <w:p w14:paraId="70334D6B" w14:textId="77777777" w:rsidR="006117A6" w:rsidRPr="00D66CBF" w:rsidRDefault="006117A6" w:rsidP="006117A6">
      <w:pPr>
        <w:rPr>
          <w:rFonts w:ascii="LM Roman 10" w:hAnsi="LM Roman 10"/>
          <w:b/>
          <w:bCs/>
          <w:lang w:val="es-ES"/>
        </w:rPr>
      </w:pPr>
      <w:r w:rsidRPr="00D66CBF">
        <w:rPr>
          <w:rFonts w:ascii="LM Roman 10" w:hAnsi="LM Roman 10"/>
          <w:b/>
          <w:bCs/>
          <w:lang w:val="es-ES"/>
        </w:rPr>
        <w:t>Rendimiento</w:t>
      </w:r>
    </w:p>
    <w:p w14:paraId="6631B6E0" w14:textId="77777777" w:rsidR="00B23730" w:rsidRPr="00D66CBF" w:rsidRDefault="00B23730" w:rsidP="006117A6">
      <w:pPr>
        <w:rPr>
          <w:rFonts w:ascii="LM Roman 10" w:hAnsi="LM Roman 10"/>
          <w:b/>
          <w:bCs/>
          <w:lang w:val="es-ES"/>
        </w:rPr>
      </w:pPr>
    </w:p>
    <w:p w14:paraId="7B2DFF13" w14:textId="77777777" w:rsidR="006117A6" w:rsidRPr="00D66CBF" w:rsidRDefault="006117A6" w:rsidP="006117A6">
      <w:pPr>
        <w:rPr>
          <w:rFonts w:ascii="LM Roman 10" w:hAnsi="LM Roman 10"/>
          <w:lang w:val="es-ES"/>
        </w:rPr>
      </w:pPr>
      <w:r w:rsidRPr="00D66CBF">
        <w:rPr>
          <w:rFonts w:ascii="LM Roman 10" w:hAnsi="LM Roman 10"/>
          <w:lang w:val="es-ES"/>
        </w:rPr>
        <w:t>Las búsquedas y cargas de datos deben ser rápidas, incluso con grandes volúmenes de información.</w:t>
      </w:r>
    </w:p>
    <w:p w14:paraId="0A1DB0EA"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usuario</w:t>
      </w:r>
    </w:p>
    <w:p w14:paraId="3018B54F" w14:textId="77777777"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que las búsquedas y cargas de información sean rápidas</w:t>
      </w:r>
    </w:p>
    <w:p w14:paraId="7184C9E5" w14:textId="3EF0694C"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poder trabajar de forma fluida sin interrupciones</w:t>
      </w:r>
    </w:p>
    <w:p w14:paraId="4A251441" w14:textId="77777777" w:rsidR="006117A6" w:rsidRPr="00D66CBF" w:rsidRDefault="006117A6" w:rsidP="006117A6">
      <w:pPr>
        <w:rPr>
          <w:rFonts w:ascii="LM Roman 10" w:hAnsi="LM Roman 10"/>
          <w:lang w:val="es-ES"/>
        </w:rPr>
      </w:pPr>
    </w:p>
    <w:p w14:paraId="2E9F69D3" w14:textId="0D0C3CDA" w:rsidR="006117A6" w:rsidRPr="00D66CBF" w:rsidRDefault="006117A6" w:rsidP="006117A6">
      <w:pPr>
        <w:rPr>
          <w:rFonts w:ascii="LM Roman 10" w:hAnsi="LM Roman 10"/>
          <w:lang w:val="es-ES"/>
        </w:rPr>
      </w:pPr>
      <w:r w:rsidRPr="00D66CBF">
        <w:rPr>
          <w:rFonts w:ascii="LM Roman 10" w:hAnsi="LM Roman 10"/>
          <w:lang w:val="es-ES"/>
        </w:rPr>
        <w:t>El sistema debe implementar filtros para optimizar el rendimiento.</w:t>
      </w:r>
    </w:p>
    <w:p w14:paraId="4D72FBC6" w14:textId="594A66A8"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usuario</w:t>
      </w:r>
    </w:p>
    <w:p w14:paraId="404CB8AA" w14:textId="250BC1B7"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que se permita hacer un filtrado en las búsquedas</w:t>
      </w:r>
    </w:p>
    <w:p w14:paraId="34E49D53" w14:textId="5A9B8762"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realizar consultas más rápidas y directas</w:t>
      </w:r>
    </w:p>
    <w:p w14:paraId="3C1C9A97" w14:textId="77777777" w:rsidR="006117A6" w:rsidRPr="00D66CBF" w:rsidRDefault="006117A6" w:rsidP="006117A6">
      <w:pPr>
        <w:rPr>
          <w:rFonts w:ascii="LM Roman 10" w:hAnsi="LM Roman 10"/>
          <w:lang w:val="es-ES"/>
        </w:rPr>
      </w:pPr>
    </w:p>
    <w:p w14:paraId="34AB891D" w14:textId="77777777" w:rsidR="006117A6" w:rsidRPr="00D66CBF" w:rsidRDefault="006117A6" w:rsidP="006117A6">
      <w:pPr>
        <w:rPr>
          <w:rFonts w:ascii="LM Roman 10" w:hAnsi="LM Roman 10"/>
          <w:b/>
          <w:bCs/>
          <w:lang w:val="es-ES"/>
        </w:rPr>
      </w:pPr>
      <w:r w:rsidRPr="00D66CBF">
        <w:rPr>
          <w:rFonts w:ascii="LM Roman 10" w:hAnsi="LM Roman 10"/>
          <w:b/>
          <w:bCs/>
          <w:lang w:val="es-ES"/>
        </w:rPr>
        <w:t>Escalabilidad</w:t>
      </w:r>
    </w:p>
    <w:p w14:paraId="34ECF8BC" w14:textId="77777777" w:rsidR="00B23730" w:rsidRPr="00D66CBF" w:rsidRDefault="00B23730" w:rsidP="006117A6">
      <w:pPr>
        <w:rPr>
          <w:rFonts w:ascii="LM Roman 10" w:hAnsi="LM Roman 10"/>
          <w:b/>
          <w:bCs/>
          <w:lang w:val="es-ES"/>
        </w:rPr>
      </w:pPr>
    </w:p>
    <w:p w14:paraId="33B7DF9F" w14:textId="77777777" w:rsidR="006117A6" w:rsidRPr="00D66CBF" w:rsidRDefault="006117A6" w:rsidP="006117A6">
      <w:pPr>
        <w:rPr>
          <w:rFonts w:ascii="LM Roman 10" w:hAnsi="LM Roman 10"/>
          <w:lang w:val="es-ES"/>
        </w:rPr>
      </w:pPr>
      <w:r w:rsidRPr="00D66CBF">
        <w:rPr>
          <w:rFonts w:ascii="LM Roman 10" w:hAnsi="LM Roman 10"/>
          <w:lang w:val="es-ES"/>
        </w:rPr>
        <w:t>La arquitectura debe permitir añadir nuevas funcionalidades sin reestructurar el núcleo.</w:t>
      </w:r>
    </w:p>
    <w:p w14:paraId="7A117F4A"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desarrollador del sistema</w:t>
      </w:r>
    </w:p>
    <w:p w14:paraId="0C4D299B" w14:textId="77777777"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que la arquitectura esté diseñada de forma modular</w:t>
      </w:r>
    </w:p>
    <w:p w14:paraId="706204F0" w14:textId="0741CC32"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poder añadir nuevas funcionalidades sin rehacer el sistema completo</w:t>
      </w:r>
    </w:p>
    <w:p w14:paraId="69E40B4F" w14:textId="77777777" w:rsidR="006117A6" w:rsidRPr="00D66CBF" w:rsidRDefault="006117A6" w:rsidP="006117A6">
      <w:pPr>
        <w:rPr>
          <w:rFonts w:ascii="LM Roman 10" w:hAnsi="LM Roman 10"/>
          <w:lang w:val="es-ES"/>
        </w:rPr>
      </w:pPr>
    </w:p>
    <w:p w14:paraId="300AB88B" w14:textId="77777777" w:rsidR="006117A6" w:rsidRPr="00D66CBF" w:rsidRDefault="006117A6" w:rsidP="006117A6">
      <w:pPr>
        <w:rPr>
          <w:rFonts w:ascii="LM Roman 10" w:hAnsi="LM Roman 10"/>
          <w:b/>
          <w:bCs/>
          <w:lang w:val="es-ES"/>
        </w:rPr>
      </w:pPr>
      <w:r w:rsidRPr="00D66CBF">
        <w:rPr>
          <w:rFonts w:ascii="LM Roman 10" w:hAnsi="LM Roman 10"/>
          <w:b/>
          <w:bCs/>
          <w:lang w:val="es-ES"/>
        </w:rPr>
        <w:t>Usabilidad</w:t>
      </w:r>
    </w:p>
    <w:p w14:paraId="35359601" w14:textId="77777777" w:rsidR="00B23730" w:rsidRPr="00D66CBF" w:rsidRDefault="00B23730" w:rsidP="006117A6">
      <w:pPr>
        <w:rPr>
          <w:rFonts w:ascii="LM Roman 10" w:hAnsi="LM Roman 10"/>
          <w:b/>
          <w:bCs/>
          <w:lang w:val="es-ES"/>
        </w:rPr>
      </w:pPr>
    </w:p>
    <w:p w14:paraId="265687E9" w14:textId="77777777" w:rsidR="006117A6" w:rsidRPr="00D66CBF" w:rsidRDefault="006117A6" w:rsidP="006117A6">
      <w:pPr>
        <w:rPr>
          <w:rFonts w:ascii="LM Roman 10" w:hAnsi="LM Roman 10"/>
          <w:lang w:val="es-ES"/>
        </w:rPr>
      </w:pPr>
      <w:r w:rsidRPr="00D66CBF">
        <w:rPr>
          <w:rFonts w:ascii="LM Roman 10" w:hAnsi="LM Roman 10"/>
          <w:lang w:val="es-ES"/>
        </w:rPr>
        <w:t>La interfaz debe ser intuitiva y accesible para usuarios con distintos niveles técnicos.</w:t>
      </w:r>
    </w:p>
    <w:p w14:paraId="02BBE679"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usuario sin conocimientos técnicos</w:t>
      </w:r>
    </w:p>
    <w:p w14:paraId="7D855CD6" w14:textId="77777777"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que la interfaz sea clara e intuitiva</w:t>
      </w:r>
    </w:p>
    <w:p w14:paraId="57365253" w14:textId="00477662"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poder usar la aplicación sin necesidad de formación previa</w:t>
      </w:r>
    </w:p>
    <w:p w14:paraId="092DAB19" w14:textId="77777777" w:rsidR="006117A6" w:rsidRPr="00D66CBF" w:rsidRDefault="006117A6" w:rsidP="006117A6">
      <w:pPr>
        <w:rPr>
          <w:rFonts w:ascii="LM Roman 10" w:hAnsi="LM Roman 10"/>
          <w:lang w:val="es-ES"/>
        </w:rPr>
      </w:pPr>
    </w:p>
    <w:p w14:paraId="60A8C032" w14:textId="77777777" w:rsidR="006117A6" w:rsidRPr="00D66CBF" w:rsidRDefault="006117A6" w:rsidP="006117A6">
      <w:pPr>
        <w:rPr>
          <w:rFonts w:ascii="LM Roman 10" w:hAnsi="LM Roman 10"/>
          <w:lang w:val="es-ES"/>
        </w:rPr>
      </w:pPr>
      <w:r w:rsidRPr="00D66CBF">
        <w:rPr>
          <w:rFonts w:ascii="LM Roman 10" w:hAnsi="LM Roman 10"/>
          <w:lang w:val="es-ES"/>
        </w:rPr>
        <w:t>Debe adaptarse a dispositivos móviles (diseño responsive).</w:t>
      </w:r>
    </w:p>
    <w:p w14:paraId="6A24BBAD"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estudiante o profesor</w:t>
      </w:r>
    </w:p>
    <w:p w14:paraId="1E40CC05" w14:textId="77777777"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poder acceder desde mi móvil o tablet</w:t>
      </w:r>
    </w:p>
    <w:p w14:paraId="6221EC9F" w14:textId="36DF8C12"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gestionar tareas en cualquier momento y lugar</w:t>
      </w:r>
    </w:p>
    <w:p w14:paraId="5247A476" w14:textId="77777777" w:rsidR="006117A6" w:rsidRPr="00D66CBF" w:rsidRDefault="006117A6" w:rsidP="006117A6">
      <w:pPr>
        <w:rPr>
          <w:rFonts w:ascii="LM Roman 10" w:hAnsi="LM Roman 10"/>
          <w:lang w:val="es-ES"/>
        </w:rPr>
      </w:pPr>
    </w:p>
    <w:p w14:paraId="595B4B0F" w14:textId="77777777" w:rsidR="006117A6" w:rsidRPr="00D66CBF" w:rsidRDefault="006117A6" w:rsidP="006117A6">
      <w:pPr>
        <w:rPr>
          <w:rFonts w:ascii="LM Roman 10" w:hAnsi="LM Roman 10"/>
          <w:lang w:val="es-ES"/>
        </w:rPr>
      </w:pPr>
    </w:p>
    <w:p w14:paraId="44E2341A" w14:textId="77777777" w:rsidR="006117A6" w:rsidRPr="00D66CBF" w:rsidRDefault="006117A6" w:rsidP="006117A6">
      <w:pPr>
        <w:rPr>
          <w:rFonts w:ascii="LM Roman 10" w:hAnsi="LM Roman 10"/>
          <w:b/>
          <w:bCs/>
          <w:lang w:val="es-ES"/>
        </w:rPr>
      </w:pPr>
      <w:r w:rsidRPr="00D66CBF">
        <w:rPr>
          <w:rFonts w:ascii="LM Roman 10" w:hAnsi="LM Roman 10"/>
          <w:b/>
          <w:bCs/>
          <w:lang w:val="es-ES"/>
        </w:rPr>
        <w:t>Mantenibilidad</w:t>
      </w:r>
    </w:p>
    <w:p w14:paraId="5086FB21" w14:textId="77777777" w:rsidR="00B23730" w:rsidRPr="00D66CBF" w:rsidRDefault="00B23730" w:rsidP="006117A6">
      <w:pPr>
        <w:rPr>
          <w:rFonts w:ascii="LM Roman 10" w:hAnsi="LM Roman 10"/>
          <w:b/>
          <w:bCs/>
          <w:lang w:val="es-ES"/>
        </w:rPr>
      </w:pPr>
    </w:p>
    <w:p w14:paraId="34F59F8A" w14:textId="77777777" w:rsidR="006117A6" w:rsidRPr="00D66CBF" w:rsidRDefault="006117A6" w:rsidP="006117A6">
      <w:pPr>
        <w:rPr>
          <w:rFonts w:ascii="LM Roman 10" w:hAnsi="LM Roman 10"/>
          <w:lang w:val="es-ES"/>
        </w:rPr>
      </w:pPr>
      <w:r w:rsidRPr="00D66CBF">
        <w:rPr>
          <w:rFonts w:ascii="LM Roman 10" w:hAnsi="LM Roman 10"/>
          <w:lang w:val="es-ES"/>
        </w:rPr>
        <w:t>El código debe estar organizado en módulos fácilmente actualizables.</w:t>
      </w:r>
    </w:p>
    <w:p w14:paraId="36AD0025"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desarrollador</w:t>
      </w:r>
    </w:p>
    <w:p w14:paraId="25EB6A3A" w14:textId="77777777"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que el código esté organizado en módulos bien definidos</w:t>
      </w:r>
    </w:p>
    <w:p w14:paraId="358FAFEE" w14:textId="5357044B" w:rsidR="006117A6" w:rsidRPr="00D66CBF" w:rsidRDefault="006117A6" w:rsidP="006117A6">
      <w:pPr>
        <w:rPr>
          <w:rFonts w:ascii="LM Roman 10" w:hAnsi="LM Roman 10"/>
          <w:lang w:val="es-ES"/>
        </w:rPr>
      </w:pPr>
      <w:r w:rsidRPr="00D66CBF">
        <w:rPr>
          <w:rFonts w:ascii="LM Roman 10" w:hAnsi="LM Roman 10"/>
          <w:b/>
          <w:bCs/>
          <w:lang w:val="es-ES"/>
        </w:rPr>
        <w:lastRenderedPageBreak/>
        <w:t>Para</w:t>
      </w:r>
      <w:r w:rsidRPr="00D66CBF">
        <w:rPr>
          <w:rFonts w:ascii="LM Roman 10" w:hAnsi="LM Roman 10"/>
          <w:lang w:val="es-ES"/>
        </w:rPr>
        <w:t xml:space="preserve"> poder mantenerlo, depurarlo o ampliarlo fácilmente</w:t>
      </w:r>
    </w:p>
    <w:p w14:paraId="2EEB2364" w14:textId="77777777" w:rsidR="006117A6" w:rsidRPr="00D66CBF" w:rsidRDefault="006117A6" w:rsidP="006117A6">
      <w:pPr>
        <w:rPr>
          <w:rFonts w:ascii="LM Roman 10" w:hAnsi="LM Roman 10"/>
          <w:lang w:val="es-ES"/>
        </w:rPr>
      </w:pPr>
    </w:p>
    <w:p w14:paraId="4DF63FA8" w14:textId="77777777" w:rsidR="006117A6" w:rsidRPr="00D66CBF" w:rsidRDefault="006117A6" w:rsidP="006117A6">
      <w:pPr>
        <w:rPr>
          <w:rFonts w:ascii="LM Roman 10" w:hAnsi="LM Roman 10"/>
          <w:lang w:val="es-ES"/>
        </w:rPr>
      </w:pPr>
      <w:r w:rsidRPr="00D66CBF">
        <w:rPr>
          <w:rFonts w:ascii="LM Roman 10" w:hAnsi="LM Roman 10"/>
          <w:lang w:val="es-ES"/>
        </w:rPr>
        <w:t>Se debe mantener una documentación técnica y funcional clara.</w:t>
      </w:r>
    </w:p>
    <w:p w14:paraId="55BE6176"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equipo técnico</w:t>
      </w:r>
    </w:p>
    <w:p w14:paraId="03ADC0C4" w14:textId="77777777"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contar con documentación técnica y funcional</w:t>
      </w:r>
    </w:p>
    <w:p w14:paraId="1FF6D87D" w14:textId="3BC8CAF6"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asegurar la continuidad del proyecto en futuras versiones</w:t>
      </w:r>
    </w:p>
    <w:p w14:paraId="4189D2C1" w14:textId="77777777" w:rsidR="006117A6" w:rsidRPr="00D66CBF" w:rsidRDefault="006117A6" w:rsidP="006117A6">
      <w:pPr>
        <w:rPr>
          <w:rFonts w:ascii="LM Roman 10" w:hAnsi="LM Roman 10"/>
          <w:lang w:val="es-ES"/>
        </w:rPr>
      </w:pPr>
    </w:p>
    <w:p w14:paraId="7AF4F7A7" w14:textId="77777777" w:rsidR="006117A6" w:rsidRPr="00D66CBF" w:rsidRDefault="006117A6" w:rsidP="006117A6">
      <w:pPr>
        <w:rPr>
          <w:rFonts w:ascii="LM Roman 10" w:hAnsi="LM Roman 10"/>
          <w:b/>
          <w:bCs/>
          <w:lang w:val="es-ES"/>
        </w:rPr>
      </w:pPr>
      <w:r w:rsidRPr="00D66CBF">
        <w:rPr>
          <w:rFonts w:ascii="LM Roman 10" w:hAnsi="LM Roman 10"/>
          <w:b/>
          <w:bCs/>
          <w:lang w:val="es-ES"/>
        </w:rPr>
        <w:t>Compatibilidad</w:t>
      </w:r>
    </w:p>
    <w:p w14:paraId="79FBC975" w14:textId="77777777" w:rsidR="00B23730" w:rsidRPr="00D66CBF" w:rsidRDefault="00B23730" w:rsidP="006117A6">
      <w:pPr>
        <w:rPr>
          <w:rFonts w:ascii="LM Roman 10" w:hAnsi="LM Roman 10"/>
          <w:b/>
          <w:bCs/>
          <w:lang w:val="es-ES"/>
        </w:rPr>
      </w:pPr>
    </w:p>
    <w:p w14:paraId="50C29FE4" w14:textId="08B6A326" w:rsidR="006117A6" w:rsidRPr="00D66CBF" w:rsidRDefault="006117A6" w:rsidP="006117A6">
      <w:pPr>
        <w:rPr>
          <w:rFonts w:ascii="LM Roman 10" w:hAnsi="LM Roman 10"/>
          <w:lang w:val="es-ES"/>
        </w:rPr>
      </w:pPr>
      <w:r w:rsidRPr="00D66CBF">
        <w:rPr>
          <w:rFonts w:ascii="LM Roman 10" w:hAnsi="LM Roman 10"/>
          <w:lang w:val="es-ES"/>
        </w:rPr>
        <w:t>El sistema debe funcionar en navegadores modernos (Chrome, Firefox, Edge).</w:t>
      </w:r>
    </w:p>
    <w:p w14:paraId="429A2F0D" w14:textId="77777777" w:rsidR="006117A6" w:rsidRPr="00D66CBF" w:rsidRDefault="006117A6" w:rsidP="006117A6">
      <w:pPr>
        <w:rPr>
          <w:rFonts w:ascii="LM Roman 10" w:hAnsi="LM Roman 10"/>
          <w:lang w:val="es-ES"/>
        </w:rPr>
      </w:pPr>
      <w:r w:rsidRPr="00D66CBF">
        <w:rPr>
          <w:rFonts w:ascii="LM Roman 10" w:hAnsi="LM Roman 10"/>
          <w:b/>
          <w:bCs/>
          <w:lang w:val="es-ES"/>
        </w:rPr>
        <w:t>Como</w:t>
      </w:r>
      <w:r w:rsidRPr="00D66CBF">
        <w:rPr>
          <w:rFonts w:ascii="LM Roman 10" w:hAnsi="LM Roman 10"/>
          <w:lang w:val="es-ES"/>
        </w:rPr>
        <w:t xml:space="preserve"> usuario</w:t>
      </w:r>
    </w:p>
    <w:p w14:paraId="300BCEE4" w14:textId="77777777" w:rsidR="006117A6" w:rsidRPr="00D66CBF" w:rsidRDefault="006117A6" w:rsidP="006117A6">
      <w:pPr>
        <w:rPr>
          <w:rFonts w:ascii="LM Roman 10" w:hAnsi="LM Roman 10"/>
          <w:lang w:val="es-ES"/>
        </w:rPr>
      </w:pPr>
      <w:r w:rsidRPr="00D66CBF">
        <w:rPr>
          <w:rFonts w:ascii="LM Roman 10" w:hAnsi="LM Roman 10"/>
          <w:b/>
          <w:bCs/>
          <w:lang w:val="es-ES"/>
        </w:rPr>
        <w:t>Quiero</w:t>
      </w:r>
      <w:r w:rsidRPr="00D66CBF">
        <w:rPr>
          <w:rFonts w:ascii="LM Roman 10" w:hAnsi="LM Roman 10"/>
          <w:lang w:val="es-ES"/>
        </w:rPr>
        <w:t xml:space="preserve"> que la aplicación funcione correctamente en los navegadores más comunes</w:t>
      </w:r>
    </w:p>
    <w:p w14:paraId="0E15A9C0" w14:textId="500CD5CC" w:rsidR="006117A6" w:rsidRPr="00D66CBF" w:rsidRDefault="006117A6" w:rsidP="006117A6">
      <w:pPr>
        <w:rPr>
          <w:rFonts w:ascii="LM Roman 10" w:hAnsi="LM Roman 10"/>
          <w:lang w:val="es-ES"/>
        </w:rPr>
      </w:pPr>
      <w:r w:rsidRPr="00D66CBF">
        <w:rPr>
          <w:rFonts w:ascii="LM Roman 10" w:hAnsi="LM Roman 10"/>
          <w:b/>
          <w:bCs/>
          <w:lang w:val="es-ES"/>
        </w:rPr>
        <w:t>Para</w:t>
      </w:r>
      <w:r w:rsidRPr="00D66CBF">
        <w:rPr>
          <w:rFonts w:ascii="LM Roman 10" w:hAnsi="LM Roman 10"/>
          <w:lang w:val="es-ES"/>
        </w:rPr>
        <w:t xml:space="preserve"> poder acceder desde cualquier entorno sin problemas</w:t>
      </w:r>
    </w:p>
    <w:p w14:paraId="39B685B1" w14:textId="77777777" w:rsidR="0009594B" w:rsidRPr="00D66CBF" w:rsidRDefault="0009594B" w:rsidP="006117A6">
      <w:pPr>
        <w:rPr>
          <w:rFonts w:ascii="LM Roman 10" w:hAnsi="LM Roman 10"/>
          <w:lang w:val="es-ES"/>
        </w:rPr>
      </w:pPr>
    </w:p>
    <w:p w14:paraId="24D1B5DF" w14:textId="14156DB7" w:rsidR="0009594B" w:rsidRPr="00D66CBF" w:rsidRDefault="0009594B" w:rsidP="0009594B">
      <w:pPr>
        <w:pStyle w:val="Ttulo2"/>
        <w:rPr>
          <w:rFonts w:ascii="LM Roman 10" w:hAnsi="LM Roman 10"/>
        </w:rPr>
      </w:pPr>
      <w:bookmarkStart w:id="58" w:name="_Toc204855964"/>
      <w:bookmarkStart w:id="59" w:name="_Toc208342537"/>
      <w:r w:rsidRPr="00D66CBF">
        <w:rPr>
          <w:rFonts w:ascii="LM Roman 10" w:hAnsi="LM Roman 10"/>
        </w:rPr>
        <w:t>Casos de uso</w:t>
      </w:r>
      <w:bookmarkEnd w:id="58"/>
      <w:bookmarkEnd w:id="59"/>
    </w:p>
    <w:p w14:paraId="5B83E516" w14:textId="77777777" w:rsidR="0067388E" w:rsidRPr="00D66CBF" w:rsidRDefault="0067388E" w:rsidP="00A021A1">
      <w:pPr>
        <w:rPr>
          <w:rFonts w:ascii="LM Roman 10" w:hAnsi="LM Roman 10"/>
          <w:lang w:val="es-ES"/>
        </w:rPr>
      </w:pPr>
      <w:r w:rsidRPr="00D66CBF">
        <w:rPr>
          <w:rFonts w:ascii="LM Roman 10" w:hAnsi="LM Roman 10"/>
          <w:lang w:val="es-ES"/>
        </w:rPr>
        <w:t>Los casos de uso describen de forma estructurada cómo interactúan los distintos actores del sistema TFGInfo con las funcionalidades principales de la aplicación. Esta sección tiene como objetivo detallar los flujos de comportamiento esperados, mostrando cómo profesores, estudiantes y administradores utilizan el sistema para realizar tareas clave relacionadas con la gestión de Trabajos de Fin de Grado.</w:t>
      </w:r>
    </w:p>
    <w:p w14:paraId="26C0FEE1" w14:textId="77777777" w:rsidR="00A021A1" w:rsidRPr="00D66CBF" w:rsidRDefault="00A021A1" w:rsidP="00A021A1">
      <w:pPr>
        <w:rPr>
          <w:rFonts w:ascii="LM Roman 10" w:hAnsi="LM Roman 10"/>
          <w:lang w:val="es-ES"/>
        </w:rPr>
      </w:pPr>
    </w:p>
    <w:p w14:paraId="6DF86152" w14:textId="77777777" w:rsidR="0067388E" w:rsidRPr="00D66CBF" w:rsidRDefault="0067388E" w:rsidP="00A021A1">
      <w:pPr>
        <w:rPr>
          <w:rFonts w:ascii="LM Roman 10" w:hAnsi="LM Roman 10"/>
          <w:lang w:val="es-ES"/>
        </w:rPr>
      </w:pPr>
      <w:r w:rsidRPr="00D66CBF">
        <w:rPr>
          <w:rFonts w:ascii="LM Roman 10" w:hAnsi="LM Roman 10"/>
          <w:lang w:val="es-ES"/>
        </w:rPr>
        <w:t>Cada caso de uso parte de una acción concreta iniciada por un actor (como "iniciar sesión", "enviar solicitud", "aceptar TFG" o "crear una entidad"), e incluye los pasos principales que realiza el sistema, así como las decisiones y resultados posibles.</w:t>
      </w:r>
    </w:p>
    <w:p w14:paraId="6CBA68F1" w14:textId="77777777" w:rsidR="0067388E" w:rsidRPr="00D66CBF" w:rsidRDefault="0067388E" w:rsidP="0067388E">
      <w:pPr>
        <w:rPr>
          <w:rFonts w:ascii="LM Roman 10" w:hAnsi="LM Roman 10"/>
          <w:lang w:val="es-ES"/>
        </w:rPr>
      </w:pPr>
      <w:r w:rsidRPr="00D66CBF">
        <w:rPr>
          <w:rFonts w:ascii="LM Roman 10" w:hAnsi="LM Roman 10"/>
          <w:lang w:val="es-ES"/>
        </w:rPr>
        <w:t>Los casos de uso abordados incluyen acciones fundamentales como:</w:t>
      </w:r>
    </w:p>
    <w:p w14:paraId="4658E3F4" w14:textId="217F3FD6" w:rsidR="0067388E" w:rsidRPr="00D66CBF" w:rsidRDefault="0067388E">
      <w:pPr>
        <w:numPr>
          <w:ilvl w:val="0"/>
          <w:numId w:val="13"/>
        </w:numPr>
        <w:rPr>
          <w:rFonts w:ascii="LM Roman 10" w:hAnsi="LM Roman 10"/>
          <w:lang w:val="es-ES"/>
        </w:rPr>
      </w:pPr>
      <w:r w:rsidRPr="00D66CBF">
        <w:rPr>
          <w:rFonts w:ascii="LM Roman 10" w:hAnsi="LM Roman 10"/>
          <w:b/>
          <w:bCs/>
          <w:lang w:val="es-ES"/>
        </w:rPr>
        <w:t>Inicio de sesión y autenticación de usuarios</w:t>
      </w:r>
      <w:r w:rsidR="00771C9F" w:rsidRPr="00D66CBF">
        <w:rPr>
          <w:rFonts w:ascii="LM Roman 10" w:hAnsi="LM Roman 10"/>
          <w:b/>
          <w:bCs/>
          <w:lang w:val="es-ES"/>
        </w:rPr>
        <w:t>.</w:t>
      </w:r>
    </w:p>
    <w:p w14:paraId="5B2DF1F6" w14:textId="15A82149" w:rsidR="0067388E" w:rsidRPr="00D66CBF" w:rsidRDefault="0067388E">
      <w:pPr>
        <w:numPr>
          <w:ilvl w:val="0"/>
          <w:numId w:val="13"/>
        </w:numPr>
        <w:rPr>
          <w:rFonts w:ascii="LM Roman 10" w:hAnsi="LM Roman 10"/>
          <w:lang w:val="es-ES"/>
        </w:rPr>
      </w:pPr>
      <w:r w:rsidRPr="00D66CBF">
        <w:rPr>
          <w:rFonts w:ascii="LM Roman 10" w:hAnsi="LM Roman 10"/>
          <w:b/>
          <w:bCs/>
          <w:lang w:val="es-ES"/>
        </w:rPr>
        <w:t>Consulta, filtrado y solicitud de TFGs por parte del estudiante</w:t>
      </w:r>
      <w:r w:rsidR="00771C9F" w:rsidRPr="00D66CBF">
        <w:rPr>
          <w:rFonts w:ascii="LM Roman 10" w:hAnsi="LM Roman 10"/>
          <w:b/>
          <w:bCs/>
          <w:lang w:val="es-ES"/>
        </w:rPr>
        <w:t>.</w:t>
      </w:r>
    </w:p>
    <w:p w14:paraId="0CA860E8" w14:textId="023A1E97" w:rsidR="0067388E" w:rsidRPr="00D66CBF" w:rsidRDefault="0067388E">
      <w:pPr>
        <w:numPr>
          <w:ilvl w:val="0"/>
          <w:numId w:val="13"/>
        </w:numPr>
        <w:rPr>
          <w:rFonts w:ascii="LM Roman 10" w:hAnsi="LM Roman 10"/>
          <w:lang w:val="es-ES"/>
        </w:rPr>
      </w:pPr>
      <w:r w:rsidRPr="00D66CBF">
        <w:rPr>
          <w:rFonts w:ascii="LM Roman 10" w:hAnsi="LM Roman 10"/>
          <w:b/>
          <w:bCs/>
          <w:lang w:val="es-ES"/>
        </w:rPr>
        <w:t>Aceptación o rechazo de solicitudes de TFG por parte del profesor</w:t>
      </w:r>
      <w:r w:rsidR="00771C9F" w:rsidRPr="00D66CBF">
        <w:rPr>
          <w:rFonts w:ascii="LM Roman 10" w:hAnsi="LM Roman 10"/>
          <w:b/>
          <w:bCs/>
          <w:lang w:val="es-ES"/>
        </w:rPr>
        <w:t>.</w:t>
      </w:r>
    </w:p>
    <w:p w14:paraId="329A6565" w14:textId="36F7514C" w:rsidR="0067388E" w:rsidRPr="00D66CBF" w:rsidRDefault="0067388E">
      <w:pPr>
        <w:numPr>
          <w:ilvl w:val="0"/>
          <w:numId w:val="13"/>
        </w:numPr>
        <w:rPr>
          <w:rFonts w:ascii="LM Roman 10" w:hAnsi="LM Roman 10"/>
          <w:lang w:val="es-ES"/>
        </w:rPr>
      </w:pPr>
      <w:r w:rsidRPr="00D66CBF">
        <w:rPr>
          <w:rFonts w:ascii="LM Roman 10" w:hAnsi="LM Roman 10"/>
          <w:b/>
          <w:bCs/>
          <w:lang w:val="es-ES"/>
        </w:rPr>
        <w:t>Envío de mensajes por parte del profesor a grupos de trabajo</w:t>
      </w:r>
      <w:r w:rsidR="00771C9F" w:rsidRPr="00D66CBF">
        <w:rPr>
          <w:rFonts w:ascii="LM Roman 10" w:hAnsi="LM Roman 10"/>
          <w:b/>
          <w:bCs/>
          <w:lang w:val="es-ES"/>
        </w:rPr>
        <w:t>.</w:t>
      </w:r>
    </w:p>
    <w:p w14:paraId="6830A79C" w14:textId="4947AF9D" w:rsidR="0067388E" w:rsidRPr="00D66CBF" w:rsidRDefault="0067388E">
      <w:pPr>
        <w:numPr>
          <w:ilvl w:val="0"/>
          <w:numId w:val="13"/>
        </w:numPr>
        <w:rPr>
          <w:rFonts w:ascii="LM Roman 10" w:hAnsi="LM Roman 10"/>
          <w:lang w:val="es-ES"/>
        </w:rPr>
      </w:pPr>
      <w:r w:rsidRPr="00D66CBF">
        <w:rPr>
          <w:rFonts w:ascii="LM Roman 10" w:hAnsi="LM Roman 10"/>
          <w:b/>
          <w:bCs/>
          <w:lang w:val="es-ES"/>
        </w:rPr>
        <w:t>Creación de entidades institucionales (universidades, departamentos, carreras)</w:t>
      </w:r>
      <w:r w:rsidRPr="00D66CBF">
        <w:rPr>
          <w:rFonts w:ascii="LM Roman 10" w:hAnsi="LM Roman 10"/>
          <w:lang w:val="es-ES"/>
        </w:rPr>
        <w:t xml:space="preserve"> por parte del administrador</w:t>
      </w:r>
      <w:r w:rsidR="00771C9F" w:rsidRPr="00D66CBF">
        <w:rPr>
          <w:rFonts w:ascii="LM Roman 10" w:hAnsi="LM Roman 10"/>
          <w:lang w:val="es-ES"/>
        </w:rPr>
        <w:t>.</w:t>
      </w:r>
    </w:p>
    <w:p w14:paraId="317319AE" w14:textId="431AFCA4" w:rsidR="00771C9F" w:rsidRPr="00D66CBF" w:rsidRDefault="0067388E" w:rsidP="00776E64">
      <w:pPr>
        <w:numPr>
          <w:ilvl w:val="0"/>
          <w:numId w:val="13"/>
        </w:numPr>
        <w:rPr>
          <w:rFonts w:ascii="LM Roman 10" w:hAnsi="LM Roman 10"/>
          <w:lang w:val="es-ES"/>
        </w:rPr>
      </w:pPr>
      <w:r w:rsidRPr="00D66CBF">
        <w:rPr>
          <w:rFonts w:ascii="LM Roman 10" w:hAnsi="LM Roman 10"/>
          <w:b/>
          <w:bCs/>
          <w:lang w:val="es-ES"/>
        </w:rPr>
        <w:t>Acceso a canales de trabajo y comunicación grupal entre profesores y alumnos</w:t>
      </w:r>
      <w:r w:rsidR="00771C9F" w:rsidRPr="00D66CBF">
        <w:rPr>
          <w:rFonts w:ascii="LM Roman 10" w:hAnsi="LM Roman 10"/>
          <w:b/>
          <w:bCs/>
          <w:lang w:val="es-ES"/>
        </w:rPr>
        <w:t>.</w:t>
      </w:r>
    </w:p>
    <w:p w14:paraId="24142715" w14:textId="77777777" w:rsidR="00776E64" w:rsidRPr="00D66CBF" w:rsidRDefault="00776E64" w:rsidP="00776E64">
      <w:pPr>
        <w:rPr>
          <w:rFonts w:ascii="LM Roman 10" w:hAnsi="LM Roman 10"/>
          <w:lang w:val="es-ES"/>
        </w:rPr>
      </w:pPr>
    </w:p>
    <w:p w14:paraId="2CE7874B" w14:textId="7DBAE0DD" w:rsidR="0067388E" w:rsidRPr="00D66CBF" w:rsidRDefault="0067388E" w:rsidP="00A021A1">
      <w:pPr>
        <w:rPr>
          <w:rFonts w:ascii="LM Roman 10" w:hAnsi="LM Roman 10"/>
          <w:lang w:val="es-ES"/>
        </w:rPr>
      </w:pPr>
      <w:r w:rsidRPr="00D66CBF">
        <w:rPr>
          <w:rFonts w:ascii="LM Roman 10" w:hAnsi="LM Roman 10"/>
          <w:lang w:val="es-ES"/>
        </w:rPr>
        <w:t>Estos diagramas de flujo ayudan a visualizar el comportamiento del sistema y sirven como guía para el desarrollo, las pruebas y la validación del software. Además, permiten identificar posibles mejoras o extensiones futuras de la plataforma.</w:t>
      </w:r>
    </w:p>
    <w:p w14:paraId="05517247" w14:textId="77777777" w:rsidR="0067388E" w:rsidRPr="00D66CBF" w:rsidRDefault="0067388E">
      <w:pPr>
        <w:jc w:val="left"/>
        <w:rPr>
          <w:rFonts w:ascii="LM Roman 10" w:hAnsi="LM Roman 10"/>
          <w:lang w:val="es-ES"/>
        </w:rPr>
      </w:pPr>
      <w:r w:rsidRPr="00D66CBF">
        <w:rPr>
          <w:rFonts w:ascii="LM Roman 10" w:hAnsi="LM Roman 10"/>
          <w:lang w:val="es-ES"/>
        </w:rPr>
        <w:br w:type="page"/>
      </w:r>
    </w:p>
    <w:p w14:paraId="68B1751A" w14:textId="77777777" w:rsidR="0067388E" w:rsidRPr="00D66CBF" w:rsidRDefault="0067388E" w:rsidP="008545B1">
      <w:pPr>
        <w:jc w:val="center"/>
        <w:rPr>
          <w:rFonts w:ascii="LM Roman 10" w:hAnsi="LM Roman 10"/>
          <w:lang w:val="es-ES"/>
        </w:rPr>
      </w:pPr>
      <w:r w:rsidRPr="00D66CBF">
        <w:rPr>
          <w:rFonts w:ascii="LM Roman 10" w:hAnsi="LM Roman 10"/>
          <w:noProof/>
          <w:lang w:val="es-ES"/>
        </w:rPr>
        <w:lastRenderedPageBreak/>
        <w:drawing>
          <wp:inline distT="0" distB="0" distL="0" distR="0" wp14:anchorId="7CF510E0" wp14:editId="61804DDD">
            <wp:extent cx="3081235" cy="5113020"/>
            <wp:effectExtent l="0" t="0" r="5080" b="0"/>
            <wp:docPr id="924089623" name="Imagen 1" descr="Diagrama,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89623" name="Imagen 1" descr="Diagrama, Forma&#10;&#10;El contenido generado por IA puede ser incorrecto."/>
                    <pic:cNvPicPr/>
                  </pic:nvPicPr>
                  <pic:blipFill>
                    <a:blip r:embed="rId21"/>
                    <a:stretch>
                      <a:fillRect/>
                    </a:stretch>
                  </pic:blipFill>
                  <pic:spPr>
                    <a:xfrm>
                      <a:off x="0" y="0"/>
                      <a:ext cx="3094400" cy="5134866"/>
                    </a:xfrm>
                    <a:prstGeom prst="rect">
                      <a:avLst/>
                    </a:prstGeom>
                  </pic:spPr>
                </pic:pic>
              </a:graphicData>
            </a:graphic>
          </wp:inline>
        </w:drawing>
      </w:r>
    </w:p>
    <w:p w14:paraId="206A711C" w14:textId="46307681" w:rsidR="00301E94" w:rsidRPr="00D66CBF" w:rsidRDefault="00301E94" w:rsidP="00301E94">
      <w:pPr>
        <w:pStyle w:val="Descripcin"/>
        <w:rPr>
          <w:rFonts w:ascii="LM Roman 10" w:hAnsi="LM Roman 10"/>
          <w:lang w:val="es-ES"/>
        </w:rPr>
      </w:pPr>
      <w:bookmarkStart w:id="60" w:name="_Toc205886157"/>
      <w:bookmarkStart w:id="61" w:name="_Toc207120627"/>
      <w:bookmarkStart w:id="62" w:name="_Toc208342460"/>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1</w:t>
      </w:r>
      <w:r w:rsidRPr="00D66CBF">
        <w:rPr>
          <w:rFonts w:ascii="LM Roman 10" w:hAnsi="LM Roman 10"/>
        </w:rPr>
        <w:fldChar w:fldCharType="end"/>
      </w:r>
      <w:r w:rsidRPr="00D66CBF">
        <w:rPr>
          <w:rFonts w:ascii="LM Roman 10" w:hAnsi="LM Roman 10"/>
        </w:rPr>
        <w:t>. Diagrama</w:t>
      </w:r>
      <w:r w:rsidR="00FC09EE" w:rsidRPr="00D66CBF">
        <w:rPr>
          <w:rFonts w:ascii="LM Roman 10" w:hAnsi="LM Roman 10"/>
        </w:rPr>
        <w:t xml:space="preserve"> de</w:t>
      </w:r>
      <w:r w:rsidRPr="00D66CBF">
        <w:rPr>
          <w:rFonts w:ascii="LM Roman 10" w:hAnsi="LM Roman 10"/>
        </w:rPr>
        <w:t xml:space="preserve"> casos de uso - Inicio de sesión</w:t>
      </w:r>
      <w:bookmarkEnd w:id="60"/>
      <w:bookmarkEnd w:id="61"/>
      <w:bookmarkEnd w:id="62"/>
    </w:p>
    <w:p w14:paraId="65C926B7" w14:textId="55654FA1" w:rsidR="00C11910" w:rsidRPr="00D66CBF" w:rsidRDefault="00C11910" w:rsidP="00C11910">
      <w:pPr>
        <w:rPr>
          <w:rFonts w:ascii="LM Roman 10" w:hAnsi="LM Roman 10"/>
          <w:b/>
          <w:bCs/>
          <w:lang w:val="es-ES"/>
        </w:rPr>
      </w:pPr>
      <w:r w:rsidRPr="00D66CBF">
        <w:rPr>
          <w:rFonts w:ascii="LM Roman 10" w:hAnsi="LM Roman 10"/>
          <w:b/>
          <w:bCs/>
          <w:lang w:val="es-ES"/>
        </w:rPr>
        <w:t xml:space="preserve">Caso de Uso: </w:t>
      </w:r>
      <w:r w:rsidRPr="00D66CBF">
        <w:rPr>
          <w:rFonts w:ascii="LM Roman 10" w:hAnsi="LM Roman 10"/>
          <w:lang w:val="es-ES"/>
        </w:rPr>
        <w:t>Inicio de sesión</w:t>
      </w:r>
      <w:r w:rsidR="00776E64" w:rsidRPr="00D66CBF">
        <w:rPr>
          <w:rFonts w:ascii="LM Roman 10" w:hAnsi="LM Roman 10"/>
          <w:lang w:val="es-ES"/>
        </w:rPr>
        <w:t xml:space="preserve"> (Historia de usuario US01)</w:t>
      </w:r>
    </w:p>
    <w:p w14:paraId="35C54B68" w14:textId="77777777" w:rsidR="00A021A1" w:rsidRPr="00D66CBF" w:rsidRDefault="0067388E" w:rsidP="00A021A1">
      <w:pPr>
        <w:rPr>
          <w:rFonts w:ascii="LM Roman 10" w:hAnsi="LM Roman 10"/>
          <w:lang w:val="es-ES"/>
        </w:rPr>
      </w:pPr>
      <w:r w:rsidRPr="00D66CBF">
        <w:rPr>
          <w:rFonts w:ascii="LM Roman 10" w:hAnsi="LM Roman 10"/>
          <w:b/>
          <w:bCs/>
          <w:lang w:val="es-ES"/>
        </w:rPr>
        <w:t>Actor principal:</w:t>
      </w:r>
      <w:r w:rsidRPr="00D66CBF">
        <w:rPr>
          <w:rFonts w:ascii="LM Roman 10" w:hAnsi="LM Roman 10"/>
          <w:lang w:val="es-ES"/>
        </w:rPr>
        <w:t xml:space="preserve"> Usuario (estudiante, profesor o administrador)</w:t>
      </w:r>
    </w:p>
    <w:p w14:paraId="0853A603" w14:textId="6CEAA088" w:rsidR="0067388E" w:rsidRPr="00D66CBF" w:rsidRDefault="0067388E" w:rsidP="00A021A1">
      <w:pPr>
        <w:rPr>
          <w:rFonts w:ascii="LM Roman 10" w:hAnsi="LM Roman 10"/>
          <w:lang w:val="es-ES"/>
        </w:rPr>
      </w:pPr>
      <w:r w:rsidRPr="00D66CBF">
        <w:rPr>
          <w:rFonts w:ascii="LM Roman 10" w:hAnsi="LM Roman 10"/>
          <w:b/>
          <w:bCs/>
          <w:lang w:val="es-ES"/>
        </w:rPr>
        <w:t>Objetivo:</w:t>
      </w:r>
      <w:r w:rsidRPr="00D66CBF">
        <w:rPr>
          <w:rFonts w:ascii="LM Roman 10" w:hAnsi="LM Roman 10"/>
          <w:lang w:val="es-ES"/>
        </w:rPr>
        <w:t xml:space="preserve"> Acceder al sistema de forma segura mediante credenciales personales.</w:t>
      </w:r>
      <w:r w:rsidRPr="00D66CBF">
        <w:rPr>
          <w:rFonts w:ascii="LM Roman 10" w:hAnsi="LM Roman 10"/>
          <w:lang w:val="es-ES"/>
        </w:rPr>
        <w:br/>
      </w:r>
      <w:r w:rsidRPr="00D66CBF">
        <w:rPr>
          <w:rFonts w:ascii="LM Roman 10" w:hAnsi="LM Roman 10"/>
          <w:b/>
          <w:bCs/>
          <w:lang w:val="es-ES"/>
        </w:rPr>
        <w:t>Resumen:</w:t>
      </w:r>
      <w:r w:rsidRPr="00D66CBF">
        <w:rPr>
          <w:rFonts w:ascii="LM Roman 10" w:hAnsi="LM Roman 10"/>
          <w:lang w:val="es-ES"/>
        </w:rPr>
        <w:br/>
        <w:t>Este caso de uso describe el proceso mediante el cual un usuario registrado accede a la plataforma TFGInfo introduciendo su correo electrónico y contraseña. El sistema valida las credenciales contra la base de datos. Si son correctas, el usuario es redirigido a su panel correspondiente según su rol. En caso de error, el sistema muestra un mensaje de autenticación fallida y permite reintentar el acceso.</w:t>
      </w:r>
    </w:p>
    <w:p w14:paraId="0C147EAF" w14:textId="77777777" w:rsidR="0067388E" w:rsidRPr="00D66CBF" w:rsidRDefault="0067388E" w:rsidP="0067388E">
      <w:pPr>
        <w:rPr>
          <w:rFonts w:ascii="LM Roman 10" w:hAnsi="LM Roman 10"/>
          <w:lang w:val="es-ES"/>
        </w:rPr>
      </w:pPr>
      <w:r w:rsidRPr="00D66CBF">
        <w:rPr>
          <w:rFonts w:ascii="LM Roman 10" w:hAnsi="LM Roman 10"/>
          <w:b/>
          <w:bCs/>
          <w:lang w:val="es-ES"/>
        </w:rPr>
        <w:t>Precondiciones:</w:t>
      </w:r>
    </w:p>
    <w:p w14:paraId="094CBEE4" w14:textId="77777777" w:rsidR="0067388E" w:rsidRPr="00D66CBF" w:rsidRDefault="0067388E">
      <w:pPr>
        <w:numPr>
          <w:ilvl w:val="0"/>
          <w:numId w:val="14"/>
        </w:numPr>
        <w:rPr>
          <w:rFonts w:ascii="LM Roman 10" w:hAnsi="LM Roman 10"/>
          <w:lang w:val="es-ES"/>
        </w:rPr>
      </w:pPr>
      <w:r w:rsidRPr="00D66CBF">
        <w:rPr>
          <w:rFonts w:ascii="LM Roman 10" w:hAnsi="LM Roman 10"/>
          <w:lang w:val="es-ES"/>
        </w:rPr>
        <w:t>El usuario debe estar registrado previamente en el sistema.</w:t>
      </w:r>
    </w:p>
    <w:p w14:paraId="6043F6F6" w14:textId="77777777" w:rsidR="0067388E" w:rsidRPr="00D66CBF" w:rsidRDefault="0067388E">
      <w:pPr>
        <w:numPr>
          <w:ilvl w:val="0"/>
          <w:numId w:val="14"/>
        </w:numPr>
        <w:rPr>
          <w:rFonts w:ascii="LM Roman 10" w:hAnsi="LM Roman 10"/>
          <w:lang w:val="es-ES"/>
        </w:rPr>
      </w:pPr>
      <w:r w:rsidRPr="00D66CBF">
        <w:rPr>
          <w:rFonts w:ascii="LM Roman 10" w:hAnsi="LM Roman 10"/>
          <w:lang w:val="es-ES"/>
        </w:rPr>
        <w:t>Debe disponer de un correo electrónico y una contraseña válidos.</w:t>
      </w:r>
    </w:p>
    <w:p w14:paraId="2A6615CF" w14:textId="77777777" w:rsidR="0067388E" w:rsidRPr="00D66CBF" w:rsidRDefault="0067388E" w:rsidP="0067388E">
      <w:pPr>
        <w:rPr>
          <w:rFonts w:ascii="LM Roman 10" w:hAnsi="LM Roman 10"/>
          <w:lang w:val="es-ES"/>
        </w:rPr>
      </w:pPr>
      <w:r w:rsidRPr="00D66CBF">
        <w:rPr>
          <w:rFonts w:ascii="LM Roman 10" w:hAnsi="LM Roman 10"/>
          <w:b/>
          <w:bCs/>
          <w:lang w:val="es-ES"/>
        </w:rPr>
        <w:t>Flujo principal:</w:t>
      </w:r>
    </w:p>
    <w:p w14:paraId="295F62E5" w14:textId="77777777" w:rsidR="0067388E" w:rsidRPr="00D66CBF" w:rsidRDefault="0067388E">
      <w:pPr>
        <w:numPr>
          <w:ilvl w:val="0"/>
          <w:numId w:val="15"/>
        </w:numPr>
        <w:rPr>
          <w:rFonts w:ascii="LM Roman 10" w:hAnsi="LM Roman 10"/>
          <w:lang w:val="es-ES"/>
        </w:rPr>
      </w:pPr>
      <w:r w:rsidRPr="00D66CBF">
        <w:rPr>
          <w:rFonts w:ascii="LM Roman 10" w:hAnsi="LM Roman 10"/>
          <w:lang w:val="es-ES"/>
        </w:rPr>
        <w:t>El usuario accede a la página de inicio de sesión.</w:t>
      </w:r>
    </w:p>
    <w:p w14:paraId="4B61A39D" w14:textId="77777777" w:rsidR="0067388E" w:rsidRPr="00D66CBF" w:rsidRDefault="0067388E">
      <w:pPr>
        <w:numPr>
          <w:ilvl w:val="0"/>
          <w:numId w:val="15"/>
        </w:numPr>
        <w:rPr>
          <w:rFonts w:ascii="LM Roman 10" w:hAnsi="LM Roman 10"/>
          <w:lang w:val="es-ES"/>
        </w:rPr>
      </w:pPr>
      <w:r w:rsidRPr="00D66CBF">
        <w:rPr>
          <w:rFonts w:ascii="LM Roman 10" w:hAnsi="LM Roman 10"/>
          <w:lang w:val="es-ES"/>
        </w:rPr>
        <w:t>Introduce su correo y contraseña.</w:t>
      </w:r>
    </w:p>
    <w:p w14:paraId="7BCE8F41" w14:textId="77777777" w:rsidR="0067388E" w:rsidRPr="00D66CBF" w:rsidRDefault="0067388E">
      <w:pPr>
        <w:numPr>
          <w:ilvl w:val="0"/>
          <w:numId w:val="15"/>
        </w:numPr>
        <w:rPr>
          <w:rFonts w:ascii="LM Roman 10" w:hAnsi="LM Roman 10"/>
          <w:lang w:val="es-ES"/>
        </w:rPr>
      </w:pPr>
      <w:r w:rsidRPr="00D66CBF">
        <w:rPr>
          <w:rFonts w:ascii="LM Roman 10" w:hAnsi="LM Roman 10"/>
          <w:lang w:val="es-ES"/>
        </w:rPr>
        <w:t>El sistema envía los datos al backend para validación.</w:t>
      </w:r>
    </w:p>
    <w:p w14:paraId="3E5AACEB" w14:textId="77777777" w:rsidR="0067388E" w:rsidRPr="00D66CBF" w:rsidRDefault="0067388E">
      <w:pPr>
        <w:numPr>
          <w:ilvl w:val="0"/>
          <w:numId w:val="15"/>
        </w:numPr>
        <w:rPr>
          <w:rFonts w:ascii="LM Roman 10" w:hAnsi="LM Roman 10"/>
          <w:lang w:val="es-ES"/>
        </w:rPr>
      </w:pPr>
      <w:r w:rsidRPr="00D66CBF">
        <w:rPr>
          <w:rFonts w:ascii="LM Roman 10" w:hAnsi="LM Roman 10"/>
          <w:lang w:val="es-ES"/>
        </w:rPr>
        <w:lastRenderedPageBreak/>
        <w:t>Si las credenciales son válidas, se genera un token de acceso y se redirige al panel correspondiente.</w:t>
      </w:r>
    </w:p>
    <w:p w14:paraId="37A89A66" w14:textId="77777777" w:rsidR="0067388E" w:rsidRPr="00D66CBF" w:rsidRDefault="0067388E">
      <w:pPr>
        <w:numPr>
          <w:ilvl w:val="0"/>
          <w:numId w:val="15"/>
        </w:numPr>
        <w:rPr>
          <w:rFonts w:ascii="LM Roman 10" w:hAnsi="LM Roman 10"/>
          <w:lang w:val="es-ES"/>
        </w:rPr>
      </w:pPr>
      <w:r w:rsidRPr="00D66CBF">
        <w:rPr>
          <w:rFonts w:ascii="LM Roman 10" w:hAnsi="LM Roman 10"/>
          <w:lang w:val="es-ES"/>
        </w:rPr>
        <w:t>Si no son válidas, se muestra un mensaje de error.</w:t>
      </w:r>
    </w:p>
    <w:p w14:paraId="5A380B87" w14:textId="77777777" w:rsidR="0067388E" w:rsidRPr="00D66CBF" w:rsidRDefault="0067388E" w:rsidP="0067388E">
      <w:pPr>
        <w:rPr>
          <w:rFonts w:ascii="LM Roman 10" w:hAnsi="LM Roman 10"/>
          <w:lang w:val="es-ES"/>
        </w:rPr>
      </w:pPr>
      <w:r w:rsidRPr="00D66CBF">
        <w:rPr>
          <w:rFonts w:ascii="LM Roman 10" w:hAnsi="LM Roman 10"/>
          <w:b/>
          <w:bCs/>
          <w:lang w:val="es-ES"/>
        </w:rPr>
        <w:t>Postcondición:</w:t>
      </w:r>
      <w:r w:rsidRPr="00D66CBF">
        <w:rPr>
          <w:rFonts w:ascii="LM Roman 10" w:hAnsi="LM Roman 10"/>
          <w:lang w:val="es-ES"/>
        </w:rPr>
        <w:br/>
        <w:t>El usuario queda autenticado en el sistema y puede acceder a las funcionalidades correspondientes a su perfil.</w:t>
      </w:r>
    </w:p>
    <w:p w14:paraId="08385E25" w14:textId="1230A1EF" w:rsidR="0067388E" w:rsidRPr="00D66CBF" w:rsidRDefault="0067388E" w:rsidP="008545B1">
      <w:pPr>
        <w:jc w:val="center"/>
        <w:rPr>
          <w:rFonts w:ascii="LM Roman 10" w:hAnsi="LM Roman 10"/>
          <w:lang w:val="es-ES"/>
        </w:rPr>
      </w:pPr>
      <w:r w:rsidRPr="00D66CBF">
        <w:rPr>
          <w:rFonts w:ascii="LM Roman 10" w:hAnsi="LM Roman 10"/>
          <w:noProof/>
          <w:lang w:val="es-ES"/>
        </w:rPr>
        <w:drawing>
          <wp:inline distT="0" distB="0" distL="0" distR="0" wp14:anchorId="6EC106B1" wp14:editId="4F55819F">
            <wp:extent cx="2339340" cy="4357884"/>
            <wp:effectExtent l="0" t="0" r="3810" b="5080"/>
            <wp:docPr id="163450743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07431" name="Imagen 1" descr="Diagrama&#10;&#10;El contenido generado por IA puede ser incorrecto."/>
                    <pic:cNvPicPr/>
                  </pic:nvPicPr>
                  <pic:blipFill>
                    <a:blip r:embed="rId22"/>
                    <a:stretch>
                      <a:fillRect/>
                    </a:stretch>
                  </pic:blipFill>
                  <pic:spPr>
                    <a:xfrm>
                      <a:off x="0" y="0"/>
                      <a:ext cx="2373405" cy="4421342"/>
                    </a:xfrm>
                    <a:prstGeom prst="rect">
                      <a:avLst/>
                    </a:prstGeom>
                  </pic:spPr>
                </pic:pic>
              </a:graphicData>
            </a:graphic>
          </wp:inline>
        </w:drawing>
      </w:r>
    </w:p>
    <w:p w14:paraId="6171D74D" w14:textId="222B2604" w:rsidR="00301E94" w:rsidRPr="00D66CBF" w:rsidRDefault="00301E94" w:rsidP="00301E94">
      <w:pPr>
        <w:pStyle w:val="Descripcin"/>
        <w:rPr>
          <w:rFonts w:ascii="LM Roman 10" w:hAnsi="LM Roman 10"/>
          <w:lang w:val="es-ES"/>
        </w:rPr>
      </w:pPr>
      <w:bookmarkStart w:id="63" w:name="_Toc205886158"/>
      <w:bookmarkStart w:id="64" w:name="_Toc207120628"/>
      <w:bookmarkStart w:id="65" w:name="_Toc208342461"/>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2</w:t>
      </w:r>
      <w:r w:rsidRPr="00D66CBF">
        <w:rPr>
          <w:rFonts w:ascii="LM Roman 10" w:hAnsi="LM Roman 10"/>
        </w:rPr>
        <w:fldChar w:fldCharType="end"/>
      </w:r>
      <w:r w:rsidRPr="00D66CBF">
        <w:rPr>
          <w:rFonts w:ascii="LM Roman 10" w:hAnsi="LM Roman 10"/>
        </w:rPr>
        <w:t xml:space="preserve">. Diagrama </w:t>
      </w:r>
      <w:r w:rsidR="00FC09EE" w:rsidRPr="00D66CBF">
        <w:rPr>
          <w:rFonts w:ascii="LM Roman 10" w:hAnsi="LM Roman 10"/>
        </w:rPr>
        <w:t xml:space="preserve">de </w:t>
      </w:r>
      <w:r w:rsidRPr="00D66CBF">
        <w:rPr>
          <w:rFonts w:ascii="LM Roman 10" w:hAnsi="LM Roman 10"/>
        </w:rPr>
        <w:t>casos de uso - Solicitud de TFG</w:t>
      </w:r>
      <w:bookmarkEnd w:id="63"/>
      <w:bookmarkEnd w:id="64"/>
      <w:bookmarkEnd w:id="65"/>
    </w:p>
    <w:p w14:paraId="5A2B3853" w14:textId="545FBBD1" w:rsidR="0009594B" w:rsidRPr="00D66CBF" w:rsidRDefault="0009594B" w:rsidP="0009594B">
      <w:pPr>
        <w:rPr>
          <w:rFonts w:ascii="LM Roman 10" w:hAnsi="LM Roman 10"/>
        </w:rPr>
      </w:pPr>
    </w:p>
    <w:p w14:paraId="604B90E0" w14:textId="02D5BA38" w:rsidR="00C11910" w:rsidRPr="00D66CBF" w:rsidRDefault="00C11910" w:rsidP="00C11910">
      <w:pPr>
        <w:rPr>
          <w:rFonts w:ascii="LM Roman 10" w:hAnsi="LM Roman 10"/>
          <w:b/>
          <w:bCs/>
          <w:lang w:val="es-ES"/>
        </w:rPr>
      </w:pPr>
      <w:r w:rsidRPr="00D66CBF">
        <w:rPr>
          <w:rFonts w:ascii="LM Roman 10" w:hAnsi="LM Roman 10"/>
          <w:b/>
          <w:bCs/>
          <w:lang w:val="es-ES"/>
        </w:rPr>
        <w:t xml:space="preserve">Caso de Uso: </w:t>
      </w:r>
      <w:r w:rsidRPr="00D66CBF">
        <w:rPr>
          <w:rFonts w:ascii="LM Roman 10" w:hAnsi="LM Roman 10"/>
          <w:lang w:val="es-ES"/>
        </w:rPr>
        <w:t>Solicitud de TFG</w:t>
      </w:r>
      <w:r w:rsidR="00776E64" w:rsidRPr="00D66CBF">
        <w:rPr>
          <w:rFonts w:ascii="LM Roman 10" w:hAnsi="LM Roman 10"/>
          <w:lang w:val="es-ES"/>
        </w:rPr>
        <w:t xml:space="preserve"> (Historia de usuario US0</w:t>
      </w:r>
      <w:r w:rsidR="00B435A2" w:rsidRPr="00D66CBF">
        <w:rPr>
          <w:rFonts w:ascii="LM Roman 10" w:hAnsi="LM Roman 10"/>
          <w:lang w:val="es-ES"/>
        </w:rPr>
        <w:t>3</w:t>
      </w:r>
      <w:r w:rsidR="00776E64" w:rsidRPr="00D66CBF">
        <w:rPr>
          <w:rFonts w:ascii="LM Roman 10" w:hAnsi="LM Roman 10"/>
          <w:lang w:val="es-ES"/>
        </w:rPr>
        <w:t>)</w:t>
      </w:r>
    </w:p>
    <w:p w14:paraId="04EE476C" w14:textId="77777777" w:rsidR="00A021A1" w:rsidRPr="00D66CBF" w:rsidRDefault="0067388E" w:rsidP="00A021A1">
      <w:pPr>
        <w:rPr>
          <w:rFonts w:ascii="LM Roman 10" w:hAnsi="LM Roman 10"/>
          <w:lang w:val="es-ES"/>
        </w:rPr>
      </w:pPr>
      <w:r w:rsidRPr="00D66CBF">
        <w:rPr>
          <w:rFonts w:ascii="LM Roman 10" w:hAnsi="LM Roman 10"/>
          <w:b/>
          <w:bCs/>
          <w:lang w:val="es-ES"/>
        </w:rPr>
        <w:t>Actor principal:</w:t>
      </w:r>
      <w:r w:rsidRPr="00D66CBF">
        <w:rPr>
          <w:rFonts w:ascii="LM Roman 10" w:hAnsi="LM Roman 10"/>
          <w:lang w:val="es-ES"/>
        </w:rPr>
        <w:t xml:space="preserve"> Estudiante</w:t>
      </w:r>
    </w:p>
    <w:p w14:paraId="3D7A9676" w14:textId="77777777" w:rsidR="00A021A1" w:rsidRPr="00D66CBF" w:rsidRDefault="0067388E" w:rsidP="00A021A1">
      <w:pPr>
        <w:rPr>
          <w:rFonts w:ascii="LM Roman 10" w:hAnsi="LM Roman 10"/>
          <w:lang w:val="es-ES"/>
        </w:rPr>
      </w:pPr>
      <w:r w:rsidRPr="00D66CBF">
        <w:rPr>
          <w:rFonts w:ascii="LM Roman 10" w:hAnsi="LM Roman 10"/>
          <w:b/>
          <w:bCs/>
          <w:lang w:val="es-ES"/>
        </w:rPr>
        <w:t>Objetivo:</w:t>
      </w:r>
      <w:r w:rsidRPr="00D66CBF">
        <w:rPr>
          <w:rFonts w:ascii="LM Roman 10" w:hAnsi="LM Roman 10"/>
          <w:lang w:val="es-ES"/>
        </w:rPr>
        <w:t xml:space="preserve"> Enviar una solicitud formal para reservar un Trabajo de Fin de Grado (TFG) de su interés</w:t>
      </w:r>
    </w:p>
    <w:p w14:paraId="4743579D" w14:textId="22EAF6D3" w:rsidR="0067388E" w:rsidRPr="00D66CBF" w:rsidRDefault="0067388E" w:rsidP="00A021A1">
      <w:pPr>
        <w:rPr>
          <w:rFonts w:ascii="LM Roman 10" w:hAnsi="LM Roman 10"/>
          <w:lang w:val="es-ES"/>
        </w:rPr>
      </w:pPr>
      <w:r w:rsidRPr="00D66CBF">
        <w:rPr>
          <w:rFonts w:ascii="LM Roman 10" w:hAnsi="LM Roman 10"/>
          <w:b/>
          <w:bCs/>
          <w:lang w:val="es-ES"/>
        </w:rPr>
        <w:t>Resumen:</w:t>
      </w:r>
      <w:r w:rsidRPr="00D66CBF">
        <w:rPr>
          <w:rFonts w:ascii="LM Roman 10" w:hAnsi="LM Roman 10"/>
          <w:lang w:val="es-ES"/>
        </w:rPr>
        <w:br/>
        <w:t>Este caso de uso describe el proceso mediante el cual un estudiante, tras iniciar sesión en la plataforma TFGInfo, accede al listado de TFGs disponibles, aplica filtros de búsqueda, consulta los detalles de un TFG y realiza una solicitud para reservarlo. El sistema registra la solicitud y notifica automáticamente al profesor responsable. La solicitud queda pendiente de aprobación.</w:t>
      </w:r>
    </w:p>
    <w:p w14:paraId="7D84EE3C" w14:textId="77777777" w:rsidR="0067388E" w:rsidRPr="00D66CBF" w:rsidRDefault="0067388E" w:rsidP="0067388E">
      <w:pPr>
        <w:rPr>
          <w:rFonts w:ascii="LM Roman 10" w:hAnsi="LM Roman 10"/>
          <w:lang w:val="es-ES"/>
        </w:rPr>
      </w:pPr>
      <w:r w:rsidRPr="00D66CBF">
        <w:rPr>
          <w:rFonts w:ascii="LM Roman 10" w:hAnsi="LM Roman 10"/>
          <w:b/>
          <w:bCs/>
          <w:lang w:val="es-ES"/>
        </w:rPr>
        <w:t>Precondiciones:</w:t>
      </w:r>
    </w:p>
    <w:p w14:paraId="6FB46995" w14:textId="77777777" w:rsidR="0067388E" w:rsidRPr="00D66CBF" w:rsidRDefault="0067388E">
      <w:pPr>
        <w:numPr>
          <w:ilvl w:val="0"/>
          <w:numId w:val="16"/>
        </w:numPr>
        <w:rPr>
          <w:rFonts w:ascii="LM Roman 10" w:hAnsi="LM Roman 10"/>
          <w:lang w:val="es-ES"/>
        </w:rPr>
      </w:pPr>
      <w:r w:rsidRPr="00D66CBF">
        <w:rPr>
          <w:rFonts w:ascii="LM Roman 10" w:hAnsi="LM Roman 10"/>
          <w:lang w:val="es-ES"/>
        </w:rPr>
        <w:t>El estudiante debe estar registrado y autenticado en el sistema.</w:t>
      </w:r>
    </w:p>
    <w:p w14:paraId="774367A5" w14:textId="54BF1FB0" w:rsidR="00304A7C" w:rsidRPr="00D66CBF" w:rsidRDefault="0067388E">
      <w:pPr>
        <w:numPr>
          <w:ilvl w:val="0"/>
          <w:numId w:val="16"/>
        </w:numPr>
        <w:rPr>
          <w:rFonts w:ascii="LM Roman 10" w:hAnsi="LM Roman 10"/>
          <w:lang w:val="es-ES"/>
        </w:rPr>
      </w:pPr>
      <w:r w:rsidRPr="00D66CBF">
        <w:rPr>
          <w:rFonts w:ascii="LM Roman 10" w:hAnsi="LM Roman 10"/>
          <w:lang w:val="es-ES"/>
        </w:rPr>
        <w:t>Debe existir al menos un TFG disponible asociado a su titulación.</w:t>
      </w:r>
    </w:p>
    <w:p w14:paraId="6FEC2225" w14:textId="46C3FA9D" w:rsidR="0067388E" w:rsidRPr="00D66CBF" w:rsidRDefault="0067388E" w:rsidP="00304A7C">
      <w:pPr>
        <w:jc w:val="left"/>
        <w:rPr>
          <w:rFonts w:ascii="LM Roman 10" w:hAnsi="LM Roman 10"/>
          <w:lang w:val="es-ES"/>
        </w:rPr>
      </w:pPr>
      <w:r w:rsidRPr="00D66CBF">
        <w:rPr>
          <w:rFonts w:ascii="LM Roman 10" w:hAnsi="LM Roman 10"/>
          <w:b/>
          <w:bCs/>
          <w:lang w:val="es-ES"/>
        </w:rPr>
        <w:lastRenderedPageBreak/>
        <w:t>Flujo principal:</w:t>
      </w:r>
    </w:p>
    <w:p w14:paraId="50E6D35C" w14:textId="77777777" w:rsidR="0067388E" w:rsidRPr="00D66CBF" w:rsidRDefault="0067388E">
      <w:pPr>
        <w:numPr>
          <w:ilvl w:val="0"/>
          <w:numId w:val="17"/>
        </w:numPr>
        <w:rPr>
          <w:rFonts w:ascii="LM Roman 10" w:hAnsi="LM Roman 10"/>
          <w:lang w:val="es-ES"/>
        </w:rPr>
      </w:pPr>
      <w:r w:rsidRPr="00D66CBF">
        <w:rPr>
          <w:rFonts w:ascii="LM Roman 10" w:hAnsi="LM Roman 10"/>
          <w:lang w:val="es-ES"/>
        </w:rPr>
        <w:t>El estudiante inicia sesión y accede al módulo de TFGs.</w:t>
      </w:r>
    </w:p>
    <w:p w14:paraId="42475C3E" w14:textId="77777777" w:rsidR="0067388E" w:rsidRPr="00D66CBF" w:rsidRDefault="0067388E">
      <w:pPr>
        <w:numPr>
          <w:ilvl w:val="0"/>
          <w:numId w:val="17"/>
        </w:numPr>
        <w:rPr>
          <w:rFonts w:ascii="LM Roman 10" w:hAnsi="LM Roman 10"/>
          <w:lang w:val="es-ES"/>
        </w:rPr>
      </w:pPr>
      <w:r w:rsidRPr="00D66CBF">
        <w:rPr>
          <w:rFonts w:ascii="LM Roman 10" w:hAnsi="LM Roman 10"/>
          <w:lang w:val="es-ES"/>
        </w:rPr>
        <w:t>Filtra y consulta las líneas de TFG disponibles.</w:t>
      </w:r>
    </w:p>
    <w:p w14:paraId="46AA9EF9" w14:textId="77777777" w:rsidR="0067388E" w:rsidRPr="00D66CBF" w:rsidRDefault="0067388E">
      <w:pPr>
        <w:numPr>
          <w:ilvl w:val="0"/>
          <w:numId w:val="17"/>
        </w:numPr>
        <w:rPr>
          <w:rFonts w:ascii="LM Roman 10" w:hAnsi="LM Roman 10"/>
          <w:lang w:val="es-ES"/>
        </w:rPr>
      </w:pPr>
      <w:r w:rsidRPr="00D66CBF">
        <w:rPr>
          <w:rFonts w:ascii="LM Roman 10" w:hAnsi="LM Roman 10"/>
          <w:lang w:val="es-ES"/>
        </w:rPr>
        <w:t>Selecciona un TFG que le interese.</w:t>
      </w:r>
    </w:p>
    <w:p w14:paraId="1AA1983E" w14:textId="77777777" w:rsidR="0067388E" w:rsidRPr="00D66CBF" w:rsidRDefault="0067388E">
      <w:pPr>
        <w:numPr>
          <w:ilvl w:val="0"/>
          <w:numId w:val="17"/>
        </w:numPr>
        <w:rPr>
          <w:rFonts w:ascii="LM Roman 10" w:hAnsi="LM Roman 10"/>
          <w:lang w:val="es-ES"/>
        </w:rPr>
      </w:pPr>
      <w:r w:rsidRPr="00D66CBF">
        <w:rPr>
          <w:rFonts w:ascii="LM Roman 10" w:hAnsi="LM Roman 10"/>
          <w:lang w:val="es-ES"/>
        </w:rPr>
        <w:t>Envía una solicitud de reserva desde el sistema.</w:t>
      </w:r>
    </w:p>
    <w:p w14:paraId="445A3793" w14:textId="77777777" w:rsidR="0067388E" w:rsidRPr="00D66CBF" w:rsidRDefault="0067388E">
      <w:pPr>
        <w:numPr>
          <w:ilvl w:val="0"/>
          <w:numId w:val="17"/>
        </w:numPr>
        <w:rPr>
          <w:rFonts w:ascii="LM Roman 10" w:hAnsi="LM Roman 10"/>
          <w:lang w:val="es-ES"/>
        </w:rPr>
      </w:pPr>
      <w:r w:rsidRPr="00D66CBF">
        <w:rPr>
          <w:rFonts w:ascii="LM Roman 10" w:hAnsi="LM Roman 10"/>
          <w:lang w:val="es-ES"/>
        </w:rPr>
        <w:t>El sistema guarda la solicitud y notifica al profesor responsable por correo electrónico.</w:t>
      </w:r>
    </w:p>
    <w:p w14:paraId="5412CCF5" w14:textId="77777777" w:rsidR="0067388E" w:rsidRPr="00D66CBF" w:rsidRDefault="0067388E">
      <w:pPr>
        <w:numPr>
          <w:ilvl w:val="0"/>
          <w:numId w:val="17"/>
        </w:numPr>
        <w:rPr>
          <w:rFonts w:ascii="LM Roman 10" w:hAnsi="LM Roman 10"/>
          <w:lang w:val="es-ES"/>
        </w:rPr>
      </w:pPr>
      <w:r w:rsidRPr="00D66CBF">
        <w:rPr>
          <w:rFonts w:ascii="LM Roman 10" w:hAnsi="LM Roman 10"/>
          <w:lang w:val="es-ES"/>
        </w:rPr>
        <w:t>Se muestra un mensaje de confirmación al estudiante.</w:t>
      </w:r>
    </w:p>
    <w:p w14:paraId="704DA293" w14:textId="77777777" w:rsidR="0067388E" w:rsidRPr="00D66CBF" w:rsidRDefault="0067388E" w:rsidP="0067388E">
      <w:pPr>
        <w:rPr>
          <w:rFonts w:ascii="LM Roman 10" w:hAnsi="LM Roman 10"/>
          <w:lang w:val="es-ES"/>
        </w:rPr>
      </w:pPr>
      <w:r w:rsidRPr="00D66CBF">
        <w:rPr>
          <w:rFonts w:ascii="LM Roman 10" w:hAnsi="LM Roman 10"/>
          <w:b/>
          <w:bCs/>
          <w:lang w:val="es-ES"/>
        </w:rPr>
        <w:t>Postcondición:</w:t>
      </w:r>
      <w:r w:rsidRPr="00D66CBF">
        <w:rPr>
          <w:rFonts w:ascii="LM Roman 10" w:hAnsi="LM Roman 10"/>
          <w:lang w:val="es-ES"/>
        </w:rPr>
        <w:br/>
        <w:t>La solicitud queda registrada como pendiente y el profesor podrá aceptarla o rechazarla posteriormente.</w:t>
      </w:r>
    </w:p>
    <w:p w14:paraId="54C1AB33" w14:textId="77777777" w:rsidR="0009594B" w:rsidRPr="00D66CBF" w:rsidRDefault="0009594B" w:rsidP="006117A6">
      <w:pPr>
        <w:rPr>
          <w:rFonts w:ascii="LM Roman 10" w:hAnsi="LM Roman 10"/>
          <w:lang w:val="es-ES"/>
        </w:rPr>
      </w:pPr>
    </w:p>
    <w:p w14:paraId="1057A6B4" w14:textId="77777777" w:rsidR="00304A7C" w:rsidRPr="00D66CBF" w:rsidRDefault="00304A7C" w:rsidP="008545B1">
      <w:pPr>
        <w:jc w:val="center"/>
        <w:rPr>
          <w:rFonts w:ascii="LM Roman 10" w:hAnsi="LM Roman 10"/>
          <w:lang w:val="es-ES"/>
        </w:rPr>
      </w:pPr>
      <w:r w:rsidRPr="00D66CBF">
        <w:rPr>
          <w:rFonts w:ascii="LM Roman 10" w:hAnsi="LM Roman 10"/>
          <w:noProof/>
          <w:lang w:val="es-ES"/>
        </w:rPr>
        <w:drawing>
          <wp:inline distT="0" distB="0" distL="0" distR="0" wp14:anchorId="6155BA86" wp14:editId="41F8B332">
            <wp:extent cx="3992880" cy="6193029"/>
            <wp:effectExtent l="0" t="0" r="7620" b="0"/>
            <wp:docPr id="2213112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11288" name="Imagen 1" descr="Diagrama&#10;&#10;El contenido generado por IA puede ser incorrecto."/>
                    <pic:cNvPicPr/>
                  </pic:nvPicPr>
                  <pic:blipFill>
                    <a:blip r:embed="rId23"/>
                    <a:stretch>
                      <a:fillRect/>
                    </a:stretch>
                  </pic:blipFill>
                  <pic:spPr>
                    <a:xfrm>
                      <a:off x="0" y="0"/>
                      <a:ext cx="3996314" cy="6198355"/>
                    </a:xfrm>
                    <a:prstGeom prst="rect">
                      <a:avLst/>
                    </a:prstGeom>
                  </pic:spPr>
                </pic:pic>
              </a:graphicData>
            </a:graphic>
          </wp:inline>
        </w:drawing>
      </w:r>
    </w:p>
    <w:p w14:paraId="1DD67988" w14:textId="5F26974D" w:rsidR="00301E94" w:rsidRPr="00D66CBF" w:rsidRDefault="00301E94" w:rsidP="00301E94">
      <w:pPr>
        <w:pStyle w:val="Descripcin"/>
        <w:rPr>
          <w:rFonts w:ascii="LM Roman 10" w:hAnsi="LM Roman 10"/>
          <w:lang w:val="es-ES"/>
        </w:rPr>
      </w:pPr>
      <w:bookmarkStart w:id="66" w:name="_Toc205886159"/>
      <w:bookmarkStart w:id="67" w:name="_Toc207120629"/>
      <w:bookmarkStart w:id="68" w:name="_Toc208342462"/>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3</w:t>
      </w:r>
      <w:r w:rsidRPr="00D66CBF">
        <w:rPr>
          <w:rFonts w:ascii="LM Roman 10" w:hAnsi="LM Roman 10"/>
        </w:rPr>
        <w:fldChar w:fldCharType="end"/>
      </w:r>
      <w:r w:rsidRPr="00D66CBF">
        <w:rPr>
          <w:rFonts w:ascii="LM Roman 10" w:hAnsi="LM Roman 10"/>
        </w:rPr>
        <w:t>. Diagrama de casos de uso - Gestión de solicitudes de TFG</w:t>
      </w:r>
      <w:bookmarkEnd w:id="66"/>
      <w:bookmarkEnd w:id="67"/>
      <w:bookmarkEnd w:id="68"/>
    </w:p>
    <w:p w14:paraId="27678317" w14:textId="150ABB80" w:rsidR="00C11910" w:rsidRPr="00D66CBF" w:rsidRDefault="00C11910" w:rsidP="00C11910">
      <w:pPr>
        <w:rPr>
          <w:rFonts w:ascii="LM Roman 10" w:hAnsi="LM Roman 10"/>
          <w:b/>
          <w:bCs/>
          <w:lang w:val="es-ES"/>
        </w:rPr>
      </w:pPr>
      <w:r w:rsidRPr="00D66CBF">
        <w:rPr>
          <w:rFonts w:ascii="LM Roman 10" w:hAnsi="LM Roman 10"/>
          <w:b/>
          <w:bCs/>
          <w:lang w:val="es-ES"/>
        </w:rPr>
        <w:lastRenderedPageBreak/>
        <w:t xml:space="preserve">Caso de Uso: </w:t>
      </w:r>
      <w:r w:rsidRPr="00D66CBF">
        <w:rPr>
          <w:rFonts w:ascii="LM Roman 10" w:hAnsi="LM Roman 10"/>
          <w:lang w:val="es-ES"/>
        </w:rPr>
        <w:t xml:space="preserve">Gestión de solicitudes de TFG </w:t>
      </w:r>
      <w:r w:rsidR="00B435A2" w:rsidRPr="00D66CBF">
        <w:rPr>
          <w:rFonts w:ascii="LM Roman 10" w:hAnsi="LM Roman 10"/>
          <w:lang w:val="es-ES"/>
        </w:rPr>
        <w:t>(Historia de usuario US03)</w:t>
      </w:r>
    </w:p>
    <w:p w14:paraId="7C0BC12A" w14:textId="77777777" w:rsidR="00A021A1" w:rsidRPr="00D66CBF" w:rsidRDefault="00304A7C" w:rsidP="00A021A1">
      <w:pPr>
        <w:rPr>
          <w:rFonts w:ascii="LM Roman 10" w:hAnsi="LM Roman 10"/>
          <w:lang w:val="es-ES"/>
        </w:rPr>
      </w:pPr>
      <w:r w:rsidRPr="00D66CBF">
        <w:rPr>
          <w:rFonts w:ascii="LM Roman 10" w:hAnsi="LM Roman 10"/>
          <w:b/>
          <w:bCs/>
          <w:lang w:val="es-ES"/>
        </w:rPr>
        <w:t>Actor principal:</w:t>
      </w:r>
      <w:r w:rsidRPr="00D66CBF">
        <w:rPr>
          <w:rFonts w:ascii="LM Roman 10" w:hAnsi="LM Roman 10"/>
          <w:lang w:val="es-ES"/>
        </w:rPr>
        <w:t xml:space="preserve"> Profesor</w:t>
      </w:r>
    </w:p>
    <w:p w14:paraId="5934AE68" w14:textId="77777777" w:rsidR="00A021A1" w:rsidRPr="00D66CBF" w:rsidRDefault="00304A7C" w:rsidP="00A021A1">
      <w:pPr>
        <w:rPr>
          <w:rFonts w:ascii="LM Roman 10" w:hAnsi="LM Roman 10"/>
          <w:lang w:val="es-ES"/>
        </w:rPr>
      </w:pPr>
      <w:r w:rsidRPr="00D66CBF">
        <w:rPr>
          <w:rFonts w:ascii="LM Roman 10" w:hAnsi="LM Roman 10"/>
          <w:b/>
          <w:bCs/>
          <w:lang w:val="es-ES"/>
        </w:rPr>
        <w:t>Objetivo:</w:t>
      </w:r>
      <w:r w:rsidRPr="00D66CBF">
        <w:rPr>
          <w:rFonts w:ascii="LM Roman 10" w:hAnsi="LM Roman 10"/>
          <w:lang w:val="es-ES"/>
        </w:rPr>
        <w:t xml:space="preserve"> Gestionar las solicitudes recibidas por parte de estudiantes para reservar un Trabajo de Fin de Grado (TFG).</w:t>
      </w:r>
    </w:p>
    <w:p w14:paraId="4BE44549" w14:textId="55139F2D" w:rsidR="00304A7C" w:rsidRPr="00D66CBF" w:rsidRDefault="00304A7C" w:rsidP="00A021A1">
      <w:pPr>
        <w:rPr>
          <w:rFonts w:ascii="LM Roman 10" w:hAnsi="LM Roman 10"/>
          <w:lang w:val="es-ES"/>
        </w:rPr>
      </w:pPr>
      <w:r w:rsidRPr="00D66CBF">
        <w:rPr>
          <w:rFonts w:ascii="LM Roman 10" w:hAnsi="LM Roman 10"/>
          <w:b/>
          <w:bCs/>
          <w:lang w:val="es-ES"/>
        </w:rPr>
        <w:t>Resumen:</w:t>
      </w:r>
      <w:r w:rsidRPr="00D66CBF">
        <w:rPr>
          <w:rFonts w:ascii="LM Roman 10" w:hAnsi="LM Roman 10"/>
          <w:lang w:val="es-ES"/>
        </w:rPr>
        <w:br/>
        <w:t>Este caso de uso describe cómo un profesor, una vez autenticado en la plataforma, accede al módulo de gestión de solicitudes, revisa las peticiones realizadas por estudiantes para optar a uno de sus TFGs, y decide aceptarlas o rechazarlas. El sistema actualiza el estado de la solicitud y notifica automáticamente al estudiante por correo electrónico.</w:t>
      </w:r>
    </w:p>
    <w:p w14:paraId="0F42D1C5" w14:textId="77777777" w:rsidR="00304A7C" w:rsidRPr="00D66CBF" w:rsidRDefault="00304A7C" w:rsidP="00304A7C">
      <w:pPr>
        <w:rPr>
          <w:rFonts w:ascii="LM Roman 10" w:hAnsi="LM Roman 10"/>
          <w:lang w:val="es-ES"/>
        </w:rPr>
      </w:pPr>
      <w:r w:rsidRPr="00D66CBF">
        <w:rPr>
          <w:rFonts w:ascii="LM Roman 10" w:hAnsi="LM Roman 10"/>
          <w:b/>
          <w:bCs/>
          <w:lang w:val="es-ES"/>
        </w:rPr>
        <w:t>Precondiciones:</w:t>
      </w:r>
    </w:p>
    <w:p w14:paraId="11763AA7" w14:textId="77777777" w:rsidR="00304A7C" w:rsidRPr="00D66CBF" w:rsidRDefault="00304A7C">
      <w:pPr>
        <w:numPr>
          <w:ilvl w:val="0"/>
          <w:numId w:val="18"/>
        </w:numPr>
        <w:rPr>
          <w:rFonts w:ascii="LM Roman 10" w:hAnsi="LM Roman 10"/>
          <w:lang w:val="es-ES"/>
        </w:rPr>
      </w:pPr>
      <w:r w:rsidRPr="00D66CBF">
        <w:rPr>
          <w:rFonts w:ascii="LM Roman 10" w:hAnsi="LM Roman 10"/>
          <w:lang w:val="es-ES"/>
        </w:rPr>
        <w:t>El profesor debe estar registrado y autenticado.</w:t>
      </w:r>
    </w:p>
    <w:p w14:paraId="7FB4C21A" w14:textId="77777777" w:rsidR="00304A7C" w:rsidRPr="00D66CBF" w:rsidRDefault="00304A7C">
      <w:pPr>
        <w:numPr>
          <w:ilvl w:val="0"/>
          <w:numId w:val="18"/>
        </w:numPr>
        <w:rPr>
          <w:rFonts w:ascii="LM Roman 10" w:hAnsi="LM Roman 10"/>
          <w:lang w:val="es-ES"/>
        </w:rPr>
      </w:pPr>
      <w:r w:rsidRPr="00D66CBF">
        <w:rPr>
          <w:rFonts w:ascii="LM Roman 10" w:hAnsi="LM Roman 10"/>
          <w:lang w:val="es-ES"/>
        </w:rPr>
        <w:t>Debe haber al menos una solicitud pendiente de TFG en la que él sea tutor asignado.</w:t>
      </w:r>
    </w:p>
    <w:p w14:paraId="54874A71" w14:textId="77777777" w:rsidR="00304A7C" w:rsidRPr="00D66CBF" w:rsidRDefault="00304A7C" w:rsidP="00304A7C">
      <w:pPr>
        <w:rPr>
          <w:rFonts w:ascii="LM Roman 10" w:hAnsi="LM Roman 10"/>
          <w:lang w:val="es-ES"/>
        </w:rPr>
      </w:pPr>
      <w:r w:rsidRPr="00D66CBF">
        <w:rPr>
          <w:rFonts w:ascii="LM Roman 10" w:hAnsi="LM Roman 10"/>
          <w:b/>
          <w:bCs/>
          <w:lang w:val="es-ES"/>
        </w:rPr>
        <w:t>Flujo principal:</w:t>
      </w:r>
    </w:p>
    <w:p w14:paraId="653FB993" w14:textId="77777777" w:rsidR="00304A7C" w:rsidRPr="00D66CBF" w:rsidRDefault="00304A7C">
      <w:pPr>
        <w:numPr>
          <w:ilvl w:val="0"/>
          <w:numId w:val="19"/>
        </w:numPr>
        <w:rPr>
          <w:rFonts w:ascii="LM Roman 10" w:hAnsi="LM Roman 10"/>
          <w:lang w:val="es-ES"/>
        </w:rPr>
      </w:pPr>
      <w:r w:rsidRPr="00D66CBF">
        <w:rPr>
          <w:rFonts w:ascii="LM Roman 10" w:hAnsi="LM Roman 10"/>
          <w:lang w:val="es-ES"/>
        </w:rPr>
        <w:t>El profesor inicia sesión y accede al módulo de solicitudes.</w:t>
      </w:r>
    </w:p>
    <w:p w14:paraId="58BF2527" w14:textId="77777777" w:rsidR="00304A7C" w:rsidRPr="00D66CBF" w:rsidRDefault="00304A7C">
      <w:pPr>
        <w:numPr>
          <w:ilvl w:val="0"/>
          <w:numId w:val="19"/>
        </w:numPr>
        <w:rPr>
          <w:rFonts w:ascii="LM Roman 10" w:hAnsi="LM Roman 10"/>
          <w:lang w:val="es-ES"/>
        </w:rPr>
      </w:pPr>
      <w:r w:rsidRPr="00D66CBF">
        <w:rPr>
          <w:rFonts w:ascii="LM Roman 10" w:hAnsi="LM Roman 10"/>
          <w:lang w:val="es-ES"/>
        </w:rPr>
        <w:t>Revisa la lista de solicitudes pendientes asociadas a sus TFGs.</w:t>
      </w:r>
    </w:p>
    <w:p w14:paraId="38012076" w14:textId="77777777" w:rsidR="00304A7C" w:rsidRPr="00D66CBF" w:rsidRDefault="00304A7C">
      <w:pPr>
        <w:numPr>
          <w:ilvl w:val="0"/>
          <w:numId w:val="19"/>
        </w:numPr>
        <w:rPr>
          <w:rFonts w:ascii="LM Roman 10" w:hAnsi="LM Roman 10"/>
          <w:lang w:val="es-ES"/>
        </w:rPr>
      </w:pPr>
      <w:r w:rsidRPr="00D66CBF">
        <w:rPr>
          <w:rFonts w:ascii="LM Roman 10" w:hAnsi="LM Roman 10"/>
          <w:lang w:val="es-ES"/>
        </w:rPr>
        <w:t>Consulta los detalles del estudiante y del TFG solicitado.</w:t>
      </w:r>
    </w:p>
    <w:p w14:paraId="1E4719CC" w14:textId="77777777" w:rsidR="00304A7C" w:rsidRPr="00D66CBF" w:rsidRDefault="00304A7C">
      <w:pPr>
        <w:numPr>
          <w:ilvl w:val="0"/>
          <w:numId w:val="19"/>
        </w:numPr>
        <w:rPr>
          <w:rFonts w:ascii="LM Roman 10" w:hAnsi="LM Roman 10"/>
          <w:lang w:val="es-ES"/>
        </w:rPr>
      </w:pPr>
      <w:r w:rsidRPr="00D66CBF">
        <w:rPr>
          <w:rFonts w:ascii="LM Roman 10" w:hAnsi="LM Roman 10"/>
          <w:lang w:val="es-ES"/>
        </w:rPr>
        <w:t>Decide aceptar o rechazar la solicitud.</w:t>
      </w:r>
    </w:p>
    <w:p w14:paraId="28B5732A" w14:textId="77777777" w:rsidR="00304A7C" w:rsidRPr="00D66CBF" w:rsidRDefault="00304A7C">
      <w:pPr>
        <w:numPr>
          <w:ilvl w:val="0"/>
          <w:numId w:val="19"/>
        </w:numPr>
        <w:rPr>
          <w:rFonts w:ascii="LM Roman 10" w:hAnsi="LM Roman 10"/>
          <w:lang w:val="es-ES"/>
        </w:rPr>
      </w:pPr>
      <w:r w:rsidRPr="00D66CBF">
        <w:rPr>
          <w:rFonts w:ascii="LM Roman 10" w:hAnsi="LM Roman 10"/>
          <w:lang w:val="es-ES"/>
        </w:rPr>
        <w:t>El sistema actualiza el estado de la solicitud.</w:t>
      </w:r>
    </w:p>
    <w:p w14:paraId="540FD3BF" w14:textId="77777777" w:rsidR="00304A7C" w:rsidRPr="00D66CBF" w:rsidRDefault="00304A7C">
      <w:pPr>
        <w:numPr>
          <w:ilvl w:val="0"/>
          <w:numId w:val="19"/>
        </w:numPr>
        <w:rPr>
          <w:rFonts w:ascii="LM Roman 10" w:hAnsi="LM Roman 10"/>
          <w:lang w:val="es-ES"/>
        </w:rPr>
      </w:pPr>
      <w:r w:rsidRPr="00D66CBF">
        <w:rPr>
          <w:rFonts w:ascii="LM Roman 10" w:hAnsi="LM Roman 10"/>
          <w:lang w:val="es-ES"/>
        </w:rPr>
        <w:t>Se envía una notificación automática al estudiante con la resolución.</w:t>
      </w:r>
    </w:p>
    <w:p w14:paraId="7E3B16C8" w14:textId="77777777" w:rsidR="00304A7C" w:rsidRPr="00D66CBF" w:rsidRDefault="00304A7C" w:rsidP="00304A7C">
      <w:pPr>
        <w:rPr>
          <w:rFonts w:ascii="LM Roman 10" w:hAnsi="LM Roman 10"/>
          <w:lang w:val="es-ES"/>
        </w:rPr>
      </w:pPr>
      <w:r w:rsidRPr="00D66CBF">
        <w:rPr>
          <w:rFonts w:ascii="LM Roman 10" w:hAnsi="LM Roman 10"/>
          <w:b/>
          <w:bCs/>
          <w:lang w:val="es-ES"/>
        </w:rPr>
        <w:t>Postcondición:</w:t>
      </w:r>
      <w:r w:rsidRPr="00D66CBF">
        <w:rPr>
          <w:rFonts w:ascii="LM Roman 10" w:hAnsi="LM Roman 10"/>
          <w:lang w:val="es-ES"/>
        </w:rPr>
        <w:br/>
        <w:t>La solicitud queda registrada como aceptada o rechazada, y el estudiante es informado del resultado.</w:t>
      </w:r>
    </w:p>
    <w:p w14:paraId="53FB618A" w14:textId="4D4C92E7" w:rsidR="00304A7C" w:rsidRPr="00D66CBF" w:rsidRDefault="00304A7C" w:rsidP="008545B1">
      <w:pPr>
        <w:jc w:val="center"/>
        <w:rPr>
          <w:rFonts w:ascii="LM Roman 10" w:hAnsi="LM Roman 10"/>
          <w:lang w:val="es-ES"/>
        </w:rPr>
      </w:pPr>
      <w:r w:rsidRPr="00D66CBF">
        <w:rPr>
          <w:rFonts w:ascii="LM Roman 10" w:hAnsi="LM Roman 10"/>
          <w:noProof/>
          <w:lang w:val="es-ES"/>
        </w:rPr>
        <w:lastRenderedPageBreak/>
        <w:drawing>
          <wp:inline distT="0" distB="0" distL="0" distR="0" wp14:anchorId="0DAC79AB" wp14:editId="07C6F697">
            <wp:extent cx="3629924" cy="6553200"/>
            <wp:effectExtent l="0" t="0" r="8890" b="0"/>
            <wp:docPr id="12831419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41904" name="Imagen 1" descr="Diagrama&#10;&#10;El contenido generado por IA puede ser incorrecto."/>
                    <pic:cNvPicPr/>
                  </pic:nvPicPr>
                  <pic:blipFill>
                    <a:blip r:embed="rId24"/>
                    <a:stretch>
                      <a:fillRect/>
                    </a:stretch>
                  </pic:blipFill>
                  <pic:spPr>
                    <a:xfrm>
                      <a:off x="0" y="0"/>
                      <a:ext cx="3653077" cy="6594998"/>
                    </a:xfrm>
                    <a:prstGeom prst="rect">
                      <a:avLst/>
                    </a:prstGeom>
                  </pic:spPr>
                </pic:pic>
              </a:graphicData>
            </a:graphic>
          </wp:inline>
        </w:drawing>
      </w:r>
    </w:p>
    <w:p w14:paraId="5B94D5BE" w14:textId="77777777" w:rsidR="00304A7C" w:rsidRPr="00D66CBF" w:rsidRDefault="00304A7C" w:rsidP="00304A7C">
      <w:pPr>
        <w:rPr>
          <w:rFonts w:ascii="LM Roman 10" w:hAnsi="LM Roman 10"/>
          <w:lang w:val="es-ES"/>
        </w:rPr>
      </w:pPr>
    </w:p>
    <w:p w14:paraId="501FAF75" w14:textId="05279263" w:rsidR="00304A7C" w:rsidRPr="00D66CBF" w:rsidRDefault="00301E94" w:rsidP="00301E94">
      <w:pPr>
        <w:pStyle w:val="Descripcin"/>
        <w:rPr>
          <w:rFonts w:ascii="LM Roman 10" w:hAnsi="LM Roman 10"/>
          <w:lang w:val="es-ES"/>
        </w:rPr>
      </w:pPr>
      <w:bookmarkStart w:id="69" w:name="_Toc205886160"/>
      <w:bookmarkStart w:id="70" w:name="_Toc207120630"/>
      <w:bookmarkStart w:id="71" w:name="_Toc208342463"/>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4</w:t>
      </w:r>
      <w:r w:rsidRPr="00D66CBF">
        <w:rPr>
          <w:rFonts w:ascii="LM Roman 10" w:hAnsi="LM Roman 10"/>
        </w:rPr>
        <w:fldChar w:fldCharType="end"/>
      </w:r>
      <w:r w:rsidRPr="00D66CBF">
        <w:rPr>
          <w:rFonts w:ascii="LM Roman 10" w:hAnsi="LM Roman 10"/>
        </w:rPr>
        <w:t>. Diagrama de casos de uso - Administración de entidades</w:t>
      </w:r>
      <w:bookmarkEnd w:id="69"/>
      <w:bookmarkEnd w:id="70"/>
      <w:bookmarkEnd w:id="71"/>
    </w:p>
    <w:p w14:paraId="550E9007" w14:textId="71C95E87" w:rsidR="00C11910" w:rsidRPr="00D66CBF" w:rsidRDefault="00C11910" w:rsidP="00C11910">
      <w:pPr>
        <w:rPr>
          <w:rFonts w:ascii="LM Roman 10" w:hAnsi="LM Roman 10"/>
          <w:b/>
          <w:bCs/>
          <w:lang w:val="es-ES"/>
        </w:rPr>
      </w:pPr>
      <w:r w:rsidRPr="00D66CBF">
        <w:rPr>
          <w:rFonts w:ascii="LM Roman 10" w:hAnsi="LM Roman 10"/>
          <w:b/>
          <w:bCs/>
          <w:lang w:val="es-ES"/>
        </w:rPr>
        <w:t xml:space="preserve">Caso de Uso: </w:t>
      </w:r>
      <w:r w:rsidRPr="00D66CBF">
        <w:rPr>
          <w:rFonts w:ascii="LM Roman 10" w:hAnsi="LM Roman 10"/>
          <w:lang w:val="es-ES"/>
        </w:rPr>
        <w:t>Administración de entidades</w:t>
      </w:r>
      <w:r w:rsidR="00B435A2" w:rsidRPr="00D66CBF">
        <w:rPr>
          <w:rFonts w:ascii="LM Roman 10" w:hAnsi="LM Roman 10"/>
          <w:lang w:val="es-ES"/>
        </w:rPr>
        <w:t xml:space="preserve"> (Historia de usuario US04)</w:t>
      </w:r>
    </w:p>
    <w:p w14:paraId="4481671E" w14:textId="77777777" w:rsidR="00A021A1" w:rsidRPr="00D66CBF" w:rsidRDefault="00304A7C" w:rsidP="00A021A1">
      <w:pPr>
        <w:rPr>
          <w:rFonts w:ascii="LM Roman 10" w:hAnsi="LM Roman 10"/>
          <w:lang w:val="es-ES"/>
        </w:rPr>
      </w:pPr>
      <w:r w:rsidRPr="00D66CBF">
        <w:rPr>
          <w:rFonts w:ascii="LM Roman 10" w:hAnsi="LM Roman 10"/>
          <w:b/>
          <w:bCs/>
          <w:lang w:val="es-ES"/>
        </w:rPr>
        <w:t>Actor principal:</w:t>
      </w:r>
      <w:r w:rsidRPr="00D66CBF">
        <w:rPr>
          <w:rFonts w:ascii="LM Roman 10" w:hAnsi="LM Roman 10"/>
          <w:lang w:val="es-ES"/>
        </w:rPr>
        <w:t xml:space="preserve"> Administrador</w:t>
      </w:r>
    </w:p>
    <w:p w14:paraId="1B2AFD25" w14:textId="77777777" w:rsidR="00A021A1" w:rsidRPr="00D66CBF" w:rsidRDefault="00304A7C" w:rsidP="00A021A1">
      <w:pPr>
        <w:rPr>
          <w:rFonts w:ascii="LM Roman 10" w:hAnsi="LM Roman 10"/>
          <w:lang w:val="es-ES"/>
        </w:rPr>
      </w:pPr>
      <w:r w:rsidRPr="00D66CBF">
        <w:rPr>
          <w:rFonts w:ascii="LM Roman 10" w:hAnsi="LM Roman 10"/>
          <w:b/>
          <w:bCs/>
          <w:lang w:val="es-ES"/>
        </w:rPr>
        <w:t>Objetivo:</w:t>
      </w:r>
      <w:r w:rsidRPr="00D66CBF">
        <w:rPr>
          <w:rFonts w:ascii="LM Roman 10" w:hAnsi="LM Roman 10"/>
          <w:lang w:val="es-ES"/>
        </w:rPr>
        <w:t xml:space="preserve"> Registrar nuevas entidades académicas dentro del sistema, como universidades, departamentos o titulaciones.</w:t>
      </w:r>
    </w:p>
    <w:p w14:paraId="0208BF3A" w14:textId="5B3E27B1" w:rsidR="00304A7C" w:rsidRPr="00D66CBF" w:rsidRDefault="00304A7C" w:rsidP="00A021A1">
      <w:pPr>
        <w:rPr>
          <w:rFonts w:ascii="LM Roman 10" w:hAnsi="LM Roman 10"/>
          <w:lang w:val="es-ES"/>
        </w:rPr>
      </w:pPr>
      <w:r w:rsidRPr="00D66CBF">
        <w:rPr>
          <w:rFonts w:ascii="LM Roman 10" w:hAnsi="LM Roman 10"/>
          <w:b/>
          <w:bCs/>
          <w:lang w:val="es-ES"/>
        </w:rPr>
        <w:t>Resumen:</w:t>
      </w:r>
      <w:r w:rsidRPr="00D66CBF">
        <w:rPr>
          <w:rFonts w:ascii="LM Roman 10" w:hAnsi="LM Roman 10"/>
          <w:lang w:val="es-ES"/>
        </w:rPr>
        <w:br/>
        <w:t xml:space="preserve">Este caso de uso describe cómo un administrador puede acceder al módulo de gestión institucional y crear nuevas entidades que forman parte de la estructura académica. Estas entidades son necesarias para organizar correctamente los </w:t>
      </w:r>
      <w:r w:rsidRPr="00D66CBF">
        <w:rPr>
          <w:rFonts w:ascii="LM Roman 10" w:hAnsi="LM Roman 10"/>
          <w:lang w:val="es-ES"/>
        </w:rPr>
        <w:lastRenderedPageBreak/>
        <w:t>TFGs, los usuarios y sus relaciones jerárquicas. El sistema valida los datos introducidos y guarda la información en la base de datos.</w:t>
      </w:r>
    </w:p>
    <w:p w14:paraId="249CB651" w14:textId="77777777" w:rsidR="00304A7C" w:rsidRPr="00D66CBF" w:rsidRDefault="00304A7C" w:rsidP="00304A7C">
      <w:pPr>
        <w:rPr>
          <w:rFonts w:ascii="LM Roman 10" w:hAnsi="LM Roman 10"/>
          <w:lang w:val="es-ES"/>
        </w:rPr>
      </w:pPr>
      <w:r w:rsidRPr="00D66CBF">
        <w:rPr>
          <w:rFonts w:ascii="LM Roman 10" w:hAnsi="LM Roman 10"/>
          <w:b/>
          <w:bCs/>
          <w:lang w:val="es-ES"/>
        </w:rPr>
        <w:t>Precondiciones:</w:t>
      </w:r>
    </w:p>
    <w:p w14:paraId="2B0AF548" w14:textId="77777777" w:rsidR="00304A7C" w:rsidRPr="00D66CBF" w:rsidRDefault="00304A7C">
      <w:pPr>
        <w:numPr>
          <w:ilvl w:val="0"/>
          <w:numId w:val="20"/>
        </w:numPr>
        <w:rPr>
          <w:rFonts w:ascii="LM Roman 10" w:hAnsi="LM Roman 10"/>
          <w:lang w:val="es-ES"/>
        </w:rPr>
      </w:pPr>
      <w:r w:rsidRPr="00D66CBF">
        <w:rPr>
          <w:rFonts w:ascii="LM Roman 10" w:hAnsi="LM Roman 10"/>
          <w:lang w:val="es-ES"/>
        </w:rPr>
        <w:t>El administrador debe estar autenticado.</w:t>
      </w:r>
    </w:p>
    <w:p w14:paraId="5E7089F2" w14:textId="77777777" w:rsidR="00304A7C" w:rsidRPr="00D66CBF" w:rsidRDefault="00304A7C">
      <w:pPr>
        <w:numPr>
          <w:ilvl w:val="0"/>
          <w:numId w:val="20"/>
        </w:numPr>
        <w:rPr>
          <w:rFonts w:ascii="LM Roman 10" w:hAnsi="LM Roman 10"/>
          <w:lang w:val="es-ES"/>
        </w:rPr>
      </w:pPr>
      <w:r w:rsidRPr="00D66CBF">
        <w:rPr>
          <w:rFonts w:ascii="LM Roman 10" w:hAnsi="LM Roman 10"/>
          <w:lang w:val="es-ES"/>
        </w:rPr>
        <w:t>Debe tener permisos de gestión estructural.</w:t>
      </w:r>
    </w:p>
    <w:p w14:paraId="1E68EAFF" w14:textId="77777777" w:rsidR="00304A7C" w:rsidRPr="00D66CBF" w:rsidRDefault="00304A7C" w:rsidP="00304A7C">
      <w:pPr>
        <w:rPr>
          <w:rFonts w:ascii="LM Roman 10" w:hAnsi="LM Roman 10"/>
          <w:lang w:val="es-ES"/>
        </w:rPr>
      </w:pPr>
      <w:r w:rsidRPr="00D66CBF">
        <w:rPr>
          <w:rFonts w:ascii="LM Roman 10" w:hAnsi="LM Roman 10"/>
          <w:b/>
          <w:bCs/>
          <w:lang w:val="es-ES"/>
        </w:rPr>
        <w:t>Flujo principal:</w:t>
      </w:r>
    </w:p>
    <w:p w14:paraId="3A0C098F" w14:textId="77777777" w:rsidR="00304A7C" w:rsidRPr="00D66CBF" w:rsidRDefault="00304A7C">
      <w:pPr>
        <w:numPr>
          <w:ilvl w:val="0"/>
          <w:numId w:val="21"/>
        </w:numPr>
        <w:rPr>
          <w:rFonts w:ascii="LM Roman 10" w:hAnsi="LM Roman 10"/>
          <w:lang w:val="es-ES"/>
        </w:rPr>
      </w:pPr>
      <w:r w:rsidRPr="00D66CBF">
        <w:rPr>
          <w:rFonts w:ascii="LM Roman 10" w:hAnsi="LM Roman 10"/>
          <w:lang w:val="es-ES"/>
        </w:rPr>
        <w:t>El administrador inicia sesión y accede al módulo de entidades institucionales.</w:t>
      </w:r>
    </w:p>
    <w:p w14:paraId="7AD79361" w14:textId="77777777" w:rsidR="00304A7C" w:rsidRPr="00D66CBF" w:rsidRDefault="00304A7C">
      <w:pPr>
        <w:numPr>
          <w:ilvl w:val="0"/>
          <w:numId w:val="21"/>
        </w:numPr>
        <w:rPr>
          <w:rFonts w:ascii="LM Roman 10" w:hAnsi="LM Roman 10"/>
          <w:lang w:val="es-ES"/>
        </w:rPr>
      </w:pPr>
      <w:r w:rsidRPr="00D66CBF">
        <w:rPr>
          <w:rFonts w:ascii="LM Roman 10" w:hAnsi="LM Roman 10"/>
          <w:lang w:val="es-ES"/>
        </w:rPr>
        <w:t>Selecciona el tipo de entidad a crear: universidad, departamento o carrera.</w:t>
      </w:r>
    </w:p>
    <w:p w14:paraId="3B3DE7AD" w14:textId="77777777" w:rsidR="00304A7C" w:rsidRPr="00D66CBF" w:rsidRDefault="00304A7C">
      <w:pPr>
        <w:numPr>
          <w:ilvl w:val="0"/>
          <w:numId w:val="21"/>
        </w:numPr>
        <w:rPr>
          <w:rFonts w:ascii="LM Roman 10" w:hAnsi="LM Roman 10"/>
          <w:lang w:val="es-ES"/>
        </w:rPr>
      </w:pPr>
      <w:r w:rsidRPr="00D66CBF">
        <w:rPr>
          <w:rFonts w:ascii="LM Roman 10" w:hAnsi="LM Roman 10"/>
          <w:lang w:val="es-ES"/>
        </w:rPr>
        <w:t>Rellena el formulario correspondiente con los datos necesarios (nombre, siglas, jerarquía, etc.).</w:t>
      </w:r>
    </w:p>
    <w:p w14:paraId="50EDA001" w14:textId="77777777" w:rsidR="00304A7C" w:rsidRPr="00D66CBF" w:rsidRDefault="00304A7C">
      <w:pPr>
        <w:numPr>
          <w:ilvl w:val="0"/>
          <w:numId w:val="21"/>
        </w:numPr>
        <w:rPr>
          <w:rFonts w:ascii="LM Roman 10" w:hAnsi="LM Roman 10"/>
          <w:lang w:val="es-ES"/>
        </w:rPr>
      </w:pPr>
      <w:r w:rsidRPr="00D66CBF">
        <w:rPr>
          <w:rFonts w:ascii="LM Roman 10" w:hAnsi="LM Roman 10"/>
          <w:lang w:val="es-ES"/>
        </w:rPr>
        <w:t>El sistema valida los campos introducidos.</w:t>
      </w:r>
    </w:p>
    <w:p w14:paraId="47201D21" w14:textId="77777777" w:rsidR="00304A7C" w:rsidRPr="00D66CBF" w:rsidRDefault="00304A7C">
      <w:pPr>
        <w:numPr>
          <w:ilvl w:val="0"/>
          <w:numId w:val="21"/>
        </w:numPr>
        <w:rPr>
          <w:rFonts w:ascii="LM Roman 10" w:hAnsi="LM Roman 10"/>
          <w:lang w:val="es-ES"/>
        </w:rPr>
      </w:pPr>
      <w:r w:rsidRPr="00D66CBF">
        <w:rPr>
          <w:rFonts w:ascii="LM Roman 10" w:hAnsi="LM Roman 10"/>
          <w:lang w:val="es-ES"/>
        </w:rPr>
        <w:t>Si los datos son correctos, se registra la nueva entidad en la base de datos.</w:t>
      </w:r>
    </w:p>
    <w:p w14:paraId="360A61DE" w14:textId="77777777" w:rsidR="00304A7C" w:rsidRPr="00D66CBF" w:rsidRDefault="00304A7C">
      <w:pPr>
        <w:numPr>
          <w:ilvl w:val="0"/>
          <w:numId w:val="21"/>
        </w:numPr>
        <w:rPr>
          <w:rFonts w:ascii="LM Roman 10" w:hAnsi="LM Roman 10"/>
          <w:lang w:val="es-ES"/>
        </w:rPr>
      </w:pPr>
      <w:r w:rsidRPr="00D66CBF">
        <w:rPr>
          <w:rFonts w:ascii="LM Roman 10" w:hAnsi="LM Roman 10"/>
          <w:lang w:val="es-ES"/>
        </w:rPr>
        <w:t>Se muestra una confirmación del alta exitosa.</w:t>
      </w:r>
    </w:p>
    <w:p w14:paraId="4759442F" w14:textId="77777777" w:rsidR="00304A7C" w:rsidRPr="00D66CBF" w:rsidRDefault="00304A7C" w:rsidP="00304A7C">
      <w:pPr>
        <w:rPr>
          <w:rFonts w:ascii="LM Roman 10" w:hAnsi="LM Roman 10"/>
          <w:lang w:val="es-ES"/>
        </w:rPr>
      </w:pPr>
      <w:r w:rsidRPr="00D66CBF">
        <w:rPr>
          <w:rFonts w:ascii="LM Roman 10" w:hAnsi="LM Roman 10"/>
          <w:b/>
          <w:bCs/>
          <w:lang w:val="es-ES"/>
        </w:rPr>
        <w:t>Postcondición:</w:t>
      </w:r>
      <w:r w:rsidRPr="00D66CBF">
        <w:rPr>
          <w:rFonts w:ascii="LM Roman 10" w:hAnsi="LM Roman 10"/>
          <w:lang w:val="es-ES"/>
        </w:rPr>
        <w:br/>
        <w:t>La nueva entidad queda registrada y disponible para su uso en la configuración de usuarios, TFGs y relaciones institucionales.</w:t>
      </w:r>
    </w:p>
    <w:p w14:paraId="155C98BB" w14:textId="71B307BF" w:rsidR="00C11910" w:rsidRPr="00D66CBF" w:rsidRDefault="00C11910" w:rsidP="008545B1">
      <w:pPr>
        <w:jc w:val="center"/>
        <w:rPr>
          <w:rFonts w:ascii="LM Roman 10" w:hAnsi="LM Roman 10"/>
          <w:lang w:val="es-ES"/>
        </w:rPr>
      </w:pPr>
      <w:r w:rsidRPr="00D66CBF">
        <w:rPr>
          <w:rFonts w:ascii="LM Roman 10" w:hAnsi="LM Roman 10"/>
          <w:noProof/>
          <w:lang w:val="es-ES"/>
        </w:rPr>
        <w:lastRenderedPageBreak/>
        <w:drawing>
          <wp:inline distT="0" distB="0" distL="0" distR="0" wp14:anchorId="7C3D0D24" wp14:editId="7657DAC8">
            <wp:extent cx="3223260" cy="6248166"/>
            <wp:effectExtent l="0" t="0" r="0" b="635"/>
            <wp:docPr id="140759160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91607" name="Imagen 1" descr="Diagrama&#10;&#10;El contenido generado por IA puede ser incorrecto."/>
                    <pic:cNvPicPr/>
                  </pic:nvPicPr>
                  <pic:blipFill>
                    <a:blip r:embed="rId25"/>
                    <a:stretch>
                      <a:fillRect/>
                    </a:stretch>
                  </pic:blipFill>
                  <pic:spPr>
                    <a:xfrm>
                      <a:off x="0" y="0"/>
                      <a:ext cx="3227389" cy="6256170"/>
                    </a:xfrm>
                    <a:prstGeom prst="rect">
                      <a:avLst/>
                    </a:prstGeom>
                  </pic:spPr>
                </pic:pic>
              </a:graphicData>
            </a:graphic>
          </wp:inline>
        </w:drawing>
      </w:r>
    </w:p>
    <w:p w14:paraId="4D0F5865" w14:textId="78ECAFB8" w:rsidR="00301E94" w:rsidRPr="00D66CBF" w:rsidRDefault="00301E94" w:rsidP="00301E94">
      <w:pPr>
        <w:pStyle w:val="Descripcin"/>
        <w:rPr>
          <w:rFonts w:ascii="LM Roman 10" w:hAnsi="LM Roman 10"/>
          <w:lang w:val="es-ES"/>
        </w:rPr>
      </w:pPr>
      <w:bookmarkStart w:id="72" w:name="_Toc205886161"/>
      <w:bookmarkStart w:id="73" w:name="_Toc207120631"/>
      <w:bookmarkStart w:id="74" w:name="_Toc208342464"/>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5</w:t>
      </w:r>
      <w:r w:rsidRPr="00D66CBF">
        <w:rPr>
          <w:rFonts w:ascii="LM Roman 10" w:hAnsi="LM Roman 10"/>
        </w:rPr>
        <w:fldChar w:fldCharType="end"/>
      </w:r>
      <w:r w:rsidRPr="00D66CBF">
        <w:rPr>
          <w:rFonts w:ascii="LM Roman 10" w:hAnsi="LM Roman 10"/>
        </w:rPr>
        <w:t>. Diagrama de casos de uso - Estudiante forma parte de un canal</w:t>
      </w:r>
      <w:bookmarkEnd w:id="72"/>
      <w:bookmarkEnd w:id="73"/>
      <w:bookmarkEnd w:id="74"/>
    </w:p>
    <w:p w14:paraId="545E92AD" w14:textId="77777777" w:rsidR="00304A7C" w:rsidRPr="00D66CBF" w:rsidRDefault="00304A7C" w:rsidP="00304A7C">
      <w:pPr>
        <w:rPr>
          <w:rFonts w:ascii="LM Roman 10" w:hAnsi="LM Roman 10"/>
          <w:lang w:val="es-ES"/>
        </w:rPr>
      </w:pPr>
    </w:p>
    <w:p w14:paraId="755CF7D9" w14:textId="480CC320" w:rsidR="00C11910" w:rsidRPr="00D66CBF" w:rsidRDefault="00C11910" w:rsidP="00C11910">
      <w:pPr>
        <w:rPr>
          <w:rFonts w:ascii="LM Roman 10" w:hAnsi="LM Roman 10"/>
          <w:b/>
          <w:bCs/>
          <w:lang w:val="es-ES"/>
        </w:rPr>
      </w:pPr>
      <w:r w:rsidRPr="00D66CBF">
        <w:rPr>
          <w:rFonts w:ascii="LM Roman 10" w:hAnsi="LM Roman 10"/>
          <w:b/>
          <w:bCs/>
          <w:lang w:val="es-ES"/>
        </w:rPr>
        <w:t xml:space="preserve">Caso de Uso: </w:t>
      </w:r>
      <w:r w:rsidRPr="00D66CBF">
        <w:rPr>
          <w:rFonts w:ascii="LM Roman 10" w:hAnsi="LM Roman 10"/>
          <w:lang w:val="es-ES"/>
        </w:rPr>
        <w:t>Estudiante forma parte de un canal</w:t>
      </w:r>
      <w:r w:rsidR="00B435A2" w:rsidRPr="00D66CBF">
        <w:rPr>
          <w:rFonts w:ascii="LM Roman 10" w:hAnsi="LM Roman 10"/>
          <w:lang w:val="es-ES"/>
        </w:rPr>
        <w:t xml:space="preserve"> (Historia de usuario US05)</w:t>
      </w:r>
    </w:p>
    <w:p w14:paraId="719C25B6" w14:textId="77777777" w:rsidR="00A021A1" w:rsidRPr="00D66CBF" w:rsidRDefault="00C11910" w:rsidP="00A021A1">
      <w:pPr>
        <w:rPr>
          <w:rFonts w:ascii="LM Roman 10" w:hAnsi="LM Roman 10"/>
          <w:lang w:val="es-ES"/>
        </w:rPr>
      </w:pPr>
      <w:r w:rsidRPr="00D66CBF">
        <w:rPr>
          <w:rFonts w:ascii="LM Roman 10" w:hAnsi="LM Roman 10"/>
          <w:b/>
          <w:bCs/>
          <w:lang w:val="es-ES"/>
        </w:rPr>
        <w:t>Actor principal:</w:t>
      </w:r>
      <w:r w:rsidRPr="00D66CBF">
        <w:rPr>
          <w:rFonts w:ascii="LM Roman 10" w:hAnsi="LM Roman 10"/>
          <w:lang w:val="es-ES"/>
        </w:rPr>
        <w:t xml:space="preserve"> Estudiante</w:t>
      </w:r>
    </w:p>
    <w:p w14:paraId="4B4E687F" w14:textId="77777777" w:rsidR="00A021A1" w:rsidRPr="00D66CBF" w:rsidRDefault="00C11910" w:rsidP="00A021A1">
      <w:pPr>
        <w:rPr>
          <w:rFonts w:ascii="LM Roman 10" w:hAnsi="LM Roman 10"/>
          <w:lang w:val="es-ES"/>
        </w:rPr>
      </w:pPr>
      <w:r w:rsidRPr="00D66CBF">
        <w:rPr>
          <w:rFonts w:ascii="LM Roman 10" w:hAnsi="LM Roman 10"/>
          <w:b/>
          <w:bCs/>
          <w:lang w:val="es-ES"/>
        </w:rPr>
        <w:t>Objetivo:</w:t>
      </w:r>
      <w:r w:rsidRPr="00D66CBF">
        <w:rPr>
          <w:rFonts w:ascii="LM Roman 10" w:hAnsi="LM Roman 10"/>
          <w:lang w:val="es-ES"/>
        </w:rPr>
        <w:t xml:space="preserve"> Formar parte de un canal.</w:t>
      </w:r>
    </w:p>
    <w:p w14:paraId="3BCF5E96" w14:textId="1A0BA808" w:rsidR="00C11910" w:rsidRPr="00D66CBF" w:rsidRDefault="00C11910" w:rsidP="00A021A1">
      <w:pPr>
        <w:rPr>
          <w:rFonts w:ascii="LM Roman 10" w:hAnsi="LM Roman 10"/>
          <w:lang w:val="es-ES"/>
        </w:rPr>
      </w:pPr>
      <w:r w:rsidRPr="00D66CBF">
        <w:rPr>
          <w:rFonts w:ascii="LM Roman 10" w:hAnsi="LM Roman 10"/>
          <w:b/>
          <w:bCs/>
          <w:lang w:val="es-ES"/>
        </w:rPr>
        <w:t>Resumen:</w:t>
      </w:r>
      <w:r w:rsidRPr="00D66CBF">
        <w:rPr>
          <w:rFonts w:ascii="LM Roman 10" w:hAnsi="LM Roman 10"/>
          <w:lang w:val="es-ES"/>
        </w:rPr>
        <w:br/>
        <w:t>Este caso de uso describe cómo un estudiante puede visualizar, unirse o formar parte de un canal. El canal permite que varios alumnos colaboren en el mismo proyecto bajo la dirección de uno o varios tutores. La aplicación gestiona las acciones disponibles desde el punto de vista del alumno.</w:t>
      </w:r>
    </w:p>
    <w:p w14:paraId="1D6C78D6" w14:textId="77777777" w:rsidR="00C11910" w:rsidRPr="00D66CBF" w:rsidRDefault="00C11910" w:rsidP="00C11910">
      <w:pPr>
        <w:rPr>
          <w:rFonts w:ascii="LM Roman 10" w:hAnsi="LM Roman 10"/>
          <w:lang w:val="es-ES"/>
        </w:rPr>
      </w:pPr>
      <w:r w:rsidRPr="00D66CBF">
        <w:rPr>
          <w:rFonts w:ascii="LM Roman 10" w:hAnsi="LM Roman 10"/>
          <w:b/>
          <w:bCs/>
          <w:lang w:val="es-ES"/>
        </w:rPr>
        <w:t>Precondiciones:</w:t>
      </w:r>
    </w:p>
    <w:p w14:paraId="65646323" w14:textId="77777777" w:rsidR="00C11910" w:rsidRPr="00D66CBF" w:rsidRDefault="00C11910">
      <w:pPr>
        <w:numPr>
          <w:ilvl w:val="0"/>
          <w:numId w:val="22"/>
        </w:numPr>
        <w:rPr>
          <w:rFonts w:ascii="LM Roman 10" w:hAnsi="LM Roman 10"/>
          <w:lang w:val="es-ES"/>
        </w:rPr>
      </w:pPr>
      <w:r w:rsidRPr="00D66CBF">
        <w:rPr>
          <w:rFonts w:ascii="LM Roman 10" w:hAnsi="LM Roman 10"/>
          <w:lang w:val="es-ES"/>
        </w:rPr>
        <w:t>El estudiante debe estar registrado y autenticado en el sistema.</w:t>
      </w:r>
    </w:p>
    <w:p w14:paraId="573C14CC" w14:textId="77777777" w:rsidR="00C11910" w:rsidRPr="00D66CBF" w:rsidRDefault="00C11910">
      <w:pPr>
        <w:numPr>
          <w:ilvl w:val="0"/>
          <w:numId w:val="22"/>
        </w:numPr>
        <w:rPr>
          <w:rFonts w:ascii="LM Roman 10" w:hAnsi="LM Roman 10"/>
          <w:lang w:val="es-ES"/>
        </w:rPr>
      </w:pPr>
      <w:r w:rsidRPr="00D66CBF">
        <w:rPr>
          <w:rFonts w:ascii="LM Roman 10" w:hAnsi="LM Roman 10"/>
          <w:lang w:val="es-ES"/>
        </w:rPr>
        <w:lastRenderedPageBreak/>
        <w:t>Debe haber sido invitado o asignado a un grupo, o tener habilitada la opción de unirse a uno.</w:t>
      </w:r>
    </w:p>
    <w:p w14:paraId="36F6C335" w14:textId="77777777" w:rsidR="00C11910" w:rsidRPr="00D66CBF" w:rsidRDefault="00C11910" w:rsidP="00C11910">
      <w:pPr>
        <w:rPr>
          <w:rFonts w:ascii="LM Roman 10" w:hAnsi="LM Roman 10"/>
          <w:lang w:val="es-ES"/>
        </w:rPr>
      </w:pPr>
      <w:r w:rsidRPr="00D66CBF">
        <w:rPr>
          <w:rFonts w:ascii="LM Roman 10" w:hAnsi="LM Roman 10"/>
          <w:b/>
          <w:bCs/>
          <w:lang w:val="es-ES"/>
        </w:rPr>
        <w:t>Flujo principal:</w:t>
      </w:r>
    </w:p>
    <w:p w14:paraId="33AB8DB7" w14:textId="77777777" w:rsidR="00C11910" w:rsidRPr="00D66CBF" w:rsidRDefault="00C11910">
      <w:pPr>
        <w:numPr>
          <w:ilvl w:val="0"/>
          <w:numId w:val="23"/>
        </w:numPr>
        <w:rPr>
          <w:rFonts w:ascii="LM Roman 10" w:hAnsi="LM Roman 10"/>
          <w:lang w:val="es-ES"/>
        </w:rPr>
      </w:pPr>
      <w:r w:rsidRPr="00D66CBF">
        <w:rPr>
          <w:rFonts w:ascii="LM Roman 10" w:hAnsi="LM Roman 10"/>
          <w:lang w:val="es-ES"/>
        </w:rPr>
        <w:t>El estudiante accede a su panel personal.</w:t>
      </w:r>
    </w:p>
    <w:p w14:paraId="57686791" w14:textId="77777777" w:rsidR="00C11910" w:rsidRPr="00D66CBF" w:rsidRDefault="00C11910">
      <w:pPr>
        <w:numPr>
          <w:ilvl w:val="0"/>
          <w:numId w:val="23"/>
        </w:numPr>
        <w:rPr>
          <w:rFonts w:ascii="LM Roman 10" w:hAnsi="LM Roman 10"/>
          <w:lang w:val="es-ES"/>
        </w:rPr>
      </w:pPr>
      <w:r w:rsidRPr="00D66CBF">
        <w:rPr>
          <w:rFonts w:ascii="LM Roman 10" w:hAnsi="LM Roman 10"/>
          <w:lang w:val="es-ES"/>
        </w:rPr>
        <w:t>Entra en la sección de grupos de trabajo.</w:t>
      </w:r>
    </w:p>
    <w:p w14:paraId="5B5A0775" w14:textId="77777777" w:rsidR="00C11910" w:rsidRPr="00D66CBF" w:rsidRDefault="00C11910">
      <w:pPr>
        <w:numPr>
          <w:ilvl w:val="0"/>
          <w:numId w:val="23"/>
        </w:numPr>
        <w:rPr>
          <w:rFonts w:ascii="LM Roman 10" w:hAnsi="LM Roman 10"/>
          <w:lang w:val="es-ES"/>
        </w:rPr>
      </w:pPr>
      <w:r w:rsidRPr="00D66CBF">
        <w:rPr>
          <w:rFonts w:ascii="LM Roman 10" w:hAnsi="LM Roman 10"/>
          <w:lang w:val="es-ES"/>
        </w:rPr>
        <w:t>Consulta los grupos disponibles o ya asignados.</w:t>
      </w:r>
    </w:p>
    <w:p w14:paraId="27DCEEEB" w14:textId="2DB56567" w:rsidR="00C11910" w:rsidRPr="00D66CBF" w:rsidRDefault="00C11910">
      <w:pPr>
        <w:numPr>
          <w:ilvl w:val="0"/>
          <w:numId w:val="23"/>
        </w:numPr>
        <w:rPr>
          <w:rFonts w:ascii="LM Roman 10" w:hAnsi="LM Roman 10"/>
          <w:lang w:val="es-ES"/>
        </w:rPr>
      </w:pPr>
      <w:r w:rsidRPr="00D66CBF">
        <w:rPr>
          <w:rFonts w:ascii="LM Roman 10" w:hAnsi="LM Roman 10"/>
          <w:lang w:val="es-ES"/>
        </w:rPr>
        <w:t>Puede unirse a un canal (si está público).</w:t>
      </w:r>
    </w:p>
    <w:p w14:paraId="61C677EC" w14:textId="1ED3DC51" w:rsidR="00C11910" w:rsidRPr="00D66CBF" w:rsidRDefault="00C11910">
      <w:pPr>
        <w:numPr>
          <w:ilvl w:val="0"/>
          <w:numId w:val="23"/>
        </w:numPr>
        <w:rPr>
          <w:rFonts w:ascii="LM Roman 10" w:hAnsi="LM Roman 10"/>
          <w:lang w:val="es-ES"/>
        </w:rPr>
      </w:pPr>
      <w:r w:rsidRPr="00D66CBF">
        <w:rPr>
          <w:rFonts w:ascii="LM Roman 10" w:hAnsi="LM Roman 10"/>
          <w:lang w:val="es-ES"/>
        </w:rPr>
        <w:t>Una vez dentro del canal, accede a la información compartida: integrantes, TFG asignado, mensajes del profesor, fechas clave, etc.</w:t>
      </w:r>
    </w:p>
    <w:p w14:paraId="15F38EAD" w14:textId="34D8F5A7" w:rsidR="00C11910" w:rsidRPr="00D66CBF" w:rsidRDefault="00C11910" w:rsidP="00C11910">
      <w:pPr>
        <w:rPr>
          <w:rFonts w:ascii="LM Roman 10" w:hAnsi="LM Roman 10"/>
          <w:lang w:val="es-ES"/>
        </w:rPr>
      </w:pPr>
      <w:r w:rsidRPr="00D66CBF">
        <w:rPr>
          <w:rFonts w:ascii="LM Roman 10" w:hAnsi="LM Roman 10"/>
          <w:b/>
          <w:bCs/>
          <w:lang w:val="es-ES"/>
        </w:rPr>
        <w:t>Postcondición:</w:t>
      </w:r>
      <w:r w:rsidRPr="00D66CBF">
        <w:rPr>
          <w:rFonts w:ascii="LM Roman 10" w:hAnsi="LM Roman 10"/>
          <w:lang w:val="es-ES"/>
        </w:rPr>
        <w:br/>
        <w:t>El estudiante queda formalmente vinculado a un canal y puede recibir notificaciones de los profesores que se encuentren en él.</w:t>
      </w:r>
    </w:p>
    <w:p w14:paraId="4BAA01A5" w14:textId="003DC537" w:rsidR="00C11910" w:rsidRPr="00D66CBF" w:rsidRDefault="00C11910" w:rsidP="00C11910">
      <w:pPr>
        <w:rPr>
          <w:rFonts w:ascii="LM Roman 10" w:hAnsi="LM Roman 10"/>
          <w:lang w:val="es-ES"/>
        </w:rPr>
      </w:pPr>
      <w:r w:rsidRPr="00D66CBF">
        <w:rPr>
          <w:rFonts w:ascii="LM Roman 10" w:hAnsi="LM Roman 10"/>
          <w:noProof/>
          <w:lang w:val="es-ES"/>
        </w:rPr>
        <w:drawing>
          <wp:inline distT="0" distB="0" distL="0" distR="0" wp14:anchorId="5CC379FD" wp14:editId="2A74D4D4">
            <wp:extent cx="5395595" cy="6305550"/>
            <wp:effectExtent l="0" t="0" r="0" b="0"/>
            <wp:docPr id="20057026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02634" name="Imagen 1" descr="Diagrama&#10;&#10;El contenido generado por IA puede ser incorrecto."/>
                    <pic:cNvPicPr/>
                  </pic:nvPicPr>
                  <pic:blipFill>
                    <a:blip r:embed="rId26"/>
                    <a:stretch>
                      <a:fillRect/>
                    </a:stretch>
                  </pic:blipFill>
                  <pic:spPr>
                    <a:xfrm>
                      <a:off x="0" y="0"/>
                      <a:ext cx="5395595" cy="6305550"/>
                    </a:xfrm>
                    <a:prstGeom prst="rect">
                      <a:avLst/>
                    </a:prstGeom>
                  </pic:spPr>
                </pic:pic>
              </a:graphicData>
            </a:graphic>
          </wp:inline>
        </w:drawing>
      </w:r>
    </w:p>
    <w:p w14:paraId="354DB51E" w14:textId="644343E6" w:rsidR="00301E94" w:rsidRPr="00D66CBF" w:rsidRDefault="00301E94" w:rsidP="00301E94">
      <w:pPr>
        <w:pStyle w:val="Descripcin"/>
        <w:rPr>
          <w:rFonts w:ascii="LM Roman 10" w:hAnsi="LM Roman 10"/>
          <w:lang w:val="es-ES"/>
        </w:rPr>
      </w:pPr>
      <w:bookmarkStart w:id="75" w:name="_Toc205886162"/>
      <w:bookmarkStart w:id="76" w:name="_Toc207120632"/>
      <w:bookmarkStart w:id="77" w:name="_Toc208342465"/>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6</w:t>
      </w:r>
      <w:r w:rsidRPr="00D66CBF">
        <w:rPr>
          <w:rFonts w:ascii="LM Roman 10" w:hAnsi="LM Roman 10"/>
        </w:rPr>
        <w:fldChar w:fldCharType="end"/>
      </w:r>
      <w:r w:rsidRPr="00D66CBF">
        <w:rPr>
          <w:rFonts w:ascii="LM Roman 10" w:hAnsi="LM Roman 10"/>
        </w:rPr>
        <w:t>. Diagrama de casos de uso - Gestión de un canal por parte de un profesor</w:t>
      </w:r>
      <w:bookmarkEnd w:id="75"/>
      <w:bookmarkEnd w:id="76"/>
      <w:bookmarkEnd w:id="77"/>
    </w:p>
    <w:p w14:paraId="31C01B5B" w14:textId="44944FCD" w:rsidR="00C11910" w:rsidRPr="00D66CBF" w:rsidRDefault="00C11910" w:rsidP="00C11910">
      <w:pPr>
        <w:rPr>
          <w:rFonts w:ascii="LM Roman 10" w:hAnsi="LM Roman 10"/>
          <w:b/>
          <w:bCs/>
          <w:lang w:val="es-ES"/>
        </w:rPr>
      </w:pPr>
      <w:r w:rsidRPr="00D66CBF">
        <w:rPr>
          <w:rFonts w:ascii="LM Roman 10" w:hAnsi="LM Roman 10"/>
          <w:b/>
          <w:bCs/>
          <w:lang w:val="es-ES"/>
        </w:rPr>
        <w:lastRenderedPageBreak/>
        <w:t xml:space="preserve">Caso de Uso: </w:t>
      </w:r>
      <w:r w:rsidRPr="00D66CBF">
        <w:rPr>
          <w:rFonts w:ascii="LM Roman 10" w:hAnsi="LM Roman 10"/>
          <w:lang w:val="es-ES"/>
        </w:rPr>
        <w:t>Gestión de un Canal de Trabajo por parte del Profesor</w:t>
      </w:r>
      <w:r w:rsidR="00B435A2" w:rsidRPr="00D66CBF">
        <w:rPr>
          <w:rFonts w:ascii="LM Roman 10" w:hAnsi="LM Roman 10"/>
          <w:lang w:val="es-ES"/>
        </w:rPr>
        <w:t xml:space="preserve"> (Historia de usuario US05)</w:t>
      </w:r>
    </w:p>
    <w:p w14:paraId="65D9D301" w14:textId="77777777" w:rsidR="00A021A1" w:rsidRPr="00D66CBF" w:rsidRDefault="00C11910" w:rsidP="00A021A1">
      <w:pPr>
        <w:rPr>
          <w:rFonts w:ascii="LM Roman 10" w:hAnsi="LM Roman 10"/>
          <w:lang w:val="es-ES"/>
        </w:rPr>
      </w:pPr>
      <w:r w:rsidRPr="00D66CBF">
        <w:rPr>
          <w:rFonts w:ascii="LM Roman 10" w:hAnsi="LM Roman 10"/>
          <w:b/>
          <w:bCs/>
          <w:lang w:val="es-ES"/>
        </w:rPr>
        <w:t>Actor principal:</w:t>
      </w:r>
      <w:r w:rsidRPr="00D66CBF">
        <w:rPr>
          <w:rFonts w:ascii="LM Roman 10" w:hAnsi="LM Roman 10"/>
          <w:lang w:val="es-ES"/>
        </w:rPr>
        <w:t xml:space="preserve"> Profesor</w:t>
      </w:r>
    </w:p>
    <w:p w14:paraId="32851DF5" w14:textId="77777777" w:rsidR="00A021A1" w:rsidRPr="00D66CBF" w:rsidRDefault="00C11910" w:rsidP="00A021A1">
      <w:pPr>
        <w:rPr>
          <w:rFonts w:ascii="LM Roman 10" w:hAnsi="LM Roman 10"/>
          <w:lang w:val="es-ES"/>
        </w:rPr>
      </w:pPr>
      <w:r w:rsidRPr="00D66CBF">
        <w:rPr>
          <w:rFonts w:ascii="LM Roman 10" w:hAnsi="LM Roman 10"/>
          <w:b/>
          <w:bCs/>
          <w:lang w:val="es-ES"/>
        </w:rPr>
        <w:t>Objetivo:</w:t>
      </w:r>
      <w:r w:rsidRPr="00D66CBF">
        <w:rPr>
          <w:rFonts w:ascii="LM Roman 10" w:hAnsi="LM Roman 10"/>
          <w:lang w:val="es-ES"/>
        </w:rPr>
        <w:t xml:space="preserve"> Administrar un canal de trabajo en el que se agrupan estudiantes asignados a un mismo TFG.</w:t>
      </w:r>
    </w:p>
    <w:p w14:paraId="31E62E27" w14:textId="74F5D6E5" w:rsidR="00C11910" w:rsidRPr="00D66CBF" w:rsidRDefault="00C11910" w:rsidP="00A021A1">
      <w:pPr>
        <w:rPr>
          <w:rFonts w:ascii="LM Roman 10" w:hAnsi="LM Roman 10"/>
          <w:lang w:val="es-ES"/>
        </w:rPr>
      </w:pPr>
      <w:r w:rsidRPr="00D66CBF">
        <w:rPr>
          <w:rFonts w:ascii="LM Roman 10" w:hAnsi="LM Roman 10"/>
          <w:b/>
          <w:bCs/>
          <w:lang w:val="es-ES"/>
        </w:rPr>
        <w:t>Resumen:</w:t>
      </w:r>
      <w:r w:rsidRPr="00D66CBF">
        <w:rPr>
          <w:rFonts w:ascii="LM Roman 10" w:hAnsi="LM Roman 10"/>
          <w:lang w:val="es-ES"/>
        </w:rPr>
        <w:br/>
        <w:t>Este caso de uso describe cómo un profesor puede gestionar un canal de trabajo académico. Si el profesor ya es miembro del canal (o accede a uno público), podrá realizar varias acciones sobre los estudiantes o sobre el canal en sí, incluyendo enviar notificaciones, consultar información, invitar nuevos integrantes, expulsar miembros o incluso eliminar el canal. También puede decidir abandonarlo, si las condiciones lo permiten.</w:t>
      </w:r>
    </w:p>
    <w:p w14:paraId="66855B91" w14:textId="77777777" w:rsidR="00C11910" w:rsidRPr="00D66CBF" w:rsidRDefault="00C11910" w:rsidP="00C11910">
      <w:pPr>
        <w:rPr>
          <w:rFonts w:ascii="LM Roman 10" w:hAnsi="LM Roman 10"/>
          <w:lang w:val="es-ES"/>
        </w:rPr>
      </w:pPr>
      <w:r w:rsidRPr="00D66CBF">
        <w:rPr>
          <w:rFonts w:ascii="LM Roman 10" w:hAnsi="LM Roman 10"/>
          <w:b/>
          <w:bCs/>
          <w:lang w:val="es-ES"/>
        </w:rPr>
        <w:t>Precondiciones:</w:t>
      </w:r>
    </w:p>
    <w:p w14:paraId="2516BBDE" w14:textId="77777777" w:rsidR="00C11910" w:rsidRPr="00D66CBF" w:rsidRDefault="00C11910">
      <w:pPr>
        <w:numPr>
          <w:ilvl w:val="0"/>
          <w:numId w:val="24"/>
        </w:numPr>
        <w:rPr>
          <w:rFonts w:ascii="LM Roman 10" w:hAnsi="LM Roman 10"/>
          <w:lang w:val="es-ES"/>
        </w:rPr>
      </w:pPr>
      <w:r w:rsidRPr="00D66CBF">
        <w:rPr>
          <w:rFonts w:ascii="LM Roman 10" w:hAnsi="LM Roman 10"/>
          <w:lang w:val="es-ES"/>
        </w:rPr>
        <w:t>El profesor debe estar autenticado.</w:t>
      </w:r>
    </w:p>
    <w:p w14:paraId="74320697" w14:textId="77777777" w:rsidR="00C11910" w:rsidRPr="00D66CBF" w:rsidRDefault="00C11910">
      <w:pPr>
        <w:numPr>
          <w:ilvl w:val="0"/>
          <w:numId w:val="24"/>
        </w:numPr>
        <w:rPr>
          <w:rFonts w:ascii="LM Roman 10" w:hAnsi="LM Roman 10"/>
          <w:lang w:val="es-ES"/>
        </w:rPr>
      </w:pPr>
      <w:r w:rsidRPr="00D66CBF">
        <w:rPr>
          <w:rFonts w:ascii="LM Roman 10" w:hAnsi="LM Roman 10"/>
          <w:lang w:val="es-ES"/>
        </w:rPr>
        <w:t>Debe ser miembro del canal, o el canal debe ser público.</w:t>
      </w:r>
    </w:p>
    <w:p w14:paraId="3E33D1FB" w14:textId="77777777" w:rsidR="00C11910" w:rsidRPr="00D66CBF" w:rsidRDefault="00C11910" w:rsidP="00C11910">
      <w:pPr>
        <w:rPr>
          <w:rFonts w:ascii="LM Roman 10" w:hAnsi="LM Roman 10"/>
          <w:lang w:val="es-ES"/>
        </w:rPr>
      </w:pPr>
      <w:r w:rsidRPr="00D66CBF">
        <w:rPr>
          <w:rFonts w:ascii="LM Roman 10" w:hAnsi="LM Roman 10"/>
          <w:b/>
          <w:bCs/>
          <w:lang w:val="es-ES"/>
        </w:rPr>
        <w:t>Flujo principal:</w:t>
      </w:r>
    </w:p>
    <w:p w14:paraId="650B5F3A" w14:textId="77777777" w:rsidR="00C11910" w:rsidRPr="00D66CBF" w:rsidRDefault="00C11910">
      <w:pPr>
        <w:numPr>
          <w:ilvl w:val="0"/>
          <w:numId w:val="25"/>
        </w:numPr>
        <w:rPr>
          <w:rFonts w:ascii="LM Roman 10" w:hAnsi="LM Roman 10"/>
          <w:lang w:val="es-ES"/>
        </w:rPr>
      </w:pPr>
      <w:r w:rsidRPr="00D66CBF">
        <w:rPr>
          <w:rFonts w:ascii="LM Roman 10" w:hAnsi="LM Roman 10"/>
          <w:lang w:val="es-ES"/>
        </w:rPr>
        <w:t>El profesor inicia sesión y accede al módulo de grupos de trabajo.</w:t>
      </w:r>
    </w:p>
    <w:p w14:paraId="00511422" w14:textId="77777777" w:rsidR="00C11910" w:rsidRPr="00D66CBF" w:rsidRDefault="00C11910">
      <w:pPr>
        <w:numPr>
          <w:ilvl w:val="0"/>
          <w:numId w:val="25"/>
        </w:numPr>
        <w:rPr>
          <w:rFonts w:ascii="LM Roman 10" w:hAnsi="LM Roman 10"/>
          <w:lang w:val="es-ES"/>
        </w:rPr>
      </w:pPr>
      <w:r w:rsidRPr="00D66CBF">
        <w:rPr>
          <w:rFonts w:ascii="LM Roman 10" w:hAnsi="LM Roman 10"/>
          <w:lang w:val="es-ES"/>
        </w:rPr>
        <w:t>Selecciona un canal de la lista.</w:t>
      </w:r>
    </w:p>
    <w:p w14:paraId="417E0A95" w14:textId="77777777" w:rsidR="00C11910" w:rsidRPr="00D66CBF" w:rsidRDefault="00C11910">
      <w:pPr>
        <w:numPr>
          <w:ilvl w:val="0"/>
          <w:numId w:val="25"/>
        </w:numPr>
        <w:rPr>
          <w:rFonts w:ascii="LM Roman 10" w:hAnsi="LM Roman 10"/>
          <w:lang w:val="es-ES"/>
        </w:rPr>
      </w:pPr>
      <w:r w:rsidRPr="00D66CBF">
        <w:rPr>
          <w:rFonts w:ascii="LM Roman 10" w:hAnsi="LM Roman 10"/>
          <w:lang w:val="es-ES"/>
        </w:rPr>
        <w:t>Si es miembro, o si el canal es público, entra al canal.</w:t>
      </w:r>
    </w:p>
    <w:p w14:paraId="1B68D2BF" w14:textId="77777777" w:rsidR="00C11910" w:rsidRPr="00D66CBF" w:rsidRDefault="00C11910">
      <w:pPr>
        <w:numPr>
          <w:ilvl w:val="0"/>
          <w:numId w:val="25"/>
        </w:numPr>
        <w:rPr>
          <w:rFonts w:ascii="LM Roman 10" w:hAnsi="LM Roman 10"/>
          <w:lang w:val="es-ES"/>
        </w:rPr>
      </w:pPr>
      <w:r w:rsidRPr="00D66CBF">
        <w:rPr>
          <w:rFonts w:ascii="LM Roman 10" w:hAnsi="LM Roman 10"/>
          <w:lang w:val="es-ES"/>
        </w:rPr>
        <w:t>Una vez dentro, puede realizar las siguientes acciones:</w:t>
      </w:r>
    </w:p>
    <w:p w14:paraId="1F69985E" w14:textId="77777777" w:rsidR="00C11910" w:rsidRPr="00D66CBF" w:rsidRDefault="00C11910">
      <w:pPr>
        <w:numPr>
          <w:ilvl w:val="1"/>
          <w:numId w:val="25"/>
        </w:numPr>
        <w:rPr>
          <w:rFonts w:ascii="LM Roman 10" w:hAnsi="LM Roman 10"/>
          <w:lang w:val="es-ES"/>
        </w:rPr>
      </w:pPr>
      <w:r w:rsidRPr="00D66CBF">
        <w:rPr>
          <w:rFonts w:ascii="LM Roman 10" w:hAnsi="LM Roman 10"/>
          <w:b/>
          <w:bCs/>
          <w:lang w:val="es-ES"/>
        </w:rPr>
        <w:t>Consultar información del grupo</w:t>
      </w:r>
      <w:r w:rsidRPr="00D66CBF">
        <w:rPr>
          <w:rFonts w:ascii="LM Roman 10" w:hAnsi="LM Roman 10"/>
          <w:lang w:val="es-ES"/>
        </w:rPr>
        <w:t xml:space="preserve"> (integrantes, mensajes, TFG asignado).</w:t>
      </w:r>
    </w:p>
    <w:p w14:paraId="310723B8" w14:textId="77777777" w:rsidR="00C11910" w:rsidRPr="00D66CBF" w:rsidRDefault="00C11910">
      <w:pPr>
        <w:numPr>
          <w:ilvl w:val="1"/>
          <w:numId w:val="25"/>
        </w:numPr>
        <w:rPr>
          <w:rFonts w:ascii="LM Roman 10" w:hAnsi="LM Roman 10"/>
          <w:lang w:val="es-ES"/>
        </w:rPr>
      </w:pPr>
      <w:r w:rsidRPr="00D66CBF">
        <w:rPr>
          <w:rFonts w:ascii="LM Roman 10" w:hAnsi="LM Roman 10"/>
          <w:b/>
          <w:bCs/>
          <w:lang w:val="es-ES"/>
        </w:rPr>
        <w:t>Enviar notificaciones</w:t>
      </w:r>
      <w:r w:rsidRPr="00D66CBF">
        <w:rPr>
          <w:rFonts w:ascii="LM Roman 10" w:hAnsi="LM Roman 10"/>
          <w:lang w:val="es-ES"/>
        </w:rPr>
        <w:t xml:space="preserve"> o mensajes al grupo.</w:t>
      </w:r>
    </w:p>
    <w:p w14:paraId="79F20DF3" w14:textId="77777777" w:rsidR="00C11910" w:rsidRPr="00D66CBF" w:rsidRDefault="00C11910">
      <w:pPr>
        <w:numPr>
          <w:ilvl w:val="1"/>
          <w:numId w:val="25"/>
        </w:numPr>
        <w:rPr>
          <w:rFonts w:ascii="LM Roman 10" w:hAnsi="LM Roman 10"/>
          <w:lang w:val="es-ES"/>
        </w:rPr>
      </w:pPr>
      <w:r w:rsidRPr="00D66CBF">
        <w:rPr>
          <w:rFonts w:ascii="LM Roman 10" w:hAnsi="LM Roman 10"/>
          <w:b/>
          <w:bCs/>
          <w:lang w:val="es-ES"/>
        </w:rPr>
        <w:t>Invitar nuevos alumnos</w:t>
      </w:r>
      <w:r w:rsidRPr="00D66CBF">
        <w:rPr>
          <w:rFonts w:ascii="LM Roman 10" w:hAnsi="LM Roman 10"/>
          <w:lang w:val="es-ES"/>
        </w:rPr>
        <w:t xml:space="preserve"> al canal.</w:t>
      </w:r>
    </w:p>
    <w:p w14:paraId="560E27C0" w14:textId="77777777" w:rsidR="00C11910" w:rsidRPr="00D66CBF" w:rsidRDefault="00C11910">
      <w:pPr>
        <w:numPr>
          <w:ilvl w:val="1"/>
          <w:numId w:val="25"/>
        </w:numPr>
        <w:rPr>
          <w:rFonts w:ascii="LM Roman 10" w:hAnsi="LM Roman 10"/>
          <w:lang w:val="es-ES"/>
        </w:rPr>
      </w:pPr>
      <w:r w:rsidRPr="00D66CBF">
        <w:rPr>
          <w:rFonts w:ascii="LM Roman 10" w:hAnsi="LM Roman 10"/>
          <w:b/>
          <w:bCs/>
          <w:lang w:val="es-ES"/>
        </w:rPr>
        <w:t>Expulsar miembros</w:t>
      </w:r>
      <w:r w:rsidRPr="00D66CBF">
        <w:rPr>
          <w:rFonts w:ascii="LM Roman 10" w:hAnsi="LM Roman 10"/>
          <w:lang w:val="es-ES"/>
        </w:rPr>
        <w:t xml:space="preserve"> del grupo.</w:t>
      </w:r>
    </w:p>
    <w:p w14:paraId="7817CFFB" w14:textId="77777777" w:rsidR="00C11910" w:rsidRPr="00D66CBF" w:rsidRDefault="00C11910">
      <w:pPr>
        <w:numPr>
          <w:ilvl w:val="1"/>
          <w:numId w:val="25"/>
        </w:numPr>
        <w:rPr>
          <w:rFonts w:ascii="LM Roman 10" w:hAnsi="LM Roman 10"/>
          <w:lang w:val="es-ES"/>
        </w:rPr>
      </w:pPr>
      <w:r w:rsidRPr="00D66CBF">
        <w:rPr>
          <w:rFonts w:ascii="LM Roman 10" w:hAnsi="LM Roman 10"/>
          <w:b/>
          <w:bCs/>
          <w:lang w:val="es-ES"/>
        </w:rPr>
        <w:t>Borrar el canal</w:t>
      </w:r>
      <w:r w:rsidRPr="00D66CBF">
        <w:rPr>
          <w:rFonts w:ascii="LM Roman 10" w:hAnsi="LM Roman 10"/>
          <w:lang w:val="es-ES"/>
        </w:rPr>
        <w:t xml:space="preserve"> (si es propietario o único responsable).</w:t>
      </w:r>
    </w:p>
    <w:p w14:paraId="4492CB37" w14:textId="77777777" w:rsidR="00C11910" w:rsidRPr="00D66CBF" w:rsidRDefault="00C11910">
      <w:pPr>
        <w:numPr>
          <w:ilvl w:val="1"/>
          <w:numId w:val="25"/>
        </w:numPr>
        <w:rPr>
          <w:rFonts w:ascii="LM Roman 10" w:hAnsi="LM Roman 10"/>
          <w:lang w:val="es-ES"/>
        </w:rPr>
      </w:pPr>
      <w:r w:rsidRPr="00D66CBF">
        <w:rPr>
          <w:rFonts w:ascii="LM Roman 10" w:hAnsi="LM Roman 10"/>
          <w:b/>
          <w:bCs/>
          <w:lang w:val="es-ES"/>
        </w:rPr>
        <w:t>Abandonar el canal</w:t>
      </w:r>
      <w:r w:rsidRPr="00D66CBF">
        <w:rPr>
          <w:rFonts w:ascii="LM Roman 10" w:hAnsi="LM Roman 10"/>
          <w:lang w:val="es-ES"/>
        </w:rPr>
        <w:t>, siempre que no sea el único miembro con rol de profesor.</w:t>
      </w:r>
    </w:p>
    <w:p w14:paraId="4E8AE0B6" w14:textId="77777777" w:rsidR="00C11910" w:rsidRPr="00D66CBF" w:rsidRDefault="00C11910">
      <w:pPr>
        <w:numPr>
          <w:ilvl w:val="0"/>
          <w:numId w:val="25"/>
        </w:numPr>
        <w:rPr>
          <w:rFonts w:ascii="LM Roman 10" w:hAnsi="LM Roman 10"/>
          <w:lang w:val="es-ES"/>
        </w:rPr>
      </w:pPr>
      <w:r w:rsidRPr="00D66CBF">
        <w:rPr>
          <w:rFonts w:ascii="LM Roman 10" w:hAnsi="LM Roman 10"/>
          <w:lang w:val="es-ES"/>
        </w:rPr>
        <w:t>Si intenta abandonar el canal y no hay otros profesores o es el último miembro, se bloquea la salida por motivos de integridad.</w:t>
      </w:r>
    </w:p>
    <w:p w14:paraId="40DB76E4" w14:textId="34E0C946" w:rsidR="00C11910" w:rsidRPr="00D66CBF" w:rsidRDefault="00C11910" w:rsidP="00A021A1">
      <w:pPr>
        <w:rPr>
          <w:rFonts w:ascii="LM Roman 10" w:hAnsi="LM Roman 10"/>
          <w:lang w:val="es-ES"/>
        </w:rPr>
      </w:pPr>
      <w:r w:rsidRPr="00D66CBF">
        <w:rPr>
          <w:rFonts w:ascii="LM Roman 10" w:hAnsi="LM Roman 10"/>
          <w:b/>
          <w:bCs/>
          <w:lang w:val="es-ES"/>
        </w:rPr>
        <w:t>Postcondición:</w:t>
      </w:r>
      <w:r w:rsidRPr="00D66CBF">
        <w:rPr>
          <w:rFonts w:ascii="LM Roman 10" w:hAnsi="LM Roman 10"/>
          <w:lang w:val="es-ES"/>
        </w:rPr>
        <w:br/>
        <w:t>El profesor ha gestionado correctamente su canal y sus miembros, manteniendo el flujo de comunicación y supervisión del grupo de trabajo. Si decide abandonarlo, se asegura que no se comprometa la gestión académica del grupo.</w:t>
      </w:r>
    </w:p>
    <w:p w14:paraId="2E965800" w14:textId="77777777" w:rsidR="00C11910" w:rsidRPr="00D66CBF" w:rsidRDefault="00C11910">
      <w:pPr>
        <w:jc w:val="left"/>
        <w:rPr>
          <w:rFonts w:ascii="LM Roman 10" w:hAnsi="LM Roman 10"/>
          <w:lang w:val="es-ES"/>
        </w:rPr>
      </w:pPr>
      <w:r w:rsidRPr="00D66CBF">
        <w:rPr>
          <w:rFonts w:ascii="LM Roman 10" w:hAnsi="LM Roman 10"/>
          <w:lang w:val="es-ES"/>
        </w:rPr>
        <w:br w:type="page"/>
      </w:r>
    </w:p>
    <w:p w14:paraId="0ECF5C49" w14:textId="2C736342" w:rsidR="00C11910" w:rsidRPr="00D66CBF" w:rsidRDefault="00C11910" w:rsidP="00C11910">
      <w:pPr>
        <w:pStyle w:val="Ttulo2"/>
        <w:rPr>
          <w:rFonts w:ascii="LM Roman 10" w:hAnsi="LM Roman 10"/>
        </w:rPr>
      </w:pPr>
      <w:bookmarkStart w:id="78" w:name="_Toc208342538"/>
      <w:r w:rsidRPr="00D66CBF">
        <w:rPr>
          <w:rFonts w:ascii="LM Roman 10" w:hAnsi="LM Roman 10"/>
        </w:rPr>
        <w:lastRenderedPageBreak/>
        <w:t>Modelo de dominio</w:t>
      </w:r>
      <w:bookmarkEnd w:id="78"/>
    </w:p>
    <w:p w14:paraId="6453530B" w14:textId="74030491" w:rsidR="00D51F88" w:rsidRPr="00D66CBF" w:rsidRDefault="00D51F88" w:rsidP="00D51F88">
      <w:pPr>
        <w:rPr>
          <w:rFonts w:ascii="LM Roman 10" w:hAnsi="LM Roman 10"/>
        </w:rPr>
      </w:pPr>
      <w:r w:rsidRPr="00D66CBF">
        <w:rPr>
          <w:rFonts w:ascii="LM Roman 10" w:hAnsi="LM Roman 10"/>
        </w:rPr>
        <w:t>El modelo de dominio constituye la base conceptual de la aplicación TFGInfo, ya que representa las entidades principales del sistema y las relaciones existentes entre ellas. Su diseño permite reflejar de forma estructurada la realidad académica en la que se enmarca la gestión de los TFGs.</w:t>
      </w:r>
    </w:p>
    <w:p w14:paraId="2ECAB625" w14:textId="77777777" w:rsidR="00D51F88" w:rsidRPr="00D66CBF" w:rsidRDefault="00D51F88" w:rsidP="00D51F88">
      <w:pPr>
        <w:rPr>
          <w:rFonts w:ascii="LM Roman 10" w:hAnsi="LM Roman 10"/>
        </w:rPr>
      </w:pPr>
    </w:p>
    <w:p w14:paraId="4640A6B1" w14:textId="45198657" w:rsidR="00C11910" w:rsidRPr="00D66CBF" w:rsidRDefault="00C11910" w:rsidP="00D51F88">
      <w:pPr>
        <w:jc w:val="center"/>
        <w:rPr>
          <w:rFonts w:ascii="LM Roman 10" w:hAnsi="LM Roman 10"/>
        </w:rPr>
      </w:pPr>
      <w:r w:rsidRPr="00D66CBF">
        <w:rPr>
          <w:rFonts w:ascii="LM Roman 10" w:hAnsi="LM Roman 10"/>
          <w:noProof/>
        </w:rPr>
        <w:drawing>
          <wp:inline distT="0" distB="0" distL="0" distR="0" wp14:anchorId="7F439E41" wp14:editId="09A0A6EE">
            <wp:extent cx="4365560" cy="7505700"/>
            <wp:effectExtent l="0" t="0" r="0" b="0"/>
            <wp:docPr id="38141919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19194" name="Imagen 1" descr="Diagrama&#10;&#10;El contenido generado por IA puede ser incorrecto."/>
                    <pic:cNvPicPr/>
                  </pic:nvPicPr>
                  <pic:blipFill>
                    <a:blip r:embed="rId27"/>
                    <a:stretch>
                      <a:fillRect/>
                    </a:stretch>
                  </pic:blipFill>
                  <pic:spPr>
                    <a:xfrm>
                      <a:off x="0" y="0"/>
                      <a:ext cx="4371887" cy="7516578"/>
                    </a:xfrm>
                    <a:prstGeom prst="rect">
                      <a:avLst/>
                    </a:prstGeom>
                  </pic:spPr>
                </pic:pic>
              </a:graphicData>
            </a:graphic>
          </wp:inline>
        </w:drawing>
      </w:r>
    </w:p>
    <w:p w14:paraId="28F930C2" w14:textId="56150AFC" w:rsidR="00C11910" w:rsidRPr="00D66CBF" w:rsidRDefault="00301E94" w:rsidP="00301E94">
      <w:pPr>
        <w:pStyle w:val="Descripcin"/>
        <w:rPr>
          <w:rFonts w:ascii="LM Roman 10" w:hAnsi="LM Roman 10"/>
        </w:rPr>
      </w:pPr>
      <w:bookmarkStart w:id="79" w:name="_Toc205886163"/>
      <w:bookmarkStart w:id="80" w:name="_Toc207120633"/>
      <w:bookmarkStart w:id="81" w:name="_Toc208342466"/>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7</w:t>
      </w:r>
      <w:r w:rsidRPr="00D66CBF">
        <w:rPr>
          <w:rFonts w:ascii="LM Roman 10" w:hAnsi="LM Roman 10"/>
        </w:rPr>
        <w:fldChar w:fldCharType="end"/>
      </w:r>
      <w:r w:rsidRPr="00D66CBF">
        <w:rPr>
          <w:rFonts w:ascii="LM Roman 10" w:hAnsi="LM Roman 10"/>
        </w:rPr>
        <w:t>. Modelo de Dominio</w:t>
      </w:r>
      <w:bookmarkEnd w:id="79"/>
      <w:bookmarkEnd w:id="80"/>
      <w:bookmarkEnd w:id="81"/>
    </w:p>
    <w:p w14:paraId="25500E29" w14:textId="77777777" w:rsidR="00C11910" w:rsidRPr="00D66CBF" w:rsidRDefault="00C11910" w:rsidP="00C11910">
      <w:pPr>
        <w:rPr>
          <w:rFonts w:ascii="LM Roman 10" w:hAnsi="LM Roman 10"/>
        </w:rPr>
      </w:pPr>
    </w:p>
    <w:p w14:paraId="6EB3E3EC" w14:textId="644BF605" w:rsidR="00C11910" w:rsidRPr="00D66CBF" w:rsidRDefault="00C11910" w:rsidP="00C11910">
      <w:pPr>
        <w:pStyle w:val="Ttulo2"/>
        <w:rPr>
          <w:rFonts w:ascii="LM Roman 10" w:hAnsi="LM Roman 10"/>
        </w:rPr>
      </w:pPr>
      <w:bookmarkStart w:id="82" w:name="_Toc208342539"/>
      <w:r w:rsidRPr="00D66CBF">
        <w:rPr>
          <w:rFonts w:ascii="LM Roman 10" w:hAnsi="LM Roman 10"/>
        </w:rPr>
        <w:t>Diagramas de secuencia</w:t>
      </w:r>
      <w:bookmarkEnd w:id="82"/>
    </w:p>
    <w:p w14:paraId="06A2AD1B" w14:textId="0EC2968A" w:rsidR="00C11910" w:rsidRPr="00D66CBF" w:rsidRDefault="00C11910" w:rsidP="00C11910">
      <w:pPr>
        <w:rPr>
          <w:rFonts w:ascii="LM Roman 10" w:hAnsi="LM Roman 10"/>
          <w:b/>
          <w:bCs/>
        </w:rPr>
      </w:pPr>
      <w:r w:rsidRPr="00D66CBF">
        <w:rPr>
          <w:rFonts w:ascii="LM Roman 10" w:hAnsi="LM Roman 10"/>
          <w:b/>
          <w:bCs/>
        </w:rPr>
        <w:t>Registro de un usuario</w:t>
      </w:r>
    </w:p>
    <w:p w14:paraId="4B9D3056" w14:textId="3C24F336" w:rsidR="00C11910" w:rsidRPr="00D66CBF" w:rsidRDefault="00C11910" w:rsidP="00A021A1">
      <w:pPr>
        <w:rPr>
          <w:rFonts w:ascii="LM Roman 10" w:hAnsi="LM Roman 10"/>
        </w:rPr>
      </w:pPr>
      <w:r w:rsidRPr="00D66CBF">
        <w:rPr>
          <w:rFonts w:ascii="LM Roman 10" w:hAnsi="LM Roman 10"/>
        </w:rPr>
        <w:t>El diagrama de secuencia</w:t>
      </w:r>
      <w:r w:rsidR="00D51F88" w:rsidRPr="00D66CBF">
        <w:rPr>
          <w:rFonts w:ascii="LM Roman 10" w:hAnsi="LM Roman 10"/>
        </w:rPr>
        <w:t xml:space="preserve"> de la ilustración 8</w:t>
      </w:r>
      <w:r w:rsidRPr="00D66CBF">
        <w:rPr>
          <w:rFonts w:ascii="LM Roman 10" w:hAnsi="LM Roman 10"/>
        </w:rPr>
        <w:t xml:space="preserve"> representa el flujo completo del proceso de registro de una nueva persona en TFGInfo. Este proceso puede ser iniciado por un administrador que crea el usuario manualmente, o por un sistema de preinscripción.</w:t>
      </w:r>
    </w:p>
    <w:p w14:paraId="53116E10" w14:textId="2025FB80" w:rsidR="00C11910" w:rsidRPr="00D66CBF" w:rsidRDefault="00C11910" w:rsidP="00C11910">
      <w:pPr>
        <w:rPr>
          <w:rFonts w:ascii="LM Roman 10" w:hAnsi="LM Roman 10"/>
        </w:rPr>
      </w:pPr>
      <w:r w:rsidRPr="00D66CBF">
        <w:rPr>
          <w:rFonts w:ascii="LM Roman 10" w:hAnsi="LM Roman 10"/>
          <w:noProof/>
        </w:rPr>
        <w:drawing>
          <wp:inline distT="0" distB="0" distL="0" distR="0" wp14:anchorId="6C2E1997" wp14:editId="04F2F9F2">
            <wp:extent cx="5395595" cy="3348990"/>
            <wp:effectExtent l="0" t="0" r="0" b="3810"/>
            <wp:docPr id="192244672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46721" name="Imagen 1" descr="Diagrama&#10;&#10;El contenido generado por IA puede ser incorrecto."/>
                    <pic:cNvPicPr/>
                  </pic:nvPicPr>
                  <pic:blipFill>
                    <a:blip r:embed="rId28"/>
                    <a:stretch>
                      <a:fillRect/>
                    </a:stretch>
                  </pic:blipFill>
                  <pic:spPr>
                    <a:xfrm>
                      <a:off x="0" y="0"/>
                      <a:ext cx="5395595" cy="3348990"/>
                    </a:xfrm>
                    <a:prstGeom prst="rect">
                      <a:avLst/>
                    </a:prstGeom>
                  </pic:spPr>
                </pic:pic>
              </a:graphicData>
            </a:graphic>
          </wp:inline>
        </w:drawing>
      </w:r>
    </w:p>
    <w:p w14:paraId="10FC2741" w14:textId="522630E1" w:rsidR="00301E94" w:rsidRPr="00D66CBF" w:rsidRDefault="00301E94" w:rsidP="00301E94">
      <w:pPr>
        <w:pStyle w:val="Descripcin"/>
        <w:rPr>
          <w:rFonts w:ascii="LM Roman 10" w:hAnsi="LM Roman 10"/>
        </w:rPr>
      </w:pPr>
      <w:bookmarkStart w:id="83" w:name="_Toc205886164"/>
      <w:bookmarkStart w:id="84" w:name="_Toc207120634"/>
      <w:bookmarkStart w:id="85" w:name="_Toc208342467"/>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8</w:t>
      </w:r>
      <w:r w:rsidRPr="00D66CBF">
        <w:rPr>
          <w:rFonts w:ascii="LM Roman 10" w:hAnsi="LM Roman 10"/>
        </w:rPr>
        <w:fldChar w:fldCharType="end"/>
      </w:r>
      <w:r w:rsidRPr="00D66CBF">
        <w:rPr>
          <w:rFonts w:ascii="LM Roman 10" w:hAnsi="LM Roman 10"/>
        </w:rPr>
        <w:t>. Diagrama de secuencia -  Registrar un nuevo usuario</w:t>
      </w:r>
      <w:bookmarkEnd w:id="83"/>
      <w:bookmarkEnd w:id="84"/>
      <w:bookmarkEnd w:id="85"/>
    </w:p>
    <w:p w14:paraId="1A088C93" w14:textId="77777777" w:rsidR="00C11910" w:rsidRPr="00D66CBF" w:rsidRDefault="00C11910" w:rsidP="00C11910">
      <w:pPr>
        <w:rPr>
          <w:rFonts w:ascii="LM Roman 10" w:hAnsi="LM Roman 10"/>
        </w:rPr>
      </w:pPr>
    </w:p>
    <w:p w14:paraId="135E5ECA" w14:textId="1AE5FB57" w:rsidR="00C11910" w:rsidRPr="00D66CBF" w:rsidRDefault="00C11910" w:rsidP="00C11910">
      <w:pPr>
        <w:rPr>
          <w:rFonts w:ascii="LM Roman 10" w:hAnsi="LM Roman 10"/>
          <w:b/>
          <w:bCs/>
        </w:rPr>
      </w:pPr>
      <w:r w:rsidRPr="00D66CBF">
        <w:rPr>
          <w:rFonts w:ascii="LM Roman 10" w:hAnsi="LM Roman 10"/>
          <w:b/>
          <w:bCs/>
        </w:rPr>
        <w:t>Comenzar TFG</w:t>
      </w:r>
    </w:p>
    <w:p w14:paraId="769381E4" w14:textId="5F407EAE" w:rsidR="00C11910" w:rsidRPr="00D66CBF" w:rsidRDefault="00C11910" w:rsidP="00A021A1">
      <w:pPr>
        <w:rPr>
          <w:rFonts w:ascii="LM Roman 10" w:hAnsi="LM Roman 10"/>
        </w:rPr>
      </w:pPr>
      <w:r w:rsidRPr="00D66CBF">
        <w:rPr>
          <w:rFonts w:ascii="LM Roman 10" w:hAnsi="LM Roman 10"/>
        </w:rPr>
        <w:t>E</w:t>
      </w:r>
      <w:r w:rsidR="00D51F88" w:rsidRPr="00D66CBF">
        <w:rPr>
          <w:rFonts w:ascii="LM Roman 10" w:hAnsi="LM Roman 10"/>
        </w:rPr>
        <w:t>l</w:t>
      </w:r>
      <w:r w:rsidRPr="00D66CBF">
        <w:rPr>
          <w:rFonts w:ascii="LM Roman 10" w:hAnsi="LM Roman 10"/>
        </w:rPr>
        <w:t xml:space="preserve"> diagrama de secuencia</w:t>
      </w:r>
      <w:r w:rsidR="00D51F88" w:rsidRPr="00D66CBF">
        <w:rPr>
          <w:rFonts w:ascii="LM Roman 10" w:hAnsi="LM Roman 10"/>
        </w:rPr>
        <w:t xml:space="preserve"> de la ilustración 9</w:t>
      </w:r>
      <w:r w:rsidRPr="00D66CBF">
        <w:rPr>
          <w:rFonts w:ascii="LM Roman 10" w:hAnsi="LM Roman 10"/>
        </w:rPr>
        <w:t xml:space="preserve"> describe el proceso mediante el cual un estudiante solicita comenzar un trabajo de fin de grado y el profesor decide si aceptarlo o rechazarlo.</w:t>
      </w:r>
    </w:p>
    <w:p w14:paraId="737E119E" w14:textId="77CF459F" w:rsidR="00C11910" w:rsidRPr="00D66CBF" w:rsidRDefault="00C11910" w:rsidP="008545B1">
      <w:pPr>
        <w:jc w:val="center"/>
        <w:rPr>
          <w:rFonts w:ascii="LM Roman 10" w:hAnsi="LM Roman 10"/>
          <w:b/>
          <w:bCs/>
        </w:rPr>
      </w:pPr>
      <w:r w:rsidRPr="00D66CBF">
        <w:rPr>
          <w:rFonts w:ascii="LM Roman 10" w:hAnsi="LM Roman 10"/>
          <w:b/>
          <w:bCs/>
          <w:noProof/>
        </w:rPr>
        <w:lastRenderedPageBreak/>
        <w:drawing>
          <wp:inline distT="0" distB="0" distL="0" distR="0" wp14:anchorId="65AEDBD2" wp14:editId="40C5E2FA">
            <wp:extent cx="4299148" cy="3725894"/>
            <wp:effectExtent l="0" t="0" r="6350" b="8255"/>
            <wp:docPr id="105827267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72674" name="Imagen 1" descr="Diagrama&#10;&#10;El contenido generado por IA puede ser incorrecto."/>
                    <pic:cNvPicPr/>
                  </pic:nvPicPr>
                  <pic:blipFill>
                    <a:blip r:embed="rId29"/>
                    <a:stretch>
                      <a:fillRect/>
                    </a:stretch>
                  </pic:blipFill>
                  <pic:spPr>
                    <a:xfrm>
                      <a:off x="0" y="0"/>
                      <a:ext cx="4314540" cy="3739233"/>
                    </a:xfrm>
                    <a:prstGeom prst="rect">
                      <a:avLst/>
                    </a:prstGeom>
                  </pic:spPr>
                </pic:pic>
              </a:graphicData>
            </a:graphic>
          </wp:inline>
        </w:drawing>
      </w:r>
    </w:p>
    <w:p w14:paraId="0A9D66C9" w14:textId="35C53D1E" w:rsidR="00301E94" w:rsidRPr="00D66CBF" w:rsidRDefault="00301E94" w:rsidP="00301E94">
      <w:pPr>
        <w:pStyle w:val="Descripcin"/>
        <w:rPr>
          <w:rFonts w:ascii="LM Roman 10" w:hAnsi="LM Roman 10"/>
          <w:b/>
          <w:bCs/>
        </w:rPr>
      </w:pPr>
      <w:bookmarkStart w:id="86" w:name="_Toc205886165"/>
      <w:bookmarkStart w:id="87" w:name="_Toc207120635"/>
      <w:bookmarkStart w:id="88" w:name="_Toc208342468"/>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9</w:t>
      </w:r>
      <w:r w:rsidRPr="00D66CBF">
        <w:rPr>
          <w:rFonts w:ascii="LM Roman 10" w:hAnsi="LM Roman 10"/>
        </w:rPr>
        <w:fldChar w:fldCharType="end"/>
      </w:r>
      <w:r w:rsidRPr="00D66CBF">
        <w:rPr>
          <w:rFonts w:ascii="LM Roman 10" w:hAnsi="LM Roman 10"/>
        </w:rPr>
        <w:t>. Diagrama de secuencia - Comenzar TFG</w:t>
      </w:r>
      <w:bookmarkEnd w:id="86"/>
      <w:bookmarkEnd w:id="87"/>
      <w:bookmarkEnd w:id="88"/>
    </w:p>
    <w:p w14:paraId="30A1164C" w14:textId="77777777" w:rsidR="00C11910" w:rsidRPr="00D66CBF" w:rsidRDefault="00C11910" w:rsidP="00C11910">
      <w:pPr>
        <w:rPr>
          <w:rFonts w:ascii="LM Roman 10" w:hAnsi="LM Roman 10"/>
          <w:b/>
          <w:bCs/>
        </w:rPr>
      </w:pPr>
    </w:p>
    <w:p w14:paraId="3F9AE8C6" w14:textId="3F485892" w:rsidR="00C11910" w:rsidRPr="00D66CBF" w:rsidRDefault="00C11910" w:rsidP="00C11910">
      <w:pPr>
        <w:rPr>
          <w:rFonts w:ascii="LM Roman 10" w:hAnsi="LM Roman 10"/>
          <w:b/>
          <w:bCs/>
          <w:lang w:val="es-ES"/>
        </w:rPr>
      </w:pPr>
      <w:r w:rsidRPr="00D66CBF">
        <w:rPr>
          <w:rFonts w:ascii="LM Roman 10" w:hAnsi="LM Roman 10"/>
          <w:b/>
          <w:bCs/>
          <w:lang w:val="es-ES"/>
        </w:rPr>
        <w:t>Envío de correo por canal</w:t>
      </w:r>
    </w:p>
    <w:p w14:paraId="5EA8F95C" w14:textId="546FE001" w:rsidR="00C11910" w:rsidRPr="00D66CBF" w:rsidRDefault="00C11910" w:rsidP="00C11910">
      <w:pPr>
        <w:rPr>
          <w:rFonts w:ascii="LM Roman 10" w:hAnsi="LM Roman 10"/>
          <w:lang w:val="es-ES"/>
        </w:rPr>
      </w:pPr>
      <w:r w:rsidRPr="00D66CBF">
        <w:rPr>
          <w:rFonts w:ascii="LM Roman 10" w:hAnsi="LM Roman 10"/>
          <w:lang w:val="es-ES"/>
        </w:rPr>
        <w:t>E</w:t>
      </w:r>
      <w:r w:rsidR="00D51F88" w:rsidRPr="00D66CBF">
        <w:rPr>
          <w:rFonts w:ascii="LM Roman 10" w:hAnsi="LM Roman 10"/>
          <w:lang w:val="es-ES"/>
        </w:rPr>
        <w:t>l</w:t>
      </w:r>
      <w:r w:rsidRPr="00D66CBF">
        <w:rPr>
          <w:rFonts w:ascii="LM Roman 10" w:hAnsi="LM Roman 10"/>
          <w:lang w:val="es-ES"/>
        </w:rPr>
        <w:t xml:space="preserve"> diagrama</w:t>
      </w:r>
      <w:r w:rsidR="00D51F88" w:rsidRPr="00D66CBF">
        <w:rPr>
          <w:rFonts w:ascii="LM Roman 10" w:hAnsi="LM Roman 10"/>
          <w:lang w:val="es-ES"/>
        </w:rPr>
        <w:t xml:space="preserve"> de la ilustración 10</w:t>
      </w:r>
      <w:r w:rsidRPr="00D66CBF">
        <w:rPr>
          <w:rFonts w:ascii="LM Roman 10" w:hAnsi="LM Roman 10"/>
          <w:lang w:val="es-ES"/>
        </w:rPr>
        <w:t xml:space="preserve"> muestra como un profesor perteneciente a un canal puede notificar a todos los estudiantes que estén en este.</w:t>
      </w:r>
    </w:p>
    <w:p w14:paraId="10AC5CCC" w14:textId="5E869B99" w:rsidR="00C11910" w:rsidRPr="00D66CBF" w:rsidRDefault="00C11910" w:rsidP="008545B1">
      <w:pPr>
        <w:jc w:val="center"/>
        <w:rPr>
          <w:rFonts w:ascii="LM Roman 10" w:hAnsi="LM Roman 10"/>
          <w:b/>
          <w:bCs/>
          <w:lang w:val="es-ES"/>
        </w:rPr>
      </w:pPr>
      <w:r w:rsidRPr="00D66CBF">
        <w:rPr>
          <w:rFonts w:ascii="LM Roman 10" w:hAnsi="LM Roman 10"/>
          <w:b/>
          <w:bCs/>
          <w:noProof/>
          <w:lang w:val="es-ES"/>
        </w:rPr>
        <w:drawing>
          <wp:inline distT="0" distB="0" distL="0" distR="0" wp14:anchorId="6D0C2D92" wp14:editId="71049FC2">
            <wp:extent cx="5395595" cy="2873375"/>
            <wp:effectExtent l="0" t="0" r="0" b="3175"/>
            <wp:docPr id="51839277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92772" name="Imagen 1" descr="Diagrama&#10;&#10;El contenido generado por IA puede ser incorrecto."/>
                    <pic:cNvPicPr/>
                  </pic:nvPicPr>
                  <pic:blipFill>
                    <a:blip r:embed="rId30"/>
                    <a:stretch>
                      <a:fillRect/>
                    </a:stretch>
                  </pic:blipFill>
                  <pic:spPr>
                    <a:xfrm>
                      <a:off x="0" y="0"/>
                      <a:ext cx="5395595" cy="2873375"/>
                    </a:xfrm>
                    <a:prstGeom prst="rect">
                      <a:avLst/>
                    </a:prstGeom>
                  </pic:spPr>
                </pic:pic>
              </a:graphicData>
            </a:graphic>
          </wp:inline>
        </w:drawing>
      </w:r>
    </w:p>
    <w:p w14:paraId="694059D0" w14:textId="394A6DBB" w:rsidR="00304A7C" w:rsidRPr="00D66CBF" w:rsidRDefault="00301E94" w:rsidP="00301E94">
      <w:pPr>
        <w:pStyle w:val="Descripcin"/>
        <w:rPr>
          <w:rFonts w:ascii="LM Roman 10" w:hAnsi="LM Roman 10"/>
          <w:lang w:val="es-ES"/>
        </w:rPr>
      </w:pPr>
      <w:bookmarkStart w:id="89" w:name="_Toc205886166"/>
      <w:bookmarkStart w:id="90" w:name="_Toc207120636"/>
      <w:bookmarkStart w:id="91" w:name="_Toc208342469"/>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10</w:t>
      </w:r>
      <w:r w:rsidRPr="00D66CBF">
        <w:rPr>
          <w:rFonts w:ascii="LM Roman 10" w:hAnsi="LM Roman 10"/>
        </w:rPr>
        <w:fldChar w:fldCharType="end"/>
      </w:r>
      <w:r w:rsidRPr="00D66CBF">
        <w:rPr>
          <w:rFonts w:ascii="LM Roman 10" w:hAnsi="LM Roman 10"/>
        </w:rPr>
        <w:t>. Diagrama de secuencia - Envío de mensajes por canal</w:t>
      </w:r>
      <w:bookmarkEnd w:id="89"/>
      <w:bookmarkEnd w:id="90"/>
      <w:bookmarkEnd w:id="91"/>
    </w:p>
    <w:p w14:paraId="325F14A5" w14:textId="709FF609" w:rsidR="00A83970" w:rsidRPr="00D66CBF" w:rsidRDefault="00A83970">
      <w:pPr>
        <w:jc w:val="left"/>
        <w:rPr>
          <w:rFonts w:ascii="LM Roman 10" w:eastAsiaTheme="majorEastAsia" w:hAnsi="LM Roman 10" w:cs="Helvetica"/>
          <w:b/>
          <w:color w:val="000000" w:themeColor="text1"/>
          <w:sz w:val="96"/>
          <w:szCs w:val="72"/>
        </w:rPr>
      </w:pPr>
      <w:r w:rsidRPr="00D66CBF">
        <w:rPr>
          <w:rFonts w:ascii="LM Roman 10" w:hAnsi="LM Roman 10"/>
        </w:rPr>
        <w:br w:type="page"/>
      </w:r>
    </w:p>
    <w:p w14:paraId="1FDE58D9" w14:textId="77777777" w:rsidR="00A83970" w:rsidRPr="00D66CBF" w:rsidRDefault="00A83970" w:rsidP="00A83970">
      <w:pPr>
        <w:pStyle w:val="CaptuloNmero"/>
        <w:rPr>
          <w:rFonts w:ascii="LM Roman 10" w:hAnsi="LM Roman 10"/>
        </w:rPr>
      </w:pPr>
    </w:p>
    <w:p w14:paraId="43AEB18D" w14:textId="2CC59D1D" w:rsidR="00223C93" w:rsidRPr="00D66CBF" w:rsidRDefault="00A83970" w:rsidP="00223C93">
      <w:pPr>
        <w:pStyle w:val="Captulo"/>
        <w:rPr>
          <w:rFonts w:ascii="LM Roman 10" w:hAnsi="LM Roman 10"/>
        </w:rPr>
      </w:pPr>
      <w:bookmarkStart w:id="92" w:name="_Toc208342540"/>
      <w:r w:rsidRPr="00D66CBF">
        <w:rPr>
          <w:rFonts w:ascii="LM Roman 10" w:hAnsi="LM Roman 10"/>
        </w:rPr>
        <w:t>Diseño del sistema</w:t>
      </w:r>
      <w:bookmarkEnd w:id="92"/>
    </w:p>
    <w:p w14:paraId="42528EA4" w14:textId="77777777" w:rsidR="00652578" w:rsidRPr="00D66CBF" w:rsidRDefault="00652578" w:rsidP="00652578">
      <w:pPr>
        <w:pStyle w:val="Ttulo2"/>
        <w:rPr>
          <w:rFonts w:ascii="LM Roman 10" w:hAnsi="LM Roman 10"/>
        </w:rPr>
      </w:pPr>
      <w:bookmarkStart w:id="93" w:name="_Toc208342541"/>
      <w:r w:rsidRPr="00D66CBF">
        <w:rPr>
          <w:rFonts w:ascii="LM Roman 10" w:hAnsi="LM Roman 10"/>
        </w:rPr>
        <w:t>Base de datos</w:t>
      </w:r>
      <w:bookmarkEnd w:id="93"/>
    </w:p>
    <w:p w14:paraId="743710E7" w14:textId="77777777" w:rsidR="00652578" w:rsidRPr="00D66CBF" w:rsidRDefault="00652578" w:rsidP="00652578">
      <w:pPr>
        <w:rPr>
          <w:rFonts w:ascii="LM Roman 10" w:hAnsi="LM Roman 10"/>
          <w:lang w:val="es-ES"/>
        </w:rPr>
      </w:pPr>
      <w:r w:rsidRPr="00D66CBF">
        <w:rPr>
          <w:rFonts w:ascii="LM Roman 10" w:hAnsi="LM Roman 10"/>
          <w:lang w:val="es-ES"/>
        </w:rPr>
        <w:t>La base de datos de este proyecto está diseñada con un modelo relacional bien estructurado, pensado para reflejar de forma fiel las entidades del dominio y sus relaciones. Está implementada en MySQL y organizada de manera que mantiene la integridad referencial, evita la redundancia de datos y permite escalabilidad para futuras ampliaciones.</w:t>
      </w:r>
    </w:p>
    <w:p w14:paraId="7F905A43" w14:textId="77777777" w:rsidR="00652578" w:rsidRPr="00D66CBF" w:rsidRDefault="00652578" w:rsidP="00652578">
      <w:pPr>
        <w:rPr>
          <w:rFonts w:ascii="LM Roman 10" w:hAnsi="LM Roman 10"/>
          <w:b/>
          <w:bCs/>
          <w:lang w:val="es-ES"/>
        </w:rPr>
      </w:pPr>
      <w:r w:rsidRPr="00D66CBF">
        <w:rPr>
          <w:rFonts w:ascii="LM Roman 10" w:hAnsi="LM Roman 10"/>
          <w:b/>
          <w:bCs/>
          <w:lang w:val="es-ES"/>
        </w:rPr>
        <w:t>Modelo de datos y organización</w:t>
      </w:r>
    </w:p>
    <w:p w14:paraId="5FE3AF5A" w14:textId="77777777" w:rsidR="00652578" w:rsidRPr="00D66CBF" w:rsidRDefault="00652578" w:rsidP="00652578">
      <w:pPr>
        <w:rPr>
          <w:rFonts w:ascii="LM Roman 10" w:hAnsi="LM Roman 10"/>
          <w:lang w:val="es-ES"/>
        </w:rPr>
      </w:pPr>
      <w:r w:rsidRPr="00D66CBF">
        <w:rPr>
          <w:rFonts w:ascii="LM Roman 10" w:hAnsi="LM Roman 10"/>
          <w:lang w:val="es-ES"/>
        </w:rPr>
        <w:t>El esquema incluye tablas que representan los elementos clave del sistema, como universidades, departamentos, titulaciones, profesores, estudiantes, trabajos de fin de grado (TFG) y grupos de trabajo. Cada tabla está relacionada con las demás de forma coherente, permitiendo consultas complejas sin perder consistencia.</w:t>
      </w:r>
    </w:p>
    <w:p w14:paraId="3CCB0901" w14:textId="77777777" w:rsidR="00652578" w:rsidRPr="00D66CBF" w:rsidRDefault="00652578" w:rsidP="00652578">
      <w:pPr>
        <w:rPr>
          <w:rFonts w:ascii="LM Roman 10" w:hAnsi="LM Roman 10"/>
          <w:lang w:val="es-ES"/>
        </w:rPr>
      </w:pPr>
      <w:r w:rsidRPr="00D66CBF">
        <w:rPr>
          <w:rFonts w:ascii="LM Roman 10" w:hAnsi="LM Roman 10"/>
          <w:lang w:val="es-ES"/>
        </w:rPr>
        <w:t>Algunos ejemplos relevantes:</w:t>
      </w:r>
    </w:p>
    <w:p w14:paraId="54254820" w14:textId="77777777" w:rsidR="00652578" w:rsidRPr="00D66CBF" w:rsidRDefault="00652578" w:rsidP="00652578">
      <w:pPr>
        <w:numPr>
          <w:ilvl w:val="0"/>
          <w:numId w:val="43"/>
        </w:numPr>
        <w:rPr>
          <w:rFonts w:ascii="LM Roman 10" w:hAnsi="LM Roman 10"/>
          <w:lang w:val="es-ES"/>
        </w:rPr>
      </w:pPr>
      <w:r w:rsidRPr="00D66CBF">
        <w:rPr>
          <w:rFonts w:ascii="LM Roman 10" w:hAnsi="LM Roman 10"/>
          <w:b/>
          <w:bCs/>
          <w:lang w:val="es-ES"/>
        </w:rPr>
        <w:t>university</w:t>
      </w:r>
      <w:r w:rsidRPr="00D66CBF">
        <w:rPr>
          <w:rFonts w:ascii="LM Roman 10" w:hAnsi="LM Roman 10"/>
          <w:lang w:val="es-ES"/>
        </w:rPr>
        <w:t>: almacena la información de cada universidad, con campos como nombre y dirección.</w:t>
      </w:r>
    </w:p>
    <w:p w14:paraId="354CC885" w14:textId="77777777" w:rsidR="00652578" w:rsidRPr="00D66CBF" w:rsidRDefault="00652578" w:rsidP="00652578">
      <w:pPr>
        <w:numPr>
          <w:ilvl w:val="0"/>
          <w:numId w:val="43"/>
        </w:numPr>
        <w:rPr>
          <w:rFonts w:ascii="LM Roman 10" w:hAnsi="LM Roman 10"/>
          <w:lang w:val="es-ES"/>
        </w:rPr>
      </w:pPr>
      <w:r w:rsidRPr="00D66CBF">
        <w:rPr>
          <w:rFonts w:ascii="LM Roman 10" w:hAnsi="LM Roman 10"/>
          <w:b/>
          <w:bCs/>
          <w:lang w:val="es-ES"/>
        </w:rPr>
        <w:t>department</w:t>
      </w:r>
      <w:r w:rsidRPr="00D66CBF">
        <w:rPr>
          <w:rFonts w:ascii="LM Roman 10" w:hAnsi="LM Roman 10"/>
          <w:lang w:val="es-ES"/>
        </w:rPr>
        <w:t>: vinculado a la universidad, representa las áreas académicas (informática, robótica, etc.).</w:t>
      </w:r>
    </w:p>
    <w:p w14:paraId="5DB56870" w14:textId="77777777" w:rsidR="00652578" w:rsidRPr="00D66CBF" w:rsidRDefault="00652578" w:rsidP="00652578">
      <w:pPr>
        <w:numPr>
          <w:ilvl w:val="0"/>
          <w:numId w:val="43"/>
        </w:numPr>
        <w:rPr>
          <w:rFonts w:ascii="LM Roman 10" w:hAnsi="LM Roman 10"/>
          <w:lang w:val="es-ES"/>
        </w:rPr>
      </w:pPr>
      <w:r w:rsidRPr="00D66CBF">
        <w:rPr>
          <w:rFonts w:ascii="LM Roman 10" w:hAnsi="LM Roman 10"/>
          <w:b/>
          <w:bCs/>
          <w:lang w:val="es-ES"/>
        </w:rPr>
        <w:t>career</w:t>
      </w:r>
      <w:r w:rsidRPr="00D66CBF">
        <w:rPr>
          <w:rFonts w:ascii="LM Roman 10" w:hAnsi="LM Roman 10"/>
          <w:lang w:val="es-ES"/>
        </w:rPr>
        <w:t>: contiene las titulaciones o programas de estudios, enlazados a una universidad concreta.</w:t>
      </w:r>
    </w:p>
    <w:p w14:paraId="13746D87" w14:textId="77777777" w:rsidR="00652578" w:rsidRPr="00D66CBF" w:rsidRDefault="00652578" w:rsidP="00652578">
      <w:pPr>
        <w:numPr>
          <w:ilvl w:val="0"/>
          <w:numId w:val="43"/>
        </w:numPr>
        <w:rPr>
          <w:rFonts w:ascii="LM Roman 10" w:hAnsi="LM Roman 10"/>
          <w:lang w:val="es-ES"/>
        </w:rPr>
      </w:pPr>
      <w:r w:rsidRPr="00D66CBF">
        <w:rPr>
          <w:rFonts w:ascii="LM Roman 10" w:hAnsi="LM Roman 10"/>
          <w:b/>
          <w:bCs/>
          <w:lang w:val="es-ES"/>
        </w:rPr>
        <w:t>professor</w:t>
      </w:r>
      <w:r w:rsidRPr="00D66CBF">
        <w:rPr>
          <w:rFonts w:ascii="LM Roman 10" w:hAnsi="LM Roman 10"/>
          <w:lang w:val="es-ES"/>
        </w:rPr>
        <w:t xml:space="preserve"> y </w:t>
      </w:r>
      <w:r w:rsidRPr="00D66CBF">
        <w:rPr>
          <w:rFonts w:ascii="LM Roman 10" w:hAnsi="LM Roman 10"/>
          <w:b/>
          <w:bCs/>
          <w:lang w:val="es-ES"/>
        </w:rPr>
        <w:t>student</w:t>
      </w:r>
      <w:r w:rsidRPr="00D66CBF">
        <w:rPr>
          <w:rFonts w:ascii="LM Roman 10" w:hAnsi="LM Roman 10"/>
          <w:lang w:val="es-ES"/>
        </w:rPr>
        <w:t>: entidades que representan a usuarios académicos, con datos personales, identificación única (DNI) y referencia a su rol en la plataforma.</w:t>
      </w:r>
    </w:p>
    <w:p w14:paraId="749A898A" w14:textId="77777777" w:rsidR="00652578" w:rsidRPr="00D66CBF" w:rsidRDefault="00652578" w:rsidP="00652578">
      <w:pPr>
        <w:numPr>
          <w:ilvl w:val="0"/>
          <w:numId w:val="43"/>
        </w:numPr>
        <w:rPr>
          <w:rFonts w:ascii="LM Roman 10" w:hAnsi="LM Roman 10"/>
          <w:lang w:val="es-ES"/>
        </w:rPr>
      </w:pPr>
      <w:r w:rsidRPr="00D66CBF">
        <w:rPr>
          <w:rFonts w:ascii="LM Roman 10" w:hAnsi="LM Roman 10"/>
          <w:b/>
          <w:bCs/>
          <w:lang w:val="es-ES"/>
        </w:rPr>
        <w:lastRenderedPageBreak/>
        <w:t>tfg</w:t>
      </w:r>
      <w:r w:rsidRPr="00D66CBF">
        <w:rPr>
          <w:rFonts w:ascii="LM Roman 10" w:hAnsi="LM Roman 10"/>
          <w:lang w:val="es-ES"/>
        </w:rPr>
        <w:t xml:space="preserve"> y </w:t>
      </w:r>
      <w:r w:rsidRPr="00D66CBF">
        <w:rPr>
          <w:rFonts w:ascii="LM Roman 10" w:hAnsi="LM Roman 10"/>
          <w:b/>
          <w:bCs/>
          <w:lang w:val="es-ES"/>
        </w:rPr>
        <w:t>tfg_line</w:t>
      </w:r>
      <w:r w:rsidRPr="00D66CBF">
        <w:rPr>
          <w:rFonts w:ascii="LM Roman 10" w:hAnsi="LM Roman 10"/>
          <w:lang w:val="es-ES"/>
        </w:rPr>
        <w:t>: núcleo del sistema para la gestión de trabajos de fin de grado, permitiendo asignar líneas de investigación, profesores, estudiantes y cupos de plazas.</w:t>
      </w:r>
    </w:p>
    <w:p w14:paraId="679B677F" w14:textId="77777777" w:rsidR="00652578" w:rsidRPr="00D66CBF" w:rsidRDefault="00652578" w:rsidP="00652578">
      <w:pPr>
        <w:numPr>
          <w:ilvl w:val="0"/>
          <w:numId w:val="43"/>
        </w:numPr>
        <w:rPr>
          <w:rFonts w:ascii="LM Roman 10" w:hAnsi="LM Roman 10"/>
          <w:lang w:val="es-ES"/>
        </w:rPr>
      </w:pPr>
      <w:r w:rsidRPr="00D66CBF">
        <w:rPr>
          <w:rFonts w:ascii="LM Roman 10" w:hAnsi="LM Roman 10"/>
          <w:b/>
          <w:bCs/>
          <w:lang w:val="es-ES"/>
        </w:rPr>
        <w:t>Tablas intermedias</w:t>
      </w:r>
      <w:r w:rsidRPr="00D66CBF">
        <w:rPr>
          <w:rFonts w:ascii="LM Roman 10" w:hAnsi="LM Roman 10"/>
          <w:lang w:val="es-ES"/>
        </w:rPr>
        <w:t xml:space="preserve"> (tfg_line_career, tfg_line_professor, tfg_student, working_group_professor, etc.) que gestionan relaciones muchos a muchos de manera normalizada.</w:t>
      </w:r>
    </w:p>
    <w:p w14:paraId="4FDE506C" w14:textId="77777777" w:rsidR="00652578" w:rsidRPr="00D66CBF" w:rsidRDefault="00652578" w:rsidP="00652578">
      <w:pPr>
        <w:rPr>
          <w:rFonts w:ascii="LM Roman 10" w:hAnsi="LM Roman 10"/>
          <w:lang w:val="es-ES"/>
        </w:rPr>
      </w:pPr>
    </w:p>
    <w:p w14:paraId="1EC01E8C" w14:textId="77777777" w:rsidR="00652578" w:rsidRPr="00D66CBF" w:rsidRDefault="00652578" w:rsidP="00652578">
      <w:pPr>
        <w:rPr>
          <w:rFonts w:ascii="LM Roman 10" w:hAnsi="LM Roman 10"/>
          <w:b/>
          <w:bCs/>
          <w:lang w:val="es-ES"/>
        </w:rPr>
      </w:pPr>
      <w:r w:rsidRPr="00D66CBF">
        <w:rPr>
          <w:rFonts w:ascii="LM Roman 10" w:hAnsi="LM Roman 10"/>
          <w:b/>
          <w:bCs/>
          <w:lang w:val="es-ES"/>
        </w:rPr>
        <w:t>Integridad referencial</w:t>
      </w:r>
    </w:p>
    <w:p w14:paraId="4B609622" w14:textId="77777777" w:rsidR="00652578" w:rsidRPr="00D66CBF" w:rsidRDefault="00652578" w:rsidP="00652578">
      <w:pPr>
        <w:rPr>
          <w:rFonts w:ascii="LM Roman 10" w:hAnsi="LM Roman 10"/>
          <w:lang w:val="es-ES"/>
        </w:rPr>
      </w:pPr>
      <w:r w:rsidRPr="00D66CBF">
        <w:rPr>
          <w:rFonts w:ascii="LM Roman 10" w:hAnsi="LM Roman 10"/>
          <w:lang w:val="es-ES"/>
        </w:rPr>
        <w:t>Todas las relaciones están reforzadas con claves foráneas (FOREIGN KEY) que garantizan que los datos vinculados existan y estén sincronizados.</w:t>
      </w:r>
      <w:r w:rsidRPr="00D66CBF">
        <w:rPr>
          <w:rFonts w:ascii="LM Roman 10" w:hAnsi="LM Roman 10"/>
          <w:lang w:val="es-ES"/>
        </w:rPr>
        <w:br/>
        <w:t>Por ejemplo:</w:t>
      </w:r>
    </w:p>
    <w:p w14:paraId="536C75CF" w14:textId="77777777" w:rsidR="00652578" w:rsidRPr="00D66CBF" w:rsidRDefault="00652578" w:rsidP="00652578">
      <w:pPr>
        <w:numPr>
          <w:ilvl w:val="0"/>
          <w:numId w:val="44"/>
        </w:numPr>
        <w:rPr>
          <w:rFonts w:ascii="LM Roman 10" w:hAnsi="LM Roman 10"/>
          <w:lang w:val="es-ES"/>
        </w:rPr>
      </w:pPr>
      <w:r w:rsidRPr="00D66CBF">
        <w:rPr>
          <w:rFonts w:ascii="LM Roman 10" w:hAnsi="LM Roman 10"/>
          <w:lang w:val="es-ES"/>
        </w:rPr>
        <w:t>Un profesor debe pertenecer a un departamento válido.</w:t>
      </w:r>
    </w:p>
    <w:p w14:paraId="02F06FC7" w14:textId="77777777" w:rsidR="00652578" w:rsidRPr="00D66CBF" w:rsidRDefault="00652578" w:rsidP="00652578">
      <w:pPr>
        <w:numPr>
          <w:ilvl w:val="0"/>
          <w:numId w:val="44"/>
        </w:numPr>
        <w:rPr>
          <w:rFonts w:ascii="LM Roman 10" w:hAnsi="LM Roman 10"/>
          <w:lang w:val="es-ES"/>
        </w:rPr>
      </w:pPr>
      <w:r w:rsidRPr="00D66CBF">
        <w:rPr>
          <w:rFonts w:ascii="LM Roman 10" w:hAnsi="LM Roman 10"/>
          <w:lang w:val="es-ES"/>
        </w:rPr>
        <w:t>Un estudiante debe estar asociado a una titulación existente.</w:t>
      </w:r>
    </w:p>
    <w:p w14:paraId="5CFCD625" w14:textId="77777777" w:rsidR="00652578" w:rsidRPr="00D66CBF" w:rsidRDefault="00652578" w:rsidP="00652578">
      <w:pPr>
        <w:numPr>
          <w:ilvl w:val="0"/>
          <w:numId w:val="44"/>
        </w:numPr>
        <w:rPr>
          <w:rFonts w:ascii="LM Roman 10" w:hAnsi="LM Roman 10"/>
          <w:lang w:val="es-ES"/>
        </w:rPr>
      </w:pPr>
      <w:r w:rsidRPr="00D66CBF">
        <w:rPr>
          <w:rFonts w:ascii="LM Roman 10" w:hAnsi="LM Roman 10"/>
          <w:lang w:val="es-ES"/>
        </w:rPr>
        <w:t>Un TFG no puede existir sin una línea de TFG previamente creada.</w:t>
      </w:r>
    </w:p>
    <w:p w14:paraId="6AB033C4" w14:textId="77777777" w:rsidR="00652578" w:rsidRPr="00D66CBF" w:rsidRDefault="00652578" w:rsidP="00652578">
      <w:pPr>
        <w:rPr>
          <w:rFonts w:ascii="LM Roman 10" w:hAnsi="LM Roman 10"/>
          <w:lang w:val="es-ES"/>
        </w:rPr>
      </w:pPr>
      <w:r w:rsidRPr="00D66CBF">
        <w:rPr>
          <w:rFonts w:ascii="LM Roman 10" w:hAnsi="LM Roman 10"/>
          <w:lang w:val="es-ES"/>
        </w:rPr>
        <w:t>Esto evita datos huérfanos y asegura que cualquier eliminación o actualización respete las dependencias.</w:t>
      </w:r>
    </w:p>
    <w:p w14:paraId="04BECD62" w14:textId="77777777" w:rsidR="00652578" w:rsidRPr="00D66CBF" w:rsidRDefault="00652578" w:rsidP="00652578">
      <w:pPr>
        <w:rPr>
          <w:rFonts w:ascii="LM Roman 10" w:hAnsi="LM Roman 10"/>
          <w:lang w:val="es-ES"/>
        </w:rPr>
      </w:pPr>
    </w:p>
    <w:p w14:paraId="26D9E0A6" w14:textId="77777777" w:rsidR="00652578" w:rsidRPr="00D66CBF" w:rsidRDefault="00652578" w:rsidP="00652578">
      <w:pPr>
        <w:rPr>
          <w:rFonts w:ascii="LM Roman 10" w:hAnsi="LM Roman 10"/>
          <w:b/>
          <w:bCs/>
          <w:lang w:val="es-ES"/>
        </w:rPr>
      </w:pPr>
      <w:r w:rsidRPr="00D66CBF">
        <w:rPr>
          <w:rFonts w:ascii="LM Roman 10" w:hAnsi="LM Roman 10"/>
          <w:b/>
          <w:bCs/>
          <w:lang w:val="es-ES"/>
        </w:rPr>
        <w:t>Normalización y eficiencia</w:t>
      </w:r>
    </w:p>
    <w:p w14:paraId="0F8C150D" w14:textId="77777777" w:rsidR="00652578" w:rsidRPr="00D66CBF" w:rsidRDefault="00652578" w:rsidP="00652578">
      <w:pPr>
        <w:rPr>
          <w:rFonts w:ascii="LM Roman 10" w:hAnsi="LM Roman 10"/>
          <w:lang w:val="es-ES"/>
        </w:rPr>
      </w:pPr>
      <w:r w:rsidRPr="00D66CBF">
        <w:rPr>
          <w:rFonts w:ascii="LM Roman 10" w:hAnsi="LM Roman 10"/>
          <w:lang w:val="es-ES"/>
        </w:rPr>
        <w:t>El modelo sigue principios de normalización para reducir la duplicación de información:</w:t>
      </w:r>
    </w:p>
    <w:p w14:paraId="0C1057E9" w14:textId="77777777" w:rsidR="00652578" w:rsidRPr="00D66CBF" w:rsidRDefault="00652578" w:rsidP="00652578">
      <w:pPr>
        <w:numPr>
          <w:ilvl w:val="0"/>
          <w:numId w:val="45"/>
        </w:numPr>
        <w:rPr>
          <w:rFonts w:ascii="LM Roman 10" w:hAnsi="LM Roman 10"/>
          <w:lang w:val="es-ES"/>
        </w:rPr>
      </w:pPr>
      <w:r w:rsidRPr="00D66CBF">
        <w:rPr>
          <w:rFonts w:ascii="LM Roman 10" w:hAnsi="LM Roman 10"/>
          <w:lang w:val="es-ES"/>
        </w:rPr>
        <w:t xml:space="preserve">Datos como el nombre de una universidad se almacenan </w:t>
      </w:r>
      <w:r w:rsidRPr="00D66CBF">
        <w:rPr>
          <w:rFonts w:ascii="LM Roman 10" w:hAnsi="LM Roman 10"/>
          <w:b/>
          <w:bCs/>
          <w:lang w:val="es-ES"/>
        </w:rPr>
        <w:t>una sola vez</w:t>
      </w:r>
      <w:r w:rsidRPr="00D66CBF">
        <w:rPr>
          <w:rFonts w:ascii="LM Roman 10" w:hAnsi="LM Roman 10"/>
          <w:lang w:val="es-ES"/>
        </w:rPr>
        <w:t xml:space="preserve"> en su tabla y se relacionan con otras entidades por identificadores.</w:t>
      </w:r>
    </w:p>
    <w:p w14:paraId="6A09445B" w14:textId="77777777" w:rsidR="00652578" w:rsidRPr="00D66CBF" w:rsidRDefault="00652578" w:rsidP="00652578">
      <w:pPr>
        <w:numPr>
          <w:ilvl w:val="0"/>
          <w:numId w:val="45"/>
        </w:numPr>
        <w:rPr>
          <w:rFonts w:ascii="LM Roman 10" w:hAnsi="LM Roman 10"/>
          <w:lang w:val="es-ES"/>
        </w:rPr>
      </w:pPr>
      <w:r w:rsidRPr="00D66CBF">
        <w:rPr>
          <w:rFonts w:ascii="LM Roman 10" w:hAnsi="LM Roman 10"/>
          <w:lang w:val="es-ES"/>
        </w:rPr>
        <w:t>Las tablas intermedias permiten gestionar relaciones complejas sin repetir información redundante.</w:t>
      </w:r>
    </w:p>
    <w:p w14:paraId="0090588A" w14:textId="77777777" w:rsidR="00652578" w:rsidRPr="00D66CBF" w:rsidRDefault="00652578" w:rsidP="00652578">
      <w:pPr>
        <w:rPr>
          <w:rFonts w:ascii="LM Roman 10" w:hAnsi="LM Roman 10"/>
          <w:lang w:val="es-ES"/>
        </w:rPr>
      </w:pPr>
      <w:r w:rsidRPr="00D66CBF">
        <w:rPr>
          <w:rFonts w:ascii="LM Roman 10" w:hAnsi="LM Roman 10"/>
          <w:lang w:val="es-ES"/>
        </w:rPr>
        <w:t xml:space="preserve">Además, se utilizan </w:t>
      </w:r>
      <w:r w:rsidRPr="00D66CBF">
        <w:rPr>
          <w:rFonts w:ascii="LM Roman 10" w:hAnsi="LM Roman 10"/>
          <w:b/>
          <w:bCs/>
          <w:lang w:val="es-ES"/>
        </w:rPr>
        <w:t>índices</w:t>
      </w:r>
      <w:r w:rsidRPr="00D66CBF">
        <w:rPr>
          <w:rFonts w:ascii="LM Roman 10" w:hAnsi="LM Roman 10"/>
          <w:lang w:val="es-ES"/>
        </w:rPr>
        <w:t xml:space="preserve"> (INDEX) en campos de búsqueda frecuente (como acrónimos, códigos, claves externas) para acelerar las consultas y mejorar el rendimiento.</w:t>
      </w:r>
    </w:p>
    <w:p w14:paraId="3CA154D0" w14:textId="77777777" w:rsidR="00652578" w:rsidRPr="00D66CBF" w:rsidRDefault="00652578" w:rsidP="00652578">
      <w:pPr>
        <w:rPr>
          <w:rFonts w:ascii="LM Roman 10" w:hAnsi="LM Roman 10"/>
          <w:lang w:val="es-ES"/>
        </w:rPr>
      </w:pPr>
    </w:p>
    <w:p w14:paraId="143F8FA0" w14:textId="77777777" w:rsidR="00652578" w:rsidRPr="00D66CBF" w:rsidRDefault="00652578" w:rsidP="00652578">
      <w:pPr>
        <w:rPr>
          <w:rFonts w:ascii="LM Roman 10" w:hAnsi="LM Roman 10"/>
          <w:b/>
          <w:bCs/>
          <w:lang w:val="es-ES"/>
        </w:rPr>
      </w:pPr>
      <w:r w:rsidRPr="00D66CBF">
        <w:rPr>
          <w:rFonts w:ascii="LM Roman 10" w:hAnsi="LM Roman 10"/>
          <w:b/>
          <w:bCs/>
          <w:lang w:val="es-ES"/>
        </w:rPr>
        <w:t>Uso junto a Entity Framework</w:t>
      </w:r>
    </w:p>
    <w:p w14:paraId="6575A6D1" w14:textId="77777777" w:rsidR="00652578" w:rsidRPr="00D66CBF" w:rsidRDefault="00652578" w:rsidP="00652578">
      <w:pPr>
        <w:rPr>
          <w:rFonts w:ascii="LM Roman 10" w:hAnsi="LM Roman 10"/>
          <w:lang w:val="es-ES"/>
        </w:rPr>
      </w:pPr>
      <w:r w:rsidRPr="00D66CBF">
        <w:rPr>
          <w:rFonts w:ascii="LM Roman 10" w:hAnsi="LM Roman 10"/>
          <w:lang w:val="es-ES"/>
        </w:rPr>
        <w:t>Aunque la base de datos se define y su contenido se puede rellenar mediante scripts SQL, su interacción principal con la aplicación se hace a través de Entity Framework. Esto significa que:</w:t>
      </w:r>
    </w:p>
    <w:p w14:paraId="6D8D9AE1" w14:textId="77777777" w:rsidR="00652578" w:rsidRPr="00D66CBF" w:rsidRDefault="00652578" w:rsidP="00652578">
      <w:pPr>
        <w:numPr>
          <w:ilvl w:val="0"/>
          <w:numId w:val="46"/>
        </w:numPr>
        <w:rPr>
          <w:rFonts w:ascii="LM Roman 10" w:hAnsi="LM Roman 10"/>
          <w:lang w:val="es-ES"/>
        </w:rPr>
      </w:pPr>
      <w:r w:rsidRPr="00D66CBF">
        <w:rPr>
          <w:rFonts w:ascii="LM Roman 10" w:hAnsi="LM Roman 10"/>
          <w:lang w:val="es-ES"/>
        </w:rPr>
        <w:t>la estructura de la base de datos está representada en el código como clases y colecciones (DbSet), lo que facilita trabajar con los datos sin escribir SQL directamente;</w:t>
      </w:r>
    </w:p>
    <w:p w14:paraId="6C7BACB6" w14:textId="77777777" w:rsidR="00652578" w:rsidRPr="00D66CBF" w:rsidRDefault="00652578" w:rsidP="00652578">
      <w:pPr>
        <w:numPr>
          <w:ilvl w:val="0"/>
          <w:numId w:val="46"/>
        </w:numPr>
        <w:rPr>
          <w:rFonts w:ascii="LM Roman 10" w:hAnsi="LM Roman 10"/>
          <w:lang w:val="es-ES"/>
        </w:rPr>
      </w:pPr>
      <w:r w:rsidRPr="00D66CBF">
        <w:rPr>
          <w:rFonts w:ascii="LM Roman 10" w:hAnsi="LM Roman 10"/>
          <w:lang w:val="es-ES"/>
        </w:rPr>
        <w:t>las relaciones entre tablas se reflejan automáticamente como propiedades de navegación, lo que simplifica mucho las operaciones de lectura y escritura;</w:t>
      </w:r>
    </w:p>
    <w:p w14:paraId="5F9DAF70" w14:textId="77777777" w:rsidR="00652578" w:rsidRPr="00D66CBF" w:rsidRDefault="00652578" w:rsidP="00652578">
      <w:pPr>
        <w:numPr>
          <w:ilvl w:val="0"/>
          <w:numId w:val="46"/>
        </w:numPr>
        <w:rPr>
          <w:rFonts w:ascii="LM Roman 10" w:hAnsi="LM Roman 10"/>
          <w:lang w:val="es-ES"/>
        </w:rPr>
      </w:pPr>
      <w:r w:rsidRPr="00D66CBF">
        <w:rPr>
          <w:rFonts w:ascii="LM Roman 10" w:hAnsi="LM Roman 10"/>
          <w:lang w:val="es-ES"/>
        </w:rPr>
        <w:t>cualquier cambio en el modelo de datos puede aplicarse mediante migraciones controladas, manteniendo sincronizados el código y la base de datos.</w:t>
      </w:r>
    </w:p>
    <w:p w14:paraId="3F603620" w14:textId="77777777" w:rsidR="00652578" w:rsidRPr="00D66CBF" w:rsidRDefault="00652578" w:rsidP="00652578">
      <w:pPr>
        <w:rPr>
          <w:rFonts w:ascii="LM Roman 10" w:hAnsi="LM Roman 10"/>
          <w:lang w:val="es-ES"/>
        </w:rPr>
      </w:pPr>
    </w:p>
    <w:p w14:paraId="69094CAE" w14:textId="77777777" w:rsidR="00652578" w:rsidRPr="00D66CBF" w:rsidRDefault="00652578" w:rsidP="00652578">
      <w:pPr>
        <w:rPr>
          <w:rFonts w:ascii="LM Roman 10" w:hAnsi="LM Roman 10"/>
          <w:b/>
          <w:bCs/>
          <w:lang w:val="es-ES"/>
        </w:rPr>
      </w:pPr>
      <w:r w:rsidRPr="00D66CBF">
        <w:rPr>
          <w:rFonts w:ascii="LM Roman 10" w:hAnsi="LM Roman 10"/>
          <w:b/>
          <w:bCs/>
          <w:lang w:val="es-ES"/>
        </w:rPr>
        <w:t>Ventajas de este diseño</w:t>
      </w:r>
    </w:p>
    <w:p w14:paraId="24CF8DFF" w14:textId="77777777" w:rsidR="00652578" w:rsidRPr="00D66CBF" w:rsidRDefault="00652578" w:rsidP="00652578">
      <w:pPr>
        <w:numPr>
          <w:ilvl w:val="0"/>
          <w:numId w:val="47"/>
        </w:numPr>
        <w:rPr>
          <w:rFonts w:ascii="LM Roman 10" w:hAnsi="LM Roman 10"/>
          <w:lang w:val="es-ES"/>
        </w:rPr>
      </w:pPr>
      <w:r w:rsidRPr="00D66CBF">
        <w:rPr>
          <w:rFonts w:ascii="LM Roman 10" w:hAnsi="LM Roman 10"/>
          <w:lang w:val="es-ES"/>
        </w:rPr>
        <w:t>Consistencia de la información gracias a las restricciones y claves foráneas.</w:t>
      </w:r>
    </w:p>
    <w:p w14:paraId="498740DC" w14:textId="77777777" w:rsidR="00652578" w:rsidRPr="00D66CBF" w:rsidRDefault="00652578" w:rsidP="00652578">
      <w:pPr>
        <w:numPr>
          <w:ilvl w:val="0"/>
          <w:numId w:val="47"/>
        </w:numPr>
        <w:rPr>
          <w:rFonts w:ascii="LM Roman 10" w:hAnsi="LM Roman 10"/>
          <w:lang w:val="es-ES"/>
        </w:rPr>
      </w:pPr>
      <w:r w:rsidRPr="00D66CBF">
        <w:rPr>
          <w:rFonts w:ascii="LM Roman 10" w:hAnsi="LM Roman 10"/>
          <w:lang w:val="es-ES"/>
        </w:rPr>
        <w:t>Flexibilidad para añadir nuevas entidades o relaciones sin romper el modelo existente.</w:t>
      </w:r>
    </w:p>
    <w:p w14:paraId="64D00DDD" w14:textId="77777777" w:rsidR="00652578" w:rsidRPr="00D66CBF" w:rsidRDefault="00652578" w:rsidP="00652578">
      <w:pPr>
        <w:numPr>
          <w:ilvl w:val="0"/>
          <w:numId w:val="47"/>
        </w:numPr>
        <w:rPr>
          <w:rFonts w:ascii="LM Roman 10" w:hAnsi="LM Roman 10"/>
          <w:lang w:val="es-ES"/>
        </w:rPr>
      </w:pPr>
      <w:r w:rsidRPr="00D66CBF">
        <w:rPr>
          <w:rFonts w:ascii="LM Roman 10" w:hAnsi="LM Roman 10"/>
          <w:lang w:val="es-ES"/>
        </w:rPr>
        <w:t>Rendimiento optimizado con índices y estructura normalizada.</w:t>
      </w:r>
    </w:p>
    <w:p w14:paraId="1CB0BE3D" w14:textId="77777777" w:rsidR="00652578" w:rsidRPr="00D66CBF" w:rsidRDefault="00652578" w:rsidP="00652578">
      <w:pPr>
        <w:numPr>
          <w:ilvl w:val="0"/>
          <w:numId w:val="47"/>
        </w:numPr>
        <w:rPr>
          <w:rFonts w:ascii="LM Roman 10" w:hAnsi="LM Roman 10"/>
          <w:lang w:val="es-ES"/>
        </w:rPr>
      </w:pPr>
      <w:r w:rsidRPr="00D66CBF">
        <w:rPr>
          <w:rFonts w:ascii="LM Roman 10" w:hAnsi="LM Roman 10"/>
          <w:lang w:val="es-ES"/>
        </w:rPr>
        <w:t>Escalabilidad para soportar un mayor volumen de datos sin comprometer la integridad.</w:t>
      </w:r>
    </w:p>
    <w:p w14:paraId="437EF3AA" w14:textId="77777777" w:rsidR="00652578" w:rsidRPr="00D66CBF" w:rsidRDefault="00652578" w:rsidP="00652578">
      <w:pPr>
        <w:numPr>
          <w:ilvl w:val="0"/>
          <w:numId w:val="47"/>
        </w:numPr>
        <w:rPr>
          <w:rFonts w:ascii="LM Roman 10" w:hAnsi="LM Roman 10"/>
          <w:lang w:val="es-ES"/>
        </w:rPr>
      </w:pPr>
      <w:r w:rsidRPr="00D66CBF">
        <w:rPr>
          <w:rFonts w:ascii="LM Roman 10" w:hAnsi="LM Roman 10"/>
          <w:lang w:val="es-ES"/>
        </w:rPr>
        <w:t>Integración fluida con el backend a través de Entity Framework, minimizando errores y simplificando el desarrollo.</w:t>
      </w:r>
    </w:p>
    <w:p w14:paraId="7856A1DD" w14:textId="77777777" w:rsidR="00652578" w:rsidRPr="00D66CBF" w:rsidRDefault="00652578" w:rsidP="00652578">
      <w:pPr>
        <w:rPr>
          <w:rFonts w:ascii="LM Roman 10" w:hAnsi="LM Roman 10"/>
          <w:lang w:val="es-ES"/>
        </w:rPr>
      </w:pPr>
    </w:p>
    <w:p w14:paraId="4907BF6F" w14:textId="699D76BB" w:rsidR="00652578" w:rsidRPr="00D66CBF" w:rsidRDefault="00652578" w:rsidP="00652578">
      <w:pPr>
        <w:rPr>
          <w:rFonts w:ascii="LM Roman 10" w:hAnsi="LM Roman 10"/>
          <w:lang w:val="es-ES"/>
        </w:rPr>
      </w:pPr>
      <w:r w:rsidRPr="00D66CBF">
        <w:rPr>
          <w:rFonts w:ascii="LM Roman 10" w:hAnsi="LM Roman 10"/>
          <w:lang w:val="es-ES"/>
        </w:rPr>
        <w:t>En resumen, la base de datos de este proyecto no solo está pensada para almacenar datos, sino también para garantizar calidad, consistencia y rendimiento a largo plazo, funcionando como un pilar estable que soporta tanto la lógica del backend como la experiencia del usuario en el frontend.</w:t>
      </w:r>
    </w:p>
    <w:p w14:paraId="456F11F7" w14:textId="77777777" w:rsidR="00652578" w:rsidRPr="00D66CBF" w:rsidRDefault="00652578" w:rsidP="00652578">
      <w:pPr>
        <w:rPr>
          <w:rFonts w:ascii="LM Roman 10" w:hAnsi="LM Roman 10"/>
          <w:lang w:val="es-ES"/>
        </w:rPr>
      </w:pPr>
    </w:p>
    <w:p w14:paraId="7EAC2050" w14:textId="5232BE9A" w:rsidR="00BA50D7" w:rsidRPr="00D66CBF" w:rsidRDefault="00BA50D7" w:rsidP="00BA50D7">
      <w:pPr>
        <w:pStyle w:val="Ttulo2"/>
        <w:rPr>
          <w:rFonts w:ascii="LM Roman 10" w:hAnsi="LM Roman 10"/>
        </w:rPr>
      </w:pPr>
      <w:bookmarkStart w:id="94" w:name="_Toc208342542"/>
      <w:r w:rsidRPr="00D66CBF">
        <w:rPr>
          <w:rFonts w:ascii="LM Roman 10" w:hAnsi="LM Roman 10"/>
        </w:rPr>
        <w:t>Interfaz de la aplicación</w:t>
      </w:r>
      <w:bookmarkEnd w:id="94"/>
    </w:p>
    <w:p w14:paraId="7F6651A3" w14:textId="720DABC8" w:rsidR="00CE7CA8" w:rsidRPr="00D66CBF" w:rsidRDefault="008E6C60" w:rsidP="00A021A1">
      <w:pPr>
        <w:rPr>
          <w:rFonts w:ascii="LM Roman 10" w:hAnsi="LM Roman 10"/>
        </w:rPr>
      </w:pPr>
      <w:r w:rsidRPr="00D66CBF">
        <w:rPr>
          <w:rFonts w:ascii="LM Roman 10" w:hAnsi="LM Roman 10"/>
        </w:rPr>
        <w:t>En el desarrollo de cualquier sistema software, la usabilidad y la interfaz de usuario no deben considerarse elementos secundarios o accesorios, sino componentes fundamentales del producto final. De hecho, el éxito o fracaso de una aplicación no suele depender únicamente de lo potente que sea su backend o de lo bien estructurada que esté su base de datos, sino de la experiencia que ofrece a sus usuarios cuando la utilizan.</w:t>
      </w:r>
      <w:r w:rsidR="00CE7CA8" w:rsidRPr="00D66CBF">
        <w:rPr>
          <w:rFonts w:ascii="LM Roman 10" w:hAnsi="LM Roman 10"/>
        </w:rPr>
        <w:t xml:space="preserve"> Las características que se han buscado a la hora de diseñar los primeros bocetos de la interfaz han sido los siguientes:</w:t>
      </w:r>
    </w:p>
    <w:p w14:paraId="140FBF30" w14:textId="77777777" w:rsidR="00CE7CA8" w:rsidRPr="00D66CBF" w:rsidRDefault="00CE7CA8" w:rsidP="00BA50D7">
      <w:pPr>
        <w:rPr>
          <w:rFonts w:ascii="LM Roman 10" w:hAnsi="LM Roman 10"/>
        </w:rPr>
      </w:pPr>
    </w:p>
    <w:p w14:paraId="4ECFC329" w14:textId="77777777" w:rsidR="00CE7CA8" w:rsidRPr="00D66CBF" w:rsidRDefault="00CE7CA8" w:rsidP="00CE7CA8">
      <w:pPr>
        <w:rPr>
          <w:rFonts w:ascii="LM Roman 10" w:hAnsi="LM Roman 10"/>
          <w:b/>
          <w:bCs/>
          <w:lang w:val="es-ES"/>
        </w:rPr>
      </w:pPr>
      <w:r w:rsidRPr="00D66CBF">
        <w:rPr>
          <w:rFonts w:ascii="LM Roman 10" w:hAnsi="LM Roman 10"/>
          <w:b/>
          <w:bCs/>
          <w:lang w:val="es-ES"/>
        </w:rPr>
        <w:t>Diseño limpio y minimalista</w:t>
      </w:r>
    </w:p>
    <w:p w14:paraId="137ED5A9" w14:textId="77777777" w:rsidR="00CE7CA8" w:rsidRPr="00D66CBF" w:rsidRDefault="00CE7CA8">
      <w:pPr>
        <w:numPr>
          <w:ilvl w:val="0"/>
          <w:numId w:val="30"/>
        </w:numPr>
        <w:rPr>
          <w:rFonts w:ascii="LM Roman 10" w:hAnsi="LM Roman 10"/>
          <w:lang w:val="es-ES"/>
        </w:rPr>
      </w:pPr>
      <w:r w:rsidRPr="00D66CBF">
        <w:rPr>
          <w:rFonts w:ascii="LM Roman 10" w:hAnsi="LM Roman 10"/>
          <w:lang w:val="es-ES"/>
        </w:rPr>
        <w:t>La interfaz usa un diseño minimalista, con un fondo blanco y elementos bien espaciados, que favorecen la lectura y reducen la sobrecarga cognitiva.</w:t>
      </w:r>
    </w:p>
    <w:p w14:paraId="03D77F1A" w14:textId="77777777" w:rsidR="00CE7CA8" w:rsidRPr="00D66CBF" w:rsidRDefault="00CE7CA8">
      <w:pPr>
        <w:numPr>
          <w:ilvl w:val="0"/>
          <w:numId w:val="30"/>
        </w:numPr>
        <w:rPr>
          <w:rFonts w:ascii="LM Roman 10" w:hAnsi="LM Roman 10"/>
          <w:lang w:val="es-ES"/>
        </w:rPr>
      </w:pPr>
      <w:r w:rsidRPr="00D66CBF">
        <w:rPr>
          <w:rFonts w:ascii="LM Roman 10" w:hAnsi="LM Roman 10"/>
          <w:lang w:val="es-ES"/>
        </w:rPr>
        <w:t>Las líneas y bordes suaves transmiten una sensación de modernidad y profesionalismo, evitando distracciones.</w:t>
      </w:r>
    </w:p>
    <w:p w14:paraId="7D33BF97" w14:textId="22BE183E" w:rsidR="00CE7CA8" w:rsidRPr="00D66CBF" w:rsidRDefault="00CE7CA8" w:rsidP="00CE7CA8">
      <w:pPr>
        <w:rPr>
          <w:rFonts w:ascii="LM Roman 10" w:hAnsi="LM Roman 10"/>
          <w:lang w:val="es-ES"/>
        </w:rPr>
      </w:pPr>
    </w:p>
    <w:p w14:paraId="4549F812" w14:textId="71248DF3" w:rsidR="00CE7CA8" w:rsidRPr="00D66CBF" w:rsidRDefault="00CE7CA8" w:rsidP="00CE7CA8">
      <w:pPr>
        <w:rPr>
          <w:rFonts w:ascii="LM Roman 10" w:hAnsi="LM Roman 10"/>
          <w:b/>
          <w:bCs/>
          <w:lang w:val="es-ES"/>
        </w:rPr>
      </w:pPr>
      <w:r w:rsidRPr="00D66CBF">
        <w:rPr>
          <w:rFonts w:ascii="LM Roman 10" w:hAnsi="LM Roman 10" w:cs="Segoe UI Emoji"/>
          <w:b/>
          <w:bCs/>
          <w:lang w:val="es-ES"/>
        </w:rPr>
        <w:t>E</w:t>
      </w:r>
      <w:r w:rsidRPr="00D66CBF">
        <w:rPr>
          <w:rFonts w:ascii="LM Roman 10" w:hAnsi="LM Roman 10"/>
          <w:b/>
          <w:bCs/>
          <w:lang w:val="es-ES"/>
        </w:rPr>
        <w:t>structura clara y jerarquía visual</w:t>
      </w:r>
    </w:p>
    <w:p w14:paraId="41BE99E3" w14:textId="24D6ECBA" w:rsidR="00CE7CA8" w:rsidRPr="00D66CBF" w:rsidRDefault="00CE7CA8">
      <w:pPr>
        <w:numPr>
          <w:ilvl w:val="0"/>
          <w:numId w:val="31"/>
        </w:numPr>
        <w:rPr>
          <w:rFonts w:ascii="LM Roman 10" w:hAnsi="LM Roman 10"/>
          <w:lang w:val="es-ES"/>
        </w:rPr>
      </w:pPr>
      <w:r w:rsidRPr="00D66CBF">
        <w:rPr>
          <w:rFonts w:ascii="LM Roman 10" w:hAnsi="LM Roman 10"/>
          <w:lang w:val="es-ES"/>
        </w:rPr>
        <w:t>La pantalla está dividida en un menú superior de navegación y un cuerpo principal con la vista actual, logrando una jerarquía muy clara. Manteniendo el menú superior constante durante toda la navegación de la aplicación</w:t>
      </w:r>
    </w:p>
    <w:p w14:paraId="44620556" w14:textId="39A7063A" w:rsidR="00CE7CA8" w:rsidRPr="00D66CBF" w:rsidRDefault="00CE7CA8">
      <w:pPr>
        <w:numPr>
          <w:ilvl w:val="0"/>
          <w:numId w:val="31"/>
        </w:numPr>
        <w:rPr>
          <w:rFonts w:ascii="LM Roman 10" w:hAnsi="LM Roman 10"/>
          <w:lang w:val="es-ES"/>
        </w:rPr>
      </w:pPr>
      <w:r w:rsidRPr="00D66CBF">
        <w:rPr>
          <w:rFonts w:ascii="LM Roman 10" w:hAnsi="LM Roman 10"/>
          <w:lang w:val="es-ES"/>
        </w:rPr>
        <w:t>En las vistas de listados cada entidad se presenta en una tarjeta horizontal con campos clave (nombre, departamento, profesores, plazas), lo que permite comparar rápidamente las opciones disponibles.</w:t>
      </w:r>
    </w:p>
    <w:p w14:paraId="49895D1B" w14:textId="550DC947" w:rsidR="00CE7CA8" w:rsidRPr="00D66CBF" w:rsidRDefault="00CE7CA8" w:rsidP="00CE7CA8">
      <w:pPr>
        <w:rPr>
          <w:rFonts w:ascii="LM Roman 10" w:hAnsi="LM Roman 10"/>
          <w:b/>
          <w:bCs/>
          <w:lang w:val="es-ES"/>
        </w:rPr>
      </w:pPr>
      <w:r w:rsidRPr="00D66CBF">
        <w:rPr>
          <w:rFonts w:ascii="LM Roman 10" w:hAnsi="LM Roman 10"/>
          <w:b/>
          <w:bCs/>
          <w:lang w:val="es-ES"/>
        </w:rPr>
        <w:t>Funcionalidad intuitiva</w:t>
      </w:r>
    </w:p>
    <w:p w14:paraId="35C5C13B" w14:textId="7C70B93A" w:rsidR="00CE7CA8" w:rsidRPr="00D66CBF" w:rsidRDefault="00CE7CA8">
      <w:pPr>
        <w:numPr>
          <w:ilvl w:val="0"/>
          <w:numId w:val="32"/>
        </w:numPr>
        <w:rPr>
          <w:rFonts w:ascii="LM Roman 10" w:hAnsi="LM Roman 10"/>
          <w:lang w:val="es-ES"/>
        </w:rPr>
      </w:pPr>
      <w:r w:rsidRPr="00D66CBF">
        <w:rPr>
          <w:rFonts w:ascii="LM Roman 10" w:hAnsi="LM Roman 10"/>
          <w:lang w:val="es-ES"/>
        </w:rPr>
        <w:lastRenderedPageBreak/>
        <w:t>Los listados incluyen un campo de búsqueda bien destacado y un icono de filtros avanzados, que son acciones esperadas por los usuarios para mejorar la experiencia en la exploración de los elementos de la aplicación.</w:t>
      </w:r>
    </w:p>
    <w:p w14:paraId="7E92C7E6" w14:textId="1F88DE87" w:rsidR="00CE7CA8" w:rsidRPr="00D66CBF" w:rsidRDefault="00CE7CA8">
      <w:pPr>
        <w:numPr>
          <w:ilvl w:val="0"/>
          <w:numId w:val="32"/>
        </w:numPr>
        <w:rPr>
          <w:rFonts w:ascii="LM Roman 10" w:hAnsi="LM Roman 10"/>
          <w:lang w:val="es-ES"/>
        </w:rPr>
      </w:pPr>
      <w:r w:rsidRPr="00D66CBF">
        <w:rPr>
          <w:rFonts w:ascii="LM Roman 10" w:hAnsi="LM Roman 10"/>
          <w:lang w:val="es-ES"/>
        </w:rPr>
        <w:t>Los iconos son reconocibles y estándar (persona para el perfil, embudo para filtro, avión de papel para enviar/solicitar), reforzando la comprensión sin necesidad de textos adicionales.</w:t>
      </w:r>
    </w:p>
    <w:p w14:paraId="403B0734" w14:textId="0EF08F60" w:rsidR="00CE7CA8" w:rsidRPr="00D66CBF" w:rsidRDefault="00CE7CA8" w:rsidP="00CE7CA8">
      <w:pPr>
        <w:rPr>
          <w:rFonts w:ascii="LM Roman 10" w:hAnsi="LM Roman 10"/>
          <w:b/>
          <w:bCs/>
          <w:lang w:val="es-ES"/>
        </w:rPr>
      </w:pPr>
      <w:r w:rsidRPr="00D66CBF">
        <w:rPr>
          <w:rFonts w:ascii="LM Roman 10" w:hAnsi="LM Roman 10"/>
          <w:b/>
          <w:bCs/>
          <w:lang w:val="es-ES"/>
        </w:rPr>
        <w:t>Coherencia y consistencia</w:t>
      </w:r>
    </w:p>
    <w:p w14:paraId="3390319B" w14:textId="77777777" w:rsidR="00CE7CA8" w:rsidRPr="00D66CBF" w:rsidRDefault="00CE7CA8">
      <w:pPr>
        <w:numPr>
          <w:ilvl w:val="0"/>
          <w:numId w:val="33"/>
        </w:numPr>
        <w:rPr>
          <w:rFonts w:ascii="LM Roman 10" w:hAnsi="LM Roman 10"/>
          <w:lang w:val="es-ES"/>
        </w:rPr>
      </w:pPr>
      <w:r w:rsidRPr="00D66CBF">
        <w:rPr>
          <w:rFonts w:ascii="LM Roman 10" w:hAnsi="LM Roman 10"/>
          <w:lang w:val="es-ES"/>
        </w:rPr>
        <w:t>Todos los elementos mantienen un estilo coherente: misma tipografía, colores uniformes y distribución homogénea, lo que genera una experiencia de uso fluida.</w:t>
      </w:r>
    </w:p>
    <w:p w14:paraId="4DAC6CF7" w14:textId="414C453E" w:rsidR="00CE7CA8" w:rsidRPr="00D66CBF" w:rsidRDefault="00CE7CA8">
      <w:pPr>
        <w:numPr>
          <w:ilvl w:val="0"/>
          <w:numId w:val="33"/>
        </w:numPr>
        <w:rPr>
          <w:rFonts w:ascii="LM Roman 10" w:hAnsi="LM Roman 10"/>
          <w:lang w:val="es-ES"/>
        </w:rPr>
      </w:pPr>
      <w:r w:rsidRPr="00D66CBF">
        <w:rPr>
          <w:rFonts w:ascii="LM Roman 10" w:hAnsi="LM Roman 10"/>
          <w:lang w:val="es-ES"/>
        </w:rPr>
        <w:t>Las columnas están alineadas correctamente, facilitando la lectura horizontal de los datos.</w:t>
      </w:r>
    </w:p>
    <w:p w14:paraId="6ADD1752" w14:textId="7DED753D" w:rsidR="00CE7CA8" w:rsidRPr="00D66CBF" w:rsidRDefault="00CE7CA8" w:rsidP="00CE7CA8">
      <w:pPr>
        <w:rPr>
          <w:rFonts w:ascii="LM Roman 10" w:hAnsi="LM Roman 10"/>
          <w:b/>
          <w:bCs/>
          <w:lang w:val="es-ES"/>
        </w:rPr>
      </w:pPr>
      <w:r w:rsidRPr="00D66CBF">
        <w:rPr>
          <w:rFonts w:ascii="LM Roman 10" w:hAnsi="LM Roman 10"/>
          <w:b/>
          <w:bCs/>
          <w:lang w:val="es-ES"/>
        </w:rPr>
        <w:t>Navegación sencilla</w:t>
      </w:r>
    </w:p>
    <w:p w14:paraId="3ED48B97" w14:textId="2F525FEF" w:rsidR="00CE7CA8" w:rsidRPr="00D66CBF" w:rsidRDefault="00CE7CA8">
      <w:pPr>
        <w:numPr>
          <w:ilvl w:val="0"/>
          <w:numId w:val="34"/>
        </w:numPr>
        <w:rPr>
          <w:rFonts w:ascii="LM Roman 10" w:hAnsi="LM Roman 10"/>
          <w:lang w:val="es-ES"/>
        </w:rPr>
      </w:pPr>
      <w:r w:rsidRPr="00D66CBF">
        <w:rPr>
          <w:rFonts w:ascii="LM Roman 10" w:hAnsi="LM Roman 10"/>
          <w:lang w:val="es-ES"/>
        </w:rPr>
        <w:t>En la parte superior, la barra de navegación incluye accesos directos a secciones clave como Mis reservas, TFG, Grupos de estudio y Profesores, así como un icono de usuario para el perfil y otro de menú desplegable de idioma.</w:t>
      </w:r>
    </w:p>
    <w:p w14:paraId="62D2D9DD" w14:textId="452C0D7E" w:rsidR="00CE7CA8" w:rsidRPr="00D66CBF" w:rsidRDefault="00CE7CA8">
      <w:pPr>
        <w:numPr>
          <w:ilvl w:val="0"/>
          <w:numId w:val="34"/>
        </w:numPr>
        <w:rPr>
          <w:rFonts w:ascii="LM Roman 10" w:hAnsi="LM Roman 10"/>
          <w:lang w:val="es-ES"/>
        </w:rPr>
      </w:pPr>
      <w:r w:rsidRPr="00D66CBF">
        <w:rPr>
          <w:rFonts w:ascii="LM Roman 10" w:hAnsi="LM Roman 10"/>
          <w:lang w:val="es-ES"/>
        </w:rPr>
        <w:t>Esto facilita que cualquier usuario pueda desplazarse de manera rápida a otras funcionalidades sin perderse.</w:t>
      </w:r>
    </w:p>
    <w:p w14:paraId="1940CEC8" w14:textId="77777777" w:rsidR="00CE7CA8" w:rsidRPr="00D66CBF" w:rsidRDefault="00CE7CA8" w:rsidP="00CE7CA8">
      <w:pPr>
        <w:rPr>
          <w:rFonts w:ascii="LM Roman 10" w:hAnsi="LM Roman 10"/>
          <w:b/>
          <w:bCs/>
          <w:lang w:val="es-ES"/>
        </w:rPr>
      </w:pPr>
      <w:r w:rsidRPr="00D66CBF">
        <w:rPr>
          <w:rFonts w:ascii="LM Roman 10" w:hAnsi="LM Roman 10"/>
          <w:b/>
          <w:bCs/>
          <w:lang w:val="es-ES"/>
        </w:rPr>
        <w:t>Preparada para la adaptabilidad</w:t>
      </w:r>
    </w:p>
    <w:p w14:paraId="3517EBA3" w14:textId="2676EC75" w:rsidR="00CE7CA8" w:rsidRPr="00D66CBF" w:rsidRDefault="00CE7CA8">
      <w:pPr>
        <w:pStyle w:val="Prrafodelista"/>
        <w:numPr>
          <w:ilvl w:val="0"/>
          <w:numId w:val="35"/>
        </w:numPr>
        <w:rPr>
          <w:rFonts w:ascii="LM Roman 10" w:hAnsi="LM Roman 10"/>
          <w:lang w:val="es-ES"/>
        </w:rPr>
      </w:pPr>
      <w:r w:rsidRPr="00D66CBF">
        <w:rPr>
          <w:rFonts w:ascii="LM Roman 10" w:hAnsi="LM Roman 10"/>
          <w:lang w:val="es-ES"/>
        </w:rPr>
        <w:t xml:space="preserve">Se ha adaptado todas las vistas para cualquier tipo de dispositivo, permitiendo que </w:t>
      </w:r>
      <w:r w:rsidR="00671E2E" w:rsidRPr="00D66CBF">
        <w:rPr>
          <w:rFonts w:ascii="LM Roman 10" w:hAnsi="LM Roman 10"/>
          <w:lang w:val="es-ES"/>
        </w:rPr>
        <w:t>los usuarios</w:t>
      </w:r>
      <w:r w:rsidRPr="00D66CBF">
        <w:rPr>
          <w:rFonts w:ascii="LM Roman 10" w:hAnsi="LM Roman 10"/>
          <w:lang w:val="es-ES"/>
        </w:rPr>
        <w:t xml:space="preserve"> puedan acceder a la aplicación desde cualquier dispositivo y visualizarla </w:t>
      </w:r>
      <w:r w:rsidR="00671E2E" w:rsidRPr="00D66CBF">
        <w:rPr>
          <w:rFonts w:ascii="LM Roman 10" w:hAnsi="LM Roman 10"/>
          <w:lang w:val="es-ES"/>
        </w:rPr>
        <w:t>con claridad independientemente del tamaño de la pantalla.</w:t>
      </w:r>
    </w:p>
    <w:p w14:paraId="14396127" w14:textId="77777777" w:rsidR="00454E2E" w:rsidRPr="00D66CBF" w:rsidRDefault="00454E2E" w:rsidP="007B5C6A">
      <w:pPr>
        <w:rPr>
          <w:rFonts w:ascii="LM Roman 10" w:hAnsi="LM Roman 10"/>
          <w:lang w:val="es-ES"/>
        </w:rPr>
      </w:pPr>
    </w:p>
    <w:p w14:paraId="6737095E" w14:textId="7D272838" w:rsidR="00CE7CA8" w:rsidRPr="00D66CBF" w:rsidRDefault="00B30F8D" w:rsidP="00CE7CA8">
      <w:pPr>
        <w:pStyle w:val="Ttulo3"/>
        <w:rPr>
          <w:rFonts w:ascii="LM Roman 10" w:hAnsi="LM Roman 10"/>
        </w:rPr>
      </w:pPr>
      <w:bookmarkStart w:id="95" w:name="_Toc208342543"/>
      <w:r w:rsidRPr="00D66CBF">
        <w:rPr>
          <w:rFonts w:ascii="LM Roman 10" w:hAnsi="LM Roman 10"/>
        </w:rPr>
        <w:t>Bocetos de la aplicación</w:t>
      </w:r>
      <w:bookmarkEnd w:id="95"/>
    </w:p>
    <w:p w14:paraId="604DA141" w14:textId="24043868" w:rsidR="00CE7CA8" w:rsidRDefault="00CE7CA8" w:rsidP="00A021A1">
      <w:pPr>
        <w:rPr>
          <w:rFonts w:ascii="LM Roman 10" w:hAnsi="LM Roman 10"/>
          <w:lang w:val="es-ES"/>
        </w:rPr>
      </w:pPr>
      <w:r w:rsidRPr="00D66CBF">
        <w:rPr>
          <w:rFonts w:ascii="LM Roman 10" w:hAnsi="LM Roman 10"/>
          <w:lang w:val="es-ES"/>
        </w:rPr>
        <w:t>Los bocetos de la aplicaci</w:t>
      </w:r>
      <w:r w:rsidR="00671E2E" w:rsidRPr="00D66CBF">
        <w:rPr>
          <w:rFonts w:ascii="LM Roman 10" w:hAnsi="LM Roman 10"/>
          <w:lang w:val="es-ES"/>
        </w:rPr>
        <w:t xml:space="preserve">ón han supuesto un elemento clave a la hora del desarrollo de esta ya que </w:t>
      </w:r>
      <w:r w:rsidR="00454E2E" w:rsidRPr="00D66CBF">
        <w:rPr>
          <w:rFonts w:ascii="LM Roman 10" w:hAnsi="LM Roman 10"/>
          <w:lang w:val="es-ES"/>
        </w:rPr>
        <w:t xml:space="preserve">permiten </w:t>
      </w:r>
      <w:r w:rsidR="00671E2E" w:rsidRPr="00D66CBF">
        <w:rPr>
          <w:rFonts w:ascii="LM Roman 10" w:hAnsi="LM Roman 10"/>
          <w:lang w:val="es-ES"/>
        </w:rPr>
        <w:t>part</w:t>
      </w:r>
      <w:r w:rsidR="00454E2E" w:rsidRPr="00D66CBF">
        <w:rPr>
          <w:rFonts w:ascii="LM Roman 10" w:hAnsi="LM Roman 10"/>
          <w:lang w:val="es-ES"/>
        </w:rPr>
        <w:t>ir</w:t>
      </w:r>
      <w:r w:rsidR="00671E2E" w:rsidRPr="00D66CBF">
        <w:rPr>
          <w:rFonts w:ascii="LM Roman 10" w:hAnsi="LM Roman 10"/>
          <w:lang w:val="es-ES"/>
        </w:rPr>
        <w:t xml:space="preserve"> de una base concreta. Al hacer bocetos sobre la interfaz se han podido detectar posibles errores de usabilidad en momentos previos al desarrollo de la aplicación y</w:t>
      </w:r>
      <w:r w:rsidR="00BA08B8" w:rsidRPr="00D66CBF">
        <w:rPr>
          <w:rFonts w:ascii="LM Roman 10" w:hAnsi="LM Roman 10"/>
          <w:lang w:val="es-ES"/>
        </w:rPr>
        <w:t>,</w:t>
      </w:r>
      <w:r w:rsidR="00671E2E" w:rsidRPr="00D66CBF">
        <w:rPr>
          <w:rFonts w:ascii="LM Roman 10" w:hAnsi="LM Roman 10"/>
          <w:lang w:val="es-ES"/>
        </w:rPr>
        <w:t xml:space="preserve"> de esta forma</w:t>
      </w:r>
      <w:r w:rsidR="00BA08B8" w:rsidRPr="00D66CBF">
        <w:rPr>
          <w:rFonts w:ascii="LM Roman 10" w:hAnsi="LM Roman 10"/>
          <w:lang w:val="es-ES"/>
        </w:rPr>
        <w:t>,</w:t>
      </w:r>
      <w:r w:rsidR="00671E2E" w:rsidRPr="00D66CBF">
        <w:rPr>
          <w:rFonts w:ascii="LM Roman 10" w:hAnsi="LM Roman 10"/>
          <w:lang w:val="es-ES"/>
        </w:rPr>
        <w:t xml:space="preserve"> se ha </w:t>
      </w:r>
      <w:r w:rsidR="00BA08B8" w:rsidRPr="00D66CBF">
        <w:rPr>
          <w:rFonts w:ascii="LM Roman 10" w:hAnsi="LM Roman 10"/>
          <w:lang w:val="es-ES"/>
        </w:rPr>
        <w:t>minimizado el</w:t>
      </w:r>
      <w:r w:rsidR="00454E2E" w:rsidRPr="00D66CBF">
        <w:rPr>
          <w:rFonts w:ascii="LM Roman 10" w:hAnsi="LM Roman 10"/>
          <w:lang w:val="es-ES"/>
        </w:rPr>
        <w:t xml:space="preserve"> </w:t>
      </w:r>
      <w:r w:rsidR="00671E2E" w:rsidRPr="00D66CBF">
        <w:rPr>
          <w:rFonts w:ascii="LM Roman 10" w:hAnsi="LM Roman 10"/>
          <w:lang w:val="es-ES"/>
        </w:rPr>
        <w:t xml:space="preserve">tiempo </w:t>
      </w:r>
      <w:r w:rsidR="00BA08B8" w:rsidRPr="00D66CBF">
        <w:rPr>
          <w:rFonts w:ascii="LM Roman 10" w:hAnsi="LM Roman 10"/>
          <w:lang w:val="es-ES"/>
        </w:rPr>
        <w:t>para</w:t>
      </w:r>
      <w:r w:rsidR="00671E2E" w:rsidRPr="00D66CBF">
        <w:rPr>
          <w:rFonts w:ascii="LM Roman 10" w:hAnsi="LM Roman 10"/>
          <w:lang w:val="es-ES"/>
        </w:rPr>
        <w:t xml:space="preserve"> </w:t>
      </w:r>
      <w:r w:rsidR="00454E2E" w:rsidRPr="00D66CBF">
        <w:rPr>
          <w:rFonts w:ascii="LM Roman 10" w:hAnsi="LM Roman 10"/>
          <w:lang w:val="es-ES"/>
        </w:rPr>
        <w:t xml:space="preserve">la </w:t>
      </w:r>
      <w:r w:rsidR="00671E2E" w:rsidRPr="00D66CBF">
        <w:rPr>
          <w:rFonts w:ascii="LM Roman 10" w:hAnsi="LM Roman 10"/>
          <w:lang w:val="es-ES"/>
        </w:rPr>
        <w:t xml:space="preserve">corrección de errores. </w:t>
      </w:r>
      <w:r w:rsidR="00F768BD" w:rsidRPr="00D66CBF">
        <w:rPr>
          <w:rFonts w:ascii="LM Roman 10" w:hAnsi="LM Roman 10"/>
          <w:lang w:val="es-ES"/>
        </w:rPr>
        <w:t xml:space="preserve">A continuación, se explicarán las diferencias principales entre las interfaces finales y los primeros bocetos. </w:t>
      </w:r>
    </w:p>
    <w:p w14:paraId="4E84A20D" w14:textId="77777777" w:rsidR="00275FD8" w:rsidRDefault="00275FD8" w:rsidP="00A021A1">
      <w:pPr>
        <w:rPr>
          <w:rFonts w:ascii="LM Roman 10" w:hAnsi="LM Roman 10"/>
          <w:lang w:val="es-ES"/>
        </w:rPr>
      </w:pPr>
    </w:p>
    <w:p w14:paraId="11036C39" w14:textId="77777777" w:rsidR="00275FD8" w:rsidRDefault="00275FD8" w:rsidP="00A021A1">
      <w:pPr>
        <w:rPr>
          <w:rFonts w:ascii="LM Roman 10" w:hAnsi="LM Roman 10"/>
          <w:lang w:val="es-ES"/>
        </w:rPr>
      </w:pPr>
    </w:p>
    <w:p w14:paraId="0F70EE7E" w14:textId="77777777" w:rsidR="00275FD8" w:rsidRDefault="00275FD8" w:rsidP="00A021A1">
      <w:pPr>
        <w:rPr>
          <w:rFonts w:ascii="LM Roman 10" w:hAnsi="LM Roman 10"/>
          <w:lang w:val="es-ES"/>
        </w:rPr>
      </w:pPr>
    </w:p>
    <w:p w14:paraId="35C0F6ED" w14:textId="77777777" w:rsidR="00275FD8" w:rsidRDefault="00275FD8" w:rsidP="00A021A1">
      <w:pPr>
        <w:rPr>
          <w:rFonts w:ascii="LM Roman 10" w:hAnsi="LM Roman 10"/>
          <w:lang w:val="es-ES"/>
        </w:rPr>
      </w:pPr>
    </w:p>
    <w:p w14:paraId="5A8ADC12" w14:textId="77777777" w:rsidR="00275FD8" w:rsidRDefault="00275FD8" w:rsidP="00A021A1">
      <w:pPr>
        <w:rPr>
          <w:rFonts w:ascii="LM Roman 10" w:hAnsi="LM Roman 10"/>
          <w:lang w:val="es-ES"/>
        </w:rPr>
      </w:pPr>
    </w:p>
    <w:p w14:paraId="7D1E0476" w14:textId="62F3CF75" w:rsidR="00275FD8" w:rsidRDefault="00275FD8" w:rsidP="00A021A1">
      <w:pPr>
        <w:rPr>
          <w:rFonts w:ascii="LM Roman 10" w:hAnsi="LM Roman 10"/>
          <w:lang w:val="es-ES"/>
        </w:rPr>
      </w:pPr>
    </w:p>
    <w:p w14:paraId="1F458537" w14:textId="77777777" w:rsidR="00275FD8" w:rsidRPr="00D66CBF" w:rsidRDefault="00275FD8" w:rsidP="00A021A1">
      <w:pPr>
        <w:rPr>
          <w:rFonts w:ascii="LM Roman 10" w:hAnsi="LM Roman 10"/>
          <w:lang w:val="es-ES"/>
        </w:rPr>
      </w:pPr>
    </w:p>
    <w:p w14:paraId="500A5601" w14:textId="77777777" w:rsidR="00CB1642" w:rsidRPr="00D66CBF" w:rsidRDefault="00CB1642" w:rsidP="00CE7CA8">
      <w:pPr>
        <w:rPr>
          <w:rFonts w:ascii="LM Roman 10" w:hAnsi="LM Roman 10"/>
          <w:lang w:val="es-ES"/>
        </w:rPr>
      </w:pPr>
    </w:p>
    <w:p w14:paraId="01073B74" w14:textId="025CD138" w:rsidR="00CB1642" w:rsidRPr="00D66CBF" w:rsidRDefault="00CB1642" w:rsidP="00CE7CA8">
      <w:pPr>
        <w:rPr>
          <w:rFonts w:ascii="LM Roman 10" w:hAnsi="LM Roman 10"/>
          <w:b/>
          <w:bCs/>
          <w:lang w:val="es-ES"/>
        </w:rPr>
      </w:pPr>
      <w:r w:rsidRPr="00D66CBF">
        <w:rPr>
          <w:rFonts w:ascii="LM Roman 10" w:hAnsi="LM Roman 10"/>
          <w:b/>
          <w:bCs/>
          <w:lang w:val="es-ES"/>
        </w:rPr>
        <w:lastRenderedPageBreak/>
        <w:t>Resultado Final Inicio de sesión</w:t>
      </w:r>
      <w:r w:rsidRPr="00D66CBF">
        <w:rPr>
          <w:rFonts w:ascii="LM Roman 10" w:hAnsi="LM Roman 10"/>
          <w:b/>
          <w:bCs/>
          <w:lang w:val="es-ES"/>
        </w:rPr>
        <w:tab/>
      </w:r>
      <w:r w:rsidRPr="00D66CBF">
        <w:rPr>
          <w:rFonts w:ascii="LM Roman 10" w:hAnsi="LM Roman 10"/>
          <w:b/>
          <w:bCs/>
          <w:lang w:val="es-ES"/>
        </w:rPr>
        <w:tab/>
      </w:r>
      <w:r w:rsidRPr="00D66CBF">
        <w:rPr>
          <w:rFonts w:ascii="LM Roman 10" w:hAnsi="LM Roman 10"/>
          <w:b/>
          <w:bCs/>
          <w:lang w:val="es-ES"/>
        </w:rPr>
        <w:tab/>
      </w:r>
      <w:r w:rsidRPr="00D66CBF">
        <w:rPr>
          <w:rFonts w:ascii="LM Roman 10" w:hAnsi="LM Roman 10"/>
          <w:b/>
          <w:bCs/>
          <w:lang w:val="es-ES"/>
        </w:rPr>
        <w:tab/>
        <w:t>Boceto Inicio de sesión</w:t>
      </w:r>
    </w:p>
    <w:p w14:paraId="52271A07" w14:textId="77777777" w:rsidR="00671E2E" w:rsidRPr="00D66CBF" w:rsidRDefault="00671E2E" w:rsidP="00CE7CA8">
      <w:pPr>
        <w:rPr>
          <w:rFonts w:ascii="LM Roman 10" w:hAnsi="LM Roman 10"/>
          <w:lang w:val="es-ES"/>
        </w:rPr>
      </w:pPr>
    </w:p>
    <w:p w14:paraId="44C6F28C" w14:textId="6EDA8796" w:rsidR="00671E2E" w:rsidRPr="00D66CBF" w:rsidRDefault="00CB1642" w:rsidP="00CE7CA8">
      <w:pPr>
        <w:rPr>
          <w:rFonts w:ascii="LM Roman 10" w:hAnsi="LM Roman 10"/>
          <w:noProof/>
        </w:rPr>
      </w:pPr>
      <w:r w:rsidRPr="00D66CBF">
        <w:rPr>
          <w:rFonts w:ascii="LM Roman 10" w:hAnsi="LM Roman 10"/>
          <w:noProof/>
          <w:lang w:val="es-ES"/>
        </w:rPr>
        <w:drawing>
          <wp:inline distT="0" distB="0" distL="0" distR="0" wp14:anchorId="6F807340" wp14:editId="7027A21F">
            <wp:extent cx="1743876" cy="2647950"/>
            <wp:effectExtent l="0" t="0" r="8890" b="0"/>
            <wp:docPr id="327047071"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47071" name="Imagen 1" descr="Imagen de la pantalla de un celular con letras&#10;&#10;El contenido generado por IA puede ser incorrecto."/>
                    <pic:cNvPicPr/>
                  </pic:nvPicPr>
                  <pic:blipFill>
                    <a:blip r:embed="rId31"/>
                    <a:stretch>
                      <a:fillRect/>
                    </a:stretch>
                  </pic:blipFill>
                  <pic:spPr>
                    <a:xfrm>
                      <a:off x="0" y="0"/>
                      <a:ext cx="1750295" cy="2657696"/>
                    </a:xfrm>
                    <a:prstGeom prst="rect">
                      <a:avLst/>
                    </a:prstGeom>
                  </pic:spPr>
                </pic:pic>
              </a:graphicData>
            </a:graphic>
          </wp:inline>
        </w:drawing>
      </w:r>
      <w:r w:rsidRPr="00D66CBF">
        <w:rPr>
          <w:rFonts w:ascii="LM Roman 10" w:hAnsi="LM Roman 10"/>
          <w:noProof/>
        </w:rPr>
        <w:t xml:space="preserve">                                       </w:t>
      </w:r>
      <w:r w:rsidRPr="00D66CBF">
        <w:rPr>
          <w:rFonts w:ascii="LM Roman 10" w:hAnsi="LM Roman 10"/>
          <w:noProof/>
          <w:lang w:val="es-ES"/>
        </w:rPr>
        <w:drawing>
          <wp:inline distT="0" distB="0" distL="0" distR="0" wp14:anchorId="34306D28" wp14:editId="2DB8B7B5">
            <wp:extent cx="1563660" cy="2609850"/>
            <wp:effectExtent l="0" t="0" r="0" b="0"/>
            <wp:docPr id="212103675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36754" name="Imagen 1" descr="Interfaz de usuario gráfica, Texto&#10;&#10;El contenido generado por IA puede ser incorrecto."/>
                    <pic:cNvPicPr/>
                  </pic:nvPicPr>
                  <pic:blipFill>
                    <a:blip r:embed="rId32"/>
                    <a:stretch>
                      <a:fillRect/>
                    </a:stretch>
                  </pic:blipFill>
                  <pic:spPr>
                    <a:xfrm>
                      <a:off x="0" y="0"/>
                      <a:ext cx="1580016" cy="2637149"/>
                    </a:xfrm>
                    <a:prstGeom prst="rect">
                      <a:avLst/>
                    </a:prstGeom>
                  </pic:spPr>
                </pic:pic>
              </a:graphicData>
            </a:graphic>
          </wp:inline>
        </w:drawing>
      </w:r>
    </w:p>
    <w:p w14:paraId="0CBAFB97" w14:textId="1E4B2B94" w:rsidR="00301E94" w:rsidRPr="00D66CBF" w:rsidRDefault="00301E94" w:rsidP="00301E94">
      <w:pPr>
        <w:pStyle w:val="Descripcin"/>
        <w:rPr>
          <w:rFonts w:ascii="LM Roman 10" w:hAnsi="LM Roman 10"/>
          <w:noProof/>
        </w:rPr>
      </w:pPr>
      <w:bookmarkStart w:id="96" w:name="_Toc205886167"/>
      <w:bookmarkStart w:id="97" w:name="_Toc207120637"/>
      <w:bookmarkStart w:id="98" w:name="_Toc208342470"/>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11</w:t>
      </w:r>
      <w:r w:rsidRPr="00D66CBF">
        <w:rPr>
          <w:rFonts w:ascii="LM Roman 10" w:hAnsi="LM Roman 10"/>
        </w:rPr>
        <w:fldChar w:fldCharType="end"/>
      </w:r>
      <w:r w:rsidRPr="00D66CBF">
        <w:rPr>
          <w:rFonts w:ascii="LM Roman 10" w:hAnsi="LM Roman 10"/>
        </w:rPr>
        <w:t xml:space="preserve">. Comparativa </w:t>
      </w:r>
      <w:r w:rsidR="00BA08B8" w:rsidRPr="00D66CBF">
        <w:rPr>
          <w:rFonts w:ascii="LM Roman 10" w:hAnsi="LM Roman 10"/>
        </w:rPr>
        <w:t xml:space="preserve">del </w:t>
      </w:r>
      <w:r w:rsidRPr="00D66CBF">
        <w:rPr>
          <w:rFonts w:ascii="LM Roman 10" w:hAnsi="LM Roman 10"/>
        </w:rPr>
        <w:t>inicio de sesión con su boceto</w:t>
      </w:r>
      <w:bookmarkEnd w:id="96"/>
      <w:bookmarkEnd w:id="97"/>
      <w:bookmarkEnd w:id="98"/>
    </w:p>
    <w:p w14:paraId="607E7FB7" w14:textId="286F2040" w:rsidR="00CB1642" w:rsidRPr="00D66CBF" w:rsidRDefault="00CB1642" w:rsidP="00CE7CA8">
      <w:pPr>
        <w:rPr>
          <w:rFonts w:ascii="LM Roman 10" w:hAnsi="LM Roman 10"/>
          <w:noProof/>
        </w:rPr>
      </w:pPr>
      <w:r w:rsidRPr="00D66CBF">
        <w:rPr>
          <w:rFonts w:ascii="LM Roman 10" w:hAnsi="LM Roman 10"/>
          <w:noProof/>
        </w:rPr>
        <w:t xml:space="preserve">En </w:t>
      </w:r>
      <w:r w:rsidR="00F768BD" w:rsidRPr="00D66CBF">
        <w:rPr>
          <w:rFonts w:ascii="LM Roman 10" w:hAnsi="LM Roman 10"/>
          <w:noProof/>
        </w:rPr>
        <w:t xml:space="preserve">la ilustración 11 se muestran la interfaz final y el boceto inicial de la ventana de inicio de sesión. En </w:t>
      </w:r>
      <w:r w:rsidRPr="00D66CBF">
        <w:rPr>
          <w:rFonts w:ascii="LM Roman 10" w:hAnsi="LM Roman 10"/>
          <w:noProof/>
        </w:rPr>
        <w:t>estas vistas la diferencia es muy sutil, ya que tras el desarrollo de la aplicación y el an</w:t>
      </w:r>
      <w:r w:rsidR="00F768BD" w:rsidRPr="00D66CBF">
        <w:rPr>
          <w:rFonts w:ascii="LM Roman 10" w:hAnsi="LM Roman 10"/>
          <w:noProof/>
        </w:rPr>
        <w:t>á</w:t>
      </w:r>
      <w:r w:rsidRPr="00D66CBF">
        <w:rPr>
          <w:rFonts w:ascii="LM Roman 10" w:hAnsi="LM Roman 10"/>
          <w:noProof/>
        </w:rPr>
        <w:t>lisis de requisitos se ha eliminado la posibilidad de que un usuario pueda registrarse por s</w:t>
      </w:r>
      <w:r w:rsidR="00F768BD" w:rsidRPr="00D66CBF">
        <w:rPr>
          <w:rFonts w:ascii="LM Roman 10" w:hAnsi="LM Roman 10"/>
          <w:noProof/>
        </w:rPr>
        <w:t>í</w:t>
      </w:r>
      <w:r w:rsidRPr="00D66CBF">
        <w:rPr>
          <w:rFonts w:ascii="LM Roman 10" w:hAnsi="LM Roman 10"/>
          <w:noProof/>
        </w:rPr>
        <w:t xml:space="preserve"> mismo en la aplicación. Además se ha optado por un estilo más minimalista para el formulario de inicio de sesión.</w:t>
      </w:r>
    </w:p>
    <w:p w14:paraId="5ECB1713" w14:textId="77777777" w:rsidR="00CB1642" w:rsidRPr="00D66CBF" w:rsidRDefault="00CB1642" w:rsidP="00CE7CA8">
      <w:pPr>
        <w:rPr>
          <w:rFonts w:ascii="LM Roman 10" w:hAnsi="LM Roman 10"/>
          <w:noProof/>
        </w:rPr>
      </w:pPr>
    </w:p>
    <w:p w14:paraId="64446488" w14:textId="77777777" w:rsidR="00F768BD" w:rsidRPr="00D66CBF" w:rsidRDefault="00F768BD" w:rsidP="00CE7CA8">
      <w:pPr>
        <w:rPr>
          <w:rFonts w:ascii="LM Roman 10" w:hAnsi="LM Roman 10"/>
          <w:noProof/>
        </w:rPr>
      </w:pPr>
    </w:p>
    <w:p w14:paraId="1E8AE0C3" w14:textId="77777777" w:rsidR="00F768BD" w:rsidRPr="00D66CBF" w:rsidRDefault="00F768BD" w:rsidP="00CE7CA8">
      <w:pPr>
        <w:rPr>
          <w:rFonts w:ascii="LM Roman 10" w:hAnsi="LM Roman 10"/>
          <w:noProof/>
        </w:rPr>
      </w:pPr>
    </w:p>
    <w:p w14:paraId="07222031" w14:textId="77777777" w:rsidR="00F768BD" w:rsidRPr="00D66CBF" w:rsidRDefault="00F768BD" w:rsidP="00CE7CA8">
      <w:pPr>
        <w:rPr>
          <w:rFonts w:ascii="LM Roman 10" w:hAnsi="LM Roman 10"/>
          <w:noProof/>
        </w:rPr>
      </w:pPr>
    </w:p>
    <w:p w14:paraId="4E455AD4" w14:textId="77777777" w:rsidR="00CB1642" w:rsidRPr="00D66CBF" w:rsidRDefault="00CB1642" w:rsidP="00CE7CA8">
      <w:pPr>
        <w:rPr>
          <w:rFonts w:ascii="LM Roman 10" w:hAnsi="LM Roman 10"/>
          <w:noProof/>
        </w:rPr>
      </w:pPr>
    </w:p>
    <w:p w14:paraId="67FBF062" w14:textId="682B117D" w:rsidR="00CB1642" w:rsidRPr="00D66CBF" w:rsidRDefault="00CB1642" w:rsidP="00CE7CA8">
      <w:pPr>
        <w:rPr>
          <w:rFonts w:ascii="LM Roman 10" w:hAnsi="LM Roman 10"/>
          <w:b/>
          <w:bCs/>
          <w:noProof/>
        </w:rPr>
      </w:pPr>
      <w:r w:rsidRPr="00D66CBF">
        <w:rPr>
          <w:rFonts w:ascii="LM Roman 10" w:hAnsi="LM Roman 10"/>
          <w:b/>
          <w:bCs/>
          <w:noProof/>
        </w:rPr>
        <w:t>Boceto de listado de TFGs</w:t>
      </w:r>
    </w:p>
    <w:p w14:paraId="6C976590" w14:textId="784A932E" w:rsidR="00CB1642" w:rsidRPr="00D66CBF" w:rsidRDefault="00CB1642" w:rsidP="00CE7CA8">
      <w:pPr>
        <w:rPr>
          <w:rFonts w:ascii="LM Roman 10" w:hAnsi="LM Roman 10"/>
          <w:b/>
          <w:bCs/>
          <w:lang w:val="es-ES"/>
        </w:rPr>
      </w:pPr>
      <w:r w:rsidRPr="00D66CBF">
        <w:rPr>
          <w:rFonts w:ascii="LM Roman 10" w:hAnsi="LM Roman 10"/>
          <w:b/>
          <w:bCs/>
          <w:noProof/>
          <w:lang w:val="es-ES"/>
        </w:rPr>
        <w:drawing>
          <wp:inline distT="0" distB="0" distL="0" distR="0" wp14:anchorId="5FFD5221" wp14:editId="47F87DAD">
            <wp:extent cx="4165600" cy="2846354"/>
            <wp:effectExtent l="0" t="0" r="6350" b="0"/>
            <wp:docPr id="1051045348"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45348" name="Imagen 1" descr="Interfaz de usuario gráfica, Tabla&#10;&#10;El contenido generado por IA puede ser incorrecto."/>
                    <pic:cNvPicPr/>
                  </pic:nvPicPr>
                  <pic:blipFill>
                    <a:blip r:embed="rId33"/>
                    <a:stretch>
                      <a:fillRect/>
                    </a:stretch>
                  </pic:blipFill>
                  <pic:spPr>
                    <a:xfrm>
                      <a:off x="0" y="0"/>
                      <a:ext cx="4173542" cy="2851781"/>
                    </a:xfrm>
                    <a:prstGeom prst="rect">
                      <a:avLst/>
                    </a:prstGeom>
                  </pic:spPr>
                </pic:pic>
              </a:graphicData>
            </a:graphic>
          </wp:inline>
        </w:drawing>
      </w:r>
    </w:p>
    <w:p w14:paraId="46E770BF" w14:textId="0C014417" w:rsidR="00301E94" w:rsidRPr="00D66CBF" w:rsidRDefault="00301E94" w:rsidP="00301E94">
      <w:pPr>
        <w:pStyle w:val="Descripcin"/>
        <w:rPr>
          <w:rFonts w:ascii="LM Roman 10" w:hAnsi="LM Roman 10"/>
          <w:b/>
          <w:bCs/>
          <w:lang w:val="es-ES"/>
        </w:rPr>
      </w:pPr>
      <w:bookmarkStart w:id="99" w:name="_Toc205886168"/>
      <w:bookmarkStart w:id="100" w:name="_Toc207120638"/>
      <w:bookmarkStart w:id="101" w:name="_Toc208342471"/>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12</w:t>
      </w:r>
      <w:r w:rsidRPr="00D66CBF">
        <w:rPr>
          <w:rFonts w:ascii="LM Roman 10" w:hAnsi="LM Roman 10"/>
        </w:rPr>
        <w:fldChar w:fldCharType="end"/>
      </w:r>
      <w:r w:rsidRPr="00D66CBF">
        <w:rPr>
          <w:rFonts w:ascii="LM Roman 10" w:hAnsi="LM Roman 10"/>
        </w:rPr>
        <w:t>. Boceto del listado de TFGs</w:t>
      </w:r>
      <w:bookmarkEnd w:id="99"/>
      <w:bookmarkEnd w:id="100"/>
      <w:bookmarkEnd w:id="101"/>
    </w:p>
    <w:p w14:paraId="71973508" w14:textId="69333B90" w:rsidR="00CB1642" w:rsidRPr="00D66CBF" w:rsidRDefault="00CB1642" w:rsidP="00CE7CA8">
      <w:pPr>
        <w:rPr>
          <w:rFonts w:ascii="LM Roman 10" w:hAnsi="LM Roman 10"/>
          <w:b/>
          <w:bCs/>
          <w:lang w:val="es-ES"/>
        </w:rPr>
      </w:pPr>
      <w:r w:rsidRPr="00D66CBF">
        <w:rPr>
          <w:rFonts w:ascii="LM Roman 10" w:hAnsi="LM Roman 10"/>
          <w:b/>
          <w:bCs/>
          <w:lang w:val="es-ES"/>
        </w:rPr>
        <w:lastRenderedPageBreak/>
        <w:t>Resultado final listado de TFGs</w:t>
      </w:r>
    </w:p>
    <w:p w14:paraId="05E179A0" w14:textId="77777777" w:rsidR="00CB1642" w:rsidRPr="00D66CBF" w:rsidRDefault="00CB1642" w:rsidP="00CE7CA8">
      <w:pPr>
        <w:rPr>
          <w:rFonts w:ascii="LM Roman 10" w:hAnsi="LM Roman 10"/>
          <w:b/>
          <w:bCs/>
          <w:lang w:val="es-ES"/>
        </w:rPr>
      </w:pPr>
    </w:p>
    <w:p w14:paraId="4517DF66" w14:textId="5D13E767" w:rsidR="00CE7CA8" w:rsidRPr="00D66CBF" w:rsidRDefault="00D17DB7" w:rsidP="00BA50D7">
      <w:pPr>
        <w:rPr>
          <w:rFonts w:ascii="LM Roman 10" w:hAnsi="LM Roman 10"/>
        </w:rPr>
      </w:pPr>
      <w:r w:rsidRPr="00D66CBF">
        <w:rPr>
          <w:rFonts w:ascii="LM Roman 10" w:hAnsi="LM Roman 10"/>
          <w:noProof/>
        </w:rPr>
        <w:drawing>
          <wp:inline distT="0" distB="0" distL="0" distR="0" wp14:anchorId="16269A54" wp14:editId="28CF7E43">
            <wp:extent cx="5395595" cy="1747520"/>
            <wp:effectExtent l="0" t="0" r="0" b="5080"/>
            <wp:docPr id="14956200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20000" name="Imagen 1" descr="Interfaz de usuario gráfica, Aplicación&#10;&#10;El contenido generado por IA puede ser incorrecto."/>
                    <pic:cNvPicPr/>
                  </pic:nvPicPr>
                  <pic:blipFill>
                    <a:blip r:embed="rId34"/>
                    <a:stretch>
                      <a:fillRect/>
                    </a:stretch>
                  </pic:blipFill>
                  <pic:spPr>
                    <a:xfrm>
                      <a:off x="0" y="0"/>
                      <a:ext cx="5395595" cy="1747520"/>
                    </a:xfrm>
                    <a:prstGeom prst="rect">
                      <a:avLst/>
                    </a:prstGeom>
                  </pic:spPr>
                </pic:pic>
              </a:graphicData>
            </a:graphic>
          </wp:inline>
        </w:drawing>
      </w:r>
    </w:p>
    <w:p w14:paraId="25389B1F" w14:textId="1C8393E0" w:rsidR="00301E94" w:rsidRPr="00D66CBF" w:rsidRDefault="00301E94" w:rsidP="00301E94">
      <w:pPr>
        <w:pStyle w:val="Descripcin"/>
        <w:rPr>
          <w:rFonts w:ascii="LM Roman 10" w:hAnsi="LM Roman 10"/>
        </w:rPr>
      </w:pPr>
      <w:bookmarkStart w:id="102" w:name="_Toc205886169"/>
      <w:bookmarkStart w:id="103" w:name="_Toc207120639"/>
      <w:bookmarkStart w:id="104" w:name="_Toc208342472"/>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13</w:t>
      </w:r>
      <w:r w:rsidRPr="00D66CBF">
        <w:rPr>
          <w:rFonts w:ascii="LM Roman 10" w:hAnsi="LM Roman 10"/>
        </w:rPr>
        <w:fldChar w:fldCharType="end"/>
      </w:r>
      <w:r w:rsidRPr="00D66CBF">
        <w:rPr>
          <w:rFonts w:ascii="LM Roman 10" w:hAnsi="LM Roman 10"/>
        </w:rPr>
        <w:t>. Resultado final del listado de TFGs</w:t>
      </w:r>
      <w:bookmarkEnd w:id="102"/>
      <w:bookmarkEnd w:id="103"/>
      <w:bookmarkEnd w:id="104"/>
    </w:p>
    <w:p w14:paraId="4CA3350C" w14:textId="290FB6A2" w:rsidR="00D17DB7" w:rsidRPr="00D66CBF" w:rsidRDefault="00CB1642" w:rsidP="00275FD8">
      <w:pPr>
        <w:rPr>
          <w:rFonts w:ascii="LM Roman 10" w:hAnsi="LM Roman 10"/>
        </w:rPr>
      </w:pPr>
      <w:r w:rsidRPr="00D66CBF">
        <w:rPr>
          <w:rFonts w:ascii="LM Roman 10" w:hAnsi="LM Roman 10"/>
        </w:rPr>
        <w:t xml:space="preserve">En las vistas de listado </w:t>
      </w:r>
      <w:r w:rsidR="00BA08B8" w:rsidRPr="00D66CBF">
        <w:rPr>
          <w:rFonts w:ascii="LM Roman 10" w:hAnsi="LM Roman 10"/>
        </w:rPr>
        <w:t xml:space="preserve">(ilustraciones 12 y 13) </w:t>
      </w:r>
      <w:r w:rsidRPr="00D66CBF">
        <w:rPr>
          <w:rFonts w:ascii="LM Roman 10" w:hAnsi="LM Roman 10"/>
        </w:rPr>
        <w:t>se sigue el formato para la búsqueda de entidades, se han agregado el botón de buscar y de limpiar filtros. Sobre el menú superior se ha optado por darle un color diferente al color de fondo habitual en el resto de las vistas, para buscar que destaque por encima ya que se trata de un componente que se va a mostrar constante en la aplicación.</w:t>
      </w:r>
    </w:p>
    <w:p w14:paraId="5130C29F" w14:textId="77777777" w:rsidR="00D17DB7" w:rsidRPr="00D66CBF" w:rsidRDefault="00D17DB7">
      <w:pPr>
        <w:jc w:val="left"/>
        <w:rPr>
          <w:rFonts w:ascii="LM Roman 10" w:hAnsi="LM Roman 10"/>
        </w:rPr>
      </w:pPr>
    </w:p>
    <w:p w14:paraId="1F27D194" w14:textId="13A463B6" w:rsidR="00CE7CA8" w:rsidRPr="00D66CBF" w:rsidRDefault="00CB1642" w:rsidP="00BA50D7">
      <w:pPr>
        <w:rPr>
          <w:rFonts w:ascii="LM Roman 10" w:hAnsi="LM Roman 10"/>
          <w:b/>
          <w:bCs/>
        </w:rPr>
      </w:pPr>
      <w:r w:rsidRPr="00D66CBF">
        <w:rPr>
          <w:rFonts w:ascii="LM Roman 10" w:hAnsi="LM Roman 10"/>
          <w:b/>
          <w:bCs/>
        </w:rPr>
        <w:t>Boceto perfil de un alumno</w:t>
      </w:r>
    </w:p>
    <w:p w14:paraId="7162685F" w14:textId="3A2E33B2" w:rsidR="00CB1642" w:rsidRPr="00D66CBF" w:rsidRDefault="00CB1642" w:rsidP="00BA50D7">
      <w:pPr>
        <w:rPr>
          <w:rFonts w:ascii="LM Roman 10" w:hAnsi="LM Roman 10"/>
          <w:b/>
          <w:bCs/>
        </w:rPr>
      </w:pPr>
      <w:r w:rsidRPr="00D66CBF">
        <w:rPr>
          <w:rFonts w:ascii="LM Roman 10" w:hAnsi="LM Roman 10"/>
          <w:b/>
          <w:bCs/>
          <w:noProof/>
        </w:rPr>
        <w:drawing>
          <wp:inline distT="0" distB="0" distL="0" distR="0" wp14:anchorId="1981F84D" wp14:editId="2095F203">
            <wp:extent cx="3714750" cy="2925472"/>
            <wp:effectExtent l="0" t="0" r="0" b="8255"/>
            <wp:docPr id="145999141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91411" name="Imagen 1" descr="Interfaz de usuario gráfica, Sitio web&#10;&#10;El contenido generado por IA puede ser incorrecto."/>
                    <pic:cNvPicPr/>
                  </pic:nvPicPr>
                  <pic:blipFill>
                    <a:blip r:embed="rId35"/>
                    <a:stretch>
                      <a:fillRect/>
                    </a:stretch>
                  </pic:blipFill>
                  <pic:spPr>
                    <a:xfrm>
                      <a:off x="0" y="0"/>
                      <a:ext cx="3726557" cy="2934770"/>
                    </a:xfrm>
                    <a:prstGeom prst="rect">
                      <a:avLst/>
                    </a:prstGeom>
                  </pic:spPr>
                </pic:pic>
              </a:graphicData>
            </a:graphic>
          </wp:inline>
        </w:drawing>
      </w:r>
    </w:p>
    <w:p w14:paraId="6A530EA0" w14:textId="7A6B757A" w:rsidR="00301E94" w:rsidRDefault="00301E94" w:rsidP="00301E94">
      <w:pPr>
        <w:pStyle w:val="Descripcin"/>
        <w:rPr>
          <w:rFonts w:ascii="LM Roman 10" w:hAnsi="LM Roman 10"/>
        </w:rPr>
      </w:pPr>
      <w:bookmarkStart w:id="105" w:name="_Toc205886170"/>
      <w:bookmarkStart w:id="106" w:name="_Toc207120640"/>
      <w:bookmarkStart w:id="107" w:name="_Toc208342473"/>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14</w:t>
      </w:r>
      <w:r w:rsidRPr="00D66CBF">
        <w:rPr>
          <w:rFonts w:ascii="LM Roman 10" w:hAnsi="LM Roman 10"/>
        </w:rPr>
        <w:fldChar w:fldCharType="end"/>
      </w:r>
      <w:r w:rsidRPr="00D66CBF">
        <w:rPr>
          <w:rFonts w:ascii="LM Roman 10" w:hAnsi="LM Roman 10"/>
        </w:rPr>
        <w:t>. Boceto de perfil de un alumno</w:t>
      </w:r>
      <w:bookmarkEnd w:id="105"/>
      <w:bookmarkEnd w:id="106"/>
      <w:bookmarkEnd w:id="107"/>
    </w:p>
    <w:p w14:paraId="1B42FC09" w14:textId="77777777" w:rsidR="00275FD8" w:rsidRDefault="00275FD8" w:rsidP="00275FD8"/>
    <w:p w14:paraId="66DA7019" w14:textId="77777777" w:rsidR="00275FD8" w:rsidRDefault="00275FD8" w:rsidP="00275FD8"/>
    <w:p w14:paraId="7E74C655" w14:textId="77777777" w:rsidR="00275FD8" w:rsidRDefault="00275FD8" w:rsidP="00275FD8"/>
    <w:p w14:paraId="7E3B630C" w14:textId="77777777" w:rsidR="00275FD8" w:rsidRDefault="00275FD8" w:rsidP="00275FD8"/>
    <w:p w14:paraId="71C4B107" w14:textId="77777777" w:rsidR="00275FD8" w:rsidRDefault="00275FD8" w:rsidP="00275FD8"/>
    <w:p w14:paraId="1C13FE23" w14:textId="77777777" w:rsidR="00275FD8" w:rsidRDefault="00275FD8" w:rsidP="00275FD8"/>
    <w:p w14:paraId="6C081299" w14:textId="77777777" w:rsidR="00275FD8" w:rsidRDefault="00275FD8" w:rsidP="00275FD8"/>
    <w:p w14:paraId="7FECA3DF" w14:textId="77777777" w:rsidR="00275FD8" w:rsidRDefault="00275FD8" w:rsidP="00275FD8"/>
    <w:p w14:paraId="77206A5C" w14:textId="77777777" w:rsidR="00275FD8" w:rsidRPr="00275FD8" w:rsidRDefault="00275FD8" w:rsidP="00275FD8"/>
    <w:p w14:paraId="3E5369E9" w14:textId="6CF19D86" w:rsidR="00CB1642" w:rsidRPr="00D66CBF" w:rsidRDefault="00CB1642" w:rsidP="00BA50D7">
      <w:pPr>
        <w:rPr>
          <w:rFonts w:ascii="LM Roman 10" w:hAnsi="LM Roman 10"/>
          <w:b/>
          <w:bCs/>
        </w:rPr>
      </w:pPr>
      <w:r w:rsidRPr="00D66CBF">
        <w:rPr>
          <w:rFonts w:ascii="LM Roman 10" w:hAnsi="LM Roman 10"/>
          <w:b/>
          <w:bCs/>
        </w:rPr>
        <w:lastRenderedPageBreak/>
        <w:t>Resultado final perfil de un alumno</w:t>
      </w:r>
    </w:p>
    <w:p w14:paraId="6AEDEE42" w14:textId="3C3A9D7D" w:rsidR="00CB1642" w:rsidRPr="00D66CBF" w:rsidRDefault="00CB1642" w:rsidP="00BA50D7">
      <w:pPr>
        <w:rPr>
          <w:rFonts w:ascii="LM Roman 10" w:hAnsi="LM Roman 10"/>
          <w:b/>
          <w:bCs/>
        </w:rPr>
      </w:pPr>
      <w:r w:rsidRPr="00D66CBF">
        <w:rPr>
          <w:rFonts w:ascii="LM Roman 10" w:hAnsi="LM Roman 10"/>
          <w:b/>
          <w:bCs/>
          <w:noProof/>
        </w:rPr>
        <w:drawing>
          <wp:inline distT="0" distB="0" distL="0" distR="0" wp14:anchorId="2FB8A751" wp14:editId="397D4F30">
            <wp:extent cx="5395595" cy="1852295"/>
            <wp:effectExtent l="0" t="0" r="0" b="0"/>
            <wp:docPr id="449929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299" name="Imagen 1" descr="Interfaz de usuario gráfica, Texto, Aplicación, Chat o mensaje de texto&#10;&#10;El contenido generado por IA puede ser incorrecto."/>
                    <pic:cNvPicPr/>
                  </pic:nvPicPr>
                  <pic:blipFill>
                    <a:blip r:embed="rId36"/>
                    <a:stretch>
                      <a:fillRect/>
                    </a:stretch>
                  </pic:blipFill>
                  <pic:spPr>
                    <a:xfrm>
                      <a:off x="0" y="0"/>
                      <a:ext cx="5395595" cy="1852295"/>
                    </a:xfrm>
                    <a:prstGeom prst="rect">
                      <a:avLst/>
                    </a:prstGeom>
                  </pic:spPr>
                </pic:pic>
              </a:graphicData>
            </a:graphic>
          </wp:inline>
        </w:drawing>
      </w:r>
    </w:p>
    <w:p w14:paraId="1E1108DC" w14:textId="20E1C10F" w:rsidR="00301E94" w:rsidRPr="00D66CBF" w:rsidRDefault="00301E94" w:rsidP="00301E94">
      <w:pPr>
        <w:pStyle w:val="Descripcin"/>
        <w:rPr>
          <w:rFonts w:ascii="LM Roman 10" w:hAnsi="LM Roman 10"/>
          <w:b/>
          <w:bCs/>
        </w:rPr>
      </w:pPr>
      <w:bookmarkStart w:id="108" w:name="_Toc205886171"/>
      <w:bookmarkStart w:id="109" w:name="_Toc207120641"/>
      <w:bookmarkStart w:id="110" w:name="_Toc208342474"/>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15</w:t>
      </w:r>
      <w:r w:rsidRPr="00D66CBF">
        <w:rPr>
          <w:rFonts w:ascii="LM Roman 10" w:hAnsi="LM Roman 10"/>
        </w:rPr>
        <w:fldChar w:fldCharType="end"/>
      </w:r>
      <w:r w:rsidRPr="00D66CBF">
        <w:rPr>
          <w:rFonts w:ascii="LM Roman 10" w:hAnsi="LM Roman 10"/>
        </w:rPr>
        <w:t>. Resultado final del perfil de un alumno.</w:t>
      </w:r>
      <w:bookmarkEnd w:id="108"/>
      <w:bookmarkEnd w:id="109"/>
      <w:bookmarkEnd w:id="110"/>
    </w:p>
    <w:p w14:paraId="5341BD70" w14:textId="2964D7F8" w:rsidR="00D17DB7" w:rsidRPr="00D66CBF" w:rsidRDefault="00D17DB7" w:rsidP="00BA50D7">
      <w:pPr>
        <w:rPr>
          <w:rFonts w:ascii="LM Roman 10" w:hAnsi="LM Roman 10"/>
        </w:rPr>
      </w:pPr>
      <w:r w:rsidRPr="00D66CBF">
        <w:rPr>
          <w:rFonts w:ascii="LM Roman 10" w:hAnsi="LM Roman 10"/>
        </w:rPr>
        <w:t xml:space="preserve">Se han cambiado el formato de los formularios </w:t>
      </w:r>
      <w:r w:rsidR="00B30F8D" w:rsidRPr="00D66CBF">
        <w:rPr>
          <w:rFonts w:ascii="LM Roman 10" w:hAnsi="LM Roman 10"/>
        </w:rPr>
        <w:t>pasando a tener un estilo más minimalista.</w:t>
      </w:r>
      <w:r w:rsidR="00D51F88" w:rsidRPr="00D66CBF">
        <w:rPr>
          <w:rFonts w:ascii="LM Roman 10" w:hAnsi="LM Roman 10"/>
        </w:rPr>
        <w:t xml:space="preserve"> Como podemos ver en las ilustraciones 14 y 15 el formulario del perfil de un alumno mantiene los campos del boceto a excepción de la imagen de usuario que se ha prescindido en la versión final.</w:t>
      </w:r>
    </w:p>
    <w:p w14:paraId="2483E2DF" w14:textId="77777777" w:rsidR="00B30F8D" w:rsidRPr="00D66CBF" w:rsidRDefault="00B30F8D" w:rsidP="00BA50D7">
      <w:pPr>
        <w:rPr>
          <w:rFonts w:ascii="LM Roman 10" w:hAnsi="LM Roman 10"/>
        </w:rPr>
      </w:pPr>
    </w:p>
    <w:p w14:paraId="7460F3F0" w14:textId="08B6D98E" w:rsidR="00B30F8D" w:rsidRPr="00D66CBF" w:rsidRDefault="00B30F8D" w:rsidP="00B30F8D">
      <w:pPr>
        <w:pStyle w:val="Ttulo3"/>
        <w:rPr>
          <w:rFonts w:ascii="LM Roman 10" w:hAnsi="LM Roman 10"/>
        </w:rPr>
      </w:pPr>
      <w:bookmarkStart w:id="111" w:name="_Toc208342544"/>
      <w:r w:rsidRPr="00D66CBF">
        <w:rPr>
          <w:rFonts w:ascii="LM Roman 10" w:hAnsi="LM Roman 10"/>
        </w:rPr>
        <w:t>Usabilidad</w:t>
      </w:r>
      <w:bookmarkEnd w:id="111"/>
    </w:p>
    <w:p w14:paraId="5C31266A" w14:textId="21A4B464" w:rsidR="00B30F8D" w:rsidRPr="00D66CBF" w:rsidRDefault="00B30F8D" w:rsidP="00B30F8D">
      <w:pPr>
        <w:rPr>
          <w:rFonts w:ascii="LM Roman 10" w:hAnsi="LM Roman 10"/>
        </w:rPr>
      </w:pPr>
      <w:r w:rsidRPr="00D66CBF">
        <w:rPr>
          <w:rFonts w:ascii="LM Roman 10" w:hAnsi="LM Roman 10"/>
        </w:rPr>
        <w:t xml:space="preserve">La usabilidad es fundamental en cualquier producto digital, especialmente en aplicaciones web, porque se trata de qué tan fácil, eficiente y agradable es para los usuarios interactuar con esa aplicación. </w:t>
      </w:r>
      <w:r w:rsidR="00565BA6" w:rsidRPr="00D66CBF">
        <w:rPr>
          <w:rFonts w:ascii="LM Roman 10" w:hAnsi="LM Roman 10"/>
        </w:rPr>
        <w:t>Algunas ventajas</w:t>
      </w:r>
      <w:r w:rsidRPr="00D66CBF">
        <w:rPr>
          <w:rFonts w:ascii="LM Roman 10" w:hAnsi="LM Roman 10"/>
        </w:rPr>
        <w:t xml:space="preserve"> de tener en cuenta la usabilidad</w:t>
      </w:r>
      <w:r w:rsidR="00565BA6" w:rsidRPr="00D66CBF">
        <w:rPr>
          <w:rFonts w:ascii="LM Roman 10" w:hAnsi="LM Roman 10"/>
        </w:rPr>
        <w:t xml:space="preserve"> en este proyecto</w:t>
      </w:r>
      <w:r w:rsidRPr="00D66CBF">
        <w:rPr>
          <w:rFonts w:ascii="LM Roman 10" w:hAnsi="LM Roman 10"/>
        </w:rPr>
        <w:t xml:space="preserve"> son las siguientes:</w:t>
      </w:r>
    </w:p>
    <w:p w14:paraId="75202C88" w14:textId="77777777" w:rsidR="00565BA6" w:rsidRPr="00D66CBF" w:rsidRDefault="00565BA6" w:rsidP="00565BA6">
      <w:pPr>
        <w:jc w:val="left"/>
        <w:rPr>
          <w:rFonts w:ascii="LM Roman 10" w:hAnsi="LM Roman 10"/>
        </w:rPr>
      </w:pPr>
    </w:p>
    <w:p w14:paraId="7CD44730" w14:textId="77777777" w:rsidR="00CB090C" w:rsidRPr="00D66CBF" w:rsidRDefault="00565BA6" w:rsidP="00CB090C">
      <w:pPr>
        <w:rPr>
          <w:rFonts w:ascii="LM Roman 10" w:hAnsi="LM Roman 10"/>
          <w:b/>
          <w:bCs/>
          <w:lang w:val="es-ES"/>
        </w:rPr>
      </w:pPr>
      <w:r w:rsidRPr="00D66CBF">
        <w:rPr>
          <w:rFonts w:ascii="LM Roman 10" w:hAnsi="LM Roman 10"/>
          <w:b/>
          <w:bCs/>
          <w:lang w:val="es-ES"/>
        </w:rPr>
        <w:t>Navegación consistente y predecible</w:t>
      </w:r>
    </w:p>
    <w:p w14:paraId="4B89D26E" w14:textId="6E0351E0" w:rsidR="00565BA6" w:rsidRPr="00D66CBF" w:rsidRDefault="00565BA6" w:rsidP="00A021A1">
      <w:pPr>
        <w:rPr>
          <w:rFonts w:ascii="LM Roman 10" w:hAnsi="LM Roman 10"/>
          <w:lang w:val="es-ES"/>
        </w:rPr>
      </w:pPr>
      <w:r w:rsidRPr="00D66CBF">
        <w:rPr>
          <w:rFonts w:ascii="LM Roman 10" w:hAnsi="LM Roman 10"/>
          <w:lang w:val="es-ES"/>
        </w:rPr>
        <w:t xml:space="preserve">La interfaz mantiene siempre los mismos elementos de menú y cabecera, lo que reduce la curva de aprendizaje y permite que el usuario sepa siempre dónde está y cómo volver a las secciones principales. Esto disminuye la frustración y </w:t>
      </w:r>
      <w:r w:rsidR="00867F40" w:rsidRPr="00D66CBF">
        <w:rPr>
          <w:rFonts w:ascii="LM Roman 10" w:hAnsi="LM Roman 10"/>
          <w:lang w:val="es-ES"/>
        </w:rPr>
        <w:t>optimiza los tiempos de acceso a las funcionalidades</w:t>
      </w:r>
      <w:r w:rsidRPr="00D66CBF">
        <w:rPr>
          <w:rFonts w:ascii="LM Roman 10" w:hAnsi="LM Roman 10"/>
          <w:lang w:val="es-ES"/>
        </w:rPr>
        <w:t>.</w:t>
      </w:r>
    </w:p>
    <w:p w14:paraId="2A76FD8A" w14:textId="77777777" w:rsidR="00565BA6" w:rsidRPr="00D66CBF" w:rsidRDefault="00565BA6" w:rsidP="00565BA6">
      <w:pPr>
        <w:jc w:val="left"/>
        <w:rPr>
          <w:rFonts w:ascii="LM Roman 10" w:hAnsi="LM Roman 10"/>
          <w:lang w:val="es-ES"/>
        </w:rPr>
      </w:pPr>
    </w:p>
    <w:p w14:paraId="1159A68F" w14:textId="77777777" w:rsidR="00A021A1" w:rsidRPr="00D66CBF" w:rsidRDefault="00A021A1" w:rsidP="00565BA6">
      <w:pPr>
        <w:jc w:val="left"/>
        <w:rPr>
          <w:rFonts w:ascii="LM Roman 10" w:hAnsi="LM Roman 10"/>
          <w:lang w:val="es-ES"/>
        </w:rPr>
      </w:pPr>
    </w:p>
    <w:p w14:paraId="31C1CA1B" w14:textId="77777777" w:rsidR="00A021A1" w:rsidRPr="00D66CBF" w:rsidRDefault="00A021A1" w:rsidP="00565BA6">
      <w:pPr>
        <w:jc w:val="left"/>
        <w:rPr>
          <w:rFonts w:ascii="LM Roman 10" w:hAnsi="LM Roman 10"/>
          <w:lang w:val="es-ES"/>
        </w:rPr>
      </w:pPr>
    </w:p>
    <w:p w14:paraId="348EAA33" w14:textId="77777777" w:rsidR="00A021A1" w:rsidRPr="00D66CBF" w:rsidRDefault="00565BA6" w:rsidP="00A021A1">
      <w:pPr>
        <w:rPr>
          <w:rFonts w:ascii="LM Roman 10" w:hAnsi="LM Roman 10"/>
          <w:b/>
          <w:bCs/>
          <w:lang w:val="es-ES"/>
        </w:rPr>
      </w:pPr>
      <w:r w:rsidRPr="00D66CBF">
        <w:rPr>
          <w:rFonts w:ascii="LM Roman 10" w:hAnsi="LM Roman 10"/>
          <w:b/>
          <w:bCs/>
          <w:lang w:val="es-ES"/>
        </w:rPr>
        <w:t>Acciones claras y confirmadas</w:t>
      </w:r>
    </w:p>
    <w:p w14:paraId="015AA25A" w14:textId="60244490" w:rsidR="00565BA6" w:rsidRPr="00D66CBF" w:rsidRDefault="00565BA6" w:rsidP="00A021A1">
      <w:pPr>
        <w:rPr>
          <w:rFonts w:ascii="LM Roman 10" w:hAnsi="LM Roman 10"/>
          <w:lang w:val="es-ES"/>
        </w:rPr>
      </w:pPr>
      <w:r w:rsidRPr="00D66CBF">
        <w:rPr>
          <w:rFonts w:ascii="LM Roman 10" w:hAnsi="LM Roman 10"/>
          <w:lang w:val="es-ES"/>
        </w:rPr>
        <w:t xml:space="preserve">Antes de realizar acciones importantes (como eliminar o importar datos) aparecen </w:t>
      </w:r>
      <w:r w:rsidR="00CB090C" w:rsidRPr="00D66CBF">
        <w:rPr>
          <w:rFonts w:ascii="LM Roman 10" w:hAnsi="LM Roman 10"/>
          <w:lang w:val="es-ES"/>
        </w:rPr>
        <w:t>m</w:t>
      </w:r>
      <w:r w:rsidRPr="00D66CBF">
        <w:rPr>
          <w:rFonts w:ascii="LM Roman 10" w:hAnsi="LM Roman 10"/>
          <w:lang w:val="es-ES"/>
        </w:rPr>
        <w:t>ensajes de confirmación. Esto genera seguridad y evita errores costosos, aumentando la confianza del usuario en la herramienta.</w:t>
      </w:r>
    </w:p>
    <w:p w14:paraId="60FF3064" w14:textId="77777777" w:rsidR="00565BA6" w:rsidRPr="00D66CBF" w:rsidRDefault="00565BA6" w:rsidP="00565BA6">
      <w:pPr>
        <w:jc w:val="left"/>
        <w:rPr>
          <w:rFonts w:ascii="LM Roman 10" w:hAnsi="LM Roman 10"/>
          <w:lang w:val="es-ES"/>
        </w:rPr>
      </w:pPr>
    </w:p>
    <w:p w14:paraId="4909BA13" w14:textId="77777777" w:rsidR="00A021A1" w:rsidRPr="00D66CBF" w:rsidRDefault="00565BA6" w:rsidP="00A021A1">
      <w:pPr>
        <w:rPr>
          <w:rFonts w:ascii="LM Roman 10" w:hAnsi="LM Roman 10"/>
          <w:b/>
          <w:bCs/>
          <w:lang w:val="es-ES"/>
        </w:rPr>
      </w:pPr>
      <w:r w:rsidRPr="00D66CBF">
        <w:rPr>
          <w:rFonts w:ascii="LM Roman 10" w:hAnsi="LM Roman 10"/>
          <w:b/>
          <w:bCs/>
          <w:lang w:val="es-ES"/>
        </w:rPr>
        <w:t>Búsqueda y filtrado inmediato</w:t>
      </w:r>
    </w:p>
    <w:p w14:paraId="0D1308C0" w14:textId="15344AE3" w:rsidR="00565BA6" w:rsidRPr="00D66CBF" w:rsidRDefault="00565BA6" w:rsidP="00A021A1">
      <w:pPr>
        <w:rPr>
          <w:rFonts w:ascii="LM Roman 10" w:hAnsi="LM Roman 10"/>
          <w:lang w:val="es-ES"/>
        </w:rPr>
      </w:pPr>
      <w:r w:rsidRPr="00D66CBF">
        <w:rPr>
          <w:rFonts w:ascii="LM Roman 10" w:hAnsi="LM Roman 10"/>
          <w:lang w:val="es-ES"/>
        </w:rPr>
        <w:t>La posibilidad de buscar y filtrar directamente sin navegar por varias páginas reduce el tiempo para encontrar información, algo clave en entornos donde se gestiona mucho contenido.</w:t>
      </w:r>
    </w:p>
    <w:p w14:paraId="7578A903" w14:textId="77777777" w:rsidR="00565BA6" w:rsidRPr="00D66CBF" w:rsidRDefault="00565BA6" w:rsidP="00565BA6">
      <w:pPr>
        <w:jc w:val="left"/>
        <w:rPr>
          <w:rFonts w:ascii="LM Roman 10" w:hAnsi="LM Roman 10"/>
          <w:lang w:val="es-ES"/>
        </w:rPr>
      </w:pPr>
    </w:p>
    <w:p w14:paraId="64EEB716" w14:textId="77777777" w:rsidR="00A021A1" w:rsidRPr="00D66CBF" w:rsidRDefault="00565BA6" w:rsidP="00A021A1">
      <w:pPr>
        <w:rPr>
          <w:rFonts w:ascii="LM Roman 10" w:hAnsi="LM Roman 10"/>
          <w:b/>
          <w:bCs/>
          <w:lang w:val="es-ES"/>
        </w:rPr>
      </w:pPr>
      <w:r w:rsidRPr="00D66CBF">
        <w:rPr>
          <w:rFonts w:ascii="LM Roman 10" w:hAnsi="LM Roman 10"/>
          <w:b/>
          <w:bCs/>
          <w:lang w:val="es-ES"/>
        </w:rPr>
        <w:t>Identidad visual y estructura estable</w:t>
      </w:r>
    </w:p>
    <w:p w14:paraId="2E436E1E" w14:textId="34F2B3F0" w:rsidR="00565BA6" w:rsidRPr="00D66CBF" w:rsidRDefault="00565BA6" w:rsidP="00A021A1">
      <w:pPr>
        <w:rPr>
          <w:rFonts w:ascii="LM Roman 10" w:hAnsi="LM Roman 10"/>
          <w:lang w:val="es-ES"/>
        </w:rPr>
      </w:pPr>
      <w:r w:rsidRPr="00D66CBF">
        <w:rPr>
          <w:rFonts w:ascii="LM Roman 10" w:hAnsi="LM Roman 10"/>
          <w:lang w:val="es-ES"/>
        </w:rPr>
        <w:lastRenderedPageBreak/>
        <w:t>Elementos como el logotipo y la cabecera permanecen visibles, ayudando a mantener el contexto y reforzando la orientación dentro de la aplicación.</w:t>
      </w:r>
    </w:p>
    <w:p w14:paraId="3F582E9E" w14:textId="77777777" w:rsidR="00613FDD" w:rsidRPr="00D66CBF" w:rsidRDefault="00613FDD" w:rsidP="00565BA6">
      <w:pPr>
        <w:jc w:val="left"/>
        <w:rPr>
          <w:rFonts w:ascii="LM Roman 10" w:hAnsi="LM Roman 10"/>
          <w:lang w:val="es-ES"/>
        </w:rPr>
      </w:pPr>
    </w:p>
    <w:p w14:paraId="205DBB1B" w14:textId="26ABE532" w:rsidR="00613FDD" w:rsidRPr="00D66CBF" w:rsidRDefault="00141EC9" w:rsidP="00613FDD">
      <w:pPr>
        <w:pStyle w:val="Ttulo3"/>
        <w:rPr>
          <w:rFonts w:ascii="LM Roman 10" w:hAnsi="LM Roman 10"/>
        </w:rPr>
      </w:pPr>
      <w:bookmarkStart w:id="112" w:name="_Toc208342545"/>
      <w:r w:rsidRPr="00D66CBF">
        <w:rPr>
          <w:rFonts w:ascii="LM Roman 10" w:hAnsi="LM Roman 10"/>
        </w:rPr>
        <w:t>Accesibilidad</w:t>
      </w:r>
      <w:bookmarkEnd w:id="112"/>
      <w:r w:rsidR="00154F99" w:rsidRPr="00D66CBF">
        <w:rPr>
          <w:rFonts w:ascii="LM Roman 10" w:hAnsi="LM Roman 10"/>
        </w:rPr>
        <w:t xml:space="preserve"> </w:t>
      </w:r>
    </w:p>
    <w:p w14:paraId="0CB4F24D" w14:textId="4B3F5A74" w:rsidR="00613FDD" w:rsidRPr="00D66CBF" w:rsidRDefault="00613FDD" w:rsidP="00A021A1">
      <w:pPr>
        <w:rPr>
          <w:rFonts w:ascii="LM Roman 10" w:hAnsi="LM Roman 10"/>
          <w:lang w:val="es-ES"/>
        </w:rPr>
      </w:pPr>
      <w:r w:rsidRPr="00D66CBF">
        <w:rPr>
          <w:rFonts w:ascii="LM Roman 10" w:hAnsi="LM Roman 10"/>
          <w:lang w:val="es-ES"/>
        </w:rPr>
        <w:t>La accesibilidad</w:t>
      </w:r>
      <w:r w:rsidR="00325AF3" w:rsidRPr="00D66CBF">
        <w:rPr>
          <w:rFonts w:ascii="LM Roman 10" w:hAnsi="LM Roman 10"/>
          <w:lang w:val="es-ES"/>
        </w:rPr>
        <w:t xml:space="preserve"> </w:t>
      </w:r>
      <w:r w:rsidR="00325AF3" w:rsidRPr="00D66CBF">
        <w:rPr>
          <w:rFonts w:ascii="LM Roman 10" w:hAnsi="LM Roman 10"/>
        </w:rPr>
        <w:fldChar w:fldCharType="begin"/>
      </w:r>
      <w:r w:rsidR="00325AF3" w:rsidRPr="00D66CBF">
        <w:rPr>
          <w:rFonts w:ascii="LM Roman 10" w:hAnsi="LM Roman 10"/>
        </w:rPr>
        <w:instrText xml:space="preserve"> REF _Ref205893639 \r \h </w:instrText>
      </w:r>
      <w:r w:rsidR="00325AF3" w:rsidRPr="00D66CBF">
        <w:rPr>
          <w:rFonts w:ascii="LM Roman 10" w:hAnsi="LM Roman 10"/>
        </w:rPr>
      </w:r>
      <w:r w:rsidR="00D66CBF">
        <w:rPr>
          <w:rFonts w:ascii="LM Roman 10" w:hAnsi="LM Roman 10"/>
        </w:rPr>
        <w:instrText xml:space="preserve"> \* MERGEFORMAT </w:instrText>
      </w:r>
      <w:r w:rsidR="00325AF3" w:rsidRPr="00D66CBF">
        <w:rPr>
          <w:rFonts w:ascii="LM Roman 10" w:hAnsi="LM Roman 10"/>
        </w:rPr>
        <w:fldChar w:fldCharType="separate"/>
      </w:r>
      <w:r w:rsidR="00275FD8">
        <w:rPr>
          <w:rFonts w:ascii="LM Roman 10" w:hAnsi="LM Roman 10"/>
        </w:rPr>
        <w:t>[20]</w:t>
      </w:r>
      <w:r w:rsidR="00325AF3" w:rsidRPr="00D66CBF">
        <w:rPr>
          <w:rFonts w:ascii="LM Roman 10" w:hAnsi="LM Roman 10"/>
        </w:rPr>
        <w:fldChar w:fldCharType="end"/>
      </w:r>
      <w:r w:rsidRPr="00D66CBF">
        <w:rPr>
          <w:rFonts w:ascii="LM Roman 10" w:hAnsi="LM Roman 10"/>
          <w:lang w:val="es-ES"/>
        </w:rPr>
        <w:t xml:space="preserve"> en aplicaciones web es esencial para garantizar que cualquier persona, independientemente de sus capacidades físicas, sensoriales o cognitivas, pueda interactuar con la plataforma sin barreras. Tener en cuenta la accesibilidad en este proyecto aporta ventajas como las siguientes:</w:t>
      </w:r>
    </w:p>
    <w:p w14:paraId="14C02A26" w14:textId="77777777" w:rsidR="00613FDD" w:rsidRPr="00D66CBF" w:rsidRDefault="00613FDD" w:rsidP="00613FDD">
      <w:pPr>
        <w:jc w:val="left"/>
        <w:rPr>
          <w:rFonts w:ascii="LM Roman 10" w:hAnsi="LM Roman 10"/>
          <w:lang w:val="es-ES"/>
        </w:rPr>
      </w:pPr>
    </w:p>
    <w:p w14:paraId="2B1DB3CC" w14:textId="77777777" w:rsidR="00613FDD" w:rsidRPr="00D66CBF" w:rsidRDefault="00613FDD" w:rsidP="00613FDD">
      <w:pPr>
        <w:jc w:val="left"/>
        <w:rPr>
          <w:rFonts w:ascii="LM Roman 10" w:hAnsi="LM Roman 10"/>
          <w:b/>
          <w:bCs/>
          <w:lang w:val="es-ES"/>
        </w:rPr>
      </w:pPr>
      <w:r w:rsidRPr="00D66CBF">
        <w:rPr>
          <w:rFonts w:ascii="LM Roman 10" w:hAnsi="LM Roman 10"/>
          <w:b/>
          <w:bCs/>
          <w:lang w:val="es-ES"/>
        </w:rPr>
        <w:t>Contraste y legibilidad adaptables</w:t>
      </w:r>
    </w:p>
    <w:p w14:paraId="2D87513B" w14:textId="77777777" w:rsidR="00613FDD" w:rsidRPr="00D66CBF" w:rsidRDefault="00613FDD" w:rsidP="00A021A1">
      <w:pPr>
        <w:rPr>
          <w:rFonts w:ascii="LM Roman 10" w:hAnsi="LM Roman 10"/>
          <w:lang w:val="es-ES"/>
        </w:rPr>
      </w:pPr>
      <w:r w:rsidRPr="00D66CBF">
        <w:rPr>
          <w:rFonts w:ascii="LM Roman 10" w:hAnsi="LM Roman 10"/>
          <w:lang w:val="es-ES"/>
        </w:rPr>
        <w:t>La posibilidad de alternar entre un modo claro y uno oscuro permite a los usuarios ajustar el contraste según sus necesidades visuales. Esto es especialmente útil para personas con baja visión, daltonismo o sensibilidad a la luz, facilitando la lectura y reduciendo la fatiga ocular.</w:t>
      </w:r>
    </w:p>
    <w:p w14:paraId="3B442025" w14:textId="77777777" w:rsidR="00613FDD" w:rsidRPr="00D66CBF" w:rsidRDefault="00613FDD" w:rsidP="00613FDD">
      <w:pPr>
        <w:jc w:val="left"/>
        <w:rPr>
          <w:rFonts w:ascii="LM Roman 10" w:hAnsi="LM Roman 10"/>
          <w:lang w:val="es-ES"/>
        </w:rPr>
      </w:pPr>
    </w:p>
    <w:p w14:paraId="3F9211DE" w14:textId="77777777" w:rsidR="00613FDD" w:rsidRPr="00D66CBF" w:rsidRDefault="00613FDD" w:rsidP="00613FDD">
      <w:pPr>
        <w:jc w:val="left"/>
        <w:rPr>
          <w:rFonts w:ascii="LM Roman 10" w:hAnsi="LM Roman 10"/>
          <w:b/>
          <w:bCs/>
          <w:lang w:val="es-ES"/>
        </w:rPr>
      </w:pPr>
      <w:r w:rsidRPr="00D66CBF">
        <w:rPr>
          <w:rFonts w:ascii="LM Roman 10" w:hAnsi="LM Roman 10"/>
          <w:b/>
          <w:bCs/>
          <w:lang w:val="es-ES"/>
        </w:rPr>
        <w:t>Cambio de idioma en tiempo real</w:t>
      </w:r>
    </w:p>
    <w:p w14:paraId="61C45719" w14:textId="77777777" w:rsidR="00613FDD" w:rsidRPr="00D66CBF" w:rsidRDefault="00613FDD" w:rsidP="00A021A1">
      <w:pPr>
        <w:rPr>
          <w:rFonts w:ascii="LM Roman 10" w:hAnsi="LM Roman 10"/>
          <w:lang w:val="es-ES"/>
        </w:rPr>
      </w:pPr>
      <w:r w:rsidRPr="00D66CBF">
        <w:rPr>
          <w:rFonts w:ascii="LM Roman 10" w:hAnsi="LM Roman 10"/>
          <w:lang w:val="es-ES"/>
        </w:rPr>
        <w:t>La interfaz ofrece la opción de cambiar el idioma sin recargar o interrumpir la navegación. Esto garantiza que personas con distintos niveles de dominio del idioma puedan comprender y utilizar la aplicación con fluidez, mejorando su experiencia global.</w:t>
      </w:r>
    </w:p>
    <w:p w14:paraId="444E5809" w14:textId="77777777" w:rsidR="00613FDD" w:rsidRPr="00D66CBF" w:rsidRDefault="00613FDD" w:rsidP="00613FDD">
      <w:pPr>
        <w:jc w:val="left"/>
        <w:rPr>
          <w:rFonts w:ascii="LM Roman 10" w:hAnsi="LM Roman 10"/>
          <w:lang w:val="es-ES"/>
        </w:rPr>
      </w:pPr>
    </w:p>
    <w:p w14:paraId="0C943813" w14:textId="77777777" w:rsidR="00613FDD" w:rsidRPr="00D66CBF" w:rsidRDefault="00613FDD" w:rsidP="00613FDD">
      <w:pPr>
        <w:jc w:val="left"/>
        <w:rPr>
          <w:rFonts w:ascii="LM Roman 10" w:hAnsi="LM Roman 10"/>
          <w:b/>
          <w:bCs/>
          <w:lang w:val="es-ES"/>
        </w:rPr>
      </w:pPr>
      <w:r w:rsidRPr="00D66CBF">
        <w:rPr>
          <w:rFonts w:ascii="LM Roman 10" w:hAnsi="LM Roman 10"/>
          <w:b/>
          <w:bCs/>
          <w:lang w:val="es-ES"/>
        </w:rPr>
        <w:t>Contenido clave siempre accesible</w:t>
      </w:r>
    </w:p>
    <w:p w14:paraId="2D37EC79" w14:textId="77777777" w:rsidR="00613FDD" w:rsidRPr="00D66CBF" w:rsidRDefault="00613FDD" w:rsidP="008545B1">
      <w:pPr>
        <w:rPr>
          <w:rFonts w:ascii="LM Roman 10" w:hAnsi="LM Roman 10"/>
          <w:lang w:val="es-ES"/>
        </w:rPr>
      </w:pPr>
      <w:r w:rsidRPr="00D66CBF">
        <w:rPr>
          <w:rFonts w:ascii="LM Roman 10" w:hAnsi="LM Roman 10"/>
          <w:lang w:val="es-ES"/>
        </w:rPr>
        <w:t>Elementos como la cabecera fija y la navegación persistente evitan que el usuario tenga que desplazarse continuamente para acceder a funciones esenciales. Esto beneficia a personas con movilidad reducida o que usan dispositivos de entrada alternativos, como teclados adaptados.</w:t>
      </w:r>
    </w:p>
    <w:p w14:paraId="5577A0F1" w14:textId="77777777" w:rsidR="00613FDD" w:rsidRPr="00D66CBF" w:rsidRDefault="00613FDD" w:rsidP="00613FDD">
      <w:pPr>
        <w:jc w:val="left"/>
        <w:rPr>
          <w:rFonts w:ascii="LM Roman 10" w:hAnsi="LM Roman 10"/>
          <w:lang w:val="es-ES"/>
        </w:rPr>
      </w:pPr>
    </w:p>
    <w:p w14:paraId="69662639" w14:textId="77777777" w:rsidR="00613FDD" w:rsidRPr="00D66CBF" w:rsidRDefault="00613FDD" w:rsidP="00613FDD">
      <w:pPr>
        <w:jc w:val="left"/>
        <w:rPr>
          <w:rFonts w:ascii="LM Roman 10" w:hAnsi="LM Roman 10"/>
          <w:b/>
          <w:bCs/>
          <w:lang w:val="es-ES"/>
        </w:rPr>
      </w:pPr>
      <w:r w:rsidRPr="00D66CBF">
        <w:rPr>
          <w:rFonts w:ascii="LM Roman 10" w:hAnsi="LM Roman 10"/>
          <w:b/>
          <w:bCs/>
          <w:lang w:val="es-ES"/>
        </w:rPr>
        <w:t>Diseño adaptable a diferentes dispositivos</w:t>
      </w:r>
    </w:p>
    <w:p w14:paraId="0ED54F66" w14:textId="6BEB88D3" w:rsidR="00613FDD" w:rsidRPr="00D66CBF" w:rsidRDefault="00613FDD" w:rsidP="008545B1">
      <w:pPr>
        <w:rPr>
          <w:rFonts w:ascii="LM Roman 10" w:hAnsi="LM Roman 10"/>
          <w:lang w:val="es-ES"/>
        </w:rPr>
      </w:pPr>
      <w:r w:rsidRPr="00D66CBF">
        <w:rPr>
          <w:rFonts w:ascii="LM Roman 10" w:hAnsi="LM Roman 10"/>
          <w:lang w:val="es-ES"/>
        </w:rPr>
        <w:t>La interfaz se reorganiza de manera responsive, garantizando que las personas que usan móviles o tablets</w:t>
      </w:r>
      <w:r w:rsidR="00A021A1" w:rsidRPr="00D66CBF">
        <w:rPr>
          <w:rFonts w:ascii="LM Roman 10" w:hAnsi="LM Roman 10"/>
          <w:lang w:val="es-ES"/>
        </w:rPr>
        <w:t xml:space="preserve">, </w:t>
      </w:r>
      <w:r w:rsidRPr="00D66CBF">
        <w:rPr>
          <w:rFonts w:ascii="LM Roman 10" w:hAnsi="LM Roman 10"/>
          <w:lang w:val="es-ES"/>
        </w:rPr>
        <w:t>incluyendo aquellas que dependen de un tamaño de letra mayor</w:t>
      </w:r>
      <w:r w:rsidR="00A021A1" w:rsidRPr="00D66CBF">
        <w:rPr>
          <w:rFonts w:ascii="LM Roman 10" w:hAnsi="LM Roman 10"/>
          <w:lang w:val="es-ES"/>
        </w:rPr>
        <w:t xml:space="preserve">, </w:t>
      </w:r>
      <w:r w:rsidRPr="00D66CBF">
        <w:rPr>
          <w:rFonts w:ascii="LM Roman 10" w:hAnsi="LM Roman 10"/>
          <w:lang w:val="es-ES"/>
        </w:rPr>
        <w:t>puedan acceder a toda la información sin necesidad de hacer zoom o desplazamientos excesivos.</w:t>
      </w:r>
    </w:p>
    <w:p w14:paraId="098076E4" w14:textId="2BE3D8B4" w:rsidR="00613FDD" w:rsidRPr="00D66CBF" w:rsidRDefault="00613FDD">
      <w:pPr>
        <w:jc w:val="left"/>
        <w:rPr>
          <w:rFonts w:ascii="LM Roman 10" w:hAnsi="LM Roman 10"/>
          <w:lang w:val="es-ES"/>
        </w:rPr>
      </w:pPr>
      <w:r w:rsidRPr="00D66CBF">
        <w:rPr>
          <w:rFonts w:ascii="LM Roman 10" w:hAnsi="LM Roman 10"/>
          <w:lang w:val="es-ES"/>
        </w:rPr>
        <w:br w:type="page"/>
      </w:r>
    </w:p>
    <w:p w14:paraId="331CCC0F" w14:textId="7F6A344E" w:rsidR="00613FDD" w:rsidRPr="00D66CBF" w:rsidRDefault="00881C3C" w:rsidP="00613FDD">
      <w:pPr>
        <w:pStyle w:val="Ttulo3"/>
        <w:rPr>
          <w:rFonts w:ascii="LM Roman 10" w:hAnsi="LM Roman 10"/>
        </w:rPr>
      </w:pPr>
      <w:bookmarkStart w:id="113" w:name="_Toc208342546"/>
      <w:r w:rsidRPr="00D66CBF">
        <w:rPr>
          <w:rFonts w:ascii="LM Roman 10" w:hAnsi="LM Roman 10"/>
        </w:rPr>
        <w:lastRenderedPageBreak/>
        <w:t>Diseño adaptativo</w:t>
      </w:r>
      <w:bookmarkEnd w:id="113"/>
    </w:p>
    <w:p w14:paraId="549BDEED" w14:textId="717E8F18" w:rsidR="00613FDD" w:rsidRPr="00D66CBF" w:rsidRDefault="00613FDD" w:rsidP="00A021A1">
      <w:pPr>
        <w:rPr>
          <w:rFonts w:ascii="LM Roman 10" w:hAnsi="LM Roman 10"/>
          <w:lang w:val="es-ES"/>
        </w:rPr>
      </w:pPr>
      <w:r w:rsidRPr="00D66CBF">
        <w:rPr>
          <w:rFonts w:ascii="LM Roman 10" w:hAnsi="LM Roman 10"/>
          <w:lang w:val="es-ES"/>
        </w:rPr>
        <w:t xml:space="preserve">El diseño </w:t>
      </w:r>
      <w:r w:rsidR="00881C3C" w:rsidRPr="00D66CBF">
        <w:rPr>
          <w:rFonts w:ascii="LM Roman 10" w:hAnsi="LM Roman 10"/>
          <w:lang w:val="es-ES"/>
        </w:rPr>
        <w:t>adaptativo (</w:t>
      </w:r>
      <w:r w:rsidRPr="00D66CBF">
        <w:rPr>
          <w:rFonts w:ascii="LM Roman 10" w:hAnsi="LM Roman 10"/>
          <w:i/>
          <w:iCs/>
          <w:lang w:val="es-ES"/>
        </w:rPr>
        <w:t>responsive</w:t>
      </w:r>
      <w:r w:rsidR="00881C3C" w:rsidRPr="00D66CBF">
        <w:rPr>
          <w:rFonts w:ascii="LM Roman 10" w:hAnsi="LM Roman 10"/>
          <w:lang w:val="es-ES"/>
        </w:rPr>
        <w:t>)</w:t>
      </w:r>
      <w:r w:rsidRPr="00D66CBF">
        <w:rPr>
          <w:rFonts w:ascii="LM Roman 10" w:hAnsi="LM Roman 10"/>
          <w:lang w:val="es-ES"/>
        </w:rPr>
        <w:t xml:space="preserve"> </w:t>
      </w:r>
      <w:r w:rsidR="00325AF3" w:rsidRPr="00D66CBF">
        <w:rPr>
          <w:rFonts w:ascii="LM Roman 10" w:hAnsi="LM Roman 10"/>
        </w:rPr>
        <w:fldChar w:fldCharType="begin"/>
      </w:r>
      <w:r w:rsidR="00325AF3" w:rsidRPr="00D66CBF">
        <w:rPr>
          <w:rFonts w:ascii="LM Roman 10" w:hAnsi="LM Roman 10"/>
        </w:rPr>
        <w:instrText xml:space="preserve"> REF _Ref205893651 \r \h </w:instrText>
      </w:r>
      <w:r w:rsidR="00325AF3" w:rsidRPr="00D66CBF">
        <w:rPr>
          <w:rFonts w:ascii="LM Roman 10" w:hAnsi="LM Roman 10"/>
        </w:rPr>
      </w:r>
      <w:r w:rsidR="00D66CBF">
        <w:rPr>
          <w:rFonts w:ascii="LM Roman 10" w:hAnsi="LM Roman 10"/>
        </w:rPr>
        <w:instrText xml:space="preserve"> \* MERGEFORMAT </w:instrText>
      </w:r>
      <w:r w:rsidR="00325AF3" w:rsidRPr="00D66CBF">
        <w:rPr>
          <w:rFonts w:ascii="LM Roman 10" w:hAnsi="LM Roman 10"/>
        </w:rPr>
        <w:fldChar w:fldCharType="separate"/>
      </w:r>
      <w:r w:rsidR="00275FD8">
        <w:rPr>
          <w:rFonts w:ascii="LM Roman 10" w:hAnsi="LM Roman 10"/>
        </w:rPr>
        <w:t>[21]</w:t>
      </w:r>
      <w:r w:rsidR="00325AF3" w:rsidRPr="00D66CBF">
        <w:rPr>
          <w:rFonts w:ascii="LM Roman 10" w:hAnsi="LM Roman 10"/>
        </w:rPr>
        <w:fldChar w:fldCharType="end"/>
      </w:r>
      <w:r w:rsidR="00325AF3" w:rsidRPr="00D66CBF">
        <w:rPr>
          <w:rFonts w:ascii="LM Roman 10" w:hAnsi="LM Roman 10"/>
        </w:rPr>
        <w:t xml:space="preserve"> </w:t>
      </w:r>
      <w:r w:rsidRPr="00D66CBF">
        <w:rPr>
          <w:rFonts w:ascii="LM Roman 10" w:hAnsi="LM Roman 10"/>
          <w:lang w:val="es-ES"/>
        </w:rPr>
        <w:t xml:space="preserve">es clave para que una aplicación web se </w:t>
      </w:r>
      <w:r w:rsidR="00867F40" w:rsidRPr="00D66CBF">
        <w:rPr>
          <w:rFonts w:ascii="LM Roman 10" w:hAnsi="LM Roman 10"/>
          <w:lang w:val="es-ES"/>
        </w:rPr>
        <w:t xml:space="preserve">ajuste </w:t>
      </w:r>
      <w:r w:rsidRPr="00D66CBF">
        <w:rPr>
          <w:rFonts w:ascii="LM Roman 10" w:hAnsi="LM Roman 10"/>
          <w:lang w:val="es-ES"/>
        </w:rPr>
        <w:t>de forma óptima a diferentes dispositivos y tamaños de pantalla, garantizando una experiencia de uso fluida y coherente en ordenadores, tablets y móviles. En este proyecto, su aplicación aporta ventajas como las siguientes:</w:t>
      </w:r>
    </w:p>
    <w:p w14:paraId="7AC3FB77" w14:textId="77777777" w:rsidR="00613FDD" w:rsidRPr="00D66CBF" w:rsidRDefault="00613FDD" w:rsidP="00613FDD">
      <w:pPr>
        <w:jc w:val="left"/>
        <w:rPr>
          <w:rFonts w:ascii="LM Roman 10" w:hAnsi="LM Roman 10"/>
          <w:lang w:val="es-ES"/>
        </w:rPr>
      </w:pPr>
    </w:p>
    <w:p w14:paraId="4B930E79" w14:textId="77777777" w:rsidR="00613FDD" w:rsidRPr="00D66CBF" w:rsidRDefault="00613FDD" w:rsidP="00613FDD">
      <w:pPr>
        <w:jc w:val="left"/>
        <w:rPr>
          <w:rFonts w:ascii="LM Roman 10" w:hAnsi="LM Roman 10"/>
          <w:b/>
          <w:bCs/>
          <w:lang w:val="es-ES"/>
        </w:rPr>
      </w:pPr>
      <w:r w:rsidRPr="00D66CBF">
        <w:rPr>
          <w:rFonts w:ascii="LM Roman 10" w:hAnsi="LM Roman 10"/>
          <w:b/>
          <w:bCs/>
          <w:lang w:val="es-ES"/>
        </w:rPr>
        <w:t>Adaptación automática del contenido</w:t>
      </w:r>
    </w:p>
    <w:p w14:paraId="639F16BD" w14:textId="77777777" w:rsidR="00613FDD" w:rsidRPr="00D66CBF" w:rsidRDefault="00613FDD" w:rsidP="00A021A1">
      <w:pPr>
        <w:rPr>
          <w:rFonts w:ascii="LM Roman 10" w:hAnsi="LM Roman 10"/>
          <w:lang w:val="es-ES"/>
        </w:rPr>
      </w:pPr>
      <w:r w:rsidRPr="00D66CBF">
        <w:rPr>
          <w:rFonts w:ascii="LM Roman 10" w:hAnsi="LM Roman 10"/>
          <w:lang w:val="es-ES"/>
        </w:rPr>
        <w:t>La interfaz reorganiza y ajusta sus elementos según el ancho y alto de la pantalla, evitando que el usuario tenga que desplazarse lateralmente o hacer zoom para visualizar la información.</w:t>
      </w:r>
    </w:p>
    <w:p w14:paraId="6938483E" w14:textId="77777777" w:rsidR="00613FDD" w:rsidRPr="00D66CBF" w:rsidRDefault="00613FDD" w:rsidP="00613FDD">
      <w:pPr>
        <w:jc w:val="left"/>
        <w:rPr>
          <w:rFonts w:ascii="LM Roman 10" w:hAnsi="LM Roman 10"/>
          <w:lang w:val="es-ES"/>
        </w:rPr>
      </w:pPr>
    </w:p>
    <w:p w14:paraId="2F386ED5" w14:textId="77777777" w:rsidR="00613FDD" w:rsidRPr="00D66CBF" w:rsidRDefault="00613FDD" w:rsidP="00613FDD">
      <w:pPr>
        <w:jc w:val="left"/>
        <w:rPr>
          <w:rFonts w:ascii="LM Roman 10" w:hAnsi="LM Roman 10"/>
          <w:b/>
          <w:bCs/>
          <w:lang w:val="es-ES"/>
        </w:rPr>
      </w:pPr>
      <w:r w:rsidRPr="00D66CBF">
        <w:rPr>
          <w:rFonts w:ascii="LM Roman 10" w:hAnsi="LM Roman 10"/>
          <w:b/>
          <w:bCs/>
          <w:lang w:val="es-ES"/>
        </w:rPr>
        <w:t>Priorización de la información esencial</w:t>
      </w:r>
    </w:p>
    <w:p w14:paraId="2300A1F8" w14:textId="77777777" w:rsidR="00613FDD" w:rsidRPr="00D66CBF" w:rsidRDefault="00613FDD" w:rsidP="00A021A1">
      <w:pPr>
        <w:rPr>
          <w:rFonts w:ascii="LM Roman 10" w:hAnsi="LM Roman 10"/>
          <w:lang w:val="es-ES"/>
        </w:rPr>
      </w:pPr>
      <w:r w:rsidRPr="00D66CBF">
        <w:rPr>
          <w:rFonts w:ascii="LM Roman 10" w:hAnsi="LM Roman 10"/>
          <w:lang w:val="es-ES"/>
        </w:rPr>
        <w:t>En pantallas pequeñas, se muestran de forma destacada las funciones y contenidos más relevantes, lo que facilita la interacción y evita la sobrecarga visual.</w:t>
      </w:r>
    </w:p>
    <w:p w14:paraId="6A527099" w14:textId="77777777" w:rsidR="00613FDD" w:rsidRPr="00D66CBF" w:rsidRDefault="00613FDD" w:rsidP="00613FDD">
      <w:pPr>
        <w:jc w:val="left"/>
        <w:rPr>
          <w:rFonts w:ascii="LM Roman 10" w:hAnsi="LM Roman 10"/>
          <w:lang w:val="es-ES"/>
        </w:rPr>
      </w:pPr>
    </w:p>
    <w:p w14:paraId="77B67EB0" w14:textId="77777777" w:rsidR="00613FDD" w:rsidRPr="00D66CBF" w:rsidRDefault="00613FDD" w:rsidP="00613FDD">
      <w:pPr>
        <w:jc w:val="left"/>
        <w:rPr>
          <w:rFonts w:ascii="LM Roman 10" w:hAnsi="LM Roman 10"/>
          <w:b/>
          <w:bCs/>
          <w:lang w:val="es-ES"/>
        </w:rPr>
      </w:pPr>
      <w:r w:rsidRPr="00D66CBF">
        <w:rPr>
          <w:rFonts w:ascii="LM Roman 10" w:hAnsi="LM Roman 10"/>
          <w:b/>
          <w:bCs/>
          <w:lang w:val="es-ES"/>
        </w:rPr>
        <w:t>Interacción cómoda en cualquier dispositivo</w:t>
      </w:r>
    </w:p>
    <w:p w14:paraId="2F270F5D" w14:textId="77777777" w:rsidR="00613FDD" w:rsidRPr="00D66CBF" w:rsidRDefault="00613FDD" w:rsidP="00A021A1">
      <w:pPr>
        <w:rPr>
          <w:rFonts w:ascii="LM Roman 10" w:hAnsi="LM Roman 10"/>
          <w:lang w:val="es-ES"/>
        </w:rPr>
      </w:pPr>
      <w:r w:rsidRPr="00D66CBF">
        <w:rPr>
          <w:rFonts w:ascii="LM Roman 10" w:hAnsi="LM Roman 10"/>
          <w:lang w:val="es-ES"/>
        </w:rPr>
        <w:t>Los elementos táctiles, como botones y menús, se dimensionan y separan adecuadamente en dispositivos móviles, reduciendo errores al pulsar y mejorando la experiencia de uso en pantallas táctiles.</w:t>
      </w:r>
    </w:p>
    <w:p w14:paraId="08852C25" w14:textId="77777777" w:rsidR="00613FDD" w:rsidRPr="00D66CBF" w:rsidRDefault="00613FDD" w:rsidP="00613FDD">
      <w:pPr>
        <w:jc w:val="left"/>
        <w:rPr>
          <w:rFonts w:ascii="LM Roman 10" w:hAnsi="LM Roman 10"/>
          <w:lang w:val="es-ES"/>
        </w:rPr>
      </w:pPr>
    </w:p>
    <w:p w14:paraId="77FB343F" w14:textId="77777777" w:rsidR="00613FDD" w:rsidRPr="00D66CBF" w:rsidRDefault="00613FDD" w:rsidP="00613FDD">
      <w:pPr>
        <w:jc w:val="left"/>
        <w:rPr>
          <w:rFonts w:ascii="LM Roman 10" w:hAnsi="LM Roman 10"/>
          <w:b/>
          <w:bCs/>
          <w:lang w:val="es-ES"/>
        </w:rPr>
      </w:pPr>
      <w:r w:rsidRPr="00D66CBF">
        <w:rPr>
          <w:rFonts w:ascii="LM Roman 10" w:hAnsi="LM Roman 10"/>
          <w:b/>
          <w:bCs/>
          <w:lang w:val="es-ES"/>
        </w:rPr>
        <w:t>Consistencia visual en distintos entornos</w:t>
      </w:r>
    </w:p>
    <w:p w14:paraId="5EFD3666" w14:textId="793EB731" w:rsidR="007B0665" w:rsidRPr="00D66CBF" w:rsidRDefault="00613FDD" w:rsidP="00A021A1">
      <w:pPr>
        <w:rPr>
          <w:rFonts w:ascii="LM Roman 10" w:hAnsi="LM Roman 10"/>
          <w:lang w:val="es-ES"/>
        </w:rPr>
      </w:pPr>
      <w:r w:rsidRPr="00D66CBF">
        <w:rPr>
          <w:rFonts w:ascii="LM Roman 10" w:hAnsi="LM Roman 10"/>
          <w:lang w:val="es-ES"/>
        </w:rPr>
        <w:t>El diseño mantiene la misma identidad y estructura general independientemente del dispositivo, lo que permite al usuario reconocer fácilmente la aplicación y usarla con confianza desde cualquier lugar.</w:t>
      </w:r>
    </w:p>
    <w:p w14:paraId="7606D8B2" w14:textId="77777777" w:rsidR="007B0665" w:rsidRPr="00D66CBF" w:rsidRDefault="007B0665">
      <w:pPr>
        <w:jc w:val="left"/>
        <w:rPr>
          <w:rFonts w:ascii="LM Roman 10" w:hAnsi="LM Roman 10"/>
          <w:lang w:val="es-ES"/>
        </w:rPr>
      </w:pPr>
      <w:r w:rsidRPr="00D66CBF">
        <w:rPr>
          <w:rFonts w:ascii="LM Roman 10" w:hAnsi="LM Roman 10"/>
          <w:lang w:val="es-ES"/>
        </w:rPr>
        <w:br w:type="page"/>
      </w:r>
    </w:p>
    <w:p w14:paraId="7FB41547" w14:textId="77777777" w:rsidR="007B0665" w:rsidRPr="00D66CBF" w:rsidRDefault="007B0665" w:rsidP="007B0665">
      <w:pPr>
        <w:pStyle w:val="CaptuloNmero"/>
        <w:rPr>
          <w:rFonts w:ascii="LM Roman 10" w:hAnsi="LM Roman 10"/>
        </w:rPr>
      </w:pPr>
    </w:p>
    <w:p w14:paraId="385D8493" w14:textId="1D8363A6" w:rsidR="007B0665" w:rsidRPr="00D66CBF" w:rsidRDefault="007B0665" w:rsidP="007B0665">
      <w:pPr>
        <w:pStyle w:val="Captulo"/>
        <w:rPr>
          <w:rFonts w:ascii="LM Roman 10" w:hAnsi="LM Roman 10"/>
        </w:rPr>
      </w:pPr>
      <w:bookmarkStart w:id="114" w:name="_Toc208342547"/>
      <w:r w:rsidRPr="00D66CBF">
        <w:rPr>
          <w:rFonts w:ascii="LM Roman 10" w:hAnsi="LM Roman 10"/>
        </w:rPr>
        <w:t>Implementación</w:t>
      </w:r>
      <w:bookmarkEnd w:id="114"/>
    </w:p>
    <w:p w14:paraId="44F1CEEE" w14:textId="61506C75" w:rsidR="001938C5" w:rsidRPr="00D66CBF" w:rsidRDefault="007B0665" w:rsidP="001938C5">
      <w:pPr>
        <w:pStyle w:val="Ttulo2"/>
        <w:rPr>
          <w:rFonts w:ascii="LM Roman 10" w:hAnsi="LM Roman 10"/>
        </w:rPr>
      </w:pPr>
      <w:bookmarkStart w:id="115" w:name="_Toc208342548"/>
      <w:r w:rsidRPr="00D66CBF">
        <w:rPr>
          <w:rFonts w:ascii="LM Roman 10" w:hAnsi="LM Roman 10"/>
        </w:rPr>
        <w:t>Estructura del proyecto</w:t>
      </w:r>
      <w:bookmarkEnd w:id="115"/>
    </w:p>
    <w:p w14:paraId="12E4C5FF" w14:textId="77777777" w:rsidR="001938C5" w:rsidRPr="00D66CBF" w:rsidRDefault="001938C5" w:rsidP="001938C5">
      <w:pPr>
        <w:rPr>
          <w:rFonts w:ascii="LM Roman 10" w:hAnsi="LM Roman 10"/>
        </w:rPr>
      </w:pPr>
    </w:p>
    <w:p w14:paraId="422F80A6" w14:textId="66344BC0" w:rsidR="007B0665" w:rsidRPr="00D66CBF" w:rsidRDefault="007B0665" w:rsidP="007B0665">
      <w:pPr>
        <w:pStyle w:val="Ttulo3"/>
        <w:rPr>
          <w:rFonts w:ascii="LM Roman 10" w:hAnsi="LM Roman 10"/>
        </w:rPr>
      </w:pPr>
      <w:bookmarkStart w:id="116" w:name="_Toc208342549"/>
      <w:r w:rsidRPr="00D66CBF">
        <w:rPr>
          <w:rFonts w:ascii="LM Roman 10" w:hAnsi="LM Roman 10"/>
        </w:rPr>
        <w:t>Servidor - Backend</w:t>
      </w:r>
      <w:bookmarkEnd w:id="116"/>
      <w:r w:rsidRPr="00D66CBF">
        <w:rPr>
          <w:rFonts w:ascii="LM Roman 10" w:hAnsi="LM Roman 10"/>
        </w:rPr>
        <w:t xml:space="preserve"> </w:t>
      </w:r>
    </w:p>
    <w:p w14:paraId="4C68B8CB" w14:textId="65447C9D" w:rsidR="003F1366" w:rsidRPr="00D66CBF" w:rsidRDefault="003F1366" w:rsidP="003F1366">
      <w:pPr>
        <w:rPr>
          <w:rFonts w:ascii="LM Roman 10" w:hAnsi="LM Roman 10"/>
          <w:lang w:val="es-ES"/>
        </w:rPr>
      </w:pPr>
      <w:r w:rsidRPr="00D66CBF">
        <w:rPr>
          <w:rFonts w:ascii="LM Roman 10" w:hAnsi="LM Roman 10"/>
          <w:lang w:val="es-ES"/>
        </w:rPr>
        <w:t>El backend de este proyecto está organizado siguiendo un patrón modular y escalable, pensado para separar responsabilidades y facilitar tanto el mantenimiento como la futura ampliación de funcionalidades. La base del backend se encuentra en la carpeta webapi, que centraliza toda la lógica de servidor, la configuración y los controladores que gestionan las distintas áreas de la aplicación.</w:t>
      </w:r>
    </w:p>
    <w:p w14:paraId="764C3970" w14:textId="77777777" w:rsidR="003F1366" w:rsidRPr="00D66CBF" w:rsidRDefault="003F1366" w:rsidP="003F1366">
      <w:pPr>
        <w:rPr>
          <w:rFonts w:ascii="LM Roman 10" w:hAnsi="LM Roman 10"/>
          <w:lang w:val="es-ES"/>
        </w:rPr>
      </w:pPr>
    </w:p>
    <w:p w14:paraId="6886302A" w14:textId="50D5BD1F" w:rsidR="003F1366" w:rsidRPr="00D66CBF" w:rsidRDefault="003F1366" w:rsidP="003F1366">
      <w:pPr>
        <w:rPr>
          <w:rFonts w:ascii="LM Roman 10" w:hAnsi="LM Roman 10"/>
          <w:b/>
          <w:bCs/>
          <w:lang w:val="es-ES"/>
        </w:rPr>
      </w:pPr>
      <w:r w:rsidRPr="00D66CBF">
        <w:rPr>
          <w:rFonts w:ascii="LM Roman 10" w:hAnsi="LM Roman 10"/>
          <w:b/>
          <w:bCs/>
          <w:lang w:val="es-ES"/>
        </w:rPr>
        <w:t>Organización de carpetas</w:t>
      </w:r>
    </w:p>
    <w:p w14:paraId="7EF2B516" w14:textId="77777777" w:rsidR="003F1366" w:rsidRPr="00D66CBF" w:rsidRDefault="003F1366" w:rsidP="003F1366">
      <w:pPr>
        <w:rPr>
          <w:rFonts w:ascii="LM Roman 10" w:hAnsi="LM Roman 10"/>
          <w:lang w:val="es-ES"/>
        </w:rPr>
      </w:pPr>
      <w:r w:rsidRPr="00D66CBF">
        <w:rPr>
          <w:rFonts w:ascii="LM Roman 10" w:hAnsi="LM Roman 10"/>
          <w:lang w:val="es-ES"/>
        </w:rPr>
        <w:t>Dentro de webapi la estructura se divide en varias secciones clave:</w:t>
      </w:r>
    </w:p>
    <w:p w14:paraId="401A1A88" w14:textId="77777777" w:rsidR="003F1366" w:rsidRPr="00D66CBF" w:rsidRDefault="003F1366">
      <w:pPr>
        <w:numPr>
          <w:ilvl w:val="0"/>
          <w:numId w:val="36"/>
        </w:numPr>
        <w:rPr>
          <w:rFonts w:ascii="LM Roman 10" w:hAnsi="LM Roman 10"/>
          <w:lang w:val="es-ES"/>
        </w:rPr>
      </w:pPr>
      <w:r w:rsidRPr="00D66CBF">
        <w:rPr>
          <w:rFonts w:ascii="LM Roman 10" w:hAnsi="LM Roman 10"/>
          <w:b/>
          <w:bCs/>
          <w:lang w:val="es-ES"/>
        </w:rPr>
        <w:t>Common/</w:t>
      </w:r>
      <w:r w:rsidRPr="00D66CBF">
        <w:rPr>
          <w:rFonts w:ascii="LM Roman 10" w:hAnsi="LM Roman 10"/>
          <w:lang w:val="es-ES"/>
        </w:rPr>
        <w:br/>
        <w:t>Esta carpeta contiene utilidades y clases base reutilizables en distintos módulos. Por ejemplo, BaseController.cs y BaseManager.cs proporcionan una estructura común para los controladores y gestores de lógica, asegurando que todos los módulos sigan un mismo patrón. Aquí también se encuentran clases para manejar excepciones específicas (NotFoundException.cs, UnprocesableException.cs), lo que permite capturar y devolver errores de forma controlada y uniforme.</w:t>
      </w:r>
    </w:p>
    <w:p w14:paraId="4478B1E4" w14:textId="77777777" w:rsidR="003F1366" w:rsidRPr="00D66CBF" w:rsidRDefault="003F1366">
      <w:pPr>
        <w:numPr>
          <w:ilvl w:val="0"/>
          <w:numId w:val="36"/>
        </w:numPr>
        <w:rPr>
          <w:rFonts w:ascii="LM Roman 10" w:hAnsi="LM Roman 10"/>
          <w:lang w:val="es-ES"/>
        </w:rPr>
      </w:pPr>
      <w:r w:rsidRPr="00D66CBF">
        <w:rPr>
          <w:rFonts w:ascii="LM Roman 10" w:hAnsi="LM Roman 10"/>
          <w:b/>
          <w:bCs/>
          <w:lang w:val="es-ES"/>
        </w:rPr>
        <w:t>Data/</w:t>
      </w:r>
      <w:r w:rsidRPr="00D66CBF">
        <w:rPr>
          <w:rFonts w:ascii="LM Roman 10" w:hAnsi="LM Roman 10"/>
          <w:lang w:val="es-ES"/>
        </w:rPr>
        <w:br/>
        <w:t>Contiene ApplicationDbContext.cs, que es el núcleo del acceso a datos a través de Entity Framework. Aquí se definen los DbSet que representan las tablas y se gestionan las conexiones y el mapeo entre objetos y base de datos.</w:t>
      </w:r>
    </w:p>
    <w:p w14:paraId="654D538A" w14:textId="77777777" w:rsidR="003F1366" w:rsidRPr="00D66CBF" w:rsidRDefault="003F1366">
      <w:pPr>
        <w:numPr>
          <w:ilvl w:val="0"/>
          <w:numId w:val="36"/>
        </w:numPr>
        <w:rPr>
          <w:rFonts w:ascii="LM Roman 10" w:hAnsi="LM Roman 10"/>
          <w:lang w:val="es-ES"/>
        </w:rPr>
      </w:pPr>
      <w:r w:rsidRPr="00D66CBF">
        <w:rPr>
          <w:rFonts w:ascii="LM Roman 10" w:hAnsi="LM Roman 10"/>
          <w:b/>
          <w:bCs/>
          <w:lang w:val="es-ES"/>
        </w:rPr>
        <w:lastRenderedPageBreak/>
        <w:t>Modules/</w:t>
      </w:r>
      <w:r w:rsidRPr="00D66CBF">
        <w:rPr>
          <w:rFonts w:ascii="LM Roman 10" w:hAnsi="LM Roman 10"/>
          <w:lang w:val="es-ES"/>
        </w:rPr>
        <w:br/>
        <w:t>Esta es la sección más extensa y donde realmente se observa el diseño modular del backend. Cada entidad o área de negocio (por ejemplo, Career, Department, Professor, Student, TFG, etc.) se organiza en su propia carpeta con tres elementos principales:</w:t>
      </w:r>
    </w:p>
    <w:p w14:paraId="628ABB8F" w14:textId="77777777" w:rsidR="003F1366" w:rsidRPr="00D66CBF" w:rsidRDefault="003F1366">
      <w:pPr>
        <w:numPr>
          <w:ilvl w:val="1"/>
          <w:numId w:val="36"/>
        </w:numPr>
        <w:rPr>
          <w:rFonts w:ascii="LM Roman 10" w:hAnsi="LM Roman 10"/>
          <w:lang w:val="es-ES"/>
        </w:rPr>
      </w:pPr>
      <w:r w:rsidRPr="00D66CBF">
        <w:rPr>
          <w:rFonts w:ascii="LM Roman 10" w:hAnsi="LM Roman 10"/>
          <w:b/>
          <w:bCs/>
          <w:lang w:val="es-ES"/>
        </w:rPr>
        <w:t>Controller</w:t>
      </w:r>
      <w:r w:rsidRPr="00D66CBF">
        <w:rPr>
          <w:rFonts w:ascii="LM Roman 10" w:hAnsi="LM Roman 10"/>
          <w:lang w:val="es-ES"/>
        </w:rPr>
        <w:t>: punto de entrada de las peticiones HTTP para esa entidad. Se encarga de recibir las solicitudes, validarlas y delegar la lógica al manager correspondiente.</w:t>
      </w:r>
    </w:p>
    <w:p w14:paraId="7F4A4266" w14:textId="26877BE6" w:rsidR="003F1366" w:rsidRPr="00D66CBF" w:rsidRDefault="003F1366">
      <w:pPr>
        <w:numPr>
          <w:ilvl w:val="1"/>
          <w:numId w:val="36"/>
        </w:numPr>
        <w:rPr>
          <w:rFonts w:ascii="LM Roman 10" w:hAnsi="LM Roman 10"/>
          <w:lang w:val="es-ES"/>
        </w:rPr>
      </w:pPr>
      <w:r w:rsidRPr="00D66CBF">
        <w:rPr>
          <w:rFonts w:ascii="LM Roman 10" w:hAnsi="LM Roman 10"/>
          <w:b/>
          <w:bCs/>
          <w:lang w:val="es-ES"/>
        </w:rPr>
        <w:t>Manager</w:t>
      </w:r>
      <w:r w:rsidRPr="00D66CBF">
        <w:rPr>
          <w:rFonts w:ascii="LM Roman 10" w:hAnsi="LM Roman 10"/>
          <w:lang w:val="es-ES"/>
        </w:rPr>
        <w:t>: capa intermedia donde reside la lógica de negocio. Aquí se gestionan validaciones más complejas, reglas específicas y procesamiento de la información.</w:t>
      </w:r>
    </w:p>
    <w:p w14:paraId="5EE24102" w14:textId="77777777" w:rsidR="003F1366" w:rsidRPr="00D66CBF" w:rsidRDefault="003F1366">
      <w:pPr>
        <w:numPr>
          <w:ilvl w:val="1"/>
          <w:numId w:val="36"/>
        </w:numPr>
        <w:rPr>
          <w:rFonts w:ascii="LM Roman 10" w:hAnsi="LM Roman 10"/>
          <w:lang w:val="es-ES"/>
        </w:rPr>
      </w:pPr>
      <w:r w:rsidRPr="00D66CBF">
        <w:rPr>
          <w:rFonts w:ascii="LM Roman 10" w:hAnsi="LM Roman 10"/>
          <w:b/>
          <w:bCs/>
          <w:lang w:val="es-ES"/>
        </w:rPr>
        <w:t>Model y Object</w:t>
      </w:r>
      <w:r w:rsidRPr="00D66CBF">
        <w:rPr>
          <w:rFonts w:ascii="LM Roman 10" w:hAnsi="LM Roman 10"/>
          <w:lang w:val="es-ES"/>
        </w:rPr>
        <w:t xml:space="preserve">: clases que definen la estructura de datos. El </w:t>
      </w:r>
      <w:r w:rsidRPr="00D66CBF">
        <w:rPr>
          <w:rFonts w:ascii="LM Roman 10" w:hAnsi="LM Roman 10"/>
          <w:i/>
          <w:iCs/>
          <w:lang w:val="es-ES"/>
        </w:rPr>
        <w:t>Model</w:t>
      </w:r>
      <w:r w:rsidRPr="00D66CBF">
        <w:rPr>
          <w:rFonts w:ascii="LM Roman 10" w:hAnsi="LM Roman 10"/>
          <w:lang w:val="es-ES"/>
        </w:rPr>
        <w:t xml:space="preserve"> suele representar la entidad tal y como se gestiona internamente, mientras que el </w:t>
      </w:r>
      <w:r w:rsidRPr="00D66CBF">
        <w:rPr>
          <w:rFonts w:ascii="LM Roman 10" w:hAnsi="LM Roman 10"/>
          <w:i/>
          <w:iCs/>
          <w:lang w:val="es-ES"/>
        </w:rPr>
        <w:t>Object</w:t>
      </w:r>
      <w:r w:rsidRPr="00D66CBF">
        <w:rPr>
          <w:rFonts w:ascii="LM Roman 10" w:hAnsi="LM Roman 10"/>
          <w:lang w:val="es-ES"/>
        </w:rPr>
        <w:t xml:space="preserve"> puede actuar como un DTO (Data Transfer Object) para controlar qué datos se envían o reciben.</w:t>
      </w:r>
    </w:p>
    <w:p w14:paraId="28E4D09B" w14:textId="77777777" w:rsidR="003F1366" w:rsidRPr="00D66CBF" w:rsidRDefault="003F1366" w:rsidP="003F1366">
      <w:pPr>
        <w:rPr>
          <w:rFonts w:ascii="LM Roman 10" w:hAnsi="LM Roman 10"/>
          <w:lang w:val="es-ES"/>
        </w:rPr>
      </w:pPr>
      <w:r w:rsidRPr="00D66CBF">
        <w:rPr>
          <w:rFonts w:ascii="LM Roman 10" w:hAnsi="LM Roman 10"/>
          <w:lang w:val="es-ES"/>
        </w:rPr>
        <w:t xml:space="preserve">Este esquema de </w:t>
      </w:r>
      <w:r w:rsidRPr="00D66CBF">
        <w:rPr>
          <w:rFonts w:ascii="LM Roman 10" w:hAnsi="LM Roman 10"/>
          <w:b/>
          <w:bCs/>
          <w:lang w:val="es-ES"/>
        </w:rPr>
        <w:t>Controller → Manager → Model</w:t>
      </w:r>
      <w:r w:rsidRPr="00D66CBF">
        <w:rPr>
          <w:rFonts w:ascii="LM Roman 10" w:hAnsi="LM Roman 10"/>
          <w:lang w:val="es-ES"/>
        </w:rPr>
        <w:t xml:space="preserve"> se repite en todos los módulos, consiguiendo que el código sea más limpio, reutilizable y fácil de localizar.</w:t>
      </w:r>
    </w:p>
    <w:p w14:paraId="24CB3DA7" w14:textId="77777777" w:rsidR="003F1366" w:rsidRPr="00D66CBF" w:rsidRDefault="003F1366" w:rsidP="003F1366">
      <w:pPr>
        <w:rPr>
          <w:rFonts w:ascii="LM Roman 10" w:hAnsi="LM Roman 10"/>
          <w:lang w:val="es-ES"/>
        </w:rPr>
      </w:pPr>
    </w:p>
    <w:p w14:paraId="6D238CD8" w14:textId="2A723A27" w:rsidR="003F1366" w:rsidRPr="00D66CBF" w:rsidRDefault="003F1366" w:rsidP="003F1366">
      <w:pPr>
        <w:rPr>
          <w:rFonts w:ascii="LM Roman 10" w:hAnsi="LM Roman 10"/>
          <w:b/>
          <w:bCs/>
          <w:lang w:val="es-ES"/>
        </w:rPr>
      </w:pPr>
      <w:r w:rsidRPr="00D66CBF">
        <w:rPr>
          <w:rFonts w:ascii="LM Roman 10" w:hAnsi="LM Roman 10"/>
          <w:b/>
          <w:bCs/>
          <w:lang w:val="es-ES"/>
        </w:rPr>
        <w:t>Controladores y Managers</w:t>
      </w:r>
    </w:p>
    <w:p w14:paraId="07DF1FB3" w14:textId="77777777" w:rsidR="003F1366" w:rsidRPr="00D66CBF" w:rsidRDefault="003F1366" w:rsidP="003F1366">
      <w:pPr>
        <w:rPr>
          <w:rFonts w:ascii="LM Roman 10" w:hAnsi="LM Roman 10"/>
          <w:lang w:val="es-ES"/>
        </w:rPr>
      </w:pPr>
      <w:r w:rsidRPr="00D66CBF">
        <w:rPr>
          <w:rFonts w:ascii="LM Roman 10" w:hAnsi="LM Roman 10"/>
          <w:lang w:val="es-ES"/>
        </w:rPr>
        <w:t>El uso de controladores y managers bien diferenciados es una de las fortalezas de este proyecto.</w:t>
      </w:r>
    </w:p>
    <w:p w14:paraId="15CFD8CB" w14:textId="77777777" w:rsidR="003F1366" w:rsidRPr="00D66CBF" w:rsidRDefault="003F1366">
      <w:pPr>
        <w:numPr>
          <w:ilvl w:val="0"/>
          <w:numId w:val="37"/>
        </w:numPr>
        <w:rPr>
          <w:rFonts w:ascii="LM Roman 10" w:hAnsi="LM Roman 10"/>
          <w:lang w:val="es-ES"/>
        </w:rPr>
      </w:pPr>
      <w:r w:rsidRPr="00D66CBF">
        <w:rPr>
          <w:rFonts w:ascii="LM Roman 10" w:hAnsi="LM Roman 10"/>
          <w:lang w:val="es-ES"/>
        </w:rPr>
        <w:t xml:space="preserve">Los </w:t>
      </w:r>
      <w:r w:rsidRPr="00D66CBF">
        <w:rPr>
          <w:rFonts w:ascii="LM Roman 10" w:hAnsi="LM Roman 10"/>
          <w:b/>
          <w:bCs/>
          <w:lang w:val="es-ES"/>
        </w:rPr>
        <w:t>controladores</w:t>
      </w:r>
      <w:r w:rsidRPr="00D66CBF">
        <w:rPr>
          <w:rFonts w:ascii="LM Roman 10" w:hAnsi="LM Roman 10"/>
          <w:lang w:val="es-ES"/>
        </w:rPr>
        <w:t xml:space="preserve"> son ligeros y están orientados únicamente a gestionar la comunicación con el cliente. No contienen lógica compleja, lo que evita que se conviertan en piezas monolíticas difíciles de mantener.</w:t>
      </w:r>
    </w:p>
    <w:p w14:paraId="61BC9127" w14:textId="2F011F7B" w:rsidR="003F1366" w:rsidRPr="00D66CBF" w:rsidRDefault="003F1366">
      <w:pPr>
        <w:numPr>
          <w:ilvl w:val="0"/>
          <w:numId w:val="37"/>
        </w:numPr>
        <w:rPr>
          <w:rFonts w:ascii="LM Roman 10" w:hAnsi="LM Roman 10"/>
          <w:lang w:val="es-ES"/>
        </w:rPr>
      </w:pPr>
      <w:r w:rsidRPr="00D66CBF">
        <w:rPr>
          <w:rFonts w:ascii="LM Roman 10" w:hAnsi="LM Roman 10"/>
          <w:lang w:val="es-ES"/>
        </w:rPr>
        <w:t xml:space="preserve">Los </w:t>
      </w:r>
      <w:r w:rsidRPr="00D66CBF">
        <w:rPr>
          <w:rFonts w:ascii="LM Roman 10" w:hAnsi="LM Roman 10"/>
          <w:b/>
          <w:bCs/>
          <w:lang w:val="es-ES"/>
        </w:rPr>
        <w:t>managers</w:t>
      </w:r>
      <w:r w:rsidRPr="00D66CBF">
        <w:rPr>
          <w:rFonts w:ascii="LM Roman 10" w:hAnsi="LM Roman 10"/>
          <w:lang w:val="es-ES"/>
        </w:rPr>
        <w:t xml:space="preserve"> concentran la lógica de negocio. Este diseño sigue el principio de responsabilidad única (SRP), porque cada clase tiene un cometido claro: el</w:t>
      </w:r>
      <w:r w:rsidR="00104E02" w:rsidRPr="00D66CBF">
        <w:rPr>
          <w:rFonts w:ascii="LM Roman 10" w:hAnsi="LM Roman 10"/>
          <w:lang w:val="es-ES"/>
        </w:rPr>
        <w:t xml:space="preserve"> </w:t>
      </w:r>
      <w:r w:rsidRPr="00D66CBF">
        <w:rPr>
          <w:rFonts w:ascii="LM Roman 10" w:hAnsi="LM Roman 10"/>
          <w:lang w:val="es-ES"/>
        </w:rPr>
        <w:t>controlador “habla” con el exterior y el manager “piensa” cómo resolver la petición.</w:t>
      </w:r>
    </w:p>
    <w:p w14:paraId="1A1961DB" w14:textId="77777777" w:rsidR="003F1366" w:rsidRPr="00D66CBF" w:rsidRDefault="003F1366" w:rsidP="003F1366">
      <w:pPr>
        <w:rPr>
          <w:rFonts w:ascii="LM Roman 10" w:hAnsi="LM Roman 10"/>
          <w:lang w:val="es-ES"/>
        </w:rPr>
      </w:pPr>
      <w:r w:rsidRPr="00D66CBF">
        <w:rPr>
          <w:rFonts w:ascii="LM Roman 10" w:hAnsi="LM Roman 10"/>
          <w:lang w:val="es-ES"/>
        </w:rPr>
        <w:t>Esto no solo facilita la lectura del código, sino que también permite que, si en el futuro se quiere cambiar la API o añadir un nuevo punto de entrada, gran parte de la lógica ya esté encapsulada y no sea necesario reescribirla.</w:t>
      </w:r>
    </w:p>
    <w:p w14:paraId="08ABA77C" w14:textId="77777777" w:rsidR="003F1366" w:rsidRPr="00D66CBF" w:rsidRDefault="003F1366" w:rsidP="003F1366">
      <w:pPr>
        <w:rPr>
          <w:rFonts w:ascii="LM Roman 10" w:hAnsi="LM Roman 10"/>
          <w:lang w:val="es-ES"/>
        </w:rPr>
      </w:pPr>
    </w:p>
    <w:p w14:paraId="5ACBDC7C" w14:textId="796B5B1E" w:rsidR="003F1366" w:rsidRPr="00D66CBF" w:rsidRDefault="003F1366" w:rsidP="003F1366">
      <w:pPr>
        <w:rPr>
          <w:rFonts w:ascii="LM Roman 10" w:hAnsi="LM Roman 10"/>
          <w:b/>
          <w:bCs/>
          <w:lang w:val="es-ES"/>
        </w:rPr>
      </w:pPr>
      <w:r w:rsidRPr="00D66CBF">
        <w:rPr>
          <w:rFonts w:ascii="LM Roman 10" w:hAnsi="LM Roman 10"/>
          <w:b/>
          <w:bCs/>
          <w:lang w:val="es-ES"/>
        </w:rPr>
        <w:t>Uso de Entity Framework</w:t>
      </w:r>
    </w:p>
    <w:p w14:paraId="3E2DAE1A" w14:textId="76C254E8" w:rsidR="003F1366" w:rsidRPr="00D66CBF" w:rsidRDefault="003F1366" w:rsidP="003F1366">
      <w:pPr>
        <w:rPr>
          <w:rFonts w:ascii="LM Roman 10" w:hAnsi="LM Roman 10"/>
          <w:lang w:val="es-ES"/>
        </w:rPr>
      </w:pPr>
      <w:r w:rsidRPr="00D66CBF">
        <w:rPr>
          <w:rFonts w:ascii="LM Roman 10" w:hAnsi="LM Roman 10"/>
          <w:lang w:val="es-ES"/>
        </w:rPr>
        <w:t xml:space="preserve">Entity Framework (EF) actúa como el ORM (Object Relational Mapper) del proyecto. Gracias a él, no es necesario escribir </w:t>
      </w:r>
      <w:r w:rsidR="009868C7" w:rsidRPr="00D66CBF">
        <w:rPr>
          <w:rFonts w:ascii="LM Roman 10" w:hAnsi="LM Roman 10"/>
          <w:lang w:val="es-ES"/>
        </w:rPr>
        <w:t xml:space="preserve">sentencias </w:t>
      </w:r>
      <w:r w:rsidRPr="00D66CBF">
        <w:rPr>
          <w:rFonts w:ascii="LM Roman 10" w:hAnsi="LM Roman 10"/>
          <w:lang w:val="es-ES"/>
        </w:rPr>
        <w:t xml:space="preserve">SQL </w:t>
      </w:r>
      <w:r w:rsidR="009868C7" w:rsidRPr="00D66CBF">
        <w:rPr>
          <w:rFonts w:ascii="LM Roman 10" w:hAnsi="LM Roman 10"/>
          <w:lang w:val="es-ES"/>
        </w:rPr>
        <w:t xml:space="preserve">de forma </w:t>
      </w:r>
      <w:r w:rsidRPr="00D66CBF">
        <w:rPr>
          <w:rFonts w:ascii="LM Roman 10" w:hAnsi="LM Roman 10"/>
          <w:lang w:val="es-ES"/>
        </w:rPr>
        <w:t>manual para las operaciones más comunes, ya que EF traduce automáticamente las operaciones con objetos C# en consultas SQL a la base de datos.</w:t>
      </w:r>
    </w:p>
    <w:p w14:paraId="59D6574A" w14:textId="3C45006A" w:rsidR="003F1366" w:rsidRPr="00D66CBF" w:rsidRDefault="003F1366" w:rsidP="003F1366">
      <w:pPr>
        <w:rPr>
          <w:rFonts w:ascii="LM Roman 10" w:hAnsi="LM Roman 10"/>
          <w:lang w:val="es-ES"/>
        </w:rPr>
      </w:pPr>
      <w:r w:rsidRPr="00D66CBF">
        <w:rPr>
          <w:rFonts w:ascii="LM Roman 10" w:hAnsi="LM Roman 10"/>
          <w:lang w:val="es-ES"/>
        </w:rPr>
        <w:br/>
        <w:t xml:space="preserve">En ApplicationDbContext.cs se definen las colecciones DbSet que representan las </w:t>
      </w:r>
      <w:r w:rsidRPr="00D66CBF">
        <w:rPr>
          <w:rFonts w:ascii="LM Roman 10" w:hAnsi="LM Roman 10"/>
          <w:lang w:val="es-ES"/>
        </w:rPr>
        <w:lastRenderedPageBreak/>
        <w:t>tablas de la base de datos (Student, Professor, Department, TFG, etc.). Este contexto también se encarga de aplicar configuraciones, relaciones y restricciones, siguiendo lo definido en los modelos.</w:t>
      </w:r>
    </w:p>
    <w:p w14:paraId="0EDF8E59" w14:textId="77777777" w:rsidR="003F1366" w:rsidRPr="00D66CBF" w:rsidRDefault="003F1366" w:rsidP="003F1366">
      <w:pPr>
        <w:rPr>
          <w:rFonts w:ascii="LM Roman 10" w:hAnsi="LM Roman 10"/>
          <w:lang w:val="es-ES"/>
        </w:rPr>
      </w:pPr>
      <w:r w:rsidRPr="00D66CBF">
        <w:rPr>
          <w:rFonts w:ascii="LM Roman 10" w:hAnsi="LM Roman 10"/>
          <w:lang w:val="es-ES"/>
        </w:rPr>
        <w:t>El uso de EF aporta varias ventajas:</w:t>
      </w:r>
    </w:p>
    <w:p w14:paraId="3164A55B" w14:textId="77777777" w:rsidR="003F1366" w:rsidRPr="00D66CBF" w:rsidRDefault="003F1366">
      <w:pPr>
        <w:numPr>
          <w:ilvl w:val="0"/>
          <w:numId w:val="38"/>
        </w:numPr>
        <w:rPr>
          <w:rFonts w:ascii="LM Roman 10" w:hAnsi="LM Roman 10"/>
          <w:lang w:val="es-ES"/>
        </w:rPr>
      </w:pPr>
      <w:r w:rsidRPr="00D66CBF">
        <w:rPr>
          <w:rFonts w:ascii="LM Roman 10" w:hAnsi="LM Roman 10"/>
          <w:b/>
          <w:bCs/>
          <w:lang w:val="es-ES"/>
        </w:rPr>
        <w:t>Abstracción del acceso a datos</w:t>
      </w:r>
      <w:r w:rsidRPr="00D66CBF">
        <w:rPr>
          <w:rFonts w:ascii="LM Roman 10" w:hAnsi="LM Roman 10"/>
          <w:lang w:val="es-ES"/>
        </w:rPr>
        <w:t>: se trabaja directamente con objetos y colecciones en lugar de sentencias SQL.</w:t>
      </w:r>
    </w:p>
    <w:p w14:paraId="7D28504C" w14:textId="77777777" w:rsidR="003F1366" w:rsidRPr="00D66CBF" w:rsidRDefault="003F1366">
      <w:pPr>
        <w:numPr>
          <w:ilvl w:val="0"/>
          <w:numId w:val="38"/>
        </w:numPr>
        <w:rPr>
          <w:rFonts w:ascii="LM Roman 10" w:hAnsi="LM Roman 10"/>
          <w:lang w:val="es-ES"/>
        </w:rPr>
      </w:pPr>
      <w:r w:rsidRPr="00D66CBF">
        <w:rPr>
          <w:rFonts w:ascii="LM Roman 10" w:hAnsi="LM Roman 10"/>
          <w:b/>
          <w:bCs/>
          <w:lang w:val="es-ES"/>
        </w:rPr>
        <w:t>Control de migraciones</w:t>
      </w:r>
      <w:r w:rsidRPr="00D66CBF">
        <w:rPr>
          <w:rFonts w:ascii="LM Roman 10" w:hAnsi="LM Roman 10"/>
          <w:lang w:val="es-ES"/>
        </w:rPr>
        <w:t>: permite actualizar el esquema de la base de datos de forma controlada a medida que evolucionan los modelos.</w:t>
      </w:r>
    </w:p>
    <w:p w14:paraId="0E9D7550" w14:textId="77777777" w:rsidR="003F1366" w:rsidRPr="00D66CBF" w:rsidRDefault="003F1366">
      <w:pPr>
        <w:numPr>
          <w:ilvl w:val="0"/>
          <w:numId w:val="38"/>
        </w:numPr>
        <w:rPr>
          <w:rFonts w:ascii="LM Roman 10" w:hAnsi="LM Roman 10"/>
          <w:lang w:val="es-ES"/>
        </w:rPr>
      </w:pPr>
      <w:r w:rsidRPr="00D66CBF">
        <w:rPr>
          <w:rFonts w:ascii="LM Roman 10" w:hAnsi="LM Roman 10"/>
          <w:b/>
          <w:bCs/>
          <w:lang w:val="es-ES"/>
        </w:rPr>
        <w:t>Integridad referencial automática</w:t>
      </w:r>
      <w:r w:rsidRPr="00D66CBF">
        <w:rPr>
          <w:rFonts w:ascii="LM Roman 10" w:hAnsi="LM Roman 10"/>
          <w:lang w:val="es-ES"/>
        </w:rPr>
        <w:t>: respeta y gestiona las relaciones definidas entre entidades.</w:t>
      </w:r>
    </w:p>
    <w:p w14:paraId="49AA41B9" w14:textId="77777777" w:rsidR="003F1366" w:rsidRPr="00D66CBF" w:rsidRDefault="003F1366" w:rsidP="003F1366">
      <w:pPr>
        <w:rPr>
          <w:rFonts w:ascii="LM Roman 10" w:hAnsi="LM Roman 10"/>
          <w:lang w:val="es-ES"/>
        </w:rPr>
      </w:pPr>
      <w:r w:rsidRPr="00D66CBF">
        <w:rPr>
          <w:rFonts w:ascii="LM Roman 10" w:hAnsi="LM Roman 10"/>
          <w:lang w:val="es-ES"/>
        </w:rPr>
        <w:t xml:space="preserve">Gracias a esta configuración, el backend consigue ser a la vez </w:t>
      </w:r>
      <w:r w:rsidRPr="00D66CBF">
        <w:rPr>
          <w:rFonts w:ascii="LM Roman 10" w:hAnsi="LM Roman 10"/>
          <w:b/>
          <w:bCs/>
          <w:lang w:val="es-ES"/>
        </w:rPr>
        <w:t>potente</w:t>
      </w:r>
      <w:r w:rsidRPr="00D66CBF">
        <w:rPr>
          <w:rFonts w:ascii="LM Roman 10" w:hAnsi="LM Roman 10"/>
          <w:lang w:val="es-ES"/>
        </w:rPr>
        <w:t xml:space="preserve"> y </w:t>
      </w:r>
      <w:r w:rsidRPr="00D66CBF">
        <w:rPr>
          <w:rFonts w:ascii="LM Roman 10" w:hAnsi="LM Roman 10"/>
          <w:b/>
          <w:bCs/>
          <w:lang w:val="es-ES"/>
        </w:rPr>
        <w:t>mantenible</w:t>
      </w:r>
      <w:r w:rsidRPr="00D66CBF">
        <w:rPr>
          <w:rFonts w:ascii="LM Roman 10" w:hAnsi="LM Roman 10"/>
          <w:lang w:val="es-ES"/>
        </w:rPr>
        <w:t>, con una estructura lógica clara y preparada para crecer. El patrón modular, la separación entre controladores y managers, y el uso de Entity Framework convierten el sistema en una base sólida sobre la que construir nuevas funcionalidades sin comprometer la estabilidad.</w:t>
      </w:r>
    </w:p>
    <w:p w14:paraId="6F4FF179" w14:textId="77777777" w:rsidR="00C07654" w:rsidRPr="00D66CBF" w:rsidRDefault="00C07654" w:rsidP="003F1366">
      <w:pPr>
        <w:rPr>
          <w:rFonts w:ascii="LM Roman 10" w:hAnsi="LM Roman 10"/>
          <w:lang w:val="es-ES"/>
        </w:rPr>
      </w:pPr>
    </w:p>
    <w:p w14:paraId="020F6078" w14:textId="77777777" w:rsidR="00C07654" w:rsidRPr="00D66CBF" w:rsidRDefault="00C07654" w:rsidP="00C07654">
      <w:pPr>
        <w:pStyle w:val="Ttulo3"/>
        <w:rPr>
          <w:rFonts w:ascii="LM Roman 10" w:hAnsi="LM Roman 10"/>
        </w:rPr>
      </w:pPr>
      <w:bookmarkStart w:id="117" w:name="_Toc208342550"/>
      <w:r w:rsidRPr="00D66CBF">
        <w:rPr>
          <w:rFonts w:ascii="LM Roman 10" w:hAnsi="LM Roman 10"/>
        </w:rPr>
        <w:t>Aplicación – Frontend</w:t>
      </w:r>
      <w:bookmarkEnd w:id="117"/>
    </w:p>
    <w:p w14:paraId="63EC35A2" w14:textId="77777777" w:rsidR="00C07654" w:rsidRPr="00D66CBF" w:rsidRDefault="00C07654" w:rsidP="00C07654">
      <w:pPr>
        <w:rPr>
          <w:rFonts w:ascii="LM Roman 10" w:hAnsi="LM Roman 10"/>
          <w:lang w:val="es-ES"/>
        </w:rPr>
      </w:pPr>
      <w:r w:rsidRPr="00D66CBF">
        <w:rPr>
          <w:rFonts w:ascii="LM Roman 10" w:hAnsi="LM Roman 10"/>
        </w:rPr>
        <w:t xml:space="preserve"> </w:t>
      </w:r>
      <w:r w:rsidRPr="00D66CBF">
        <w:rPr>
          <w:rFonts w:ascii="LM Roman 10" w:hAnsi="LM Roman 10"/>
          <w:lang w:val="es-ES"/>
        </w:rPr>
        <w:t xml:space="preserve">El frontend está desarrollado en </w:t>
      </w:r>
      <w:r w:rsidRPr="00D66CBF">
        <w:rPr>
          <w:rFonts w:ascii="LM Roman 10" w:hAnsi="LM Roman 10"/>
          <w:b/>
          <w:bCs/>
          <w:lang w:val="es-ES"/>
        </w:rPr>
        <w:t>Angular</w:t>
      </w:r>
      <w:r w:rsidRPr="00D66CBF">
        <w:rPr>
          <w:rFonts w:ascii="LM Roman 10" w:hAnsi="LM Roman 10"/>
          <w:lang w:val="es-ES"/>
        </w:rPr>
        <w:t>, lo que ya de por sí ofrece una arquitectura modular y organizada. La estructura principal se encuentra en la carpeta webapp/src, y está pensada para que cada funcionalidad de la aplicación esté encapsulada en módulos y componentes independientes, facilitando la escalabilidad y la reutilización de código.</w:t>
      </w:r>
    </w:p>
    <w:p w14:paraId="77D285F4" w14:textId="0F134D15" w:rsidR="00C07654" w:rsidRPr="00D66CBF" w:rsidRDefault="00C07654" w:rsidP="00C07654">
      <w:pPr>
        <w:rPr>
          <w:rFonts w:ascii="LM Roman 10" w:hAnsi="LM Roman 10"/>
          <w:b/>
          <w:bCs/>
          <w:lang w:val="es-ES"/>
        </w:rPr>
      </w:pPr>
      <w:r w:rsidRPr="00D66CBF">
        <w:rPr>
          <w:rFonts w:ascii="LM Roman 10" w:hAnsi="LM Roman 10"/>
          <w:b/>
          <w:bCs/>
          <w:lang w:val="es-ES"/>
        </w:rPr>
        <w:t>Organización de carpetas</w:t>
      </w:r>
    </w:p>
    <w:p w14:paraId="6269D661" w14:textId="77777777" w:rsidR="00C07654" w:rsidRPr="00D66CBF" w:rsidRDefault="00C07654" w:rsidP="00C07654">
      <w:pPr>
        <w:rPr>
          <w:rFonts w:ascii="LM Roman 10" w:hAnsi="LM Roman 10"/>
          <w:lang w:val="es-ES"/>
        </w:rPr>
      </w:pPr>
      <w:r w:rsidRPr="00D66CBF">
        <w:rPr>
          <w:rFonts w:ascii="LM Roman 10" w:hAnsi="LM Roman 10"/>
          <w:lang w:val="es-ES"/>
        </w:rPr>
        <w:t>Dentro de src la organización sigue un patrón claro:</w:t>
      </w:r>
    </w:p>
    <w:p w14:paraId="11522115" w14:textId="77777777" w:rsidR="00C07654" w:rsidRPr="00D66CBF" w:rsidRDefault="00C07654">
      <w:pPr>
        <w:numPr>
          <w:ilvl w:val="0"/>
          <w:numId w:val="39"/>
        </w:numPr>
        <w:rPr>
          <w:rFonts w:ascii="LM Roman 10" w:hAnsi="LM Roman 10"/>
          <w:lang w:val="es-ES"/>
        </w:rPr>
      </w:pPr>
      <w:r w:rsidRPr="00D66CBF">
        <w:rPr>
          <w:rFonts w:ascii="LM Roman 10" w:hAnsi="LM Roman 10"/>
          <w:b/>
          <w:bCs/>
          <w:lang w:val="es-ES"/>
        </w:rPr>
        <w:t>app/</w:t>
      </w:r>
      <w:r w:rsidRPr="00D66CBF">
        <w:rPr>
          <w:rFonts w:ascii="LM Roman 10" w:hAnsi="LM Roman 10"/>
          <w:lang w:val="es-ES"/>
        </w:rPr>
        <w:br/>
        <w:t>Es el núcleo de la aplicación Angular. Contiene:</w:t>
      </w:r>
    </w:p>
    <w:p w14:paraId="16CBCDF1" w14:textId="77777777" w:rsidR="00C07654" w:rsidRPr="00D66CBF" w:rsidRDefault="00C07654">
      <w:pPr>
        <w:numPr>
          <w:ilvl w:val="1"/>
          <w:numId w:val="39"/>
        </w:numPr>
        <w:rPr>
          <w:rFonts w:ascii="LM Roman 10" w:hAnsi="LM Roman 10"/>
          <w:lang w:val="es-ES"/>
        </w:rPr>
      </w:pPr>
      <w:r w:rsidRPr="00D66CBF">
        <w:rPr>
          <w:rFonts w:ascii="LM Roman 10" w:hAnsi="LM Roman 10"/>
          <w:b/>
          <w:bCs/>
          <w:lang w:val="es-ES"/>
        </w:rPr>
        <w:t>app.module.ts</w:t>
      </w:r>
      <w:r w:rsidRPr="00D66CBF">
        <w:rPr>
          <w:rFonts w:ascii="LM Roman 10" w:hAnsi="LM Roman 10"/>
          <w:lang w:val="es-ES"/>
        </w:rPr>
        <w:t>: módulo raíz que reúne y declara los demás módulos y componentes.</w:t>
      </w:r>
    </w:p>
    <w:p w14:paraId="23A84994" w14:textId="77777777" w:rsidR="00C07654" w:rsidRPr="00D66CBF" w:rsidRDefault="00C07654">
      <w:pPr>
        <w:numPr>
          <w:ilvl w:val="1"/>
          <w:numId w:val="39"/>
        </w:numPr>
        <w:rPr>
          <w:rFonts w:ascii="LM Roman 10" w:hAnsi="LM Roman 10"/>
          <w:lang w:val="es-ES"/>
        </w:rPr>
      </w:pPr>
      <w:r w:rsidRPr="00D66CBF">
        <w:rPr>
          <w:rFonts w:ascii="LM Roman 10" w:hAnsi="LM Roman 10"/>
          <w:b/>
          <w:bCs/>
          <w:lang w:val="es-ES"/>
        </w:rPr>
        <w:t>app.component.*</w:t>
      </w:r>
      <w:r w:rsidRPr="00D66CBF">
        <w:rPr>
          <w:rFonts w:ascii="LM Roman 10" w:hAnsi="LM Roman 10"/>
          <w:lang w:val="es-ES"/>
        </w:rPr>
        <w:t>: componente principal que sirve como punto de entrada visual, sobre el que se monta el resto de la interfaz.</w:t>
      </w:r>
    </w:p>
    <w:p w14:paraId="0A1B80FF" w14:textId="77777777" w:rsidR="00C07654" w:rsidRPr="00D66CBF" w:rsidRDefault="00C07654">
      <w:pPr>
        <w:numPr>
          <w:ilvl w:val="1"/>
          <w:numId w:val="39"/>
        </w:numPr>
        <w:rPr>
          <w:rFonts w:ascii="LM Roman 10" w:hAnsi="LM Roman 10"/>
          <w:lang w:val="es-ES"/>
        </w:rPr>
      </w:pPr>
      <w:r w:rsidRPr="00D66CBF">
        <w:rPr>
          <w:rFonts w:ascii="LM Roman 10" w:hAnsi="LM Roman 10"/>
          <w:b/>
          <w:bCs/>
          <w:lang w:val="es-ES"/>
        </w:rPr>
        <w:t>app.routes.ts</w:t>
      </w:r>
      <w:r w:rsidRPr="00D66CBF">
        <w:rPr>
          <w:rFonts w:ascii="LM Roman 10" w:hAnsi="LM Roman 10"/>
          <w:lang w:val="es-ES"/>
        </w:rPr>
        <w:t xml:space="preserve"> y </w:t>
      </w:r>
      <w:r w:rsidRPr="00D66CBF">
        <w:rPr>
          <w:rFonts w:ascii="LM Roman 10" w:hAnsi="LM Roman 10"/>
          <w:b/>
          <w:bCs/>
          <w:lang w:val="es-ES"/>
        </w:rPr>
        <w:t>routes.ts</w:t>
      </w:r>
      <w:r w:rsidRPr="00D66CBF">
        <w:rPr>
          <w:rFonts w:ascii="LM Roman 10" w:hAnsi="LM Roman 10"/>
          <w:lang w:val="es-ES"/>
        </w:rPr>
        <w:t>: definen la navegación interna de la aplicación mediante enrutamiento, permitiendo acceder a las distintas páginas sin recargar la web.</w:t>
      </w:r>
    </w:p>
    <w:p w14:paraId="5C305C06" w14:textId="77777777" w:rsidR="00C07654" w:rsidRPr="00D66CBF" w:rsidRDefault="00C07654">
      <w:pPr>
        <w:numPr>
          <w:ilvl w:val="0"/>
          <w:numId w:val="39"/>
        </w:numPr>
        <w:rPr>
          <w:rFonts w:ascii="LM Roman 10" w:hAnsi="LM Roman 10"/>
          <w:lang w:val="es-ES"/>
        </w:rPr>
      </w:pPr>
      <w:r w:rsidRPr="00D66CBF">
        <w:rPr>
          <w:rFonts w:ascii="LM Roman 10" w:hAnsi="LM Roman 10"/>
          <w:b/>
          <w:bCs/>
          <w:lang w:val="es-ES"/>
        </w:rPr>
        <w:t>core/</w:t>
      </w:r>
      <w:r w:rsidRPr="00D66CBF">
        <w:rPr>
          <w:rFonts w:ascii="LM Roman 10" w:hAnsi="LM Roman 10"/>
          <w:lang w:val="es-ES"/>
        </w:rPr>
        <w:br/>
        <w:t>Esta carpeta concentra elementos comunes y esenciales para toda la aplicación:</w:t>
      </w:r>
    </w:p>
    <w:p w14:paraId="46474485" w14:textId="77777777" w:rsidR="00C07654" w:rsidRPr="00D66CBF" w:rsidRDefault="00C07654">
      <w:pPr>
        <w:numPr>
          <w:ilvl w:val="1"/>
          <w:numId w:val="39"/>
        </w:numPr>
        <w:rPr>
          <w:rFonts w:ascii="LM Roman 10" w:hAnsi="LM Roman 10"/>
          <w:lang w:val="es-ES"/>
        </w:rPr>
      </w:pPr>
      <w:r w:rsidRPr="00D66CBF">
        <w:rPr>
          <w:rFonts w:ascii="LM Roman 10" w:hAnsi="LM Roman 10"/>
          <w:b/>
          <w:bCs/>
          <w:lang w:val="es-ES"/>
        </w:rPr>
        <w:t>Layout</w:t>
      </w:r>
      <w:r w:rsidRPr="00D66CBF">
        <w:rPr>
          <w:rFonts w:ascii="LM Roman 10" w:hAnsi="LM Roman 10"/>
          <w:lang w:val="es-ES"/>
        </w:rPr>
        <w:t>: cabecera, pie, menús, controles de idioma, selector de tema, etc. Mantiene la coherencia visual en todas las páginas.</w:t>
      </w:r>
    </w:p>
    <w:p w14:paraId="371C8333" w14:textId="77777777" w:rsidR="00C07654" w:rsidRPr="00D66CBF" w:rsidRDefault="00C07654">
      <w:pPr>
        <w:numPr>
          <w:ilvl w:val="1"/>
          <w:numId w:val="39"/>
        </w:numPr>
        <w:rPr>
          <w:rFonts w:ascii="LM Roman 10" w:hAnsi="LM Roman 10"/>
          <w:lang w:val="es-ES"/>
        </w:rPr>
      </w:pPr>
      <w:r w:rsidRPr="00D66CBF">
        <w:rPr>
          <w:rFonts w:ascii="LM Roman 10" w:hAnsi="LM Roman 10"/>
          <w:b/>
          <w:bCs/>
          <w:lang w:val="es-ES"/>
        </w:rPr>
        <w:t>Services</w:t>
      </w:r>
      <w:r w:rsidRPr="00D66CBF">
        <w:rPr>
          <w:rFonts w:ascii="LM Roman 10" w:hAnsi="LM Roman 10"/>
          <w:lang w:val="es-ES"/>
        </w:rPr>
        <w:t>: servicios generales como autenticación, configuración, interceptores de peticiones y gestión de almacenamiento local.</w:t>
      </w:r>
    </w:p>
    <w:p w14:paraId="5BE2100C" w14:textId="77777777" w:rsidR="00C07654" w:rsidRPr="00D66CBF" w:rsidRDefault="00C07654">
      <w:pPr>
        <w:numPr>
          <w:ilvl w:val="1"/>
          <w:numId w:val="39"/>
        </w:numPr>
        <w:rPr>
          <w:rFonts w:ascii="LM Roman 10" w:hAnsi="LM Roman 10"/>
          <w:lang w:val="es-ES"/>
        </w:rPr>
      </w:pPr>
      <w:r w:rsidRPr="00D66CBF">
        <w:rPr>
          <w:rFonts w:ascii="LM Roman 10" w:hAnsi="LM Roman 10"/>
          <w:b/>
          <w:bCs/>
          <w:lang w:val="es-ES"/>
        </w:rPr>
        <w:t>Pages</w:t>
      </w:r>
      <w:r w:rsidRPr="00D66CBF">
        <w:rPr>
          <w:rFonts w:ascii="LM Roman 10" w:hAnsi="LM Roman 10"/>
          <w:lang w:val="es-ES"/>
        </w:rPr>
        <w:t>: páginas genéricas como la de “no encontrado” (not-found).</w:t>
      </w:r>
    </w:p>
    <w:p w14:paraId="0A8E7202" w14:textId="77777777" w:rsidR="00C07654" w:rsidRPr="00D66CBF" w:rsidRDefault="00C07654">
      <w:pPr>
        <w:numPr>
          <w:ilvl w:val="0"/>
          <w:numId w:val="39"/>
        </w:numPr>
        <w:rPr>
          <w:rFonts w:ascii="LM Roman 10" w:hAnsi="LM Roman 10"/>
          <w:lang w:val="es-ES"/>
        </w:rPr>
      </w:pPr>
      <w:r w:rsidRPr="00D66CBF">
        <w:rPr>
          <w:rFonts w:ascii="LM Roman 10" w:hAnsi="LM Roman 10"/>
          <w:b/>
          <w:bCs/>
          <w:lang w:val="es-ES"/>
        </w:rPr>
        <w:lastRenderedPageBreak/>
        <w:t>modules/</w:t>
      </w:r>
      <w:r w:rsidRPr="00D66CBF">
        <w:rPr>
          <w:rFonts w:ascii="LM Roman 10" w:hAnsi="LM Roman 10"/>
          <w:lang w:val="es-ES"/>
        </w:rPr>
        <w:br/>
        <w:t>Aquí está la clave del diseño modular del frontend. Cada área funcional (por ejemplo, admin, groups, tfg, professor, login, profile, etc.) se aloja en su propio módulo, con sus propios componentes, páginas y servicios.</w:t>
      </w:r>
      <w:r w:rsidRPr="00D66CBF">
        <w:rPr>
          <w:rFonts w:ascii="LM Roman 10" w:hAnsi="LM Roman 10"/>
          <w:lang w:val="es-ES"/>
        </w:rPr>
        <w:br/>
        <w:t>Dentro de cada módulo se sigue un patrón uniforme:</w:t>
      </w:r>
    </w:p>
    <w:p w14:paraId="15B85B72" w14:textId="77777777" w:rsidR="00C07654" w:rsidRPr="00D66CBF" w:rsidRDefault="00C07654">
      <w:pPr>
        <w:numPr>
          <w:ilvl w:val="1"/>
          <w:numId w:val="39"/>
        </w:numPr>
        <w:rPr>
          <w:rFonts w:ascii="LM Roman 10" w:hAnsi="LM Roman 10"/>
          <w:lang w:val="es-ES"/>
        </w:rPr>
      </w:pPr>
      <w:r w:rsidRPr="00D66CBF">
        <w:rPr>
          <w:rFonts w:ascii="LM Roman 10" w:hAnsi="LM Roman 10"/>
          <w:b/>
          <w:bCs/>
          <w:lang w:val="es-ES"/>
        </w:rPr>
        <w:t>components/</w:t>
      </w:r>
      <w:r w:rsidRPr="00D66CBF">
        <w:rPr>
          <w:rFonts w:ascii="LM Roman 10" w:hAnsi="LM Roman 10"/>
          <w:lang w:val="es-ES"/>
        </w:rPr>
        <w:t>: elementos visuales reutilizables en varias páginas del mismo módulo (listas, formularios, cuadros de diálogo, etc.).</w:t>
      </w:r>
    </w:p>
    <w:p w14:paraId="5C98D80A" w14:textId="77777777" w:rsidR="00C07654" w:rsidRPr="00D66CBF" w:rsidRDefault="00C07654">
      <w:pPr>
        <w:numPr>
          <w:ilvl w:val="1"/>
          <w:numId w:val="39"/>
        </w:numPr>
        <w:rPr>
          <w:rFonts w:ascii="LM Roman 10" w:hAnsi="LM Roman 10"/>
          <w:lang w:val="es-ES"/>
        </w:rPr>
      </w:pPr>
      <w:r w:rsidRPr="00D66CBF">
        <w:rPr>
          <w:rFonts w:ascii="LM Roman 10" w:hAnsi="LM Roman 10"/>
          <w:b/>
          <w:bCs/>
          <w:lang w:val="es-ES"/>
        </w:rPr>
        <w:t>pages/</w:t>
      </w:r>
      <w:r w:rsidRPr="00D66CBF">
        <w:rPr>
          <w:rFonts w:ascii="LM Roman 10" w:hAnsi="LM Roman 10"/>
          <w:lang w:val="es-ES"/>
        </w:rPr>
        <w:t>: vistas completas que representan pantallas concretas.</w:t>
      </w:r>
    </w:p>
    <w:p w14:paraId="6EA4D73D" w14:textId="77777777" w:rsidR="00C07654" w:rsidRPr="00D66CBF" w:rsidRDefault="00C07654">
      <w:pPr>
        <w:numPr>
          <w:ilvl w:val="1"/>
          <w:numId w:val="39"/>
        </w:numPr>
        <w:rPr>
          <w:rFonts w:ascii="LM Roman 10" w:hAnsi="LM Roman 10"/>
          <w:lang w:val="es-ES"/>
        </w:rPr>
      </w:pPr>
      <w:r w:rsidRPr="00D66CBF">
        <w:rPr>
          <w:rFonts w:ascii="LM Roman 10" w:hAnsi="LM Roman 10"/>
          <w:b/>
          <w:bCs/>
          <w:lang w:val="es-ES"/>
        </w:rPr>
        <w:t>services/</w:t>
      </w:r>
      <w:r w:rsidRPr="00D66CBF">
        <w:rPr>
          <w:rFonts w:ascii="LM Roman 10" w:hAnsi="LM Roman 10"/>
          <w:lang w:val="es-ES"/>
        </w:rPr>
        <w:t>: lógica de acceso a datos y comunicación con el backend para esa parte de la aplicación.</w:t>
      </w:r>
    </w:p>
    <w:p w14:paraId="44E236AC" w14:textId="77777777" w:rsidR="00C07654" w:rsidRPr="00D66CBF" w:rsidRDefault="00C07654">
      <w:pPr>
        <w:numPr>
          <w:ilvl w:val="0"/>
          <w:numId w:val="39"/>
        </w:numPr>
        <w:rPr>
          <w:rFonts w:ascii="LM Roman 10" w:hAnsi="LM Roman 10"/>
          <w:lang w:val="es-ES"/>
        </w:rPr>
      </w:pPr>
      <w:r w:rsidRPr="00D66CBF">
        <w:rPr>
          <w:rFonts w:ascii="LM Roman 10" w:hAnsi="LM Roman 10"/>
          <w:b/>
          <w:bCs/>
          <w:lang w:val="es-ES"/>
        </w:rPr>
        <w:t>assets/</w:t>
      </w:r>
      <w:r w:rsidRPr="00D66CBF">
        <w:rPr>
          <w:rFonts w:ascii="LM Roman 10" w:hAnsi="LM Roman 10"/>
          <w:lang w:val="es-ES"/>
        </w:rPr>
        <w:br/>
        <w:t>Contiene recursos estáticos como imágenes, iconos o ficheros de traducción. En este caso, destaca la carpeta i18n/ con ficheros es.json y en.json para internacionalización.</w:t>
      </w:r>
    </w:p>
    <w:p w14:paraId="35583389" w14:textId="1AF778F4" w:rsidR="00C07654" w:rsidRPr="00D66CBF" w:rsidRDefault="00C07654" w:rsidP="00C07654">
      <w:pPr>
        <w:rPr>
          <w:rFonts w:ascii="LM Roman 10" w:hAnsi="LM Roman 10"/>
          <w:lang w:val="es-ES"/>
        </w:rPr>
      </w:pPr>
    </w:p>
    <w:p w14:paraId="13BDDA73" w14:textId="2DB99B57" w:rsidR="00C07654" w:rsidRPr="00D66CBF" w:rsidRDefault="00C07654" w:rsidP="00C07654">
      <w:pPr>
        <w:rPr>
          <w:rFonts w:ascii="LM Roman 10" w:hAnsi="LM Roman 10"/>
          <w:b/>
          <w:bCs/>
          <w:lang w:val="es-ES"/>
        </w:rPr>
      </w:pPr>
      <w:r w:rsidRPr="00D66CBF">
        <w:rPr>
          <w:rFonts w:ascii="LM Roman 10" w:hAnsi="LM Roman 10"/>
          <w:b/>
          <w:bCs/>
          <w:lang w:val="es-ES"/>
        </w:rPr>
        <w:t>Modularidad y escalabilidad</w:t>
      </w:r>
    </w:p>
    <w:p w14:paraId="757232C9" w14:textId="77777777" w:rsidR="00C07654" w:rsidRPr="00D66CBF" w:rsidRDefault="00C07654" w:rsidP="00C07654">
      <w:pPr>
        <w:rPr>
          <w:rFonts w:ascii="LM Roman 10" w:hAnsi="LM Roman 10"/>
          <w:lang w:val="es-ES"/>
        </w:rPr>
      </w:pPr>
      <w:r w:rsidRPr="00D66CBF">
        <w:rPr>
          <w:rFonts w:ascii="LM Roman 10" w:hAnsi="LM Roman 10"/>
          <w:lang w:val="es-ES"/>
        </w:rPr>
        <w:t xml:space="preserve">La forma en que está dividido el frontend permite que cada módulo sea </w:t>
      </w:r>
      <w:r w:rsidRPr="00D66CBF">
        <w:rPr>
          <w:rFonts w:ascii="LM Roman 10" w:hAnsi="LM Roman 10"/>
          <w:b/>
          <w:bCs/>
          <w:lang w:val="es-ES"/>
        </w:rPr>
        <w:t>autónomo</w:t>
      </w:r>
      <w:r w:rsidRPr="00D66CBF">
        <w:rPr>
          <w:rFonts w:ascii="LM Roman 10" w:hAnsi="LM Roman 10"/>
          <w:lang w:val="es-ES"/>
        </w:rPr>
        <w:t xml:space="preserve"> y se pueda desarrollar o mantener sin interferir en el resto. Esto:</w:t>
      </w:r>
    </w:p>
    <w:p w14:paraId="2FD97053" w14:textId="77777777" w:rsidR="00C07654" w:rsidRPr="00D66CBF" w:rsidRDefault="00C07654">
      <w:pPr>
        <w:numPr>
          <w:ilvl w:val="0"/>
          <w:numId w:val="40"/>
        </w:numPr>
        <w:rPr>
          <w:rFonts w:ascii="LM Roman 10" w:hAnsi="LM Roman 10"/>
          <w:lang w:val="es-ES"/>
        </w:rPr>
      </w:pPr>
      <w:r w:rsidRPr="00D66CBF">
        <w:rPr>
          <w:rFonts w:ascii="LM Roman 10" w:hAnsi="LM Roman 10"/>
          <w:lang w:val="es-ES"/>
        </w:rPr>
        <w:t>Permite añadir nuevas funcionalidades con un impacto mínimo en el resto de la aplicación.</w:t>
      </w:r>
    </w:p>
    <w:p w14:paraId="5D87781C" w14:textId="6752158C" w:rsidR="00C07654" w:rsidRPr="00D66CBF" w:rsidRDefault="00C07654">
      <w:pPr>
        <w:numPr>
          <w:ilvl w:val="0"/>
          <w:numId w:val="40"/>
        </w:numPr>
        <w:rPr>
          <w:rFonts w:ascii="LM Roman 10" w:hAnsi="LM Roman 10"/>
          <w:lang w:val="es-ES"/>
        </w:rPr>
      </w:pPr>
      <w:r w:rsidRPr="00D66CBF">
        <w:rPr>
          <w:rFonts w:ascii="LM Roman 10" w:hAnsi="LM Roman 10"/>
          <w:lang w:val="es-ES"/>
        </w:rPr>
        <w:t>Favorece la reutilización de componentes, por ejemplo, un cuadro de confirmación o un selector de idioma que puede integrarse en múltiples pantallas.</w:t>
      </w:r>
    </w:p>
    <w:p w14:paraId="6421748E" w14:textId="77777777" w:rsidR="00C07654" w:rsidRPr="00D66CBF" w:rsidRDefault="00C07654" w:rsidP="00C07654">
      <w:pPr>
        <w:ind w:left="360"/>
        <w:rPr>
          <w:rFonts w:ascii="LM Roman 10" w:hAnsi="LM Roman 10"/>
          <w:lang w:val="es-ES"/>
        </w:rPr>
      </w:pPr>
    </w:p>
    <w:p w14:paraId="3117A24A" w14:textId="26901B0E" w:rsidR="00C07654" w:rsidRPr="00D66CBF" w:rsidRDefault="00C07654" w:rsidP="00C07654">
      <w:pPr>
        <w:rPr>
          <w:rFonts w:ascii="LM Roman 10" w:hAnsi="LM Roman 10"/>
          <w:b/>
          <w:bCs/>
          <w:lang w:val="es-ES"/>
        </w:rPr>
      </w:pPr>
      <w:r w:rsidRPr="00D66CBF">
        <w:rPr>
          <w:rFonts w:ascii="LM Roman 10" w:hAnsi="LM Roman 10"/>
          <w:b/>
          <w:bCs/>
          <w:lang w:val="es-ES"/>
        </w:rPr>
        <w:t>Layouts y consistencia visual</w:t>
      </w:r>
    </w:p>
    <w:p w14:paraId="72B9BBBC" w14:textId="77777777" w:rsidR="00C07654" w:rsidRPr="00D66CBF" w:rsidRDefault="00C07654" w:rsidP="00C07654">
      <w:pPr>
        <w:rPr>
          <w:rFonts w:ascii="LM Roman 10" w:hAnsi="LM Roman 10"/>
          <w:lang w:val="es-ES"/>
        </w:rPr>
      </w:pPr>
      <w:r w:rsidRPr="00D66CBF">
        <w:rPr>
          <w:rFonts w:ascii="LM Roman 10" w:hAnsi="LM Roman 10"/>
          <w:lang w:val="es-ES"/>
        </w:rPr>
        <w:t>La carpeta core/layout concentra todos los elementos que dan coherencia a la interfaz:</w:t>
      </w:r>
    </w:p>
    <w:p w14:paraId="5A6406BE" w14:textId="77777777" w:rsidR="00C07654" w:rsidRPr="00D66CBF" w:rsidRDefault="00C07654">
      <w:pPr>
        <w:numPr>
          <w:ilvl w:val="0"/>
          <w:numId w:val="41"/>
        </w:numPr>
        <w:rPr>
          <w:rFonts w:ascii="LM Roman 10" w:hAnsi="LM Roman 10"/>
          <w:lang w:val="es-ES"/>
        </w:rPr>
      </w:pPr>
      <w:r w:rsidRPr="00D66CBF">
        <w:rPr>
          <w:rFonts w:ascii="LM Roman 10" w:hAnsi="LM Roman 10"/>
          <w:b/>
          <w:bCs/>
          <w:lang w:val="es-ES"/>
        </w:rPr>
        <w:t>Cabecera fija</w:t>
      </w:r>
      <w:r w:rsidRPr="00D66CBF">
        <w:rPr>
          <w:rFonts w:ascii="LM Roman 10" w:hAnsi="LM Roman 10"/>
          <w:lang w:val="es-ES"/>
        </w:rPr>
        <w:t xml:space="preserve"> con acceso a menús, perfil, idioma y tema.</w:t>
      </w:r>
    </w:p>
    <w:p w14:paraId="4A639325" w14:textId="7F28D7A6" w:rsidR="00C07654" w:rsidRPr="00D66CBF" w:rsidRDefault="00C07654">
      <w:pPr>
        <w:numPr>
          <w:ilvl w:val="0"/>
          <w:numId w:val="41"/>
        </w:numPr>
        <w:rPr>
          <w:rFonts w:ascii="LM Roman 10" w:hAnsi="LM Roman 10"/>
          <w:lang w:val="es-ES"/>
        </w:rPr>
      </w:pPr>
      <w:r w:rsidRPr="00D66CBF">
        <w:rPr>
          <w:rFonts w:ascii="LM Roman 10" w:hAnsi="LM Roman 10"/>
          <w:b/>
          <w:bCs/>
          <w:lang w:val="es-ES"/>
        </w:rPr>
        <w:t>Desplegables</w:t>
      </w:r>
      <w:r w:rsidRPr="00D66CBF">
        <w:rPr>
          <w:rFonts w:ascii="LM Roman 10" w:hAnsi="LM Roman 10"/>
          <w:lang w:val="es-ES"/>
        </w:rPr>
        <w:t xml:space="preserve"> para acceder a las distintas secciones.</w:t>
      </w:r>
    </w:p>
    <w:p w14:paraId="6910D066" w14:textId="77777777" w:rsidR="00C07654" w:rsidRPr="00D66CBF" w:rsidRDefault="00C07654">
      <w:pPr>
        <w:numPr>
          <w:ilvl w:val="0"/>
          <w:numId w:val="41"/>
        </w:numPr>
        <w:rPr>
          <w:rFonts w:ascii="LM Roman 10" w:hAnsi="LM Roman 10"/>
          <w:lang w:val="es-ES"/>
        </w:rPr>
      </w:pPr>
      <w:r w:rsidRPr="00D66CBF">
        <w:rPr>
          <w:rFonts w:ascii="LM Roman 10" w:hAnsi="LM Roman 10"/>
          <w:b/>
          <w:bCs/>
          <w:lang w:val="es-ES"/>
        </w:rPr>
        <w:t>Elementos persistentes</w:t>
      </w:r>
      <w:r w:rsidRPr="00D66CBF">
        <w:rPr>
          <w:rFonts w:ascii="LM Roman 10" w:hAnsi="LM Roman 10"/>
          <w:lang w:val="es-ES"/>
        </w:rPr>
        <w:t xml:space="preserve"> como el logotipo, que refuerza la identidad visual y ayuda a la orientación.</w:t>
      </w:r>
    </w:p>
    <w:p w14:paraId="4517D0B7" w14:textId="77777777" w:rsidR="00C07654" w:rsidRPr="00D66CBF" w:rsidRDefault="00C07654" w:rsidP="00C07654">
      <w:pPr>
        <w:rPr>
          <w:rFonts w:ascii="LM Roman 10" w:hAnsi="LM Roman 10"/>
          <w:lang w:val="es-ES"/>
        </w:rPr>
      </w:pPr>
      <w:r w:rsidRPr="00D66CBF">
        <w:rPr>
          <w:rFonts w:ascii="LM Roman 10" w:hAnsi="LM Roman 10"/>
          <w:lang w:val="es-ES"/>
        </w:rPr>
        <w:t>Esto garantiza que el usuario tenga siempre a mano las funciones esenciales sin importar en qué página se encuentre, mejorando la experiencia y reduciendo la necesidad de navegar en exceso.</w:t>
      </w:r>
    </w:p>
    <w:p w14:paraId="3DAED964" w14:textId="5CE600C0" w:rsidR="00C07654" w:rsidRPr="00D66CBF" w:rsidRDefault="00C07654" w:rsidP="00C07654">
      <w:pPr>
        <w:rPr>
          <w:rFonts w:ascii="LM Roman 10" w:hAnsi="LM Roman 10"/>
          <w:lang w:val="es-ES"/>
        </w:rPr>
      </w:pPr>
    </w:p>
    <w:p w14:paraId="77D6B428" w14:textId="7908F1EC" w:rsidR="00C07654" w:rsidRPr="00D66CBF" w:rsidRDefault="00C07654" w:rsidP="00C07654">
      <w:pPr>
        <w:rPr>
          <w:rFonts w:ascii="LM Roman 10" w:hAnsi="LM Roman 10"/>
          <w:b/>
          <w:bCs/>
          <w:lang w:val="es-ES"/>
        </w:rPr>
      </w:pPr>
      <w:r w:rsidRPr="00D66CBF">
        <w:rPr>
          <w:rFonts w:ascii="LM Roman 10" w:hAnsi="LM Roman 10"/>
          <w:b/>
          <w:bCs/>
          <w:lang w:val="es-ES"/>
        </w:rPr>
        <w:t>Servicios y comunicación con el backend</w:t>
      </w:r>
    </w:p>
    <w:p w14:paraId="02CA52C7" w14:textId="77777777" w:rsidR="00C07654" w:rsidRPr="00D66CBF" w:rsidRDefault="00C07654" w:rsidP="00C07654">
      <w:pPr>
        <w:rPr>
          <w:rFonts w:ascii="LM Roman 10" w:hAnsi="LM Roman 10"/>
          <w:lang w:val="es-ES"/>
        </w:rPr>
      </w:pPr>
      <w:r w:rsidRPr="00D66CBF">
        <w:rPr>
          <w:rFonts w:ascii="LM Roman 10" w:hAnsi="LM Roman 10"/>
          <w:lang w:val="es-ES"/>
        </w:rPr>
        <w:t>Cada módulo dispone de servicios dedicados para comunicarse con la API, encapsulando las llamadas HTTP y evitando que la lógica de negocio se mezcle con la presentación. Esto significa que:</w:t>
      </w:r>
    </w:p>
    <w:p w14:paraId="26D653AB" w14:textId="77777777" w:rsidR="00C07654" w:rsidRPr="00D66CBF" w:rsidRDefault="00C07654">
      <w:pPr>
        <w:numPr>
          <w:ilvl w:val="0"/>
          <w:numId w:val="42"/>
        </w:numPr>
        <w:rPr>
          <w:rFonts w:ascii="LM Roman 10" w:hAnsi="LM Roman 10"/>
          <w:lang w:val="es-ES"/>
        </w:rPr>
      </w:pPr>
      <w:r w:rsidRPr="00D66CBF">
        <w:rPr>
          <w:rFonts w:ascii="LM Roman 10" w:hAnsi="LM Roman 10"/>
          <w:lang w:val="es-ES"/>
        </w:rPr>
        <w:t>Las páginas y componentes solo se ocupan de la parte visual y de interacción con el usuario.</w:t>
      </w:r>
    </w:p>
    <w:p w14:paraId="07548385" w14:textId="77777777" w:rsidR="00C07654" w:rsidRPr="00D66CBF" w:rsidRDefault="00C07654">
      <w:pPr>
        <w:numPr>
          <w:ilvl w:val="0"/>
          <w:numId w:val="42"/>
        </w:numPr>
        <w:rPr>
          <w:rFonts w:ascii="LM Roman 10" w:hAnsi="LM Roman 10"/>
          <w:lang w:val="es-ES"/>
        </w:rPr>
      </w:pPr>
      <w:r w:rsidRPr="00D66CBF">
        <w:rPr>
          <w:rFonts w:ascii="LM Roman 10" w:hAnsi="LM Roman 10"/>
          <w:lang w:val="es-ES"/>
        </w:rPr>
        <w:lastRenderedPageBreak/>
        <w:t>La comunicación con el backend es consistente y centralizada, lo que facilita cambios futuros (por ejemplo, modificar la URL de la API o la forma en que se manejan los errores).</w:t>
      </w:r>
    </w:p>
    <w:p w14:paraId="504638DE" w14:textId="13894D9B" w:rsidR="00C07654" w:rsidRPr="00D66CBF" w:rsidRDefault="00C07654" w:rsidP="00C07654">
      <w:pPr>
        <w:rPr>
          <w:rFonts w:ascii="LM Roman 10" w:hAnsi="LM Roman 10"/>
          <w:lang w:val="es-ES"/>
        </w:rPr>
      </w:pPr>
    </w:p>
    <w:p w14:paraId="3100754A" w14:textId="6696D0A8" w:rsidR="00C07654" w:rsidRPr="00D66CBF" w:rsidRDefault="00C07654" w:rsidP="001938C5">
      <w:pPr>
        <w:rPr>
          <w:rFonts w:ascii="LM Roman 10" w:hAnsi="LM Roman 10"/>
          <w:b/>
          <w:bCs/>
          <w:lang w:val="es-ES"/>
        </w:rPr>
      </w:pPr>
      <w:r w:rsidRPr="00D66CBF">
        <w:rPr>
          <w:rFonts w:ascii="LM Roman 10" w:hAnsi="LM Roman 10"/>
          <w:b/>
          <w:bCs/>
          <w:lang w:val="es-ES"/>
        </w:rPr>
        <w:t>Internacionalización y accesibilidad</w:t>
      </w:r>
    </w:p>
    <w:p w14:paraId="79A06D26" w14:textId="77777777" w:rsidR="00C07654" w:rsidRPr="00D66CBF" w:rsidRDefault="00C07654" w:rsidP="00C07654">
      <w:pPr>
        <w:rPr>
          <w:rFonts w:ascii="LM Roman 10" w:hAnsi="LM Roman 10"/>
          <w:lang w:val="es-ES"/>
        </w:rPr>
      </w:pPr>
      <w:r w:rsidRPr="00D66CBF">
        <w:rPr>
          <w:rFonts w:ascii="LM Roman 10" w:hAnsi="LM Roman 10"/>
          <w:lang w:val="es-ES"/>
        </w:rPr>
        <w:t>El soporte multilenguaje mediante los ficheros en assets/i18n permite que cualquier texto mostrado en la interfaz se pueda traducir sin modificar el código de los componentes. Esto no solo mejora la accesibilidad para usuarios de diferentes idiomas, sino que también facilita la expansión de la aplicación a otros mercados.</w:t>
      </w:r>
    </w:p>
    <w:p w14:paraId="1A883FC5" w14:textId="669D490F" w:rsidR="00C07654" w:rsidRPr="00D66CBF" w:rsidRDefault="00C07654" w:rsidP="00C07654">
      <w:pPr>
        <w:rPr>
          <w:rFonts w:ascii="LM Roman 10" w:hAnsi="LM Roman 10"/>
          <w:lang w:val="es-ES"/>
        </w:rPr>
      </w:pPr>
    </w:p>
    <w:p w14:paraId="780330DE" w14:textId="77777777" w:rsidR="00C07654" w:rsidRPr="00D66CBF" w:rsidRDefault="00C07654" w:rsidP="00C07654">
      <w:pPr>
        <w:rPr>
          <w:rFonts w:ascii="LM Roman 10" w:hAnsi="LM Roman 10"/>
          <w:lang w:val="es-ES"/>
        </w:rPr>
      </w:pPr>
      <w:r w:rsidRPr="00D66CBF">
        <w:rPr>
          <w:rFonts w:ascii="LM Roman 10" w:hAnsi="LM Roman 10"/>
          <w:lang w:val="es-ES"/>
        </w:rPr>
        <w:t>En conjunto, el frontend de este proyecto está diseñado con una arquitectura modular, escalable y mantenible, donde cada módulo es independiente, los layouts aseguran coherencia visual y la separación entre vista y lógica de datos está bien definida. Esto repercute directamente en una experiencia de usuario más fluida, una interfaz coherente y una capacidad de evolución del producto sin comprometer la estabilidad.</w:t>
      </w:r>
    </w:p>
    <w:p w14:paraId="4BB16F1D" w14:textId="77777777" w:rsidR="00104E02" w:rsidRPr="00D66CBF" w:rsidRDefault="00104E02" w:rsidP="00C07654">
      <w:pPr>
        <w:rPr>
          <w:rFonts w:ascii="LM Roman 10" w:hAnsi="LM Roman 10"/>
          <w:lang w:val="es-ES"/>
        </w:rPr>
      </w:pPr>
    </w:p>
    <w:p w14:paraId="778A1767" w14:textId="63C29DB5" w:rsidR="00104E02" w:rsidRPr="00D66CBF" w:rsidRDefault="00104E02" w:rsidP="00104E02">
      <w:pPr>
        <w:pStyle w:val="Ttulo2"/>
        <w:rPr>
          <w:rFonts w:ascii="LM Roman 10" w:hAnsi="LM Roman 10"/>
        </w:rPr>
      </w:pPr>
      <w:bookmarkStart w:id="118" w:name="_Toc208342551"/>
      <w:r w:rsidRPr="00D66CBF">
        <w:rPr>
          <w:rFonts w:ascii="LM Roman 10" w:hAnsi="LM Roman 10"/>
        </w:rPr>
        <w:t>Funcionalidades del proyecto</w:t>
      </w:r>
      <w:bookmarkEnd w:id="118"/>
    </w:p>
    <w:p w14:paraId="3D7974FE" w14:textId="5802ED5C" w:rsidR="00104E02" w:rsidRPr="00D66CBF" w:rsidRDefault="00104E02" w:rsidP="00C07654">
      <w:pPr>
        <w:rPr>
          <w:rFonts w:ascii="LM Roman 10" w:hAnsi="LM Roman 10"/>
        </w:rPr>
      </w:pPr>
      <w:r w:rsidRPr="00D66CBF">
        <w:rPr>
          <w:rFonts w:ascii="LM Roman 10" w:hAnsi="LM Roman 10"/>
        </w:rPr>
        <w:t>La funcionalidad central de este sistema gira en torno a la gestión y reserva de TFG</w:t>
      </w:r>
      <w:r w:rsidR="00625AEB" w:rsidRPr="00D66CBF">
        <w:rPr>
          <w:rFonts w:ascii="LM Roman 10" w:hAnsi="LM Roman 10"/>
        </w:rPr>
        <w:t xml:space="preserve">s, </w:t>
      </w:r>
      <w:r w:rsidRPr="00D66CBF">
        <w:rPr>
          <w:rFonts w:ascii="LM Roman 10" w:hAnsi="LM Roman 10"/>
        </w:rPr>
        <w:t>permitiendo a estudiantes, profesores y administradores interactuar de manera coordinada en todo el ciclo de vida del TFG. El objetivo principal es digitalizar y simplificar un proceso que, tradicionalmente, suele gestionarse de forma manual mediante formularios físicos, correos electrónicos y hojas de cálculo dispersas.</w:t>
      </w:r>
    </w:p>
    <w:p w14:paraId="3B663E15" w14:textId="77777777" w:rsidR="00A021A1" w:rsidRPr="00D66CBF" w:rsidRDefault="00A021A1" w:rsidP="00C07654">
      <w:pPr>
        <w:rPr>
          <w:rFonts w:ascii="LM Roman 10" w:hAnsi="LM Roman 10"/>
        </w:rPr>
      </w:pPr>
    </w:p>
    <w:p w14:paraId="32CC27A2" w14:textId="61B5CE38" w:rsidR="00A021A1" w:rsidRPr="00D66CBF" w:rsidRDefault="00A52513" w:rsidP="00C07654">
      <w:pPr>
        <w:rPr>
          <w:rFonts w:ascii="LM Roman 10" w:hAnsi="LM Roman 10"/>
        </w:rPr>
      </w:pPr>
      <w:r w:rsidRPr="00D66CBF">
        <w:rPr>
          <w:rFonts w:ascii="LM Roman 10" w:hAnsi="LM Roman 10"/>
        </w:rPr>
        <w:t>Todas las funcionalidades que se muestran en este apartado son accesibles desde la aplicación. Las vistas y las acciones relacionadas se muestran en el manual de usuario, en el Apéndice 2.</w:t>
      </w:r>
    </w:p>
    <w:p w14:paraId="0E0AF99F" w14:textId="77777777" w:rsidR="00104E02" w:rsidRPr="00D66CBF" w:rsidRDefault="00104E02" w:rsidP="00C07654">
      <w:pPr>
        <w:rPr>
          <w:rFonts w:ascii="LM Roman 10" w:hAnsi="LM Roman 10"/>
        </w:rPr>
      </w:pPr>
    </w:p>
    <w:p w14:paraId="7D6C0CC6" w14:textId="04786656" w:rsidR="00104E02" w:rsidRPr="00D66CBF" w:rsidRDefault="00104E02" w:rsidP="00104E02">
      <w:pPr>
        <w:pStyle w:val="Ttulo3"/>
        <w:rPr>
          <w:rFonts w:ascii="LM Roman 10" w:hAnsi="LM Roman 10"/>
        </w:rPr>
      </w:pPr>
      <w:bookmarkStart w:id="119" w:name="_Toc208342552"/>
      <w:r w:rsidRPr="00D66CBF">
        <w:rPr>
          <w:rFonts w:ascii="LM Roman 10" w:hAnsi="LM Roman 10"/>
        </w:rPr>
        <w:t>Entidades básicas</w:t>
      </w:r>
      <w:bookmarkEnd w:id="119"/>
    </w:p>
    <w:p w14:paraId="4CFF6900" w14:textId="0358C734" w:rsidR="00104E02" w:rsidRPr="00D66CBF" w:rsidRDefault="00104E02" w:rsidP="00C07654">
      <w:pPr>
        <w:rPr>
          <w:rFonts w:ascii="LM Roman 10" w:hAnsi="LM Roman 10"/>
        </w:rPr>
      </w:pPr>
      <w:r w:rsidRPr="00D66CBF">
        <w:rPr>
          <w:rFonts w:ascii="LM Roman 10" w:hAnsi="LM Roman 10"/>
        </w:rPr>
        <w:t xml:space="preserve">Aunque la funcionalidad estrella del proyecto es la gestión y reserva de </w:t>
      </w:r>
      <w:r w:rsidR="00625AEB" w:rsidRPr="00D66CBF">
        <w:rPr>
          <w:rFonts w:ascii="LM Roman 10" w:hAnsi="LM Roman 10"/>
        </w:rPr>
        <w:t>TFG</w:t>
      </w:r>
      <w:r w:rsidRPr="00D66CBF">
        <w:rPr>
          <w:rFonts w:ascii="LM Roman 10" w:hAnsi="LM Roman 10"/>
        </w:rPr>
        <w:t>, la plataforma integra un conjunto de entidades de apoyo que permiten que el proceso sea más controlado, preciso y escalable. Estas entidades no intervienen de forma directa en la solicitud o asignación de un TFG, pero proporcionan la estructura y contexto necesarios para que el sistema sea realmente útil en un entorno universitario.</w:t>
      </w:r>
    </w:p>
    <w:p w14:paraId="116ACB17" w14:textId="77777777" w:rsidR="00104E02" w:rsidRPr="00D66CBF" w:rsidRDefault="00104E02" w:rsidP="00C07654">
      <w:pPr>
        <w:rPr>
          <w:rFonts w:ascii="LM Roman 10" w:hAnsi="LM Roman 10"/>
        </w:rPr>
      </w:pPr>
    </w:p>
    <w:p w14:paraId="02A71A51" w14:textId="3B26950B" w:rsidR="00104E02" w:rsidRPr="00D66CBF" w:rsidRDefault="00104E02" w:rsidP="00104E02">
      <w:pPr>
        <w:pStyle w:val="Ttulo4"/>
        <w:rPr>
          <w:rFonts w:ascii="LM Roman 10" w:hAnsi="LM Roman 10"/>
        </w:rPr>
      </w:pPr>
      <w:r w:rsidRPr="00D66CBF">
        <w:rPr>
          <w:rFonts w:ascii="LM Roman 10" w:hAnsi="LM Roman 10"/>
        </w:rPr>
        <w:lastRenderedPageBreak/>
        <w:t>Centros</w:t>
      </w:r>
    </w:p>
    <w:p w14:paraId="3959BBB8" w14:textId="5BA428C7" w:rsidR="008D5723" w:rsidRPr="00D66CBF" w:rsidRDefault="008D5723" w:rsidP="008D5723">
      <w:pPr>
        <w:rPr>
          <w:rFonts w:ascii="LM Roman 10" w:hAnsi="LM Roman 10"/>
          <w:lang w:val="es-ES"/>
        </w:rPr>
      </w:pPr>
      <w:r w:rsidRPr="00D66CBF">
        <w:rPr>
          <w:rFonts w:ascii="LM Roman 10" w:hAnsi="LM Roman 10"/>
          <w:lang w:val="es-ES"/>
        </w:rPr>
        <w:t>En este sistema, los Centros representan las escuelas o sedes académicas donde se desarrollan las titulaciones, departamentos y líneas de TFG. Funcionan como el nivel más alto en la jerarquía organizativa de la aplicación, permitiendo segmentar la oferta académica y mantener una estructura ordenada.</w:t>
      </w:r>
    </w:p>
    <w:p w14:paraId="42834534" w14:textId="35E37EA5" w:rsidR="008D5723" w:rsidRPr="00D66CBF" w:rsidRDefault="008D5723" w:rsidP="008D5723">
      <w:pPr>
        <w:rPr>
          <w:rFonts w:ascii="LM Roman 10" w:hAnsi="LM Roman 10"/>
          <w:lang w:val="es-ES"/>
        </w:rPr>
      </w:pPr>
    </w:p>
    <w:p w14:paraId="4102C10B" w14:textId="77777777" w:rsidR="008D5723" w:rsidRPr="00D66CBF" w:rsidRDefault="008D5723" w:rsidP="008D5723">
      <w:pPr>
        <w:rPr>
          <w:rFonts w:ascii="LM Roman 10" w:hAnsi="LM Roman 10"/>
          <w:b/>
          <w:bCs/>
          <w:lang w:val="es-ES"/>
        </w:rPr>
      </w:pPr>
      <w:r w:rsidRPr="00D66CBF">
        <w:rPr>
          <w:rFonts w:ascii="LM Roman 10" w:hAnsi="LM Roman 10"/>
          <w:b/>
          <w:bCs/>
          <w:lang w:val="es-ES"/>
        </w:rPr>
        <w:t>Utilidad en la aplicación</w:t>
      </w:r>
    </w:p>
    <w:p w14:paraId="75085780" w14:textId="77777777" w:rsidR="008D5723" w:rsidRPr="00D66CBF" w:rsidRDefault="008D5723">
      <w:pPr>
        <w:pStyle w:val="Prrafodelista"/>
        <w:numPr>
          <w:ilvl w:val="0"/>
          <w:numId w:val="50"/>
        </w:numPr>
        <w:rPr>
          <w:rFonts w:ascii="LM Roman 10" w:hAnsi="LM Roman 10"/>
          <w:lang w:val="es-ES"/>
        </w:rPr>
      </w:pPr>
      <w:r w:rsidRPr="00D66CBF">
        <w:rPr>
          <w:rFonts w:ascii="LM Roman 10" w:hAnsi="LM Roman 10"/>
          <w:b/>
          <w:bCs/>
          <w:lang w:val="es-ES"/>
        </w:rPr>
        <w:t>Organización institucional</w:t>
      </w:r>
      <w:r w:rsidRPr="00D66CBF">
        <w:rPr>
          <w:rFonts w:ascii="LM Roman 10" w:hAnsi="LM Roman 10"/>
          <w:lang w:val="es-ES"/>
        </w:rPr>
        <w:t xml:space="preserve"> </w:t>
      </w:r>
    </w:p>
    <w:p w14:paraId="21B4A514" w14:textId="0484C864" w:rsidR="008D5723" w:rsidRPr="00D66CBF" w:rsidRDefault="008D5723" w:rsidP="008D5723">
      <w:pPr>
        <w:ind w:left="720"/>
        <w:rPr>
          <w:rFonts w:ascii="LM Roman 10" w:hAnsi="LM Roman 10"/>
          <w:lang w:val="es-ES"/>
        </w:rPr>
      </w:pPr>
      <w:r w:rsidRPr="00D66CBF">
        <w:rPr>
          <w:rFonts w:ascii="LM Roman 10" w:hAnsi="LM Roman 10"/>
          <w:lang w:val="es-ES"/>
        </w:rPr>
        <w:t>Evita confusiones entre titulaciones con nombres similares en distintas sedes.</w:t>
      </w:r>
    </w:p>
    <w:p w14:paraId="6D174BAD" w14:textId="77777777" w:rsidR="008D5723" w:rsidRPr="00D66CBF" w:rsidRDefault="008D5723">
      <w:pPr>
        <w:pStyle w:val="Prrafodelista"/>
        <w:numPr>
          <w:ilvl w:val="0"/>
          <w:numId w:val="50"/>
        </w:numPr>
        <w:rPr>
          <w:rFonts w:ascii="LM Roman 10" w:hAnsi="LM Roman 10"/>
          <w:lang w:val="es-ES"/>
        </w:rPr>
      </w:pPr>
      <w:r w:rsidRPr="00D66CBF">
        <w:rPr>
          <w:rFonts w:ascii="LM Roman 10" w:hAnsi="LM Roman 10"/>
          <w:b/>
          <w:bCs/>
          <w:lang w:val="es-ES"/>
        </w:rPr>
        <w:t>Filtrado de información</w:t>
      </w:r>
      <w:r w:rsidRPr="00D66CBF">
        <w:rPr>
          <w:rFonts w:ascii="LM Roman 10" w:hAnsi="LM Roman 10"/>
          <w:lang w:val="es-ES"/>
        </w:rPr>
        <w:t xml:space="preserve"> </w:t>
      </w:r>
    </w:p>
    <w:p w14:paraId="2A2DC131" w14:textId="07CD6138" w:rsidR="008D5723" w:rsidRPr="00D66CBF" w:rsidRDefault="008D5723" w:rsidP="008D5723">
      <w:pPr>
        <w:pStyle w:val="Prrafodelista"/>
        <w:rPr>
          <w:rFonts w:ascii="LM Roman 10" w:hAnsi="LM Roman 10"/>
          <w:lang w:val="es-ES"/>
        </w:rPr>
      </w:pPr>
      <w:r w:rsidRPr="00D66CBF">
        <w:rPr>
          <w:rFonts w:ascii="LM Roman 10" w:hAnsi="LM Roman 10"/>
          <w:lang w:val="es-ES"/>
        </w:rPr>
        <w:t>Permite mostrar solo los TFG, titulaciones o departamentos asociados a un centro concreto.</w:t>
      </w:r>
    </w:p>
    <w:p w14:paraId="1E1A6921" w14:textId="77777777" w:rsidR="008D5723" w:rsidRPr="00D66CBF" w:rsidRDefault="008D5723">
      <w:pPr>
        <w:pStyle w:val="Prrafodelista"/>
        <w:numPr>
          <w:ilvl w:val="0"/>
          <w:numId w:val="50"/>
        </w:numPr>
        <w:rPr>
          <w:rFonts w:ascii="LM Roman 10" w:hAnsi="LM Roman 10"/>
          <w:lang w:val="es-ES"/>
        </w:rPr>
      </w:pPr>
      <w:r w:rsidRPr="00D66CBF">
        <w:rPr>
          <w:rFonts w:ascii="LM Roman 10" w:hAnsi="LM Roman 10"/>
          <w:b/>
          <w:bCs/>
          <w:lang w:val="es-ES"/>
        </w:rPr>
        <w:t>Gestión multi-campus</w:t>
      </w:r>
      <w:r w:rsidRPr="00D66CBF">
        <w:rPr>
          <w:rFonts w:ascii="LM Roman 10" w:hAnsi="LM Roman 10"/>
          <w:lang w:val="es-ES"/>
        </w:rPr>
        <w:t xml:space="preserve"> </w:t>
      </w:r>
    </w:p>
    <w:p w14:paraId="38592EDF" w14:textId="609DBAF6" w:rsidR="008D5723" w:rsidRPr="00D66CBF" w:rsidRDefault="008D5723" w:rsidP="008D5723">
      <w:pPr>
        <w:pStyle w:val="Prrafodelista"/>
        <w:rPr>
          <w:rFonts w:ascii="LM Roman 10" w:hAnsi="LM Roman 10"/>
          <w:lang w:val="es-ES"/>
        </w:rPr>
      </w:pPr>
      <w:r w:rsidRPr="00D66CBF">
        <w:rPr>
          <w:rFonts w:ascii="LM Roman 10" w:hAnsi="LM Roman 10"/>
          <w:lang w:val="es-ES"/>
        </w:rPr>
        <w:t>Soporta múltiples escuelas o centros de una misma universidad dentro del mismo sistema.</w:t>
      </w:r>
    </w:p>
    <w:p w14:paraId="5067F215" w14:textId="763FD0D4" w:rsidR="008D5723" w:rsidRPr="00D66CBF" w:rsidRDefault="008D5723" w:rsidP="008D5723">
      <w:pPr>
        <w:rPr>
          <w:rFonts w:ascii="LM Roman 10" w:hAnsi="LM Roman 10"/>
          <w:lang w:val="es-ES"/>
        </w:rPr>
      </w:pPr>
    </w:p>
    <w:p w14:paraId="3EBEFE00" w14:textId="77777777" w:rsidR="008D5723" w:rsidRPr="00D66CBF" w:rsidRDefault="008D5723" w:rsidP="008D5723">
      <w:pPr>
        <w:rPr>
          <w:rFonts w:ascii="LM Roman 10" w:hAnsi="LM Roman 10"/>
          <w:b/>
          <w:bCs/>
          <w:lang w:val="es-ES"/>
        </w:rPr>
      </w:pPr>
      <w:r w:rsidRPr="00D66CBF">
        <w:rPr>
          <w:rFonts w:ascii="LM Roman 10" w:hAnsi="LM Roman 10"/>
          <w:b/>
          <w:bCs/>
          <w:lang w:val="es-ES"/>
        </w:rPr>
        <w:t>Endpoints disponibles</w:t>
      </w:r>
    </w:p>
    <w:p w14:paraId="40230ED5" w14:textId="77777777" w:rsidR="008D5723" w:rsidRPr="00D66CBF" w:rsidRDefault="008D5723" w:rsidP="008D5723">
      <w:pPr>
        <w:rPr>
          <w:rFonts w:ascii="LM Roman 10" w:hAnsi="LM Roman 10"/>
          <w:lang w:val="es-ES"/>
        </w:rPr>
      </w:pPr>
      <w:r w:rsidRPr="00D66CBF">
        <w:rPr>
          <w:rFonts w:ascii="LM Roman 10" w:hAnsi="LM Roman 10"/>
          <w:lang w:val="es-ES"/>
        </w:rPr>
        <w:t>Siguiendo el patrón REST y la estructura de la API, la entidad university suele contar con los siguientes endpoints:</w:t>
      </w:r>
    </w:p>
    <w:p w14:paraId="586482A0" w14:textId="1F6550D7" w:rsidR="008D5723" w:rsidRPr="00D66CBF" w:rsidRDefault="008D5723" w:rsidP="008D5723">
      <w:pPr>
        <w:rPr>
          <w:rFonts w:ascii="LM Roman 10" w:hAnsi="LM Roman 10"/>
          <w:lang w:val="es-ES"/>
        </w:rPr>
      </w:pPr>
    </w:p>
    <w:p w14:paraId="6A28D121" w14:textId="7B3DD846" w:rsidR="00EE59E2" w:rsidRPr="00D66CBF" w:rsidRDefault="00EE59E2" w:rsidP="008D5723">
      <w:pPr>
        <w:rPr>
          <w:rFonts w:ascii="LM Roman 10" w:hAnsi="LM Roman 10"/>
          <w:lang w:val="es-ES"/>
        </w:rPr>
      </w:pPr>
      <w:r w:rsidRPr="00D66CBF">
        <w:rPr>
          <w:rFonts w:ascii="LM Roman 10" w:hAnsi="LM Roman 10"/>
          <w:noProof/>
          <w:lang w:val="es-ES"/>
        </w:rPr>
        <w:drawing>
          <wp:inline distT="0" distB="0" distL="0" distR="0" wp14:anchorId="0E9EF2F0" wp14:editId="2E02DED9">
            <wp:extent cx="5395595" cy="3082290"/>
            <wp:effectExtent l="0" t="0" r="0" b="3810"/>
            <wp:docPr id="1899303946"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03946" name="Imagen 1" descr="Imagen que contiene Tabla&#10;&#10;El contenido generado por IA puede ser incorrecto."/>
                    <pic:cNvPicPr/>
                  </pic:nvPicPr>
                  <pic:blipFill>
                    <a:blip r:embed="rId37"/>
                    <a:stretch>
                      <a:fillRect/>
                    </a:stretch>
                  </pic:blipFill>
                  <pic:spPr>
                    <a:xfrm>
                      <a:off x="0" y="0"/>
                      <a:ext cx="5395595" cy="3082290"/>
                    </a:xfrm>
                    <a:prstGeom prst="rect">
                      <a:avLst/>
                    </a:prstGeom>
                  </pic:spPr>
                </pic:pic>
              </a:graphicData>
            </a:graphic>
          </wp:inline>
        </w:drawing>
      </w:r>
    </w:p>
    <w:p w14:paraId="4981E2D3" w14:textId="58376181" w:rsidR="00EE59E2" w:rsidRPr="00D66CBF" w:rsidRDefault="00EE59E2" w:rsidP="00EE59E2">
      <w:pPr>
        <w:pStyle w:val="Descripcin"/>
        <w:rPr>
          <w:rFonts w:ascii="LM Roman 10" w:hAnsi="LM Roman 10"/>
          <w:lang w:val="es-ES"/>
        </w:rPr>
      </w:pPr>
      <w:bookmarkStart w:id="120" w:name="_Toc208342475"/>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16</w:t>
      </w:r>
      <w:r w:rsidRPr="00D66CBF">
        <w:rPr>
          <w:rFonts w:ascii="LM Roman 10" w:hAnsi="LM Roman 10"/>
        </w:rPr>
        <w:fldChar w:fldCharType="end"/>
      </w:r>
      <w:r w:rsidRPr="00D66CBF">
        <w:rPr>
          <w:rFonts w:ascii="LM Roman 10" w:hAnsi="LM Roman 10"/>
        </w:rPr>
        <w:t>. Endpoints de Centros</w:t>
      </w:r>
      <w:bookmarkEnd w:id="120"/>
    </w:p>
    <w:p w14:paraId="22F41768" w14:textId="77777777" w:rsidR="008D5723" w:rsidRPr="00D66CBF" w:rsidRDefault="008D5723" w:rsidP="008D5723">
      <w:pPr>
        <w:rPr>
          <w:rFonts w:ascii="LM Roman 10" w:hAnsi="LM Roman 10"/>
          <w:b/>
          <w:bCs/>
          <w:lang w:val="es-ES"/>
        </w:rPr>
      </w:pPr>
      <w:r w:rsidRPr="00D66CBF">
        <w:rPr>
          <w:rFonts w:ascii="LM Roman 10" w:hAnsi="LM Roman 10"/>
          <w:b/>
          <w:bCs/>
          <w:lang w:val="es-ES"/>
        </w:rPr>
        <w:t>Ejemplo de uso</w:t>
      </w:r>
    </w:p>
    <w:p w14:paraId="0932BE1C" w14:textId="77777777" w:rsidR="008D5723" w:rsidRPr="00D66CBF" w:rsidRDefault="008D5723" w:rsidP="008D5723">
      <w:pPr>
        <w:rPr>
          <w:rFonts w:ascii="LM Roman 10" w:hAnsi="LM Roman 10"/>
          <w:lang w:val="es-ES"/>
        </w:rPr>
      </w:pPr>
      <w:r w:rsidRPr="00D66CBF">
        <w:rPr>
          <w:rFonts w:ascii="LM Roman 10" w:hAnsi="LM Roman 10"/>
          <w:lang w:val="es-ES"/>
        </w:rPr>
        <w:t>Si la universidad abre dos nuevas sedes y dispone de un archivo con toda su información:</w:t>
      </w:r>
    </w:p>
    <w:p w14:paraId="7AB3FD07" w14:textId="77777777" w:rsidR="008D5723" w:rsidRPr="00D66CBF" w:rsidRDefault="008D5723">
      <w:pPr>
        <w:numPr>
          <w:ilvl w:val="0"/>
          <w:numId w:val="49"/>
        </w:numPr>
        <w:rPr>
          <w:rFonts w:ascii="LM Roman 10" w:hAnsi="LM Roman 10"/>
          <w:lang w:val="es-ES"/>
        </w:rPr>
      </w:pPr>
      <w:r w:rsidRPr="00D66CBF">
        <w:rPr>
          <w:rFonts w:ascii="LM Roman 10" w:hAnsi="LM Roman 10"/>
          <w:lang w:val="es-ES"/>
        </w:rPr>
        <w:t>El administrador utiliza POST /university/import para cargarlas de forma masiva.</w:t>
      </w:r>
    </w:p>
    <w:p w14:paraId="65FEF2F9" w14:textId="77777777" w:rsidR="008D5723" w:rsidRPr="00D66CBF" w:rsidRDefault="008D5723">
      <w:pPr>
        <w:numPr>
          <w:ilvl w:val="0"/>
          <w:numId w:val="49"/>
        </w:numPr>
        <w:rPr>
          <w:rFonts w:ascii="LM Roman 10" w:hAnsi="LM Roman 10"/>
          <w:lang w:val="es-ES"/>
        </w:rPr>
      </w:pPr>
      <w:r w:rsidRPr="00D66CBF">
        <w:rPr>
          <w:rFonts w:ascii="LM Roman 10" w:hAnsi="LM Roman 10"/>
          <w:lang w:val="es-ES"/>
        </w:rPr>
        <w:lastRenderedPageBreak/>
        <w:t>Posteriormente, un usuario que busca una sede concreta puede usar POST /university/search para localizarla por nombre o ubicación.</w:t>
      </w:r>
    </w:p>
    <w:p w14:paraId="00BC16FF" w14:textId="77777777" w:rsidR="008D5723" w:rsidRPr="00D66CBF" w:rsidRDefault="008D5723">
      <w:pPr>
        <w:numPr>
          <w:ilvl w:val="0"/>
          <w:numId w:val="49"/>
        </w:numPr>
        <w:rPr>
          <w:rFonts w:ascii="LM Roman 10" w:hAnsi="LM Roman 10"/>
          <w:lang w:val="es-ES"/>
        </w:rPr>
      </w:pPr>
      <w:r w:rsidRPr="00D66CBF">
        <w:rPr>
          <w:rFonts w:ascii="LM Roman 10" w:hAnsi="LM Roman 10"/>
          <w:lang w:val="es-ES"/>
        </w:rPr>
        <w:t>Los departamentos y titulaciones asociados a esas sedes se podrán crear después, asegurando que la estructura jerárquica se mantenga coherente.</w:t>
      </w:r>
    </w:p>
    <w:p w14:paraId="51ECC0A3" w14:textId="77777777" w:rsidR="00104E02" w:rsidRPr="00D66CBF" w:rsidRDefault="00104E02" w:rsidP="00C07654">
      <w:pPr>
        <w:rPr>
          <w:rFonts w:ascii="LM Roman 10" w:hAnsi="LM Roman 10"/>
        </w:rPr>
      </w:pPr>
    </w:p>
    <w:p w14:paraId="4C3E0FC1" w14:textId="77777777" w:rsidR="00104E02" w:rsidRPr="00D66CBF" w:rsidRDefault="00104E02" w:rsidP="00C07654">
      <w:pPr>
        <w:rPr>
          <w:rFonts w:ascii="LM Roman 10" w:hAnsi="LM Roman 10"/>
        </w:rPr>
      </w:pPr>
    </w:p>
    <w:p w14:paraId="2BBDAD0B" w14:textId="2137A4B4" w:rsidR="00104E02" w:rsidRPr="00D66CBF" w:rsidRDefault="00104E02" w:rsidP="00104E02">
      <w:pPr>
        <w:pStyle w:val="Ttulo4"/>
        <w:rPr>
          <w:rFonts w:ascii="LM Roman 10" w:hAnsi="LM Roman 10"/>
        </w:rPr>
      </w:pPr>
      <w:r w:rsidRPr="00D66CBF">
        <w:rPr>
          <w:rFonts w:ascii="LM Roman 10" w:hAnsi="LM Roman 10"/>
        </w:rPr>
        <w:t>Titulaciones</w:t>
      </w:r>
    </w:p>
    <w:p w14:paraId="0033504C" w14:textId="77777777" w:rsidR="00104E02" w:rsidRPr="00D66CBF" w:rsidRDefault="00104E02" w:rsidP="00104E02">
      <w:pPr>
        <w:rPr>
          <w:rFonts w:ascii="LM Roman 10" w:hAnsi="LM Roman 10"/>
          <w:lang w:val="es-ES"/>
        </w:rPr>
      </w:pPr>
      <w:r w:rsidRPr="00D66CBF">
        <w:rPr>
          <w:rFonts w:ascii="LM Roman 10" w:hAnsi="LM Roman 10"/>
          <w:lang w:val="es-ES"/>
        </w:rPr>
        <w:t>La entidad Titulaciones representa las distintas carreras o programas académicos que ofrece una universidad (por ejemplo, Ingeniería Informática, Matemáticas, Robótica, etc.). Su presencia en el sistema es clave para que la asignación de TFG sea coherente y esté alineada con la formación del estudiante.</w:t>
      </w:r>
    </w:p>
    <w:p w14:paraId="2F3DBBEA" w14:textId="77777777" w:rsidR="00104E02" w:rsidRPr="00D66CBF" w:rsidRDefault="00104E02" w:rsidP="00104E02">
      <w:pPr>
        <w:rPr>
          <w:rFonts w:ascii="LM Roman 10" w:hAnsi="LM Roman 10"/>
          <w:lang w:val="es-ES"/>
        </w:rPr>
      </w:pPr>
    </w:p>
    <w:p w14:paraId="0B414B1B" w14:textId="7AD56602" w:rsidR="00104E02" w:rsidRPr="00D66CBF" w:rsidRDefault="00104E02" w:rsidP="00275FD8">
      <w:pPr>
        <w:rPr>
          <w:rFonts w:ascii="LM Roman 10" w:hAnsi="LM Roman 10"/>
          <w:lang w:val="es-ES"/>
        </w:rPr>
      </w:pPr>
      <w:r w:rsidRPr="00D66CBF">
        <w:rPr>
          <w:rFonts w:ascii="LM Roman 10" w:hAnsi="LM Roman 10"/>
          <w:lang w:val="es-ES"/>
        </w:rPr>
        <w:t>Cada titulación está vinculada a un centro concreto y puede estar relacionada con varias líneas de TFG. Esto garantiza que un estudiante solo pueda solicitar aquellos TFG que sean relevantes para sus estudios, evitando errores o solicitudes no válidas.</w:t>
      </w:r>
    </w:p>
    <w:p w14:paraId="4288722A" w14:textId="46F3C31A" w:rsidR="00104E02" w:rsidRPr="00D66CBF" w:rsidRDefault="00104E02" w:rsidP="00104E02">
      <w:pPr>
        <w:rPr>
          <w:rFonts w:ascii="LM Roman 10" w:hAnsi="LM Roman 10"/>
          <w:lang w:val="es-ES"/>
        </w:rPr>
      </w:pPr>
    </w:p>
    <w:p w14:paraId="07908283" w14:textId="77777777" w:rsidR="00104E02" w:rsidRPr="00D66CBF" w:rsidRDefault="00104E02" w:rsidP="00104E02">
      <w:pPr>
        <w:rPr>
          <w:rFonts w:ascii="LM Roman 10" w:hAnsi="LM Roman 10"/>
          <w:b/>
          <w:bCs/>
          <w:lang w:val="es-ES"/>
        </w:rPr>
      </w:pPr>
      <w:r w:rsidRPr="00D66CBF">
        <w:rPr>
          <w:rFonts w:ascii="LM Roman 10" w:hAnsi="LM Roman 10"/>
          <w:b/>
          <w:bCs/>
          <w:lang w:val="es-ES"/>
        </w:rPr>
        <w:t>Utilidad en la aplicación</w:t>
      </w:r>
    </w:p>
    <w:p w14:paraId="4E1C524C" w14:textId="2F8E025B" w:rsidR="00104E02" w:rsidRPr="00D66CBF" w:rsidRDefault="00104E02" w:rsidP="00104E02">
      <w:pPr>
        <w:rPr>
          <w:rFonts w:ascii="LM Roman 10" w:hAnsi="LM Roman 10"/>
          <w:lang w:val="es-ES"/>
        </w:rPr>
      </w:pPr>
      <w:r w:rsidRPr="00D66CBF">
        <w:rPr>
          <w:rFonts w:ascii="LM Roman 10" w:hAnsi="LM Roman 10"/>
          <w:lang w:val="es-ES"/>
        </w:rPr>
        <w:t>En el flujo general de la plataforma, las titulaciones cumplen varias funciones importantes:</w:t>
      </w:r>
    </w:p>
    <w:p w14:paraId="0EFE4215" w14:textId="77777777" w:rsidR="00A52513" w:rsidRPr="00D66CBF" w:rsidRDefault="00104E02">
      <w:pPr>
        <w:pStyle w:val="Prrafodelista"/>
        <w:numPr>
          <w:ilvl w:val="0"/>
          <w:numId w:val="200"/>
        </w:numPr>
        <w:rPr>
          <w:rFonts w:ascii="LM Roman 10" w:hAnsi="LM Roman 10"/>
          <w:lang w:val="es-ES"/>
        </w:rPr>
      </w:pPr>
      <w:r w:rsidRPr="00D66CBF">
        <w:rPr>
          <w:rFonts w:ascii="LM Roman 10" w:hAnsi="LM Roman 10"/>
          <w:b/>
          <w:bCs/>
          <w:lang w:val="es-ES"/>
        </w:rPr>
        <w:t>Filtrado de TFG por carrera</w:t>
      </w:r>
    </w:p>
    <w:p w14:paraId="626BDEDF" w14:textId="4B39CBE9" w:rsidR="00104E02" w:rsidRPr="00D66CBF" w:rsidRDefault="00104E02" w:rsidP="00A52513">
      <w:pPr>
        <w:pStyle w:val="Prrafodelista"/>
        <w:rPr>
          <w:rFonts w:ascii="LM Roman 10" w:hAnsi="LM Roman 10"/>
          <w:lang w:val="es-ES"/>
        </w:rPr>
      </w:pPr>
      <w:r w:rsidRPr="00D66CBF">
        <w:rPr>
          <w:rFonts w:ascii="LM Roman 10" w:hAnsi="LM Roman 10"/>
          <w:lang w:val="es-ES"/>
        </w:rPr>
        <w:t>Cuando un estudiante accede al listado de TFG disponibles, la aplicación filtra automáticamente las líneas que son compatibles con su titulación. Esto agiliza la búsqueda y evita opciones no aplicables.</w:t>
      </w:r>
    </w:p>
    <w:p w14:paraId="3162B432" w14:textId="77777777" w:rsidR="00A52513" w:rsidRPr="00D66CBF" w:rsidRDefault="00104E02">
      <w:pPr>
        <w:pStyle w:val="Prrafodelista"/>
        <w:numPr>
          <w:ilvl w:val="0"/>
          <w:numId w:val="200"/>
        </w:numPr>
        <w:rPr>
          <w:rFonts w:ascii="LM Roman 10" w:hAnsi="LM Roman 10"/>
          <w:lang w:val="es-ES"/>
        </w:rPr>
      </w:pPr>
      <w:r w:rsidRPr="00D66CBF">
        <w:rPr>
          <w:rFonts w:ascii="LM Roman 10" w:hAnsi="LM Roman 10"/>
          <w:b/>
          <w:bCs/>
          <w:lang w:val="es-ES"/>
        </w:rPr>
        <w:t>Organización académica</w:t>
      </w:r>
    </w:p>
    <w:p w14:paraId="5F51ED06" w14:textId="32A7B795" w:rsidR="00104E02" w:rsidRPr="00D66CBF" w:rsidRDefault="00104E02" w:rsidP="00A52513">
      <w:pPr>
        <w:pStyle w:val="Prrafodelista"/>
        <w:rPr>
          <w:rFonts w:ascii="LM Roman 10" w:hAnsi="LM Roman 10"/>
          <w:lang w:val="es-ES"/>
        </w:rPr>
      </w:pPr>
      <w:r w:rsidRPr="00D66CBF">
        <w:rPr>
          <w:rFonts w:ascii="LM Roman 10" w:hAnsi="LM Roman 10"/>
          <w:lang w:val="es-ES"/>
        </w:rPr>
        <w:t>Permite generar reportes y estadísticas por titulación, ayudando a los departamentos y universiades a entender la distribución de TFG y la demanda en cada carrera.</w:t>
      </w:r>
    </w:p>
    <w:p w14:paraId="2028E2DF" w14:textId="2ECBA048" w:rsidR="00104E02" w:rsidRPr="00D66CBF" w:rsidRDefault="00104E02" w:rsidP="00104E02">
      <w:pPr>
        <w:rPr>
          <w:rFonts w:ascii="LM Roman 10" w:hAnsi="LM Roman 10"/>
          <w:lang w:val="es-ES"/>
        </w:rPr>
      </w:pPr>
    </w:p>
    <w:p w14:paraId="5B9437BD" w14:textId="77777777" w:rsidR="00104E02" w:rsidRPr="00D66CBF" w:rsidRDefault="00104E02" w:rsidP="00104E02">
      <w:pPr>
        <w:rPr>
          <w:rFonts w:ascii="LM Roman 10" w:hAnsi="LM Roman 10"/>
          <w:b/>
          <w:bCs/>
          <w:lang w:val="es-ES"/>
        </w:rPr>
      </w:pPr>
      <w:r w:rsidRPr="00D66CBF">
        <w:rPr>
          <w:rFonts w:ascii="LM Roman 10" w:hAnsi="LM Roman 10"/>
          <w:b/>
          <w:bCs/>
          <w:lang w:val="es-ES"/>
        </w:rPr>
        <w:t>Endpoints y operaciones</w:t>
      </w:r>
    </w:p>
    <w:p w14:paraId="602B2660" w14:textId="77777777" w:rsidR="00104E02" w:rsidRPr="00D66CBF" w:rsidRDefault="00104E02" w:rsidP="00A52513">
      <w:pPr>
        <w:rPr>
          <w:rFonts w:ascii="LM Roman 10" w:hAnsi="LM Roman 10"/>
          <w:b/>
          <w:bCs/>
          <w:lang w:val="es-ES"/>
        </w:rPr>
      </w:pPr>
      <w:r w:rsidRPr="00D66CBF">
        <w:rPr>
          <w:rFonts w:ascii="LM Roman 10" w:hAnsi="LM Roman 10"/>
          <w:lang w:val="es-ES"/>
        </w:rPr>
        <w:t xml:space="preserve">En la API, la entidad </w:t>
      </w:r>
      <w:r w:rsidRPr="00D66CBF">
        <w:rPr>
          <w:rFonts w:ascii="LM Roman 10" w:hAnsi="LM Roman 10"/>
          <w:b/>
          <w:bCs/>
          <w:lang w:val="es-ES"/>
        </w:rPr>
        <w:t>career</w:t>
      </w:r>
      <w:r w:rsidRPr="00D66CBF">
        <w:rPr>
          <w:rFonts w:ascii="LM Roman 10" w:hAnsi="LM Roman 10"/>
          <w:lang w:val="es-ES"/>
        </w:rPr>
        <w:t xml:space="preserve"> cuenta con una serie de endpoints que permiten su gestión.</w:t>
      </w:r>
      <w:r w:rsidRPr="00D66CBF">
        <w:rPr>
          <w:rFonts w:ascii="LM Roman 10" w:hAnsi="LM Roman 10"/>
          <w:lang w:val="es-ES"/>
        </w:rPr>
        <w:br/>
        <w:t>Siguiendo el patrón REST utilizado en el backend, las operaciones típicas incluyen:</w:t>
      </w:r>
    </w:p>
    <w:p w14:paraId="760341D5" w14:textId="5187F1B8" w:rsidR="00104E02" w:rsidRPr="00D66CBF" w:rsidRDefault="005033DF" w:rsidP="00104E02">
      <w:pPr>
        <w:rPr>
          <w:rFonts w:ascii="LM Roman 10" w:hAnsi="LM Roman 10"/>
          <w:lang w:val="es-ES"/>
        </w:rPr>
      </w:pPr>
      <w:r w:rsidRPr="00D66CBF">
        <w:rPr>
          <w:rFonts w:ascii="LM Roman 10" w:hAnsi="LM Roman 10"/>
          <w:noProof/>
          <w:lang w:val="es-ES"/>
        </w:rPr>
        <w:lastRenderedPageBreak/>
        <w:drawing>
          <wp:inline distT="0" distB="0" distL="0" distR="0" wp14:anchorId="6750FF4D" wp14:editId="4898E5FF">
            <wp:extent cx="5395595" cy="3115310"/>
            <wp:effectExtent l="0" t="0" r="0" b="8890"/>
            <wp:docPr id="495706227"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06227" name="Imagen 1" descr="Imagen que contiene Tabla&#10;&#10;El contenido generado por IA puede ser incorrecto."/>
                    <pic:cNvPicPr/>
                  </pic:nvPicPr>
                  <pic:blipFill>
                    <a:blip r:embed="rId38"/>
                    <a:stretch>
                      <a:fillRect/>
                    </a:stretch>
                  </pic:blipFill>
                  <pic:spPr>
                    <a:xfrm>
                      <a:off x="0" y="0"/>
                      <a:ext cx="5395595" cy="3115310"/>
                    </a:xfrm>
                    <a:prstGeom prst="rect">
                      <a:avLst/>
                    </a:prstGeom>
                  </pic:spPr>
                </pic:pic>
              </a:graphicData>
            </a:graphic>
          </wp:inline>
        </w:drawing>
      </w:r>
    </w:p>
    <w:p w14:paraId="4AF83036" w14:textId="65235296" w:rsidR="005033DF" w:rsidRPr="00D66CBF" w:rsidRDefault="005033DF" w:rsidP="005033DF">
      <w:pPr>
        <w:pStyle w:val="Descripcin"/>
        <w:rPr>
          <w:rFonts w:ascii="LM Roman 10" w:hAnsi="LM Roman 10"/>
          <w:lang w:val="es-ES"/>
        </w:rPr>
      </w:pPr>
      <w:bookmarkStart w:id="121" w:name="_Toc208342476"/>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17</w:t>
      </w:r>
      <w:r w:rsidRPr="00D66CBF">
        <w:rPr>
          <w:rFonts w:ascii="LM Roman 10" w:hAnsi="LM Roman 10"/>
        </w:rPr>
        <w:fldChar w:fldCharType="end"/>
      </w:r>
      <w:r w:rsidRPr="00D66CBF">
        <w:rPr>
          <w:rFonts w:ascii="LM Roman 10" w:hAnsi="LM Roman 10"/>
        </w:rPr>
        <w:t>. Endpoints de Titulaciones</w:t>
      </w:r>
      <w:bookmarkEnd w:id="121"/>
    </w:p>
    <w:p w14:paraId="760177CB" w14:textId="77777777" w:rsidR="00104E02" w:rsidRPr="00D66CBF" w:rsidRDefault="00104E02" w:rsidP="008D5723">
      <w:pPr>
        <w:rPr>
          <w:rFonts w:ascii="LM Roman 10" w:hAnsi="LM Roman 10"/>
          <w:b/>
          <w:bCs/>
          <w:lang w:val="es-ES"/>
        </w:rPr>
      </w:pPr>
      <w:r w:rsidRPr="00D66CBF">
        <w:rPr>
          <w:rFonts w:ascii="LM Roman 10" w:hAnsi="LM Roman 10"/>
          <w:b/>
          <w:bCs/>
          <w:lang w:val="es-ES"/>
        </w:rPr>
        <w:t>Ejemplo de uso en el sistema</w:t>
      </w:r>
    </w:p>
    <w:p w14:paraId="315DAAD9" w14:textId="77777777" w:rsidR="00104E02" w:rsidRPr="00D66CBF" w:rsidRDefault="00104E02" w:rsidP="00104E02">
      <w:pPr>
        <w:rPr>
          <w:rFonts w:ascii="LM Roman 10" w:hAnsi="LM Roman 10"/>
          <w:lang w:val="es-ES"/>
        </w:rPr>
      </w:pPr>
      <w:r w:rsidRPr="00D66CBF">
        <w:rPr>
          <w:rFonts w:ascii="LM Roman 10" w:hAnsi="LM Roman 10"/>
          <w:lang w:val="es-ES"/>
        </w:rPr>
        <w:t xml:space="preserve">Supongamos que un nuevo programa de estudios, </w:t>
      </w:r>
      <w:r w:rsidRPr="00D66CBF">
        <w:rPr>
          <w:rFonts w:ascii="LM Roman 10" w:hAnsi="LM Roman 10"/>
          <w:i/>
          <w:iCs/>
          <w:lang w:val="es-ES"/>
        </w:rPr>
        <w:t>Ingeniería de Datos</w:t>
      </w:r>
      <w:r w:rsidRPr="00D66CBF">
        <w:rPr>
          <w:rFonts w:ascii="LM Roman 10" w:hAnsi="LM Roman 10"/>
          <w:lang w:val="es-ES"/>
        </w:rPr>
        <w:t>, empieza a impartirse en la universidad.</w:t>
      </w:r>
    </w:p>
    <w:p w14:paraId="7170034C" w14:textId="77777777" w:rsidR="00104E02" w:rsidRPr="00D66CBF" w:rsidRDefault="00104E02">
      <w:pPr>
        <w:numPr>
          <w:ilvl w:val="0"/>
          <w:numId w:val="48"/>
        </w:numPr>
        <w:rPr>
          <w:rFonts w:ascii="LM Roman 10" w:hAnsi="LM Roman 10"/>
          <w:lang w:val="es-ES"/>
        </w:rPr>
      </w:pPr>
      <w:r w:rsidRPr="00D66CBF">
        <w:rPr>
          <w:rFonts w:ascii="LM Roman 10" w:hAnsi="LM Roman 10"/>
          <w:lang w:val="es-ES"/>
        </w:rPr>
        <w:t>El administrador accede al panel de gestión y crea la titulación mediante POST /career.</w:t>
      </w:r>
    </w:p>
    <w:p w14:paraId="713B6AD9" w14:textId="77777777" w:rsidR="00104E02" w:rsidRPr="00D66CBF" w:rsidRDefault="00104E02">
      <w:pPr>
        <w:numPr>
          <w:ilvl w:val="0"/>
          <w:numId w:val="48"/>
        </w:numPr>
        <w:rPr>
          <w:rFonts w:ascii="LM Roman 10" w:hAnsi="LM Roman 10"/>
          <w:lang w:val="es-ES"/>
        </w:rPr>
      </w:pPr>
      <w:r w:rsidRPr="00D66CBF">
        <w:rPr>
          <w:rFonts w:ascii="LM Roman 10" w:hAnsi="LM Roman 10"/>
          <w:lang w:val="es-ES"/>
        </w:rPr>
        <w:t>Posteriormente, un departamento añade nuevas líneas de TFG asociadas a esta titulación.</w:t>
      </w:r>
    </w:p>
    <w:p w14:paraId="0F7F0AEF" w14:textId="77777777" w:rsidR="00104E02" w:rsidRPr="00D66CBF" w:rsidRDefault="00104E02">
      <w:pPr>
        <w:numPr>
          <w:ilvl w:val="0"/>
          <w:numId w:val="48"/>
        </w:numPr>
        <w:rPr>
          <w:rFonts w:ascii="LM Roman 10" w:hAnsi="LM Roman 10"/>
          <w:lang w:val="es-ES"/>
        </w:rPr>
      </w:pPr>
      <w:r w:rsidRPr="00D66CBF">
        <w:rPr>
          <w:rFonts w:ascii="LM Roman 10" w:hAnsi="LM Roman 10"/>
          <w:lang w:val="es-ES"/>
        </w:rPr>
        <w:t xml:space="preserve">Cuando un estudiante matriculado en </w:t>
      </w:r>
      <w:r w:rsidRPr="00D66CBF">
        <w:rPr>
          <w:rFonts w:ascii="LM Roman 10" w:hAnsi="LM Roman 10"/>
          <w:i/>
          <w:iCs/>
          <w:lang w:val="es-ES"/>
        </w:rPr>
        <w:t>Ingeniería de Datos</w:t>
      </w:r>
      <w:r w:rsidRPr="00D66CBF">
        <w:rPr>
          <w:rFonts w:ascii="LM Roman 10" w:hAnsi="LM Roman 10"/>
          <w:lang w:val="es-ES"/>
        </w:rPr>
        <w:t xml:space="preserve"> inicie sesión, la plataforma le mostrará únicamente TFG compatibles, gracias a la relación directa entre su perfil y la titulación registrada.</w:t>
      </w:r>
    </w:p>
    <w:p w14:paraId="3A5E5203" w14:textId="77777777" w:rsidR="005033DF" w:rsidRPr="00D66CBF" w:rsidRDefault="005033DF" w:rsidP="005033DF">
      <w:pPr>
        <w:rPr>
          <w:rFonts w:ascii="LM Roman 10" w:hAnsi="LM Roman 10"/>
          <w:lang w:val="es-ES"/>
        </w:rPr>
      </w:pPr>
    </w:p>
    <w:p w14:paraId="094503E9" w14:textId="77777777" w:rsidR="005033DF" w:rsidRPr="00D66CBF" w:rsidRDefault="005033DF" w:rsidP="005033DF">
      <w:pPr>
        <w:rPr>
          <w:rFonts w:ascii="LM Roman 10" w:hAnsi="LM Roman 10"/>
          <w:lang w:val="es-ES"/>
        </w:rPr>
      </w:pPr>
    </w:p>
    <w:p w14:paraId="0652C122" w14:textId="77777777" w:rsidR="008D5723" w:rsidRPr="00D66CBF" w:rsidRDefault="008D5723" w:rsidP="008D5723">
      <w:pPr>
        <w:rPr>
          <w:rFonts w:ascii="LM Roman 10" w:hAnsi="LM Roman 10"/>
        </w:rPr>
      </w:pPr>
    </w:p>
    <w:p w14:paraId="2FC7F830" w14:textId="16B09115" w:rsidR="008D5723" w:rsidRPr="00D66CBF" w:rsidRDefault="007067A4" w:rsidP="008D5723">
      <w:pPr>
        <w:pStyle w:val="Ttulo4"/>
        <w:rPr>
          <w:rFonts w:ascii="LM Roman 10" w:hAnsi="LM Roman 10"/>
        </w:rPr>
      </w:pPr>
      <w:r w:rsidRPr="00D66CBF">
        <w:rPr>
          <w:rFonts w:ascii="LM Roman 10" w:hAnsi="LM Roman 10"/>
        </w:rPr>
        <w:t>Departamentos</w:t>
      </w:r>
    </w:p>
    <w:p w14:paraId="1A89F92E" w14:textId="77777777" w:rsidR="008D5723" w:rsidRPr="00D66CBF" w:rsidRDefault="008D5723" w:rsidP="008D5723">
      <w:pPr>
        <w:rPr>
          <w:rFonts w:ascii="LM Roman 10" w:hAnsi="LM Roman 10"/>
          <w:lang w:val="es-ES"/>
        </w:rPr>
      </w:pPr>
    </w:p>
    <w:p w14:paraId="2BEE01E5" w14:textId="6ABBFE96" w:rsidR="00E45E0C" w:rsidRPr="00D66CBF" w:rsidRDefault="00E45E0C" w:rsidP="00E45E0C">
      <w:pPr>
        <w:rPr>
          <w:rFonts w:ascii="LM Roman 10" w:hAnsi="LM Roman 10"/>
          <w:lang w:val="es-ES"/>
        </w:rPr>
      </w:pPr>
      <w:r w:rsidRPr="00D66CBF">
        <w:rPr>
          <w:rFonts w:ascii="LM Roman 10" w:hAnsi="LM Roman 10"/>
          <w:lang w:val="es-ES"/>
        </w:rPr>
        <w:t xml:space="preserve">En la estructura de la aplicación, los Departamentos representan las divisiones académicas dentro de un centro o universidad. Son responsables de ofertar y gestionar las líneas de TFG, así como de coordinar a profesores y titulaciones relacionadas con su área de conocimiento. Un ejemplo sería el </w:t>
      </w:r>
      <w:r w:rsidRPr="00D66CBF">
        <w:rPr>
          <w:rFonts w:ascii="LM Roman 10" w:hAnsi="LM Roman 10"/>
          <w:i/>
          <w:iCs/>
          <w:lang w:val="es-ES"/>
        </w:rPr>
        <w:t xml:space="preserve">Departamento de </w:t>
      </w:r>
      <w:r w:rsidR="00625AEB" w:rsidRPr="00D66CBF">
        <w:rPr>
          <w:rFonts w:ascii="LM Roman 10" w:hAnsi="LM Roman 10"/>
          <w:i/>
          <w:iCs/>
          <w:lang w:val="es-ES"/>
        </w:rPr>
        <w:t>Lenguajes y Ciencias de la Computación</w:t>
      </w:r>
      <w:r w:rsidRPr="00D66CBF">
        <w:rPr>
          <w:rFonts w:ascii="LM Roman 10" w:hAnsi="LM Roman 10"/>
          <w:lang w:val="es-ES"/>
        </w:rPr>
        <w:t xml:space="preserve"> o el </w:t>
      </w:r>
      <w:r w:rsidRPr="00D66CBF">
        <w:rPr>
          <w:rFonts w:ascii="LM Roman 10" w:hAnsi="LM Roman 10"/>
          <w:i/>
          <w:iCs/>
          <w:lang w:val="es-ES"/>
        </w:rPr>
        <w:t>Departamento de Matemática Aplicada</w:t>
      </w:r>
      <w:r w:rsidRPr="00D66CBF">
        <w:rPr>
          <w:rFonts w:ascii="LM Roman 10" w:hAnsi="LM Roman 10"/>
          <w:lang w:val="es-ES"/>
        </w:rPr>
        <w:t>.</w:t>
      </w:r>
    </w:p>
    <w:p w14:paraId="64CB7A3E" w14:textId="41450CBC" w:rsidR="00E45E0C" w:rsidRPr="00D66CBF" w:rsidRDefault="00E45E0C" w:rsidP="00E45E0C">
      <w:pPr>
        <w:rPr>
          <w:rFonts w:ascii="LM Roman 10" w:hAnsi="LM Roman 10"/>
          <w:lang w:val="es-ES"/>
        </w:rPr>
      </w:pPr>
    </w:p>
    <w:p w14:paraId="6D1D845F" w14:textId="77777777" w:rsidR="00E45E0C" w:rsidRPr="00D66CBF" w:rsidRDefault="00E45E0C" w:rsidP="00E45E0C">
      <w:pPr>
        <w:rPr>
          <w:rFonts w:ascii="LM Roman 10" w:hAnsi="LM Roman 10"/>
          <w:b/>
          <w:bCs/>
          <w:lang w:val="es-ES"/>
        </w:rPr>
      </w:pPr>
      <w:r w:rsidRPr="00D66CBF">
        <w:rPr>
          <w:rFonts w:ascii="LM Roman 10" w:hAnsi="LM Roman 10"/>
          <w:b/>
          <w:bCs/>
          <w:lang w:val="es-ES"/>
        </w:rPr>
        <w:t>Utilidad en la aplicación</w:t>
      </w:r>
    </w:p>
    <w:p w14:paraId="206C2746" w14:textId="77777777" w:rsidR="00E45E0C" w:rsidRPr="00D66CBF" w:rsidRDefault="00E45E0C" w:rsidP="00E45E0C">
      <w:pPr>
        <w:rPr>
          <w:rFonts w:ascii="LM Roman 10" w:hAnsi="LM Roman 10"/>
          <w:lang w:val="es-ES"/>
        </w:rPr>
      </w:pPr>
      <w:r w:rsidRPr="00D66CBF">
        <w:rPr>
          <w:rFonts w:ascii="LM Roman 10" w:hAnsi="LM Roman 10"/>
          <w:lang w:val="es-ES"/>
        </w:rPr>
        <w:t xml:space="preserve">Los departamentos son un elemento intermedio clave en la jerarquía académica. Gracias a ellos se puede organizar la oferta de TFG por área de conocimiento, </w:t>
      </w:r>
      <w:r w:rsidRPr="00D66CBF">
        <w:rPr>
          <w:rFonts w:ascii="LM Roman 10" w:hAnsi="LM Roman 10"/>
          <w:lang w:val="es-ES"/>
        </w:rPr>
        <w:lastRenderedPageBreak/>
        <w:t>asignar responsabilidades a profesores y garantizar que cada línea de investigación esté supervisada por la unidad correspondiente.</w:t>
      </w:r>
    </w:p>
    <w:p w14:paraId="4CF95B94" w14:textId="3C882F0B" w:rsidR="00E45E0C" w:rsidRPr="00D66CBF" w:rsidRDefault="00E45E0C" w:rsidP="00E45E0C">
      <w:pPr>
        <w:rPr>
          <w:rFonts w:ascii="LM Roman 10" w:hAnsi="LM Roman 10"/>
          <w:lang w:val="es-ES"/>
        </w:rPr>
      </w:pPr>
    </w:p>
    <w:p w14:paraId="153B29A4" w14:textId="77777777" w:rsidR="00E45E0C" w:rsidRPr="00D66CBF" w:rsidRDefault="00E45E0C" w:rsidP="00E45E0C">
      <w:pPr>
        <w:rPr>
          <w:rFonts w:ascii="LM Roman 10" w:hAnsi="LM Roman 10"/>
          <w:b/>
          <w:bCs/>
          <w:lang w:val="es-ES"/>
        </w:rPr>
      </w:pPr>
      <w:r w:rsidRPr="00D66CBF">
        <w:rPr>
          <w:rFonts w:ascii="LM Roman 10" w:hAnsi="LM Roman 10"/>
          <w:b/>
          <w:bCs/>
          <w:lang w:val="es-ES"/>
        </w:rPr>
        <w:t>Endpoints disponibles</w:t>
      </w:r>
    </w:p>
    <w:p w14:paraId="047B9F27" w14:textId="77777777" w:rsidR="006666CB" w:rsidRPr="00D66CBF" w:rsidRDefault="005033DF" w:rsidP="00E45E0C">
      <w:pPr>
        <w:jc w:val="left"/>
        <w:rPr>
          <w:rFonts w:ascii="LM Roman 10" w:hAnsi="LM Roman 10"/>
          <w:lang w:val="es-ES"/>
        </w:rPr>
      </w:pPr>
      <w:r w:rsidRPr="00D66CBF">
        <w:rPr>
          <w:rFonts w:ascii="LM Roman 10" w:hAnsi="LM Roman 10"/>
          <w:noProof/>
          <w:lang w:val="es-ES"/>
        </w:rPr>
        <w:drawing>
          <wp:inline distT="0" distB="0" distL="0" distR="0" wp14:anchorId="2CEBE342" wp14:editId="7EAFE7FA">
            <wp:extent cx="5395595" cy="3129280"/>
            <wp:effectExtent l="0" t="0" r="0" b="0"/>
            <wp:docPr id="623468804"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68804" name="Imagen 1" descr="Imagen que contiene Tabla&#10;&#10;El contenido generado por IA puede ser incorrecto."/>
                    <pic:cNvPicPr/>
                  </pic:nvPicPr>
                  <pic:blipFill>
                    <a:blip r:embed="rId39"/>
                    <a:stretch>
                      <a:fillRect/>
                    </a:stretch>
                  </pic:blipFill>
                  <pic:spPr>
                    <a:xfrm>
                      <a:off x="0" y="0"/>
                      <a:ext cx="5395595" cy="3129280"/>
                    </a:xfrm>
                    <a:prstGeom prst="rect">
                      <a:avLst/>
                    </a:prstGeom>
                  </pic:spPr>
                </pic:pic>
              </a:graphicData>
            </a:graphic>
          </wp:inline>
        </w:drawing>
      </w:r>
    </w:p>
    <w:p w14:paraId="7F048875" w14:textId="0FDCD268" w:rsidR="00E45E0C" w:rsidRPr="00275FD8" w:rsidRDefault="006666CB" w:rsidP="00275FD8">
      <w:pPr>
        <w:pStyle w:val="Descripcin"/>
        <w:rPr>
          <w:rFonts w:ascii="LM Roman 10" w:hAnsi="LM Roman 10"/>
          <w:lang w:val="es-ES"/>
        </w:rPr>
      </w:pPr>
      <w:bookmarkStart w:id="122" w:name="_Toc208342477"/>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18</w:t>
      </w:r>
      <w:r w:rsidRPr="00D66CBF">
        <w:rPr>
          <w:rFonts w:ascii="LM Roman 10" w:hAnsi="LM Roman 10"/>
        </w:rPr>
        <w:fldChar w:fldCharType="end"/>
      </w:r>
      <w:r w:rsidRPr="00D66CBF">
        <w:rPr>
          <w:rFonts w:ascii="LM Roman 10" w:hAnsi="LM Roman 10"/>
        </w:rPr>
        <w:t xml:space="preserve">. Endpoints de </w:t>
      </w:r>
      <w:r w:rsidR="00625AEB" w:rsidRPr="00D66CBF">
        <w:rPr>
          <w:rFonts w:ascii="LM Roman 10" w:hAnsi="LM Roman 10"/>
        </w:rPr>
        <w:t>Departamentos</w:t>
      </w:r>
      <w:bookmarkEnd w:id="122"/>
    </w:p>
    <w:p w14:paraId="0D85687C" w14:textId="406450CF" w:rsidR="00275FD8" w:rsidRPr="00275FD8" w:rsidRDefault="00275FD8" w:rsidP="00E45E0C">
      <w:pPr>
        <w:rPr>
          <w:rFonts w:ascii="LM Roman 10" w:hAnsi="LM Roman 10"/>
          <w:b/>
          <w:bCs/>
          <w:lang w:val="es-ES"/>
        </w:rPr>
      </w:pPr>
      <w:r w:rsidRPr="00D66CBF">
        <w:rPr>
          <w:rFonts w:ascii="LM Roman 10" w:hAnsi="LM Roman 10"/>
          <w:b/>
          <w:bCs/>
          <w:lang w:val="es-ES"/>
        </w:rPr>
        <w:t>Ejemplo de uso</w:t>
      </w:r>
    </w:p>
    <w:p w14:paraId="6BF3EE62" w14:textId="6DD13259" w:rsidR="00E45E0C" w:rsidRPr="00D66CBF" w:rsidRDefault="00E45E0C" w:rsidP="00E45E0C">
      <w:pPr>
        <w:rPr>
          <w:rFonts w:ascii="LM Roman 10" w:hAnsi="LM Roman 10"/>
          <w:lang w:val="es-ES"/>
        </w:rPr>
      </w:pPr>
      <w:r w:rsidRPr="00D66CBF">
        <w:rPr>
          <w:rFonts w:ascii="LM Roman 10" w:hAnsi="LM Roman 10"/>
          <w:lang w:val="es-ES"/>
        </w:rPr>
        <w:t xml:space="preserve">Supongamos que la universidad abre un nuevo </w:t>
      </w:r>
      <w:r w:rsidR="00213A53" w:rsidRPr="00D66CBF">
        <w:rPr>
          <w:rFonts w:ascii="LM Roman 10" w:hAnsi="LM Roman 10"/>
          <w:lang w:val="es-ES"/>
        </w:rPr>
        <w:t>c</w:t>
      </w:r>
      <w:r w:rsidRPr="00D66CBF">
        <w:rPr>
          <w:rFonts w:ascii="LM Roman 10" w:hAnsi="LM Roman 10"/>
          <w:lang w:val="es-ES"/>
        </w:rPr>
        <w:t>entro</w:t>
      </w:r>
      <w:r w:rsidR="00213A53" w:rsidRPr="00D66CBF">
        <w:rPr>
          <w:rFonts w:ascii="LM Roman 10" w:hAnsi="LM Roman 10"/>
          <w:i/>
          <w:iCs/>
          <w:lang w:val="es-ES"/>
        </w:rPr>
        <w:t>: la Escuela</w:t>
      </w:r>
      <w:r w:rsidRPr="00D66CBF">
        <w:rPr>
          <w:rFonts w:ascii="LM Roman 10" w:hAnsi="LM Roman 10"/>
          <w:i/>
          <w:iCs/>
          <w:lang w:val="es-ES"/>
        </w:rPr>
        <w:t xml:space="preserve"> de Tecnología</w:t>
      </w:r>
      <w:r w:rsidR="00213A53" w:rsidRPr="00D66CBF">
        <w:rPr>
          <w:rFonts w:ascii="LM Roman 10" w:hAnsi="LM Roman 10"/>
          <w:i/>
          <w:iCs/>
          <w:lang w:val="es-ES"/>
        </w:rPr>
        <w:t>s</w:t>
      </w:r>
      <w:r w:rsidRPr="00D66CBF">
        <w:rPr>
          <w:rFonts w:ascii="LM Roman 10" w:hAnsi="LM Roman 10"/>
          <w:i/>
          <w:iCs/>
          <w:lang w:val="es-ES"/>
        </w:rPr>
        <w:t xml:space="preserve"> Avanzada</w:t>
      </w:r>
      <w:r w:rsidR="00213A53" w:rsidRPr="00D66CBF">
        <w:rPr>
          <w:rFonts w:ascii="LM Roman 10" w:hAnsi="LM Roman 10"/>
          <w:i/>
          <w:iCs/>
          <w:lang w:val="es-ES"/>
        </w:rPr>
        <w:t>s</w:t>
      </w:r>
      <w:r w:rsidR="00213A53" w:rsidRPr="00D66CBF">
        <w:rPr>
          <w:rFonts w:ascii="LM Roman 10" w:hAnsi="LM Roman 10"/>
          <w:lang w:val="es-ES"/>
        </w:rPr>
        <w:t xml:space="preserve">, </w:t>
      </w:r>
      <w:r w:rsidRPr="00D66CBF">
        <w:rPr>
          <w:rFonts w:ascii="LM Roman 10" w:hAnsi="LM Roman 10"/>
          <w:lang w:val="es-ES"/>
        </w:rPr>
        <w:t>con varios departamentos asociados. El proceso sería:</w:t>
      </w:r>
    </w:p>
    <w:p w14:paraId="080D0570" w14:textId="77777777" w:rsidR="00E45E0C" w:rsidRPr="00D66CBF" w:rsidRDefault="00E45E0C">
      <w:pPr>
        <w:numPr>
          <w:ilvl w:val="0"/>
          <w:numId w:val="51"/>
        </w:numPr>
        <w:rPr>
          <w:rFonts w:ascii="LM Roman 10" w:hAnsi="LM Roman 10"/>
          <w:lang w:val="es-ES"/>
        </w:rPr>
      </w:pPr>
      <w:r w:rsidRPr="00D66CBF">
        <w:rPr>
          <w:rFonts w:ascii="LM Roman 10" w:hAnsi="LM Roman 10"/>
          <w:lang w:val="es-ES"/>
        </w:rPr>
        <w:t xml:space="preserve">El administrador utiliza el endpoint </w:t>
      </w:r>
      <w:r w:rsidRPr="00D66CBF">
        <w:rPr>
          <w:rFonts w:ascii="LM Roman 10" w:hAnsi="LM Roman 10"/>
          <w:b/>
          <w:bCs/>
          <w:lang w:val="es-ES"/>
        </w:rPr>
        <w:t>POST /department/import</w:t>
      </w:r>
      <w:r w:rsidRPr="00D66CBF">
        <w:rPr>
          <w:rFonts w:ascii="LM Roman 10" w:hAnsi="LM Roman 10"/>
          <w:lang w:val="es-ES"/>
        </w:rPr>
        <w:t xml:space="preserve"> para cargar de forma masiva todos los departamentos de ese nuevo centro.</w:t>
      </w:r>
    </w:p>
    <w:p w14:paraId="76965973" w14:textId="77777777" w:rsidR="00E45E0C" w:rsidRPr="00D66CBF" w:rsidRDefault="00E45E0C">
      <w:pPr>
        <w:numPr>
          <w:ilvl w:val="0"/>
          <w:numId w:val="51"/>
        </w:numPr>
        <w:rPr>
          <w:rFonts w:ascii="LM Roman 10" w:hAnsi="LM Roman 10"/>
          <w:lang w:val="es-ES"/>
        </w:rPr>
      </w:pPr>
      <w:r w:rsidRPr="00D66CBF">
        <w:rPr>
          <w:rFonts w:ascii="LM Roman 10" w:hAnsi="LM Roman 10"/>
          <w:lang w:val="es-ES"/>
        </w:rPr>
        <w:t>Los departamentos recién creados quedan vinculados a su centro correspondiente en la base de datos.</w:t>
      </w:r>
    </w:p>
    <w:p w14:paraId="00F280B9" w14:textId="3317B2B0" w:rsidR="00E45E0C" w:rsidRPr="00D66CBF" w:rsidRDefault="00E45E0C">
      <w:pPr>
        <w:numPr>
          <w:ilvl w:val="0"/>
          <w:numId w:val="51"/>
        </w:numPr>
        <w:rPr>
          <w:rFonts w:ascii="LM Roman 10" w:hAnsi="LM Roman 10"/>
          <w:lang w:val="es-ES"/>
        </w:rPr>
      </w:pPr>
      <w:r w:rsidRPr="00D66CBF">
        <w:rPr>
          <w:rFonts w:ascii="LM Roman 10" w:hAnsi="LM Roman 10"/>
          <w:lang w:val="es-ES"/>
        </w:rPr>
        <w:t>Los administradores asocian las líneas de TFG correspondientes a cada departamento.</w:t>
      </w:r>
    </w:p>
    <w:p w14:paraId="7240FB11" w14:textId="77777777" w:rsidR="00E45E0C" w:rsidRPr="00D66CBF" w:rsidRDefault="00E45E0C">
      <w:pPr>
        <w:numPr>
          <w:ilvl w:val="0"/>
          <w:numId w:val="51"/>
        </w:numPr>
        <w:rPr>
          <w:rFonts w:ascii="LM Roman 10" w:hAnsi="LM Roman 10"/>
          <w:lang w:val="es-ES"/>
        </w:rPr>
      </w:pPr>
      <w:r w:rsidRPr="00D66CBF">
        <w:rPr>
          <w:rFonts w:ascii="LM Roman 10" w:hAnsi="LM Roman 10"/>
          <w:lang w:val="es-ES"/>
        </w:rPr>
        <w:t>Un profesor, al iniciar sesión, accede a la sección de TFG y visualiza automáticamente todos los proyectos vinculados a su departamento.</w:t>
      </w:r>
    </w:p>
    <w:p w14:paraId="41ECAE6B" w14:textId="77777777" w:rsidR="00E45E0C" w:rsidRPr="00D66CBF" w:rsidRDefault="00E45E0C">
      <w:pPr>
        <w:numPr>
          <w:ilvl w:val="0"/>
          <w:numId w:val="51"/>
        </w:numPr>
        <w:rPr>
          <w:rFonts w:ascii="LM Roman 10" w:hAnsi="LM Roman 10"/>
          <w:lang w:val="es-ES"/>
        </w:rPr>
      </w:pPr>
      <w:r w:rsidRPr="00D66CBF">
        <w:rPr>
          <w:rFonts w:ascii="LM Roman 10" w:hAnsi="LM Roman 10"/>
          <w:lang w:val="es-ES"/>
        </w:rPr>
        <w:t>Un estudiante de una titulación concreta verá únicamente las líneas de TFG compatibles con su plan de estudios, incluso si el departamento ofrece más proyectos para otras titulaciones.</w:t>
      </w:r>
    </w:p>
    <w:p w14:paraId="2FEC0BD3" w14:textId="77777777" w:rsidR="00E45E0C" w:rsidRPr="00D66CBF" w:rsidRDefault="00E45E0C" w:rsidP="00E45E0C">
      <w:pPr>
        <w:rPr>
          <w:rFonts w:ascii="LM Roman 10" w:hAnsi="LM Roman 10"/>
          <w:lang w:val="es-ES"/>
        </w:rPr>
      </w:pPr>
      <w:r w:rsidRPr="00D66CBF">
        <w:rPr>
          <w:rFonts w:ascii="LM Roman 10" w:hAnsi="LM Roman 10"/>
          <w:lang w:val="es-ES"/>
        </w:rPr>
        <w:t>Este flujo asegura que cada usuario tenga acceso únicamente a la información relevante para su perfil, pero al mismo tiempo mantiene centralizada toda la gestión académica en la plataforma.</w:t>
      </w:r>
    </w:p>
    <w:p w14:paraId="4C4F678B" w14:textId="77777777" w:rsidR="00E45E0C" w:rsidRPr="00D66CBF" w:rsidRDefault="00E45E0C" w:rsidP="00E45E0C">
      <w:pPr>
        <w:rPr>
          <w:rFonts w:ascii="LM Roman 10" w:hAnsi="LM Roman 10"/>
          <w:lang w:val="es-ES"/>
        </w:rPr>
      </w:pPr>
    </w:p>
    <w:p w14:paraId="3FAC4C77" w14:textId="541716F8" w:rsidR="00E45E0C" w:rsidRPr="00D66CBF" w:rsidRDefault="00E45E0C" w:rsidP="00E45E0C">
      <w:pPr>
        <w:pStyle w:val="Ttulo3"/>
        <w:rPr>
          <w:rFonts w:ascii="LM Roman 10" w:hAnsi="LM Roman 10"/>
        </w:rPr>
      </w:pPr>
      <w:bookmarkStart w:id="123" w:name="_Toc208342553"/>
      <w:r w:rsidRPr="00D66CBF">
        <w:rPr>
          <w:rFonts w:ascii="LM Roman 10" w:hAnsi="LM Roman 10"/>
        </w:rPr>
        <w:t>Estudiantes</w:t>
      </w:r>
      <w:bookmarkEnd w:id="123"/>
    </w:p>
    <w:p w14:paraId="1FBA9F3A" w14:textId="0093043D" w:rsidR="006B1C5A" w:rsidRPr="00D66CBF" w:rsidRDefault="006B1C5A" w:rsidP="006B1C5A">
      <w:pPr>
        <w:rPr>
          <w:rFonts w:ascii="LM Roman 10" w:hAnsi="LM Roman 10"/>
          <w:lang w:val="es-ES"/>
        </w:rPr>
      </w:pPr>
      <w:r w:rsidRPr="00D66CBF">
        <w:rPr>
          <w:rFonts w:ascii="LM Roman 10" w:hAnsi="LM Roman 10"/>
          <w:lang w:val="es-ES"/>
        </w:rPr>
        <w:t xml:space="preserve">En la estructura de la aplicación, los estudiantes pueden participar en la elección, desarrollo y seguimiento de TFG. Cada estudiante está vinculado a una titulación </w:t>
      </w:r>
      <w:r w:rsidRPr="00D66CBF">
        <w:rPr>
          <w:rFonts w:ascii="LM Roman 10" w:hAnsi="LM Roman 10"/>
          <w:lang w:val="es-ES"/>
        </w:rPr>
        <w:lastRenderedPageBreak/>
        <w:t>y, a través de ella, a un centro y a las líneas de investigación disponibles. Por ejemplo, un estudiante de Ingeniería Informática o un estudiante de Matemáticas.</w:t>
      </w:r>
    </w:p>
    <w:p w14:paraId="47832B77" w14:textId="77777777" w:rsidR="00C063E5" w:rsidRPr="00D66CBF" w:rsidRDefault="00C063E5" w:rsidP="006B1C5A">
      <w:pPr>
        <w:rPr>
          <w:rFonts w:ascii="LM Roman 10" w:hAnsi="LM Roman 10"/>
          <w:lang w:val="es-ES"/>
        </w:rPr>
      </w:pPr>
    </w:p>
    <w:p w14:paraId="20EF698D" w14:textId="77777777" w:rsidR="00A52513" w:rsidRPr="00D66CBF" w:rsidRDefault="006B1C5A" w:rsidP="00A52513">
      <w:pPr>
        <w:rPr>
          <w:rFonts w:ascii="LM Roman 10" w:hAnsi="LM Roman 10"/>
          <w:b/>
          <w:bCs/>
          <w:lang w:val="es-ES"/>
        </w:rPr>
      </w:pPr>
      <w:r w:rsidRPr="00D66CBF">
        <w:rPr>
          <w:rFonts w:ascii="LM Roman 10" w:hAnsi="LM Roman 10"/>
          <w:b/>
          <w:bCs/>
          <w:lang w:val="es-ES"/>
        </w:rPr>
        <w:t>Utilidad en la aplicación</w:t>
      </w:r>
    </w:p>
    <w:p w14:paraId="557B3662" w14:textId="1BB11008" w:rsidR="006B1C5A" w:rsidRPr="00D66CBF" w:rsidRDefault="006B1C5A" w:rsidP="00A52513">
      <w:pPr>
        <w:rPr>
          <w:rFonts w:ascii="LM Roman 10" w:hAnsi="LM Roman 10"/>
          <w:lang w:val="es-ES"/>
        </w:rPr>
      </w:pPr>
      <w:r w:rsidRPr="00D66CBF">
        <w:rPr>
          <w:rFonts w:ascii="LM Roman 10" w:hAnsi="LM Roman 10"/>
          <w:lang w:val="es-ES"/>
        </w:rPr>
        <w:t>Los estudiantes son el eje central de la gestión de TFG, ya que el sistema les permite acceder a la oferta de proyectos, realizar solicitudes, recibir asignaciones y comunicarse con sus tutores. Además, su información académica es utilizada para filtrar y personalizar la oferta de TFG según su titulación y plan de estudios.</w:t>
      </w:r>
    </w:p>
    <w:p w14:paraId="1C474C87" w14:textId="6849E1A1" w:rsidR="005033DF" w:rsidRPr="00D66CBF" w:rsidRDefault="005033DF">
      <w:pPr>
        <w:jc w:val="left"/>
        <w:rPr>
          <w:rFonts w:ascii="LM Roman 10" w:hAnsi="LM Roman 10"/>
          <w:b/>
          <w:bCs/>
          <w:lang w:val="es-ES"/>
        </w:rPr>
      </w:pPr>
    </w:p>
    <w:p w14:paraId="053CC257" w14:textId="652420CE" w:rsidR="006666CB" w:rsidRPr="00D66CBF" w:rsidRDefault="006B1C5A" w:rsidP="006B1C5A">
      <w:pPr>
        <w:rPr>
          <w:rFonts w:ascii="LM Roman 10" w:hAnsi="LM Roman 10"/>
          <w:b/>
          <w:bCs/>
          <w:lang w:val="es-ES"/>
        </w:rPr>
      </w:pPr>
      <w:r w:rsidRPr="00D66CBF">
        <w:rPr>
          <w:rFonts w:ascii="LM Roman 10" w:hAnsi="LM Roman 10"/>
          <w:b/>
          <w:bCs/>
          <w:lang w:val="es-ES"/>
        </w:rPr>
        <w:t>Endpoints disponibles</w:t>
      </w:r>
    </w:p>
    <w:p w14:paraId="3A622628" w14:textId="67ADBFCB" w:rsidR="00C063E5" w:rsidRPr="00D66CBF" w:rsidRDefault="005033DF" w:rsidP="00C063E5">
      <w:pPr>
        <w:ind w:left="360"/>
        <w:jc w:val="left"/>
        <w:rPr>
          <w:rFonts w:ascii="LM Roman 10" w:hAnsi="LM Roman 10"/>
          <w:lang w:val="es-ES"/>
        </w:rPr>
      </w:pPr>
      <w:r w:rsidRPr="00D66CBF">
        <w:rPr>
          <w:rFonts w:ascii="LM Roman 10" w:hAnsi="LM Roman 10"/>
          <w:noProof/>
          <w:lang w:val="es-ES"/>
        </w:rPr>
        <w:drawing>
          <wp:inline distT="0" distB="0" distL="0" distR="0" wp14:anchorId="0FA3B806" wp14:editId="5856EA50">
            <wp:extent cx="5139772" cy="3325091"/>
            <wp:effectExtent l="0" t="0" r="3810" b="8890"/>
            <wp:docPr id="944177270"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77270" name="Imagen 1" descr="Imagen que contiene Texto&#10;&#10;El contenido generado por IA puede ser incorrecto."/>
                    <pic:cNvPicPr/>
                  </pic:nvPicPr>
                  <pic:blipFill>
                    <a:blip r:embed="rId40"/>
                    <a:stretch>
                      <a:fillRect/>
                    </a:stretch>
                  </pic:blipFill>
                  <pic:spPr>
                    <a:xfrm>
                      <a:off x="0" y="0"/>
                      <a:ext cx="5220297" cy="3377186"/>
                    </a:xfrm>
                    <a:prstGeom prst="rect">
                      <a:avLst/>
                    </a:prstGeom>
                  </pic:spPr>
                </pic:pic>
              </a:graphicData>
            </a:graphic>
          </wp:inline>
        </w:drawing>
      </w:r>
    </w:p>
    <w:p w14:paraId="63D60E68" w14:textId="78722087" w:rsidR="005033DF" w:rsidRPr="00D66CBF" w:rsidRDefault="005033DF" w:rsidP="005033DF">
      <w:pPr>
        <w:pStyle w:val="Descripcin"/>
        <w:rPr>
          <w:rFonts w:ascii="LM Roman 10" w:hAnsi="LM Roman 10"/>
          <w:lang w:val="es-ES"/>
        </w:rPr>
      </w:pPr>
      <w:bookmarkStart w:id="124" w:name="_Toc208342478"/>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19</w:t>
      </w:r>
      <w:r w:rsidRPr="00D66CBF">
        <w:rPr>
          <w:rFonts w:ascii="LM Roman 10" w:hAnsi="LM Roman 10"/>
        </w:rPr>
        <w:fldChar w:fldCharType="end"/>
      </w:r>
      <w:r w:rsidRPr="00D66CBF">
        <w:rPr>
          <w:rFonts w:ascii="LM Roman 10" w:hAnsi="LM Roman 10"/>
        </w:rPr>
        <w:t>. Endpoints de Estudiantes</w:t>
      </w:r>
      <w:bookmarkEnd w:id="124"/>
    </w:p>
    <w:p w14:paraId="5A62A943" w14:textId="77777777" w:rsidR="006B1C5A" w:rsidRPr="00D66CBF" w:rsidRDefault="006B1C5A" w:rsidP="006B1C5A">
      <w:pPr>
        <w:jc w:val="left"/>
        <w:rPr>
          <w:rFonts w:ascii="LM Roman 10" w:hAnsi="LM Roman 10"/>
          <w:lang w:val="es-ES"/>
        </w:rPr>
      </w:pPr>
      <w:r w:rsidRPr="00D66CBF">
        <w:rPr>
          <w:rFonts w:ascii="LM Roman 10" w:hAnsi="LM Roman 10"/>
          <w:b/>
          <w:bCs/>
          <w:lang w:val="es-ES"/>
        </w:rPr>
        <w:t>Ejemplo de uso</w:t>
      </w:r>
      <w:r w:rsidRPr="00D66CBF">
        <w:rPr>
          <w:rFonts w:ascii="LM Roman 10" w:hAnsi="LM Roman 10"/>
          <w:lang w:val="es-ES"/>
        </w:rPr>
        <w:br/>
        <w:t>Supongamos que una universidad matricula a una nueva promoción de estudiantes en varias titulaciones:</w:t>
      </w:r>
    </w:p>
    <w:p w14:paraId="1604540C" w14:textId="77777777" w:rsidR="006B1C5A" w:rsidRPr="00D66CBF" w:rsidRDefault="006B1C5A">
      <w:pPr>
        <w:numPr>
          <w:ilvl w:val="0"/>
          <w:numId w:val="52"/>
        </w:numPr>
        <w:rPr>
          <w:rFonts w:ascii="LM Roman 10" w:hAnsi="LM Roman 10"/>
          <w:lang w:val="es-ES"/>
        </w:rPr>
      </w:pPr>
      <w:r w:rsidRPr="00D66CBF">
        <w:rPr>
          <w:rFonts w:ascii="LM Roman 10" w:hAnsi="LM Roman 10"/>
          <w:lang w:val="es-ES"/>
        </w:rPr>
        <w:t xml:space="preserve">El administrador utiliza el endpoint </w:t>
      </w:r>
      <w:r w:rsidRPr="00D66CBF">
        <w:rPr>
          <w:rFonts w:ascii="LM Roman 10" w:hAnsi="LM Roman 10"/>
          <w:b/>
          <w:bCs/>
          <w:lang w:val="es-ES"/>
        </w:rPr>
        <w:t>POST /student/import</w:t>
      </w:r>
      <w:r w:rsidRPr="00D66CBF">
        <w:rPr>
          <w:rFonts w:ascii="LM Roman 10" w:hAnsi="LM Roman 10"/>
          <w:lang w:val="es-ES"/>
        </w:rPr>
        <w:t xml:space="preserve"> para cargar de forma masiva todos los nuevos estudiantes.</w:t>
      </w:r>
    </w:p>
    <w:p w14:paraId="3F1908A2" w14:textId="77777777" w:rsidR="006B1C5A" w:rsidRPr="00D66CBF" w:rsidRDefault="006B1C5A">
      <w:pPr>
        <w:numPr>
          <w:ilvl w:val="0"/>
          <w:numId w:val="52"/>
        </w:numPr>
        <w:rPr>
          <w:rFonts w:ascii="LM Roman 10" w:hAnsi="LM Roman 10"/>
          <w:lang w:val="es-ES"/>
        </w:rPr>
      </w:pPr>
      <w:r w:rsidRPr="00D66CBF">
        <w:rPr>
          <w:rFonts w:ascii="LM Roman 10" w:hAnsi="LM Roman 10"/>
          <w:lang w:val="es-ES"/>
        </w:rPr>
        <w:t>Los registros creados quedan asociados a sus titulaciones y centros correspondientes.</w:t>
      </w:r>
    </w:p>
    <w:p w14:paraId="3E6CF223" w14:textId="77777777" w:rsidR="006B1C5A" w:rsidRPr="00D66CBF" w:rsidRDefault="006B1C5A">
      <w:pPr>
        <w:numPr>
          <w:ilvl w:val="0"/>
          <w:numId w:val="52"/>
        </w:numPr>
        <w:rPr>
          <w:rFonts w:ascii="LM Roman 10" w:hAnsi="LM Roman 10"/>
          <w:lang w:val="es-ES"/>
        </w:rPr>
      </w:pPr>
      <w:r w:rsidRPr="00D66CBF">
        <w:rPr>
          <w:rFonts w:ascii="LM Roman 10" w:hAnsi="LM Roman 10"/>
          <w:lang w:val="es-ES"/>
        </w:rPr>
        <w:t>Los estudiantes, al iniciar sesión, visualizan automáticamente la oferta de TFG filtrada por su plan de estudios.</w:t>
      </w:r>
    </w:p>
    <w:p w14:paraId="749206E6" w14:textId="77777777" w:rsidR="006B1C5A" w:rsidRPr="00D66CBF" w:rsidRDefault="006B1C5A">
      <w:pPr>
        <w:numPr>
          <w:ilvl w:val="0"/>
          <w:numId w:val="52"/>
        </w:numPr>
        <w:rPr>
          <w:rFonts w:ascii="LM Roman 10" w:hAnsi="LM Roman 10"/>
          <w:lang w:val="es-ES"/>
        </w:rPr>
      </w:pPr>
      <w:r w:rsidRPr="00D66CBF">
        <w:rPr>
          <w:rFonts w:ascii="LM Roman 10" w:hAnsi="LM Roman 10"/>
          <w:lang w:val="es-ES"/>
        </w:rPr>
        <w:t>Un estudiante interesado en un proyecto realiza una solicitud mediante el módulo correspondiente de la plataforma.</w:t>
      </w:r>
    </w:p>
    <w:p w14:paraId="211F8BC2" w14:textId="77777777" w:rsidR="006B1C5A" w:rsidRPr="00D66CBF" w:rsidRDefault="006B1C5A">
      <w:pPr>
        <w:numPr>
          <w:ilvl w:val="0"/>
          <w:numId w:val="52"/>
        </w:numPr>
        <w:rPr>
          <w:rFonts w:ascii="LM Roman 10" w:hAnsi="LM Roman 10"/>
          <w:lang w:val="es-ES"/>
        </w:rPr>
      </w:pPr>
      <w:r w:rsidRPr="00D66CBF">
        <w:rPr>
          <w:rFonts w:ascii="LM Roman 10" w:hAnsi="LM Roman 10"/>
          <w:lang w:val="es-ES"/>
        </w:rPr>
        <w:t>El tutor asignado puede gestionar y supervisar el progreso del estudiante en su TFG desde el sistema.</w:t>
      </w:r>
    </w:p>
    <w:p w14:paraId="52416206" w14:textId="77777777" w:rsidR="006B1C5A" w:rsidRPr="00D66CBF" w:rsidRDefault="006B1C5A" w:rsidP="006B1C5A">
      <w:pPr>
        <w:rPr>
          <w:rFonts w:ascii="LM Roman 10" w:hAnsi="LM Roman 10"/>
          <w:lang w:val="es-ES"/>
        </w:rPr>
      </w:pPr>
      <w:r w:rsidRPr="00D66CBF">
        <w:rPr>
          <w:rFonts w:ascii="LM Roman 10" w:hAnsi="LM Roman 10"/>
          <w:lang w:val="es-ES"/>
        </w:rPr>
        <w:lastRenderedPageBreak/>
        <w:t>Este flujo asegura que la información académica de cada estudiante se gestione de forma centralizada, a la vez que personaliza la experiencia y facilita la coordinación con tutores y administradores.</w:t>
      </w:r>
    </w:p>
    <w:p w14:paraId="27C2EC58" w14:textId="77777777" w:rsidR="006B1C5A" w:rsidRPr="00D66CBF" w:rsidRDefault="006B1C5A" w:rsidP="006B1C5A">
      <w:pPr>
        <w:rPr>
          <w:rFonts w:ascii="LM Roman 10" w:hAnsi="LM Roman 10"/>
          <w:lang w:val="es-ES"/>
        </w:rPr>
      </w:pPr>
    </w:p>
    <w:p w14:paraId="0139562D" w14:textId="15257126" w:rsidR="006B1C5A" w:rsidRPr="00D66CBF" w:rsidRDefault="006B1C5A" w:rsidP="006B1C5A">
      <w:pPr>
        <w:pStyle w:val="Ttulo3"/>
        <w:rPr>
          <w:rFonts w:ascii="LM Roman 10" w:hAnsi="LM Roman 10"/>
          <w:lang w:val="es-ES"/>
        </w:rPr>
      </w:pPr>
      <w:bookmarkStart w:id="125" w:name="_Toc208342554"/>
      <w:r w:rsidRPr="00D66CBF">
        <w:rPr>
          <w:rFonts w:ascii="LM Roman 10" w:hAnsi="LM Roman 10"/>
          <w:lang w:val="es-ES"/>
        </w:rPr>
        <w:t>Profesores</w:t>
      </w:r>
      <w:bookmarkEnd w:id="125"/>
    </w:p>
    <w:p w14:paraId="086C9B24" w14:textId="77777777" w:rsidR="00275FD8" w:rsidRDefault="006B1C5A" w:rsidP="00A52513">
      <w:pPr>
        <w:rPr>
          <w:rFonts w:ascii="LM Roman 10" w:hAnsi="LM Roman 10"/>
          <w:b/>
          <w:bCs/>
          <w:lang w:val="es-ES"/>
        </w:rPr>
      </w:pPr>
      <w:r w:rsidRPr="00D66CBF">
        <w:rPr>
          <w:rFonts w:ascii="LM Roman 10" w:hAnsi="LM Roman 10"/>
          <w:lang w:val="es-ES"/>
        </w:rPr>
        <w:t xml:space="preserve">En la estructura de la aplicación, los profesores representan al personal docente universitario encargado de dirigir, supervisar y evaluar los TFG de los estudiantes. Cada profesor está adscrito a uno o </w:t>
      </w:r>
      <w:r w:rsidR="00A52513" w:rsidRPr="00D66CBF">
        <w:rPr>
          <w:rFonts w:ascii="LM Roman 10" w:hAnsi="LM Roman 10"/>
          <w:lang w:val="es-ES"/>
        </w:rPr>
        <w:t xml:space="preserve">varios </w:t>
      </w:r>
      <w:r w:rsidR="008A7BE1" w:rsidRPr="00D66CBF">
        <w:rPr>
          <w:rFonts w:ascii="LM Roman 10" w:hAnsi="LM Roman 10"/>
          <w:lang w:val="es-ES"/>
        </w:rPr>
        <w:t xml:space="preserve">centros </w:t>
      </w:r>
      <w:r w:rsidRPr="00D66CBF">
        <w:rPr>
          <w:rFonts w:ascii="LM Roman 10" w:hAnsi="LM Roman 10"/>
          <w:lang w:val="es-ES"/>
        </w:rPr>
        <w:t>y puede tener una o varias líneas de investigación activas, así como asumir el rol de tutor principal o co-tutor en distintos proyectos.</w:t>
      </w:r>
    </w:p>
    <w:p w14:paraId="11F22913" w14:textId="77777777" w:rsidR="00275FD8" w:rsidRDefault="00275FD8" w:rsidP="00A52513">
      <w:pPr>
        <w:rPr>
          <w:rFonts w:ascii="LM Roman 10" w:hAnsi="LM Roman 10"/>
          <w:b/>
          <w:bCs/>
          <w:lang w:val="es-ES"/>
        </w:rPr>
      </w:pPr>
    </w:p>
    <w:p w14:paraId="15F8D3D7" w14:textId="49886E09" w:rsidR="00A52513" w:rsidRPr="00275FD8" w:rsidRDefault="006B1C5A" w:rsidP="00A52513">
      <w:pPr>
        <w:rPr>
          <w:rFonts w:ascii="LM Roman 10" w:hAnsi="LM Roman 10"/>
          <w:lang w:val="es-ES"/>
        </w:rPr>
      </w:pPr>
      <w:r w:rsidRPr="00D66CBF">
        <w:rPr>
          <w:rFonts w:ascii="LM Roman 10" w:hAnsi="LM Roman 10"/>
          <w:b/>
          <w:bCs/>
          <w:lang w:val="es-ES"/>
        </w:rPr>
        <w:t>Utilidad en la aplicación</w:t>
      </w:r>
    </w:p>
    <w:p w14:paraId="71757FE8" w14:textId="6AEBBFFA" w:rsidR="00A52513" w:rsidRPr="00D66CBF" w:rsidRDefault="006B1C5A" w:rsidP="005033DF">
      <w:pPr>
        <w:rPr>
          <w:rFonts w:ascii="LM Roman 10" w:hAnsi="LM Roman 10"/>
          <w:lang w:val="es-ES"/>
        </w:rPr>
      </w:pPr>
      <w:r w:rsidRPr="00D66CBF">
        <w:rPr>
          <w:rFonts w:ascii="LM Roman 10" w:hAnsi="LM Roman 10"/>
          <w:lang w:val="es-ES"/>
        </w:rPr>
        <w:t>Los profesores son una pieza clave en la gestión académica de TFG. A través de la plataforma, pueden aceptar solicitudes de estudiantes, coordinar el desarrollo de los proyectos, evaluar entregas y cerrar el proceso académico del TFG. Además, la información de su departamento y su perfil permite a los estudiantes localizar tutores afines a su área de estudio.</w:t>
      </w:r>
    </w:p>
    <w:p w14:paraId="276753DD" w14:textId="77777777" w:rsidR="00A52513" w:rsidRPr="00D66CBF" w:rsidRDefault="00A52513" w:rsidP="006B1C5A">
      <w:pPr>
        <w:jc w:val="left"/>
        <w:rPr>
          <w:rFonts w:ascii="LM Roman 10" w:hAnsi="LM Roman 10"/>
          <w:lang w:val="es-ES"/>
        </w:rPr>
      </w:pPr>
    </w:p>
    <w:p w14:paraId="6F7BB78C" w14:textId="783D5CF5" w:rsidR="006666CB" w:rsidRPr="00D66CBF" w:rsidRDefault="006B1C5A" w:rsidP="006B1C5A">
      <w:pPr>
        <w:jc w:val="left"/>
        <w:rPr>
          <w:rFonts w:ascii="LM Roman 10" w:hAnsi="LM Roman 10"/>
          <w:b/>
          <w:bCs/>
          <w:lang w:val="es-ES"/>
        </w:rPr>
      </w:pPr>
      <w:r w:rsidRPr="00D66CBF">
        <w:rPr>
          <w:rFonts w:ascii="LM Roman 10" w:hAnsi="LM Roman 10"/>
          <w:b/>
          <w:bCs/>
          <w:lang w:val="es-ES"/>
        </w:rPr>
        <w:t>Endpoints disponibles</w:t>
      </w:r>
    </w:p>
    <w:p w14:paraId="6D51B5DB" w14:textId="44476BD6" w:rsidR="00C063E5" w:rsidRPr="00D66CBF" w:rsidRDefault="005033DF" w:rsidP="005033DF">
      <w:pPr>
        <w:jc w:val="left"/>
        <w:rPr>
          <w:rFonts w:ascii="LM Roman 10" w:hAnsi="LM Roman 10"/>
          <w:lang w:val="es-ES"/>
        </w:rPr>
      </w:pPr>
      <w:r w:rsidRPr="00D66CBF">
        <w:rPr>
          <w:rFonts w:ascii="LM Roman 10" w:hAnsi="LM Roman 10"/>
          <w:noProof/>
          <w:lang w:val="es-ES"/>
        </w:rPr>
        <w:drawing>
          <wp:inline distT="0" distB="0" distL="0" distR="0" wp14:anchorId="0300B707" wp14:editId="0F4526BC">
            <wp:extent cx="5395595" cy="3134360"/>
            <wp:effectExtent l="0" t="0" r="0" b="8890"/>
            <wp:docPr id="872351325"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51325" name="Imagen 1" descr="Imagen que contiene Texto&#10;&#10;El contenido generado por IA puede ser incorrecto."/>
                    <pic:cNvPicPr/>
                  </pic:nvPicPr>
                  <pic:blipFill>
                    <a:blip r:embed="rId41"/>
                    <a:stretch>
                      <a:fillRect/>
                    </a:stretch>
                  </pic:blipFill>
                  <pic:spPr>
                    <a:xfrm>
                      <a:off x="0" y="0"/>
                      <a:ext cx="5395595" cy="3134360"/>
                    </a:xfrm>
                    <a:prstGeom prst="rect">
                      <a:avLst/>
                    </a:prstGeom>
                  </pic:spPr>
                </pic:pic>
              </a:graphicData>
            </a:graphic>
          </wp:inline>
        </w:drawing>
      </w:r>
    </w:p>
    <w:p w14:paraId="79BBAED6" w14:textId="5EF155FF" w:rsidR="005033DF" w:rsidRPr="00D66CBF" w:rsidRDefault="005033DF" w:rsidP="005033DF">
      <w:pPr>
        <w:pStyle w:val="Descripcin"/>
        <w:rPr>
          <w:rFonts w:ascii="LM Roman 10" w:hAnsi="LM Roman 10"/>
          <w:lang w:val="es-ES"/>
        </w:rPr>
      </w:pPr>
      <w:bookmarkStart w:id="126" w:name="_Toc208342479"/>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20</w:t>
      </w:r>
      <w:r w:rsidRPr="00D66CBF">
        <w:rPr>
          <w:rFonts w:ascii="LM Roman 10" w:hAnsi="LM Roman 10"/>
        </w:rPr>
        <w:fldChar w:fldCharType="end"/>
      </w:r>
      <w:r w:rsidRPr="00D66CBF">
        <w:rPr>
          <w:rFonts w:ascii="LM Roman 10" w:hAnsi="LM Roman 10"/>
        </w:rPr>
        <w:t>. Endpoints de Profesores</w:t>
      </w:r>
      <w:bookmarkEnd w:id="126"/>
    </w:p>
    <w:p w14:paraId="7A272953" w14:textId="77777777" w:rsidR="00A52513" w:rsidRPr="00D66CBF" w:rsidRDefault="006B1C5A" w:rsidP="00A52513">
      <w:pPr>
        <w:rPr>
          <w:rFonts w:ascii="LM Roman 10" w:hAnsi="LM Roman 10"/>
          <w:b/>
          <w:bCs/>
          <w:lang w:val="es-ES"/>
        </w:rPr>
      </w:pPr>
      <w:r w:rsidRPr="00D66CBF">
        <w:rPr>
          <w:rFonts w:ascii="LM Roman 10" w:hAnsi="LM Roman 10"/>
          <w:b/>
          <w:bCs/>
          <w:lang w:val="es-ES"/>
        </w:rPr>
        <w:t>Ejemplo de uso</w:t>
      </w:r>
    </w:p>
    <w:p w14:paraId="7BE02D96" w14:textId="4B6959C6" w:rsidR="006B1C5A" w:rsidRPr="00D66CBF" w:rsidRDefault="006B1C5A" w:rsidP="00A52513">
      <w:pPr>
        <w:rPr>
          <w:rFonts w:ascii="LM Roman 10" w:hAnsi="LM Roman 10"/>
          <w:lang w:val="es-ES"/>
        </w:rPr>
      </w:pPr>
      <w:r w:rsidRPr="00D66CBF">
        <w:rPr>
          <w:rFonts w:ascii="LM Roman 10" w:hAnsi="LM Roman 10"/>
          <w:lang w:val="es-ES"/>
        </w:rPr>
        <w:t>Supongamos que una universidad contrata a un nuevo grupo de profesores para reforzar la oferta de TFG en varias áreas:</w:t>
      </w:r>
    </w:p>
    <w:p w14:paraId="6241C395" w14:textId="77777777" w:rsidR="006B1C5A" w:rsidRPr="00D66CBF" w:rsidRDefault="006B1C5A">
      <w:pPr>
        <w:numPr>
          <w:ilvl w:val="0"/>
          <w:numId w:val="53"/>
        </w:numPr>
        <w:rPr>
          <w:rFonts w:ascii="LM Roman 10" w:hAnsi="LM Roman 10"/>
          <w:lang w:val="es-ES"/>
        </w:rPr>
      </w:pPr>
      <w:r w:rsidRPr="00D66CBF">
        <w:rPr>
          <w:rFonts w:ascii="LM Roman 10" w:hAnsi="LM Roman 10"/>
          <w:lang w:val="es-ES"/>
        </w:rPr>
        <w:t xml:space="preserve">El administrador utiliza el endpoint </w:t>
      </w:r>
      <w:r w:rsidRPr="00D66CBF">
        <w:rPr>
          <w:rFonts w:ascii="LM Roman 10" w:hAnsi="LM Roman 10"/>
          <w:b/>
          <w:bCs/>
          <w:lang w:val="es-ES"/>
        </w:rPr>
        <w:t>POST /professor/import</w:t>
      </w:r>
      <w:r w:rsidRPr="00D66CBF">
        <w:rPr>
          <w:rFonts w:ascii="LM Roman 10" w:hAnsi="LM Roman 10"/>
          <w:lang w:val="es-ES"/>
        </w:rPr>
        <w:t xml:space="preserve"> para dar de alta masivamente a los nuevos docentes.</w:t>
      </w:r>
    </w:p>
    <w:p w14:paraId="0FF92125" w14:textId="77777777" w:rsidR="006B1C5A" w:rsidRPr="00D66CBF" w:rsidRDefault="006B1C5A">
      <w:pPr>
        <w:numPr>
          <w:ilvl w:val="0"/>
          <w:numId w:val="53"/>
        </w:numPr>
        <w:rPr>
          <w:rFonts w:ascii="LM Roman 10" w:hAnsi="LM Roman 10"/>
          <w:lang w:val="es-ES"/>
        </w:rPr>
      </w:pPr>
      <w:r w:rsidRPr="00D66CBF">
        <w:rPr>
          <w:rFonts w:ascii="LM Roman 10" w:hAnsi="LM Roman 10"/>
          <w:lang w:val="es-ES"/>
        </w:rPr>
        <w:t>Cada profesor queda vinculado a su departamento en la base de datos.</w:t>
      </w:r>
    </w:p>
    <w:p w14:paraId="63793F23" w14:textId="4ACC83FC" w:rsidR="006B1C5A" w:rsidRPr="00D66CBF" w:rsidRDefault="006B1C5A">
      <w:pPr>
        <w:numPr>
          <w:ilvl w:val="0"/>
          <w:numId w:val="53"/>
        </w:numPr>
        <w:rPr>
          <w:rFonts w:ascii="LM Roman 10" w:hAnsi="LM Roman 10"/>
          <w:lang w:val="es-ES"/>
        </w:rPr>
      </w:pPr>
      <w:r w:rsidRPr="00D66CBF">
        <w:rPr>
          <w:rFonts w:ascii="LM Roman 10" w:hAnsi="LM Roman 10"/>
          <w:lang w:val="es-ES"/>
        </w:rPr>
        <w:lastRenderedPageBreak/>
        <w:t xml:space="preserve">Los profesores acceden a la plataforma y crean sus líneas de </w:t>
      </w:r>
      <w:r w:rsidR="00A518AD" w:rsidRPr="00D66CBF">
        <w:rPr>
          <w:rFonts w:ascii="LM Roman 10" w:hAnsi="LM Roman 10"/>
          <w:lang w:val="es-ES"/>
        </w:rPr>
        <w:t>TFG</w:t>
      </w:r>
      <w:r w:rsidRPr="00D66CBF">
        <w:rPr>
          <w:rFonts w:ascii="LM Roman 10" w:hAnsi="LM Roman 10"/>
          <w:lang w:val="es-ES"/>
        </w:rPr>
        <w:t>.</w:t>
      </w:r>
    </w:p>
    <w:p w14:paraId="3D78127B" w14:textId="77777777" w:rsidR="006B1C5A" w:rsidRPr="00D66CBF" w:rsidRDefault="006B1C5A">
      <w:pPr>
        <w:numPr>
          <w:ilvl w:val="0"/>
          <w:numId w:val="53"/>
        </w:numPr>
        <w:rPr>
          <w:rFonts w:ascii="LM Roman 10" w:hAnsi="LM Roman 10"/>
          <w:lang w:val="es-ES"/>
        </w:rPr>
      </w:pPr>
      <w:r w:rsidRPr="00D66CBF">
        <w:rPr>
          <w:rFonts w:ascii="LM Roman 10" w:hAnsi="LM Roman 10"/>
          <w:lang w:val="es-ES"/>
        </w:rPr>
        <w:t>Los estudiantes interesados solicitan TFG a través del sistema, que envía notificaciones a los profesores correspondientes.</w:t>
      </w:r>
    </w:p>
    <w:p w14:paraId="4269E0AF" w14:textId="77777777" w:rsidR="006B1C5A" w:rsidRPr="00D66CBF" w:rsidRDefault="006B1C5A">
      <w:pPr>
        <w:numPr>
          <w:ilvl w:val="0"/>
          <w:numId w:val="53"/>
        </w:numPr>
        <w:rPr>
          <w:rFonts w:ascii="LM Roman 10" w:hAnsi="LM Roman 10"/>
          <w:lang w:val="es-ES"/>
        </w:rPr>
      </w:pPr>
      <w:r w:rsidRPr="00D66CBF">
        <w:rPr>
          <w:rFonts w:ascii="LM Roman 10" w:hAnsi="LM Roman 10"/>
          <w:lang w:val="es-ES"/>
        </w:rPr>
        <w:t>El profesor acepta la propuesta, inicia el seguimiento del TFG y coordina reuniones con el estudiante.</w:t>
      </w:r>
    </w:p>
    <w:p w14:paraId="45029EB4" w14:textId="77777777" w:rsidR="00275FD8" w:rsidRDefault="006B1C5A" w:rsidP="008545B1">
      <w:pPr>
        <w:rPr>
          <w:rFonts w:ascii="LM Roman 10" w:hAnsi="LM Roman 10"/>
          <w:lang w:val="es-ES"/>
        </w:rPr>
      </w:pPr>
      <w:r w:rsidRPr="00D66CBF">
        <w:rPr>
          <w:rFonts w:ascii="LM Roman 10" w:hAnsi="LM Roman 10"/>
          <w:lang w:val="es-ES"/>
        </w:rPr>
        <w:t>Este flujo asegura que los profesores tengan control total sobre la gestión de sus TFG y que los estudiantes puedan localizar tutores adecuados a su área de estudio de manera sencilla.</w:t>
      </w:r>
    </w:p>
    <w:p w14:paraId="6310D1C9" w14:textId="77777777" w:rsidR="00275FD8" w:rsidRDefault="00275FD8" w:rsidP="008545B1">
      <w:pPr>
        <w:rPr>
          <w:rFonts w:ascii="LM Roman 10" w:hAnsi="LM Roman 10"/>
          <w:lang w:val="es-ES"/>
        </w:rPr>
      </w:pPr>
    </w:p>
    <w:p w14:paraId="61797F45" w14:textId="59F37BDA" w:rsidR="00275FD8" w:rsidRPr="00275FD8" w:rsidRDefault="00275FD8" w:rsidP="008545B1">
      <w:pPr>
        <w:pStyle w:val="Ttulo3"/>
        <w:rPr>
          <w:rFonts w:ascii="LM Roman 10" w:hAnsi="LM Roman 10"/>
          <w:lang w:val="es-ES"/>
        </w:rPr>
      </w:pPr>
      <w:bookmarkStart w:id="127" w:name="_Toc208342555"/>
      <w:r w:rsidRPr="00D66CBF">
        <w:rPr>
          <w:rFonts w:ascii="LM Roman 10" w:hAnsi="LM Roman 10"/>
          <w:lang w:val="es-ES"/>
        </w:rPr>
        <w:t>Auth</w:t>
      </w:r>
      <w:bookmarkEnd w:id="127"/>
    </w:p>
    <w:p w14:paraId="42FC0E76" w14:textId="108F388F" w:rsidR="00C063E5" w:rsidRPr="00D66CBF" w:rsidRDefault="00C063E5" w:rsidP="008545B1">
      <w:pPr>
        <w:rPr>
          <w:rFonts w:ascii="LM Roman 10" w:hAnsi="LM Roman 10"/>
          <w:lang w:val="es-ES"/>
        </w:rPr>
      </w:pPr>
      <w:r w:rsidRPr="00D66CBF">
        <w:rPr>
          <w:rFonts w:ascii="LM Roman 10" w:hAnsi="LM Roman 10"/>
          <w:lang w:val="es-ES"/>
        </w:rPr>
        <w:t>En la estructura de la aplicación, el módulo Auth es el responsable de la autenticación y validación de credenciales de los usuarios (administradores, profesores y estudiantes), así como de la gestión de contraseñas y la verificación de tokens de sesión.</w:t>
      </w:r>
    </w:p>
    <w:p w14:paraId="486A8D48" w14:textId="77777777" w:rsidR="00C063E5" w:rsidRPr="00D66CBF" w:rsidRDefault="00C063E5" w:rsidP="00C063E5">
      <w:pPr>
        <w:jc w:val="left"/>
        <w:rPr>
          <w:rFonts w:ascii="LM Roman 10" w:hAnsi="LM Roman 10"/>
          <w:lang w:val="es-ES"/>
        </w:rPr>
      </w:pPr>
    </w:p>
    <w:p w14:paraId="2FB1E79D" w14:textId="77777777" w:rsidR="00A52513" w:rsidRPr="00D66CBF" w:rsidRDefault="00C063E5" w:rsidP="00A52513">
      <w:pPr>
        <w:rPr>
          <w:rFonts w:ascii="LM Roman 10" w:hAnsi="LM Roman 10"/>
          <w:b/>
          <w:bCs/>
          <w:lang w:val="es-ES"/>
        </w:rPr>
      </w:pPr>
      <w:r w:rsidRPr="00D66CBF">
        <w:rPr>
          <w:rFonts w:ascii="LM Roman 10" w:hAnsi="LM Roman 10"/>
          <w:b/>
          <w:bCs/>
          <w:lang w:val="es-ES"/>
        </w:rPr>
        <w:t>Utilidad en la aplicación</w:t>
      </w:r>
    </w:p>
    <w:p w14:paraId="5AC3A260" w14:textId="570F4E1F" w:rsidR="00C063E5" w:rsidRPr="00D66CBF" w:rsidRDefault="00C063E5" w:rsidP="00A52513">
      <w:pPr>
        <w:rPr>
          <w:rFonts w:ascii="LM Roman 10" w:hAnsi="LM Roman 10"/>
          <w:lang w:val="es-ES"/>
        </w:rPr>
      </w:pPr>
      <w:r w:rsidRPr="00D66CBF">
        <w:rPr>
          <w:rFonts w:ascii="LM Roman 10" w:hAnsi="LM Roman 10"/>
          <w:lang w:val="es-ES"/>
        </w:rPr>
        <w:t>El controlador de autenticación permite iniciar sesión, cambiar contraseñas, crear cuentas de administrador y validar que un token de acceso es válido. Esto garantiza que solo usuarios autorizados accedan a la plataforma y que su información se mantenga segura.</w:t>
      </w:r>
    </w:p>
    <w:p w14:paraId="643BE878" w14:textId="77777777" w:rsidR="00A52513" w:rsidRPr="00D66CBF" w:rsidRDefault="00A52513" w:rsidP="00A52513">
      <w:pPr>
        <w:rPr>
          <w:rFonts w:ascii="LM Roman 10" w:hAnsi="LM Roman 10"/>
          <w:lang w:val="es-ES"/>
        </w:rPr>
      </w:pPr>
    </w:p>
    <w:p w14:paraId="1E393117" w14:textId="77777777" w:rsidR="00C063E5" w:rsidRPr="00D66CBF" w:rsidRDefault="00C063E5" w:rsidP="00C063E5">
      <w:pPr>
        <w:jc w:val="left"/>
        <w:rPr>
          <w:rFonts w:ascii="LM Roman 10" w:hAnsi="LM Roman 10"/>
          <w:lang w:val="es-ES"/>
        </w:rPr>
      </w:pPr>
      <w:r w:rsidRPr="00D66CBF">
        <w:rPr>
          <w:rFonts w:ascii="LM Roman 10" w:hAnsi="LM Roman 10"/>
          <w:b/>
          <w:bCs/>
          <w:lang w:val="es-ES"/>
        </w:rPr>
        <w:t>Endpoints disponibles</w:t>
      </w:r>
    </w:p>
    <w:p w14:paraId="3089C833" w14:textId="6B926E56" w:rsidR="00C063E5" w:rsidRPr="00D66CBF" w:rsidRDefault="005033DF" w:rsidP="005033DF">
      <w:pPr>
        <w:jc w:val="left"/>
        <w:rPr>
          <w:rFonts w:ascii="LM Roman 10" w:hAnsi="LM Roman 10"/>
          <w:lang w:val="es-ES"/>
        </w:rPr>
      </w:pPr>
      <w:r w:rsidRPr="00D66CBF">
        <w:rPr>
          <w:rFonts w:ascii="LM Roman 10" w:hAnsi="LM Roman 10"/>
          <w:noProof/>
          <w:lang w:val="es-ES"/>
        </w:rPr>
        <w:drawing>
          <wp:inline distT="0" distB="0" distL="0" distR="0" wp14:anchorId="6B9FBB05" wp14:editId="067CB048">
            <wp:extent cx="5395595" cy="1863725"/>
            <wp:effectExtent l="0" t="0" r="0" b="3175"/>
            <wp:docPr id="9800311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3115" name="Imagen 1" descr="Interfaz de usuario gráfica, Texto, Aplicación, Correo electrónico&#10;&#10;El contenido generado por IA puede ser incorrecto."/>
                    <pic:cNvPicPr/>
                  </pic:nvPicPr>
                  <pic:blipFill>
                    <a:blip r:embed="rId42"/>
                    <a:stretch>
                      <a:fillRect/>
                    </a:stretch>
                  </pic:blipFill>
                  <pic:spPr>
                    <a:xfrm>
                      <a:off x="0" y="0"/>
                      <a:ext cx="5395595" cy="1863725"/>
                    </a:xfrm>
                    <a:prstGeom prst="rect">
                      <a:avLst/>
                    </a:prstGeom>
                  </pic:spPr>
                </pic:pic>
              </a:graphicData>
            </a:graphic>
          </wp:inline>
        </w:drawing>
      </w:r>
    </w:p>
    <w:p w14:paraId="35C5F60A" w14:textId="28A70B43" w:rsidR="005033DF" w:rsidRPr="00D66CBF" w:rsidRDefault="005033DF" w:rsidP="005033DF">
      <w:pPr>
        <w:pStyle w:val="Descripcin"/>
        <w:rPr>
          <w:rFonts w:ascii="LM Roman 10" w:hAnsi="LM Roman 10"/>
          <w:lang w:val="es-ES"/>
        </w:rPr>
      </w:pPr>
      <w:bookmarkStart w:id="128" w:name="_Toc208342480"/>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21</w:t>
      </w:r>
      <w:r w:rsidRPr="00D66CBF">
        <w:rPr>
          <w:rFonts w:ascii="LM Roman 10" w:hAnsi="LM Roman 10"/>
        </w:rPr>
        <w:fldChar w:fldCharType="end"/>
      </w:r>
      <w:r w:rsidRPr="00D66CBF">
        <w:rPr>
          <w:rFonts w:ascii="LM Roman 10" w:hAnsi="LM Roman 10"/>
        </w:rPr>
        <w:t>. Endpoints de Autenticación</w:t>
      </w:r>
      <w:bookmarkEnd w:id="128"/>
    </w:p>
    <w:p w14:paraId="38E25F7E" w14:textId="7F9D08EA" w:rsidR="00C063E5" w:rsidRPr="00D66CBF" w:rsidRDefault="00C063E5" w:rsidP="00A518AD">
      <w:pPr>
        <w:jc w:val="left"/>
        <w:rPr>
          <w:rFonts w:ascii="LM Roman 10" w:hAnsi="LM Roman 10"/>
          <w:lang w:val="es-ES"/>
        </w:rPr>
      </w:pPr>
      <w:r w:rsidRPr="00D66CBF">
        <w:rPr>
          <w:rFonts w:ascii="LM Roman 10" w:hAnsi="LM Roman 10"/>
          <w:b/>
          <w:bCs/>
          <w:lang w:val="es-ES"/>
        </w:rPr>
        <w:t>Ejemplo de uso</w:t>
      </w:r>
      <w:r w:rsidRPr="00D66CBF">
        <w:rPr>
          <w:rFonts w:ascii="LM Roman 10" w:hAnsi="LM Roman 10"/>
          <w:lang w:val="es-ES"/>
        </w:rPr>
        <w:br/>
        <w:t>Un administrador necesita dar acceso a la plataforma a un nuevo usuario administrador:</w:t>
      </w:r>
    </w:p>
    <w:p w14:paraId="5F76267C" w14:textId="77777777" w:rsidR="00C063E5" w:rsidRPr="00D66CBF" w:rsidRDefault="00C063E5">
      <w:pPr>
        <w:numPr>
          <w:ilvl w:val="0"/>
          <w:numId w:val="54"/>
        </w:numPr>
        <w:rPr>
          <w:rFonts w:ascii="LM Roman 10" w:hAnsi="LM Roman 10"/>
          <w:lang w:val="es-ES"/>
        </w:rPr>
      </w:pPr>
      <w:r w:rsidRPr="00D66CBF">
        <w:rPr>
          <w:rFonts w:ascii="LM Roman 10" w:hAnsi="LM Roman 10"/>
          <w:lang w:val="es-ES"/>
        </w:rPr>
        <w:t xml:space="preserve">El administrador existente envía una petición </w:t>
      </w:r>
      <w:r w:rsidRPr="00D66CBF">
        <w:rPr>
          <w:rFonts w:ascii="LM Roman 10" w:hAnsi="LM Roman 10"/>
          <w:b/>
          <w:bCs/>
          <w:lang w:val="es-ES"/>
        </w:rPr>
        <w:t>POST /auth/create-admin</w:t>
      </w:r>
      <w:r w:rsidRPr="00D66CBF">
        <w:rPr>
          <w:rFonts w:ascii="LM Roman 10" w:hAnsi="LM Roman 10"/>
          <w:lang w:val="es-ES"/>
        </w:rPr>
        <w:t xml:space="preserve"> con las credenciales del nuevo administrador.</w:t>
      </w:r>
    </w:p>
    <w:p w14:paraId="52AF4859" w14:textId="77777777" w:rsidR="00C063E5" w:rsidRPr="00D66CBF" w:rsidRDefault="00C063E5">
      <w:pPr>
        <w:numPr>
          <w:ilvl w:val="0"/>
          <w:numId w:val="54"/>
        </w:numPr>
        <w:rPr>
          <w:rFonts w:ascii="LM Roman 10" w:hAnsi="LM Roman 10"/>
          <w:lang w:val="es-ES"/>
        </w:rPr>
      </w:pPr>
      <w:r w:rsidRPr="00D66CBF">
        <w:rPr>
          <w:rFonts w:ascii="LM Roman 10" w:hAnsi="LM Roman 10"/>
          <w:lang w:val="es-ES"/>
        </w:rPr>
        <w:t xml:space="preserve">El nuevo administrador puede iniciar sesión mediante </w:t>
      </w:r>
      <w:r w:rsidRPr="00D66CBF">
        <w:rPr>
          <w:rFonts w:ascii="LM Roman 10" w:hAnsi="LM Roman 10"/>
          <w:b/>
          <w:bCs/>
          <w:lang w:val="es-ES"/>
        </w:rPr>
        <w:t>POST /auth/login</w:t>
      </w:r>
      <w:r w:rsidRPr="00D66CBF">
        <w:rPr>
          <w:rFonts w:ascii="LM Roman 10" w:hAnsi="LM Roman 10"/>
          <w:lang w:val="es-ES"/>
        </w:rPr>
        <w:t>.</w:t>
      </w:r>
    </w:p>
    <w:p w14:paraId="29776E5A" w14:textId="77777777" w:rsidR="00C063E5" w:rsidRPr="00D66CBF" w:rsidRDefault="00C063E5">
      <w:pPr>
        <w:numPr>
          <w:ilvl w:val="0"/>
          <w:numId w:val="54"/>
        </w:numPr>
        <w:rPr>
          <w:rFonts w:ascii="LM Roman 10" w:hAnsi="LM Roman 10"/>
          <w:lang w:val="es-ES"/>
        </w:rPr>
      </w:pPr>
      <w:r w:rsidRPr="00D66CBF">
        <w:rPr>
          <w:rFonts w:ascii="LM Roman 10" w:hAnsi="LM Roman 10"/>
          <w:lang w:val="es-ES"/>
        </w:rPr>
        <w:t xml:space="preserve">Si necesita actualizar su clave por seguridad, usa </w:t>
      </w:r>
      <w:r w:rsidRPr="00D66CBF">
        <w:rPr>
          <w:rFonts w:ascii="LM Roman 10" w:hAnsi="LM Roman 10"/>
          <w:b/>
          <w:bCs/>
          <w:lang w:val="es-ES"/>
        </w:rPr>
        <w:t>POST /auth/change-password</w:t>
      </w:r>
      <w:r w:rsidRPr="00D66CBF">
        <w:rPr>
          <w:rFonts w:ascii="LM Roman 10" w:hAnsi="LM Roman 10"/>
          <w:lang w:val="es-ES"/>
        </w:rPr>
        <w:t>.</w:t>
      </w:r>
    </w:p>
    <w:p w14:paraId="369D300E" w14:textId="0327A82E" w:rsidR="00C063E5" w:rsidRDefault="00C063E5" w:rsidP="00275FD8">
      <w:pPr>
        <w:numPr>
          <w:ilvl w:val="0"/>
          <w:numId w:val="54"/>
        </w:numPr>
        <w:rPr>
          <w:rFonts w:ascii="LM Roman 10" w:hAnsi="LM Roman 10"/>
          <w:lang w:val="es-ES"/>
        </w:rPr>
      </w:pPr>
      <w:r w:rsidRPr="00D66CBF">
        <w:rPr>
          <w:rFonts w:ascii="LM Roman 10" w:hAnsi="LM Roman 10"/>
          <w:lang w:val="es-ES"/>
        </w:rPr>
        <w:lastRenderedPageBreak/>
        <w:t xml:space="preserve">En cada interacción con la API, el cliente puede llamar a </w:t>
      </w:r>
      <w:r w:rsidRPr="00D66CBF">
        <w:rPr>
          <w:rFonts w:ascii="LM Roman 10" w:hAnsi="LM Roman 10"/>
          <w:b/>
          <w:bCs/>
          <w:lang w:val="es-ES"/>
        </w:rPr>
        <w:t>POST /auth/check-token</w:t>
      </w:r>
      <w:r w:rsidRPr="00D66CBF">
        <w:rPr>
          <w:rFonts w:ascii="LM Roman 10" w:hAnsi="LM Roman 10"/>
          <w:lang w:val="es-ES"/>
        </w:rPr>
        <w:t xml:space="preserve"> para confirmar que el token es válido.</w:t>
      </w:r>
    </w:p>
    <w:p w14:paraId="70F05A00" w14:textId="77777777" w:rsidR="00275FD8" w:rsidRPr="00275FD8" w:rsidRDefault="00275FD8" w:rsidP="00275FD8">
      <w:pPr>
        <w:ind w:left="360"/>
        <w:rPr>
          <w:rFonts w:ascii="LM Roman 10" w:hAnsi="LM Roman 10"/>
          <w:lang w:val="es-ES"/>
        </w:rPr>
      </w:pPr>
    </w:p>
    <w:p w14:paraId="6DFE0F64" w14:textId="24613C7E" w:rsidR="00C063E5" w:rsidRPr="00D66CBF" w:rsidRDefault="00C063E5" w:rsidP="00C063E5">
      <w:pPr>
        <w:pStyle w:val="Ttulo3"/>
        <w:rPr>
          <w:rFonts w:ascii="LM Roman 10" w:hAnsi="LM Roman 10"/>
          <w:lang w:val="es-ES"/>
        </w:rPr>
      </w:pPr>
      <w:bookmarkStart w:id="129" w:name="_Toc208342556"/>
      <w:r w:rsidRPr="00D66CBF">
        <w:rPr>
          <w:rFonts w:ascii="LM Roman 10" w:hAnsi="LM Roman 10"/>
          <w:lang w:val="es-ES"/>
        </w:rPr>
        <w:t>Línea de TFG</w:t>
      </w:r>
      <w:bookmarkEnd w:id="129"/>
    </w:p>
    <w:p w14:paraId="31A91988" w14:textId="22F03895" w:rsidR="00C063E5" w:rsidRPr="00D66CBF" w:rsidRDefault="00C063E5" w:rsidP="00C063E5">
      <w:pPr>
        <w:rPr>
          <w:rFonts w:ascii="LM Roman 10" w:hAnsi="LM Roman 10"/>
          <w:lang w:val="es-ES"/>
        </w:rPr>
      </w:pPr>
      <w:r w:rsidRPr="00D66CBF">
        <w:rPr>
          <w:rFonts w:ascii="LM Roman 10" w:hAnsi="LM Roman 10"/>
          <w:lang w:val="es-ES"/>
        </w:rPr>
        <w:t xml:space="preserve">En la estructura de la aplicación, las líneas de TFG representan las propuestas temáticas bajo las cuales los estudiantes pueden desarrollar sus </w:t>
      </w:r>
      <w:r w:rsidR="00A518AD" w:rsidRPr="00D66CBF">
        <w:rPr>
          <w:rFonts w:ascii="LM Roman 10" w:hAnsi="LM Roman 10"/>
          <w:lang w:val="es-ES"/>
        </w:rPr>
        <w:t>TFG</w:t>
      </w:r>
      <w:r w:rsidRPr="00D66CBF">
        <w:rPr>
          <w:rFonts w:ascii="LM Roman 10" w:hAnsi="LM Roman 10"/>
          <w:lang w:val="es-ES"/>
        </w:rPr>
        <w:t>. Cada línea está asociada a un departamento, puede tener asignados profesores y titulaciones, y define los cupos disponibles para la asignación de estudiantes.</w:t>
      </w:r>
    </w:p>
    <w:p w14:paraId="4F5719FB" w14:textId="77777777" w:rsidR="00C063E5" w:rsidRPr="00D66CBF" w:rsidRDefault="00C063E5" w:rsidP="00C063E5">
      <w:pPr>
        <w:rPr>
          <w:rFonts w:ascii="LM Roman 10" w:hAnsi="LM Roman 10"/>
          <w:lang w:val="es-ES"/>
        </w:rPr>
      </w:pPr>
    </w:p>
    <w:p w14:paraId="4E79CDDF" w14:textId="77777777" w:rsidR="00A52513" w:rsidRPr="00D66CBF" w:rsidRDefault="00C063E5" w:rsidP="00A52513">
      <w:pPr>
        <w:rPr>
          <w:rFonts w:ascii="LM Roman 10" w:hAnsi="LM Roman 10"/>
          <w:b/>
          <w:bCs/>
          <w:lang w:val="es-ES"/>
        </w:rPr>
      </w:pPr>
      <w:r w:rsidRPr="00D66CBF">
        <w:rPr>
          <w:rFonts w:ascii="LM Roman 10" w:hAnsi="LM Roman 10"/>
          <w:b/>
          <w:bCs/>
          <w:lang w:val="es-ES"/>
        </w:rPr>
        <w:t>Utilidad en la aplicación</w:t>
      </w:r>
    </w:p>
    <w:p w14:paraId="3F454801" w14:textId="31DBB29D" w:rsidR="00C063E5" w:rsidRPr="00D66CBF" w:rsidRDefault="00C063E5" w:rsidP="00A52513">
      <w:pPr>
        <w:rPr>
          <w:rFonts w:ascii="LM Roman 10" w:hAnsi="LM Roman 10"/>
          <w:lang w:val="es-ES"/>
        </w:rPr>
      </w:pPr>
      <w:r w:rsidRPr="00D66CBF">
        <w:rPr>
          <w:rFonts w:ascii="LM Roman 10" w:hAnsi="LM Roman 10"/>
          <w:lang w:val="es-ES"/>
        </w:rPr>
        <w:t>El controlador TFGLine permite crear, modificar, eliminar, buscar y asignar relaciones a las líneas de TFG. A través de él, los administradores gestionan la oferta de proyectos y definen qué titulaciones y profesores están vinculados a cada línea, facilitando así la organización y asignación de trabajos.</w:t>
      </w:r>
    </w:p>
    <w:p w14:paraId="3B7ECF1D" w14:textId="77777777" w:rsidR="00BF0BB2" w:rsidRPr="00D66CBF" w:rsidRDefault="00BF0BB2" w:rsidP="00C063E5">
      <w:pPr>
        <w:jc w:val="left"/>
        <w:rPr>
          <w:rFonts w:ascii="LM Roman 10" w:hAnsi="LM Roman 10"/>
          <w:lang w:val="es-ES"/>
        </w:rPr>
      </w:pPr>
    </w:p>
    <w:p w14:paraId="5FE820C8" w14:textId="77777777" w:rsidR="00C063E5" w:rsidRPr="00D66CBF" w:rsidRDefault="00C063E5" w:rsidP="00C063E5">
      <w:pPr>
        <w:rPr>
          <w:rFonts w:ascii="LM Roman 10" w:hAnsi="LM Roman 10"/>
          <w:lang w:val="es-ES"/>
        </w:rPr>
      </w:pPr>
      <w:r w:rsidRPr="00D66CBF">
        <w:rPr>
          <w:rFonts w:ascii="LM Roman 10" w:hAnsi="LM Roman 10"/>
          <w:b/>
          <w:bCs/>
          <w:lang w:val="es-ES"/>
        </w:rPr>
        <w:t>Endpoints disponibles</w:t>
      </w:r>
    </w:p>
    <w:p w14:paraId="0EAD9294" w14:textId="56827510" w:rsidR="00BF0BB2" w:rsidRPr="00D66CBF" w:rsidRDefault="005033DF" w:rsidP="00BF0BB2">
      <w:pPr>
        <w:jc w:val="left"/>
        <w:rPr>
          <w:rFonts w:ascii="LM Roman 10" w:hAnsi="LM Roman 10"/>
          <w:lang w:val="es-ES"/>
        </w:rPr>
      </w:pPr>
      <w:r w:rsidRPr="00D66CBF">
        <w:rPr>
          <w:rFonts w:ascii="LM Roman 10" w:hAnsi="LM Roman 10"/>
          <w:noProof/>
          <w:lang w:val="es-ES"/>
        </w:rPr>
        <w:drawing>
          <wp:inline distT="0" distB="0" distL="0" distR="0" wp14:anchorId="65D1D8B4" wp14:editId="099E7A23">
            <wp:extent cx="5395595" cy="3465195"/>
            <wp:effectExtent l="0" t="0" r="0" b="1905"/>
            <wp:docPr id="819029497"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29497" name="Imagen 1" descr="Imagen que contiene Tabla&#10;&#10;El contenido generado por IA puede ser incorrecto."/>
                    <pic:cNvPicPr/>
                  </pic:nvPicPr>
                  <pic:blipFill>
                    <a:blip r:embed="rId43"/>
                    <a:stretch>
                      <a:fillRect/>
                    </a:stretch>
                  </pic:blipFill>
                  <pic:spPr>
                    <a:xfrm>
                      <a:off x="0" y="0"/>
                      <a:ext cx="5395595" cy="3465195"/>
                    </a:xfrm>
                    <a:prstGeom prst="rect">
                      <a:avLst/>
                    </a:prstGeom>
                  </pic:spPr>
                </pic:pic>
              </a:graphicData>
            </a:graphic>
          </wp:inline>
        </w:drawing>
      </w:r>
    </w:p>
    <w:p w14:paraId="310CFA8E" w14:textId="252960F7" w:rsidR="005033DF" w:rsidRPr="00D66CBF" w:rsidRDefault="005033DF" w:rsidP="00BF0BB2">
      <w:pPr>
        <w:jc w:val="left"/>
        <w:rPr>
          <w:rFonts w:ascii="LM Roman 10" w:hAnsi="LM Roman 10"/>
          <w:lang w:val="es-ES"/>
        </w:rPr>
      </w:pPr>
      <w:r w:rsidRPr="00D66CBF">
        <w:rPr>
          <w:rFonts w:ascii="LM Roman 10" w:hAnsi="LM Roman 10"/>
          <w:noProof/>
          <w:lang w:val="es-ES"/>
        </w:rPr>
        <w:drawing>
          <wp:inline distT="0" distB="0" distL="0" distR="0" wp14:anchorId="3F79A598" wp14:editId="3B7FDF95">
            <wp:extent cx="5375563" cy="1389916"/>
            <wp:effectExtent l="0" t="0" r="0" b="1270"/>
            <wp:docPr id="164394451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44517" name="Imagen 1" descr="Interfaz de usuario gráfica, Texto, Aplicación, Correo electrónico&#10;&#10;El contenido generado por IA puede ser incorrecto."/>
                    <pic:cNvPicPr/>
                  </pic:nvPicPr>
                  <pic:blipFill>
                    <a:blip r:embed="rId44"/>
                    <a:stretch>
                      <a:fillRect/>
                    </a:stretch>
                  </pic:blipFill>
                  <pic:spPr>
                    <a:xfrm>
                      <a:off x="0" y="0"/>
                      <a:ext cx="5398046" cy="1395729"/>
                    </a:xfrm>
                    <a:prstGeom prst="rect">
                      <a:avLst/>
                    </a:prstGeom>
                  </pic:spPr>
                </pic:pic>
              </a:graphicData>
            </a:graphic>
          </wp:inline>
        </w:drawing>
      </w:r>
    </w:p>
    <w:p w14:paraId="2CB6AE0A" w14:textId="7B2DAA12" w:rsidR="005033DF" w:rsidRPr="00D66CBF" w:rsidRDefault="005033DF" w:rsidP="005033DF">
      <w:pPr>
        <w:pStyle w:val="Descripcin"/>
        <w:rPr>
          <w:rFonts w:ascii="LM Roman 10" w:hAnsi="LM Roman 10"/>
          <w:lang w:val="es-ES"/>
        </w:rPr>
      </w:pPr>
      <w:bookmarkStart w:id="130" w:name="_Toc208342481"/>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22</w:t>
      </w:r>
      <w:r w:rsidRPr="00D66CBF">
        <w:rPr>
          <w:rFonts w:ascii="LM Roman 10" w:hAnsi="LM Roman 10"/>
        </w:rPr>
        <w:fldChar w:fldCharType="end"/>
      </w:r>
      <w:r w:rsidRPr="00D66CBF">
        <w:rPr>
          <w:rFonts w:ascii="LM Roman 10" w:hAnsi="LM Roman 10"/>
        </w:rPr>
        <w:t>. Endpoints de Líneas de TFG</w:t>
      </w:r>
      <w:bookmarkEnd w:id="130"/>
    </w:p>
    <w:p w14:paraId="3FC14271" w14:textId="77777777" w:rsidR="00A52513" w:rsidRPr="00D66CBF" w:rsidRDefault="00C063E5" w:rsidP="00A52513">
      <w:pPr>
        <w:rPr>
          <w:rFonts w:ascii="LM Roman 10" w:hAnsi="LM Roman 10"/>
          <w:b/>
          <w:bCs/>
          <w:lang w:val="es-ES"/>
        </w:rPr>
      </w:pPr>
      <w:r w:rsidRPr="00D66CBF">
        <w:rPr>
          <w:rFonts w:ascii="LM Roman 10" w:hAnsi="LM Roman 10"/>
          <w:b/>
          <w:bCs/>
          <w:lang w:val="es-ES"/>
        </w:rPr>
        <w:t>Ejemplo de uso</w:t>
      </w:r>
    </w:p>
    <w:p w14:paraId="40060542" w14:textId="263026E3" w:rsidR="00C063E5" w:rsidRPr="00D66CBF" w:rsidRDefault="00C063E5" w:rsidP="00A52513">
      <w:pPr>
        <w:rPr>
          <w:rFonts w:ascii="LM Roman 10" w:hAnsi="LM Roman 10"/>
          <w:lang w:val="es-ES"/>
        </w:rPr>
      </w:pPr>
      <w:r w:rsidRPr="00D66CBF">
        <w:rPr>
          <w:rFonts w:ascii="LM Roman 10" w:hAnsi="LM Roman 10"/>
          <w:lang w:val="es-ES"/>
        </w:rPr>
        <w:lastRenderedPageBreak/>
        <w:t>Supongamos que un centro universitario quiere crear nuevas líneas de TFG para el</w:t>
      </w:r>
      <w:r w:rsidR="00A518AD" w:rsidRPr="00D66CBF">
        <w:rPr>
          <w:rFonts w:ascii="LM Roman 10" w:hAnsi="LM Roman 10"/>
          <w:lang w:val="es-ES"/>
        </w:rPr>
        <w:t xml:space="preserve"> </w:t>
      </w:r>
      <w:r w:rsidRPr="00D66CBF">
        <w:rPr>
          <w:rFonts w:ascii="LM Roman 10" w:hAnsi="LM Roman 10"/>
          <w:lang w:val="es-ES"/>
        </w:rPr>
        <w:t>próximo curso:</w:t>
      </w:r>
    </w:p>
    <w:p w14:paraId="420486A6" w14:textId="77777777" w:rsidR="00C063E5" w:rsidRPr="00D66CBF" w:rsidRDefault="00C063E5">
      <w:pPr>
        <w:numPr>
          <w:ilvl w:val="0"/>
          <w:numId w:val="55"/>
        </w:numPr>
        <w:rPr>
          <w:rFonts w:ascii="LM Roman 10" w:hAnsi="LM Roman 10"/>
          <w:lang w:val="es-ES"/>
        </w:rPr>
      </w:pPr>
      <w:r w:rsidRPr="00D66CBF">
        <w:rPr>
          <w:rFonts w:ascii="LM Roman 10" w:hAnsi="LM Roman 10"/>
          <w:lang w:val="es-ES"/>
        </w:rPr>
        <w:t xml:space="preserve">El administrador crea cada línea de TFG mediante </w:t>
      </w:r>
      <w:r w:rsidRPr="00D66CBF">
        <w:rPr>
          <w:rFonts w:ascii="LM Roman 10" w:hAnsi="LM Roman 10"/>
          <w:b/>
          <w:bCs/>
          <w:lang w:val="es-ES"/>
        </w:rPr>
        <w:t>POST /tfg-line</w:t>
      </w:r>
      <w:r w:rsidRPr="00D66CBF">
        <w:rPr>
          <w:rFonts w:ascii="LM Roman 10" w:hAnsi="LM Roman 10"/>
          <w:lang w:val="es-ES"/>
        </w:rPr>
        <w:t>.</w:t>
      </w:r>
    </w:p>
    <w:p w14:paraId="42AE67B2" w14:textId="77777777" w:rsidR="00C063E5" w:rsidRPr="00D66CBF" w:rsidRDefault="00C063E5">
      <w:pPr>
        <w:numPr>
          <w:ilvl w:val="0"/>
          <w:numId w:val="55"/>
        </w:numPr>
        <w:rPr>
          <w:rFonts w:ascii="LM Roman 10" w:hAnsi="LM Roman 10"/>
          <w:lang w:val="es-ES"/>
        </w:rPr>
      </w:pPr>
      <w:r w:rsidRPr="00D66CBF">
        <w:rPr>
          <w:rFonts w:ascii="LM Roman 10" w:hAnsi="LM Roman 10"/>
          <w:lang w:val="es-ES"/>
        </w:rPr>
        <w:t xml:space="preserve">Posteriormente, asocia titulaciones con </w:t>
      </w:r>
      <w:r w:rsidRPr="00D66CBF">
        <w:rPr>
          <w:rFonts w:ascii="LM Roman 10" w:hAnsi="LM Roman 10"/>
          <w:b/>
          <w:bCs/>
          <w:lang w:val="es-ES"/>
        </w:rPr>
        <w:t>POST /tfg-line/add-career/{id}</w:t>
      </w:r>
      <w:r w:rsidRPr="00D66CBF">
        <w:rPr>
          <w:rFonts w:ascii="LM Roman 10" w:hAnsi="LM Roman 10"/>
          <w:lang w:val="es-ES"/>
        </w:rPr>
        <w:t xml:space="preserve"> y profesores con </w:t>
      </w:r>
      <w:r w:rsidRPr="00D66CBF">
        <w:rPr>
          <w:rFonts w:ascii="LM Roman 10" w:hAnsi="LM Roman 10"/>
          <w:b/>
          <w:bCs/>
          <w:lang w:val="es-ES"/>
        </w:rPr>
        <w:t>POST /tfg-line/add-professor/{id}</w:t>
      </w:r>
      <w:r w:rsidRPr="00D66CBF">
        <w:rPr>
          <w:rFonts w:ascii="LM Roman 10" w:hAnsi="LM Roman 10"/>
          <w:lang w:val="es-ES"/>
        </w:rPr>
        <w:t>.</w:t>
      </w:r>
    </w:p>
    <w:p w14:paraId="37CCE5E4" w14:textId="41664311" w:rsidR="00C063E5" w:rsidRPr="00D66CBF" w:rsidRDefault="00C063E5">
      <w:pPr>
        <w:numPr>
          <w:ilvl w:val="0"/>
          <w:numId w:val="55"/>
        </w:numPr>
        <w:rPr>
          <w:rFonts w:ascii="LM Roman 10" w:hAnsi="LM Roman 10"/>
          <w:lang w:val="es-ES"/>
        </w:rPr>
      </w:pPr>
      <w:r w:rsidRPr="00D66CBF">
        <w:rPr>
          <w:rFonts w:ascii="LM Roman 10" w:hAnsi="LM Roman 10"/>
          <w:lang w:val="es-ES"/>
        </w:rPr>
        <w:t>Los estudiantes pueden ver las líneas disponibles mediante</w:t>
      </w:r>
      <w:r w:rsidR="00BF0BB2" w:rsidRPr="00D66CBF">
        <w:rPr>
          <w:rFonts w:ascii="LM Roman 10" w:hAnsi="LM Roman 10"/>
          <w:lang w:val="es-ES"/>
        </w:rPr>
        <w:t xml:space="preserve"> </w:t>
      </w:r>
      <w:r w:rsidRPr="00D66CBF">
        <w:rPr>
          <w:rFonts w:ascii="LM Roman 10" w:hAnsi="LM Roman 10"/>
          <w:b/>
          <w:bCs/>
          <w:lang w:val="es-ES"/>
        </w:rPr>
        <w:t>POST /tfg-line/search</w:t>
      </w:r>
      <w:r w:rsidRPr="00D66CBF">
        <w:rPr>
          <w:rFonts w:ascii="LM Roman 10" w:hAnsi="LM Roman 10"/>
          <w:lang w:val="es-ES"/>
        </w:rPr>
        <w:t>.</w:t>
      </w:r>
    </w:p>
    <w:p w14:paraId="4A9C2795" w14:textId="77777777" w:rsidR="00C063E5" w:rsidRPr="00D66CBF" w:rsidRDefault="00C063E5">
      <w:pPr>
        <w:numPr>
          <w:ilvl w:val="0"/>
          <w:numId w:val="55"/>
        </w:numPr>
        <w:rPr>
          <w:rFonts w:ascii="LM Roman 10" w:hAnsi="LM Roman 10"/>
          <w:lang w:val="es-ES"/>
        </w:rPr>
      </w:pPr>
      <w:r w:rsidRPr="00D66CBF">
        <w:rPr>
          <w:rFonts w:ascii="LM Roman 10" w:hAnsi="LM Roman 10"/>
          <w:lang w:val="es-ES"/>
        </w:rPr>
        <w:t xml:space="preserve">Si se dispone de muchas líneas para cargar, se utiliza </w:t>
      </w:r>
      <w:r w:rsidRPr="00D66CBF">
        <w:rPr>
          <w:rFonts w:ascii="LM Roman 10" w:hAnsi="LM Roman 10"/>
          <w:b/>
          <w:bCs/>
          <w:lang w:val="es-ES"/>
        </w:rPr>
        <w:t>POST /tfg-line/import</w:t>
      </w:r>
      <w:r w:rsidRPr="00D66CBF">
        <w:rPr>
          <w:rFonts w:ascii="LM Roman 10" w:hAnsi="LM Roman 10"/>
          <w:lang w:val="es-ES"/>
        </w:rPr>
        <w:t xml:space="preserve"> para agilizar el proceso.</w:t>
      </w:r>
    </w:p>
    <w:p w14:paraId="275D6E2B" w14:textId="77777777" w:rsidR="000A0629" w:rsidRPr="00D66CBF" w:rsidRDefault="000A0629" w:rsidP="000A0629">
      <w:pPr>
        <w:ind w:left="720"/>
        <w:rPr>
          <w:rFonts w:ascii="LM Roman 10" w:hAnsi="LM Roman 10"/>
          <w:lang w:val="es-ES"/>
        </w:rPr>
      </w:pPr>
    </w:p>
    <w:p w14:paraId="41780496" w14:textId="47BC4110" w:rsidR="00BF0BB2" w:rsidRPr="00D66CBF" w:rsidRDefault="00BF0BB2" w:rsidP="00BF0BB2">
      <w:pPr>
        <w:pStyle w:val="Ttulo3"/>
        <w:rPr>
          <w:rFonts w:ascii="LM Roman 10" w:hAnsi="LM Roman 10"/>
          <w:lang w:val="es-ES"/>
        </w:rPr>
      </w:pPr>
      <w:bookmarkStart w:id="131" w:name="_Toc208342557"/>
      <w:r w:rsidRPr="00D66CBF">
        <w:rPr>
          <w:rFonts w:ascii="LM Roman 10" w:hAnsi="LM Roman 10"/>
          <w:lang w:val="es-ES"/>
        </w:rPr>
        <w:t>TFG</w:t>
      </w:r>
      <w:bookmarkEnd w:id="131"/>
    </w:p>
    <w:p w14:paraId="0FC77726" w14:textId="77777777" w:rsidR="00BF0BB2" w:rsidRPr="00D66CBF" w:rsidRDefault="00BF0BB2" w:rsidP="00BF0BB2">
      <w:pPr>
        <w:rPr>
          <w:rFonts w:ascii="LM Roman 10" w:hAnsi="LM Roman 10"/>
          <w:lang w:val="es-ES"/>
        </w:rPr>
      </w:pPr>
      <w:r w:rsidRPr="00D66CBF">
        <w:rPr>
          <w:rFonts w:ascii="LM Roman 10" w:hAnsi="LM Roman 10"/>
          <w:lang w:val="es-ES"/>
        </w:rPr>
        <w:t>En la estructura de la aplicación, TFG representa un Trabajo de Fin de Grado cuando ya existe una solicitud formal de un estudiante para realizarlo. Es decir, se trata de un proyecto ya en proceso de asignación o desarrollo, con uno o más tutores y un estudiante asignado.</w:t>
      </w:r>
    </w:p>
    <w:p w14:paraId="1C586AD4" w14:textId="77777777" w:rsidR="00BF0BB2" w:rsidRPr="00D66CBF" w:rsidRDefault="00BF0BB2" w:rsidP="00BF0BB2">
      <w:pPr>
        <w:rPr>
          <w:rFonts w:ascii="LM Roman 10" w:hAnsi="LM Roman 10"/>
          <w:lang w:val="es-ES"/>
        </w:rPr>
      </w:pPr>
    </w:p>
    <w:p w14:paraId="7232A513" w14:textId="3F920D4B" w:rsidR="00BF0BB2" w:rsidRPr="00D66CBF" w:rsidRDefault="00BF0BB2" w:rsidP="00BF0BB2">
      <w:pPr>
        <w:rPr>
          <w:rFonts w:ascii="LM Roman 10" w:hAnsi="LM Roman 10"/>
          <w:lang w:val="es-ES"/>
        </w:rPr>
      </w:pPr>
      <w:r w:rsidRPr="00D66CBF">
        <w:rPr>
          <w:rFonts w:ascii="LM Roman 10" w:hAnsi="LM Roman 10"/>
          <w:lang w:val="es-ES"/>
        </w:rPr>
        <w:t xml:space="preserve">La diferencia con líneas de TFG es que en las líneas se gestiona </w:t>
      </w:r>
      <w:r w:rsidRPr="00D66CBF">
        <w:rPr>
          <w:rFonts w:ascii="LM Roman 10" w:hAnsi="LM Roman 10"/>
          <w:i/>
          <w:iCs/>
          <w:lang w:val="es-ES"/>
        </w:rPr>
        <w:t>líneas disponibles</w:t>
      </w:r>
      <w:r w:rsidRPr="00D66CBF">
        <w:rPr>
          <w:rFonts w:ascii="LM Roman 10" w:hAnsi="LM Roman 10"/>
          <w:lang w:val="es-ES"/>
        </w:rPr>
        <w:t xml:space="preserve"> de TFG (temas y proyectos potenciales aún sin asignar), mientras que TFG gestiona </w:t>
      </w:r>
      <w:r w:rsidRPr="00D66CBF">
        <w:rPr>
          <w:rFonts w:ascii="LM Roman 10" w:hAnsi="LM Roman 10"/>
          <w:i/>
          <w:iCs/>
          <w:lang w:val="es-ES"/>
        </w:rPr>
        <w:t>proyectos en curso o en solicitud</w:t>
      </w:r>
      <w:r w:rsidRPr="00D66CBF">
        <w:rPr>
          <w:rFonts w:ascii="LM Roman 10" w:hAnsi="LM Roman 10"/>
          <w:lang w:val="es-ES"/>
        </w:rPr>
        <w:t>, resultado de que un estudiante haya solicitado una línea y se haya iniciado su tramitación.</w:t>
      </w:r>
    </w:p>
    <w:p w14:paraId="32EC9820" w14:textId="77777777" w:rsidR="00BF0BB2" w:rsidRPr="00D66CBF" w:rsidRDefault="00BF0BB2" w:rsidP="00BF0BB2">
      <w:pPr>
        <w:rPr>
          <w:rFonts w:ascii="LM Roman 10" w:hAnsi="LM Roman 10"/>
          <w:lang w:val="es-ES"/>
        </w:rPr>
      </w:pPr>
    </w:p>
    <w:p w14:paraId="02215AE6" w14:textId="77777777" w:rsidR="003F2CEF" w:rsidRPr="00D66CBF" w:rsidRDefault="00BF0BB2" w:rsidP="003F2CEF">
      <w:pPr>
        <w:rPr>
          <w:rFonts w:ascii="LM Roman 10" w:hAnsi="LM Roman 10"/>
          <w:b/>
          <w:bCs/>
          <w:lang w:val="es-ES"/>
        </w:rPr>
      </w:pPr>
      <w:r w:rsidRPr="00D66CBF">
        <w:rPr>
          <w:rFonts w:ascii="LM Roman 10" w:hAnsi="LM Roman 10"/>
          <w:b/>
          <w:bCs/>
          <w:lang w:val="es-ES"/>
        </w:rPr>
        <w:t>Utilidad en la aplicación</w:t>
      </w:r>
    </w:p>
    <w:p w14:paraId="1BF3B38E" w14:textId="54A8E858" w:rsidR="00BF0BB2" w:rsidRPr="00D66CBF" w:rsidRDefault="00BF0BB2" w:rsidP="003F2CEF">
      <w:pPr>
        <w:rPr>
          <w:rFonts w:ascii="LM Roman 10" w:hAnsi="LM Roman 10"/>
          <w:lang w:val="es-ES"/>
        </w:rPr>
      </w:pPr>
      <w:r w:rsidRPr="00D66CBF">
        <w:rPr>
          <w:rFonts w:ascii="LM Roman 10" w:hAnsi="LM Roman 10"/>
          <w:lang w:val="es-ES"/>
        </w:rPr>
        <w:t>El controlador TFG permite gestionar el ciclo de vida de los Trabajos de Fin de Grado desde que se realiza una solicitud hasta su aceptación, rechazo o cambio de estado. A través de él, administradores y profesores supervisan y actualizan el estado de los proyectos, mientras que los estudiantes pueden solicitar un TFG disponible.</w:t>
      </w:r>
    </w:p>
    <w:p w14:paraId="4AC0CB83" w14:textId="55A4F362" w:rsidR="00BF0BB2" w:rsidRPr="00D66CBF" w:rsidRDefault="00275FD8" w:rsidP="00BF0BB2">
      <w:pPr>
        <w:jc w:val="left"/>
        <w:rPr>
          <w:rFonts w:ascii="LM Roman 10" w:hAnsi="LM Roman 10"/>
          <w:lang w:val="es-ES"/>
        </w:rPr>
      </w:pPr>
      <w:r>
        <w:rPr>
          <w:rFonts w:ascii="LM Roman 10" w:hAnsi="LM Roman 10"/>
          <w:lang w:val="es-ES"/>
        </w:rPr>
        <w:br w:type="page"/>
      </w:r>
    </w:p>
    <w:p w14:paraId="6F3C068E" w14:textId="77777777" w:rsidR="00BF0BB2" w:rsidRPr="00D66CBF" w:rsidRDefault="00BF0BB2" w:rsidP="00BF0BB2">
      <w:pPr>
        <w:rPr>
          <w:rFonts w:ascii="LM Roman 10" w:hAnsi="LM Roman 10"/>
          <w:lang w:val="es-ES"/>
        </w:rPr>
      </w:pPr>
      <w:r w:rsidRPr="00D66CBF">
        <w:rPr>
          <w:rFonts w:ascii="LM Roman 10" w:hAnsi="LM Roman 10"/>
          <w:b/>
          <w:bCs/>
          <w:lang w:val="es-ES"/>
        </w:rPr>
        <w:lastRenderedPageBreak/>
        <w:t>Endpoints disponibles</w:t>
      </w:r>
    </w:p>
    <w:p w14:paraId="4F96F0C0" w14:textId="2DE9AE41" w:rsidR="00BF0BB2" w:rsidRPr="00D66CBF" w:rsidRDefault="005033DF" w:rsidP="00BF0BB2">
      <w:pPr>
        <w:jc w:val="left"/>
        <w:rPr>
          <w:rFonts w:ascii="LM Roman 10" w:hAnsi="LM Roman 10"/>
          <w:lang w:val="es-ES"/>
        </w:rPr>
      </w:pPr>
      <w:r w:rsidRPr="00D66CBF">
        <w:rPr>
          <w:rFonts w:ascii="LM Roman 10" w:hAnsi="LM Roman 10"/>
          <w:noProof/>
          <w:lang w:val="es-ES"/>
        </w:rPr>
        <w:drawing>
          <wp:inline distT="0" distB="0" distL="0" distR="0" wp14:anchorId="78CEBB77" wp14:editId="5607C21D">
            <wp:extent cx="5395595" cy="3416300"/>
            <wp:effectExtent l="0" t="0" r="0" b="0"/>
            <wp:docPr id="208995383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53839" name="Imagen 1" descr="Imagen que contiene Texto&#10;&#10;El contenido generado por IA puede ser incorrecto."/>
                    <pic:cNvPicPr/>
                  </pic:nvPicPr>
                  <pic:blipFill>
                    <a:blip r:embed="rId45"/>
                    <a:stretch>
                      <a:fillRect/>
                    </a:stretch>
                  </pic:blipFill>
                  <pic:spPr>
                    <a:xfrm>
                      <a:off x="0" y="0"/>
                      <a:ext cx="5395595" cy="3416300"/>
                    </a:xfrm>
                    <a:prstGeom prst="rect">
                      <a:avLst/>
                    </a:prstGeom>
                  </pic:spPr>
                </pic:pic>
              </a:graphicData>
            </a:graphic>
          </wp:inline>
        </w:drawing>
      </w:r>
    </w:p>
    <w:p w14:paraId="01263B6A" w14:textId="075A33DF" w:rsidR="005033DF" w:rsidRPr="00D66CBF" w:rsidRDefault="005033DF" w:rsidP="00BF0BB2">
      <w:pPr>
        <w:jc w:val="left"/>
        <w:rPr>
          <w:rFonts w:ascii="LM Roman 10" w:hAnsi="LM Roman 10"/>
          <w:lang w:val="es-ES"/>
        </w:rPr>
      </w:pPr>
      <w:r w:rsidRPr="00D66CBF">
        <w:rPr>
          <w:rFonts w:ascii="LM Roman 10" w:hAnsi="LM Roman 10"/>
          <w:noProof/>
          <w:lang w:val="es-ES"/>
        </w:rPr>
        <w:drawing>
          <wp:inline distT="0" distB="0" distL="0" distR="0" wp14:anchorId="2A849DFF" wp14:editId="3E438C41">
            <wp:extent cx="5395595" cy="1212215"/>
            <wp:effectExtent l="0" t="0" r="0" b="6985"/>
            <wp:docPr id="1493654499" name="Imagen 1" descr="Interfaz de usuario gráfica, Texto, Aplicación,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54499" name="Imagen 1" descr="Interfaz de usuario gráfica, Texto, Aplicación, Escala de tiempo&#10;&#10;El contenido generado por IA puede ser incorrecto."/>
                    <pic:cNvPicPr/>
                  </pic:nvPicPr>
                  <pic:blipFill>
                    <a:blip r:embed="rId46"/>
                    <a:stretch>
                      <a:fillRect/>
                    </a:stretch>
                  </pic:blipFill>
                  <pic:spPr>
                    <a:xfrm>
                      <a:off x="0" y="0"/>
                      <a:ext cx="5395595" cy="1212215"/>
                    </a:xfrm>
                    <a:prstGeom prst="rect">
                      <a:avLst/>
                    </a:prstGeom>
                  </pic:spPr>
                </pic:pic>
              </a:graphicData>
            </a:graphic>
          </wp:inline>
        </w:drawing>
      </w:r>
    </w:p>
    <w:p w14:paraId="3743C75A" w14:textId="4DAB4E10" w:rsidR="005033DF" w:rsidRPr="00D66CBF" w:rsidRDefault="005033DF" w:rsidP="005033DF">
      <w:pPr>
        <w:pStyle w:val="Descripcin"/>
        <w:rPr>
          <w:rFonts w:ascii="LM Roman 10" w:hAnsi="LM Roman 10"/>
          <w:lang w:val="es-ES"/>
        </w:rPr>
      </w:pPr>
      <w:bookmarkStart w:id="132" w:name="_Toc208342482"/>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23</w:t>
      </w:r>
      <w:r w:rsidRPr="00D66CBF">
        <w:rPr>
          <w:rFonts w:ascii="LM Roman 10" w:hAnsi="LM Roman 10"/>
        </w:rPr>
        <w:fldChar w:fldCharType="end"/>
      </w:r>
      <w:r w:rsidRPr="00D66CBF">
        <w:rPr>
          <w:rFonts w:ascii="LM Roman 10" w:hAnsi="LM Roman 10"/>
        </w:rPr>
        <w:t>. Endpoints de TFG</w:t>
      </w:r>
      <w:bookmarkEnd w:id="132"/>
    </w:p>
    <w:p w14:paraId="24EF51F5" w14:textId="77777777" w:rsidR="00BF0BB2" w:rsidRPr="00D66CBF" w:rsidRDefault="00BF0BB2" w:rsidP="000A0629">
      <w:pPr>
        <w:jc w:val="left"/>
        <w:rPr>
          <w:rFonts w:ascii="LM Roman 10" w:hAnsi="LM Roman 10"/>
          <w:lang w:val="es-ES"/>
        </w:rPr>
      </w:pPr>
      <w:r w:rsidRPr="00D66CBF">
        <w:rPr>
          <w:rFonts w:ascii="LM Roman 10" w:hAnsi="LM Roman 10"/>
          <w:b/>
          <w:bCs/>
          <w:lang w:val="es-ES"/>
        </w:rPr>
        <w:t>Ejemplo de uso</w:t>
      </w:r>
      <w:r w:rsidRPr="00D66CBF">
        <w:rPr>
          <w:rFonts w:ascii="LM Roman 10" w:hAnsi="LM Roman 10"/>
          <w:lang w:val="es-ES"/>
        </w:rPr>
        <w:br/>
        <w:t>Un estudiante encuentra en el catálogo una línea de TFG (TFGLine) que le interesa:</w:t>
      </w:r>
    </w:p>
    <w:p w14:paraId="0C27DAEE" w14:textId="77777777" w:rsidR="00BF0BB2" w:rsidRPr="00D66CBF" w:rsidRDefault="00BF0BB2">
      <w:pPr>
        <w:numPr>
          <w:ilvl w:val="0"/>
          <w:numId w:val="56"/>
        </w:numPr>
        <w:rPr>
          <w:rFonts w:ascii="LM Roman 10" w:hAnsi="LM Roman 10"/>
          <w:lang w:val="es-ES"/>
        </w:rPr>
      </w:pPr>
      <w:r w:rsidRPr="00D66CBF">
        <w:rPr>
          <w:rFonts w:ascii="LM Roman 10" w:hAnsi="LM Roman 10"/>
          <w:lang w:val="es-ES"/>
        </w:rPr>
        <w:t xml:space="preserve">Solicita ese trabajo mediante </w:t>
      </w:r>
      <w:r w:rsidRPr="00D66CBF">
        <w:rPr>
          <w:rFonts w:ascii="LM Roman 10" w:hAnsi="LM Roman 10"/>
          <w:b/>
          <w:bCs/>
          <w:lang w:val="es-ES"/>
        </w:rPr>
        <w:t>POST /tfg/request</w:t>
      </w:r>
      <w:r w:rsidRPr="00D66CBF">
        <w:rPr>
          <w:rFonts w:ascii="LM Roman 10" w:hAnsi="LM Roman 10"/>
          <w:lang w:val="es-ES"/>
        </w:rPr>
        <w:t>.</w:t>
      </w:r>
    </w:p>
    <w:p w14:paraId="70069567" w14:textId="77777777" w:rsidR="00BF0BB2" w:rsidRPr="00D66CBF" w:rsidRDefault="00BF0BB2">
      <w:pPr>
        <w:numPr>
          <w:ilvl w:val="0"/>
          <w:numId w:val="56"/>
        </w:numPr>
        <w:rPr>
          <w:rFonts w:ascii="LM Roman 10" w:hAnsi="LM Roman 10"/>
          <w:lang w:val="es-ES"/>
        </w:rPr>
      </w:pPr>
      <w:r w:rsidRPr="00D66CBF">
        <w:rPr>
          <w:rFonts w:ascii="LM Roman 10" w:hAnsi="LM Roman 10"/>
          <w:lang w:val="es-ES"/>
        </w:rPr>
        <w:t xml:space="preserve">El profesor responsable revisa la solicitud usando </w:t>
      </w:r>
      <w:r w:rsidRPr="00D66CBF">
        <w:rPr>
          <w:rFonts w:ascii="LM Roman 10" w:hAnsi="LM Roman 10"/>
          <w:b/>
          <w:bCs/>
          <w:lang w:val="es-ES"/>
        </w:rPr>
        <w:t>GET /tfg/professor-pending/{id}</w:t>
      </w:r>
      <w:r w:rsidRPr="00D66CBF">
        <w:rPr>
          <w:rFonts w:ascii="LM Roman 10" w:hAnsi="LM Roman 10"/>
          <w:lang w:val="es-ES"/>
        </w:rPr>
        <w:t>.</w:t>
      </w:r>
    </w:p>
    <w:p w14:paraId="479E926B" w14:textId="77777777" w:rsidR="00BF0BB2" w:rsidRPr="00D66CBF" w:rsidRDefault="00BF0BB2">
      <w:pPr>
        <w:numPr>
          <w:ilvl w:val="0"/>
          <w:numId w:val="56"/>
        </w:numPr>
        <w:rPr>
          <w:rFonts w:ascii="LM Roman 10" w:hAnsi="LM Roman 10"/>
          <w:lang w:val="es-ES"/>
        </w:rPr>
      </w:pPr>
      <w:r w:rsidRPr="00D66CBF">
        <w:rPr>
          <w:rFonts w:ascii="LM Roman 10" w:hAnsi="LM Roman 10"/>
          <w:lang w:val="es-ES"/>
        </w:rPr>
        <w:t xml:space="preserve">El profesor acepta la propuesta con </w:t>
      </w:r>
      <w:r w:rsidRPr="00D66CBF">
        <w:rPr>
          <w:rFonts w:ascii="LM Roman 10" w:hAnsi="LM Roman 10"/>
          <w:b/>
          <w:bCs/>
          <w:lang w:val="es-ES"/>
        </w:rPr>
        <w:t>POST /tfg/accept/{id}</w:t>
      </w:r>
      <w:r w:rsidRPr="00D66CBF">
        <w:rPr>
          <w:rFonts w:ascii="LM Roman 10" w:hAnsi="LM Roman 10"/>
          <w:lang w:val="es-ES"/>
        </w:rPr>
        <w:t>.</w:t>
      </w:r>
    </w:p>
    <w:p w14:paraId="2963F268" w14:textId="77777777" w:rsidR="00BF0BB2" w:rsidRPr="00D66CBF" w:rsidRDefault="00BF0BB2">
      <w:pPr>
        <w:numPr>
          <w:ilvl w:val="0"/>
          <w:numId w:val="56"/>
        </w:numPr>
        <w:rPr>
          <w:rFonts w:ascii="LM Roman 10" w:hAnsi="LM Roman 10"/>
          <w:lang w:val="es-ES"/>
        </w:rPr>
      </w:pPr>
      <w:r w:rsidRPr="00D66CBF">
        <w:rPr>
          <w:rFonts w:ascii="LM Roman 10" w:hAnsi="LM Roman 10"/>
          <w:lang w:val="es-ES"/>
        </w:rPr>
        <w:t xml:space="preserve">Durante el desarrollo del proyecto, el estado puede actualizarse mediante </w:t>
      </w:r>
      <w:r w:rsidRPr="00D66CBF">
        <w:rPr>
          <w:rFonts w:ascii="LM Roman 10" w:hAnsi="LM Roman 10"/>
          <w:b/>
          <w:bCs/>
          <w:lang w:val="es-ES"/>
        </w:rPr>
        <w:t>POST /tfg/change-status/{id}</w:t>
      </w:r>
      <w:r w:rsidRPr="00D66CBF">
        <w:rPr>
          <w:rFonts w:ascii="LM Roman 10" w:hAnsi="LM Roman 10"/>
          <w:lang w:val="es-ES"/>
        </w:rPr>
        <w:t>.</w:t>
      </w:r>
    </w:p>
    <w:p w14:paraId="7A5749F5" w14:textId="77777777" w:rsidR="00BF0BB2" w:rsidRPr="00D66CBF" w:rsidRDefault="00BF0BB2">
      <w:pPr>
        <w:numPr>
          <w:ilvl w:val="0"/>
          <w:numId w:val="56"/>
        </w:numPr>
        <w:rPr>
          <w:rFonts w:ascii="LM Roman 10" w:hAnsi="LM Roman 10"/>
          <w:lang w:val="es-ES"/>
        </w:rPr>
      </w:pPr>
      <w:r w:rsidRPr="00D66CBF">
        <w:rPr>
          <w:rFonts w:ascii="LM Roman 10" w:hAnsi="LM Roman 10"/>
          <w:lang w:val="es-ES"/>
        </w:rPr>
        <w:t>Una vez completado, el TFG queda registrado como finalizado en la plataforma.</w:t>
      </w:r>
    </w:p>
    <w:p w14:paraId="01BD3578" w14:textId="3C492205" w:rsidR="00BF0BB2" w:rsidRPr="00D66CBF" w:rsidRDefault="00BF0BB2" w:rsidP="00BF0BB2">
      <w:pPr>
        <w:rPr>
          <w:rFonts w:ascii="LM Roman 10" w:hAnsi="LM Roman 10"/>
          <w:lang w:val="es-ES"/>
        </w:rPr>
      </w:pPr>
      <w:r w:rsidRPr="00D66CBF">
        <w:rPr>
          <w:rFonts w:ascii="LM Roman 10" w:hAnsi="LM Roman 10"/>
          <w:lang w:val="es-ES"/>
        </w:rPr>
        <w:t xml:space="preserve">Este flujo refleja cómo </w:t>
      </w:r>
      <w:r w:rsidR="000A0629" w:rsidRPr="00D66CBF">
        <w:rPr>
          <w:rFonts w:ascii="LM Roman 10" w:hAnsi="LM Roman 10"/>
          <w:lang w:val="es-ES"/>
        </w:rPr>
        <w:t>el gestor de líneas</w:t>
      </w:r>
      <w:r w:rsidRPr="00D66CBF">
        <w:rPr>
          <w:rFonts w:ascii="LM Roman 10" w:hAnsi="LM Roman 10"/>
          <w:lang w:val="es-ES"/>
        </w:rPr>
        <w:t xml:space="preserve"> actúa como catálogo de oportunidades, mientras que</w:t>
      </w:r>
      <w:r w:rsidR="000A0629" w:rsidRPr="00D66CBF">
        <w:rPr>
          <w:rFonts w:ascii="LM Roman 10" w:hAnsi="LM Roman 10"/>
          <w:lang w:val="es-ES"/>
        </w:rPr>
        <w:t xml:space="preserve"> el gestor de</w:t>
      </w:r>
      <w:r w:rsidRPr="00D66CBF">
        <w:rPr>
          <w:rFonts w:ascii="LM Roman 10" w:hAnsi="LM Roman 10"/>
          <w:lang w:val="es-ES"/>
        </w:rPr>
        <w:t xml:space="preserve"> TFG gestiona los proyectos reales con estudiantes asignados.</w:t>
      </w:r>
    </w:p>
    <w:p w14:paraId="5D0B9249" w14:textId="77777777" w:rsidR="000A0629" w:rsidRPr="00D66CBF" w:rsidRDefault="000A0629" w:rsidP="00BF0BB2">
      <w:pPr>
        <w:rPr>
          <w:rFonts w:ascii="LM Roman 10" w:hAnsi="LM Roman 10"/>
          <w:lang w:val="es-ES"/>
        </w:rPr>
      </w:pPr>
    </w:p>
    <w:p w14:paraId="3F9842C9" w14:textId="7454403B" w:rsidR="000A0629" w:rsidRPr="00D66CBF" w:rsidRDefault="000A0629" w:rsidP="000A0629">
      <w:pPr>
        <w:pStyle w:val="Ttulo3"/>
        <w:rPr>
          <w:rFonts w:ascii="LM Roman 10" w:hAnsi="LM Roman 10"/>
          <w:lang w:val="es-ES"/>
        </w:rPr>
      </w:pPr>
      <w:bookmarkStart w:id="133" w:name="_Toc208342558"/>
      <w:r w:rsidRPr="00D66CBF">
        <w:rPr>
          <w:rFonts w:ascii="LM Roman 10" w:hAnsi="LM Roman 10"/>
          <w:lang w:val="es-ES"/>
        </w:rPr>
        <w:lastRenderedPageBreak/>
        <w:t>Canales</w:t>
      </w:r>
      <w:bookmarkEnd w:id="133"/>
    </w:p>
    <w:p w14:paraId="781D1505" w14:textId="0FD3EEA7" w:rsidR="000A0629" w:rsidRPr="00D66CBF" w:rsidRDefault="000A0629" w:rsidP="000A0629">
      <w:pPr>
        <w:rPr>
          <w:rFonts w:ascii="LM Roman 10" w:hAnsi="LM Roman 10"/>
          <w:lang w:val="es-ES"/>
        </w:rPr>
      </w:pPr>
      <w:r w:rsidRPr="00D66CBF">
        <w:rPr>
          <w:rFonts w:ascii="LM Roman 10" w:hAnsi="LM Roman 10"/>
          <w:lang w:val="es-ES"/>
        </w:rPr>
        <w:t xml:space="preserve">En la aplicación, los </w:t>
      </w:r>
      <w:r w:rsidRPr="00D66CBF">
        <w:rPr>
          <w:rFonts w:ascii="LM Roman 10" w:hAnsi="LM Roman 10"/>
          <w:b/>
          <w:bCs/>
          <w:lang w:val="es-ES"/>
        </w:rPr>
        <w:t>Working Groups</w:t>
      </w:r>
      <w:r w:rsidRPr="00D66CBF">
        <w:rPr>
          <w:rFonts w:ascii="LM Roman 10" w:hAnsi="LM Roman 10"/>
          <w:lang w:val="es-ES"/>
        </w:rPr>
        <w:t xml:space="preserve"> (o </w:t>
      </w:r>
      <w:r w:rsidRPr="00D66CBF">
        <w:rPr>
          <w:rFonts w:ascii="LM Roman 10" w:hAnsi="LM Roman 10"/>
          <w:i/>
          <w:iCs/>
          <w:lang w:val="es-ES"/>
        </w:rPr>
        <w:t>canales de trabajo</w:t>
      </w:r>
      <w:r w:rsidRPr="00D66CBF">
        <w:rPr>
          <w:rFonts w:ascii="LM Roman 10" w:hAnsi="LM Roman 10"/>
          <w:lang w:val="es-ES"/>
        </w:rPr>
        <w:t>) son espacios colaborativos donde profesores y estudiantes pueden interactuar en torno a un TFG o un tema concreto.</w:t>
      </w:r>
    </w:p>
    <w:p w14:paraId="0EBC4A52" w14:textId="507729A0" w:rsidR="000A0629" w:rsidRPr="00D66CBF" w:rsidRDefault="000A0629" w:rsidP="000A0629">
      <w:pPr>
        <w:rPr>
          <w:rFonts w:ascii="LM Roman 10" w:hAnsi="LM Roman 10"/>
          <w:lang w:val="es-ES"/>
        </w:rPr>
      </w:pPr>
    </w:p>
    <w:p w14:paraId="687BD5AC" w14:textId="77777777" w:rsidR="000A0629" w:rsidRPr="00D66CBF" w:rsidRDefault="000A0629" w:rsidP="000A0629">
      <w:pPr>
        <w:rPr>
          <w:rFonts w:ascii="LM Roman 10" w:hAnsi="LM Roman 10"/>
          <w:b/>
          <w:bCs/>
          <w:lang w:val="es-ES"/>
        </w:rPr>
      </w:pPr>
      <w:r w:rsidRPr="00D66CBF">
        <w:rPr>
          <w:rFonts w:ascii="LM Roman 10" w:hAnsi="LM Roman 10"/>
          <w:b/>
          <w:bCs/>
          <w:lang w:val="es-ES"/>
        </w:rPr>
        <w:t>Endpoints disponibles</w:t>
      </w:r>
    </w:p>
    <w:p w14:paraId="45A08429" w14:textId="71827585" w:rsidR="000A0629" w:rsidRPr="00D66CBF" w:rsidRDefault="005033DF" w:rsidP="000A0629">
      <w:pPr>
        <w:rPr>
          <w:rFonts w:ascii="LM Roman 10" w:hAnsi="LM Roman 10"/>
          <w:lang w:val="es-ES"/>
        </w:rPr>
      </w:pPr>
      <w:r w:rsidRPr="00D66CBF">
        <w:rPr>
          <w:rFonts w:ascii="LM Roman 10" w:hAnsi="LM Roman 10"/>
          <w:noProof/>
          <w:lang w:val="es-ES"/>
        </w:rPr>
        <w:drawing>
          <wp:inline distT="0" distB="0" distL="0" distR="0" wp14:anchorId="34E36661" wp14:editId="2D40AC4C">
            <wp:extent cx="5395595" cy="3517265"/>
            <wp:effectExtent l="0" t="0" r="0" b="6985"/>
            <wp:docPr id="1107575592"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5592" name="Imagen 1" descr="Imagen que contiene Tabla&#10;&#10;El contenido generado por IA puede ser incorrecto."/>
                    <pic:cNvPicPr/>
                  </pic:nvPicPr>
                  <pic:blipFill>
                    <a:blip r:embed="rId47"/>
                    <a:stretch>
                      <a:fillRect/>
                    </a:stretch>
                  </pic:blipFill>
                  <pic:spPr>
                    <a:xfrm>
                      <a:off x="0" y="0"/>
                      <a:ext cx="5395595" cy="3517265"/>
                    </a:xfrm>
                    <a:prstGeom prst="rect">
                      <a:avLst/>
                    </a:prstGeom>
                  </pic:spPr>
                </pic:pic>
              </a:graphicData>
            </a:graphic>
          </wp:inline>
        </w:drawing>
      </w:r>
    </w:p>
    <w:p w14:paraId="263348A9" w14:textId="3B3923EA" w:rsidR="005033DF" w:rsidRPr="00D66CBF" w:rsidRDefault="005033DF" w:rsidP="000A0629">
      <w:pPr>
        <w:rPr>
          <w:rFonts w:ascii="LM Roman 10" w:hAnsi="LM Roman 10"/>
          <w:lang w:val="es-ES"/>
        </w:rPr>
      </w:pPr>
      <w:r w:rsidRPr="00D66CBF">
        <w:rPr>
          <w:rFonts w:ascii="LM Roman 10" w:hAnsi="LM Roman 10"/>
          <w:noProof/>
          <w:lang w:val="es-ES"/>
        </w:rPr>
        <w:drawing>
          <wp:inline distT="0" distB="0" distL="0" distR="0" wp14:anchorId="1A23921D" wp14:editId="37858600">
            <wp:extent cx="5395595" cy="3823335"/>
            <wp:effectExtent l="0" t="0" r="0" b="5715"/>
            <wp:docPr id="185712353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3534" name="Imagen 1" descr="Tabla&#10;&#10;El contenido generado por IA puede ser incorrecto."/>
                    <pic:cNvPicPr/>
                  </pic:nvPicPr>
                  <pic:blipFill>
                    <a:blip r:embed="rId48"/>
                    <a:stretch>
                      <a:fillRect/>
                    </a:stretch>
                  </pic:blipFill>
                  <pic:spPr>
                    <a:xfrm>
                      <a:off x="0" y="0"/>
                      <a:ext cx="5395595" cy="3823335"/>
                    </a:xfrm>
                    <a:prstGeom prst="rect">
                      <a:avLst/>
                    </a:prstGeom>
                  </pic:spPr>
                </pic:pic>
              </a:graphicData>
            </a:graphic>
          </wp:inline>
        </w:drawing>
      </w:r>
    </w:p>
    <w:p w14:paraId="7E420438" w14:textId="6FC4530A" w:rsidR="005033DF" w:rsidRPr="00D66CBF" w:rsidRDefault="005033DF" w:rsidP="005033DF">
      <w:pPr>
        <w:pStyle w:val="Descripcin"/>
        <w:rPr>
          <w:rFonts w:ascii="LM Roman 10" w:hAnsi="LM Roman 10"/>
          <w:lang w:val="es-ES"/>
        </w:rPr>
      </w:pPr>
      <w:bookmarkStart w:id="134" w:name="_Toc208342483"/>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24</w:t>
      </w:r>
      <w:r w:rsidRPr="00D66CBF">
        <w:rPr>
          <w:rFonts w:ascii="LM Roman 10" w:hAnsi="LM Roman 10"/>
        </w:rPr>
        <w:fldChar w:fldCharType="end"/>
      </w:r>
      <w:r w:rsidRPr="00D66CBF">
        <w:rPr>
          <w:rFonts w:ascii="LM Roman 10" w:hAnsi="LM Roman 10"/>
        </w:rPr>
        <w:t>. Endpoints de Canales</w:t>
      </w:r>
      <w:bookmarkEnd w:id="134"/>
    </w:p>
    <w:p w14:paraId="39FAEEB0" w14:textId="77777777" w:rsidR="000A0629" w:rsidRPr="00D66CBF" w:rsidRDefault="000A0629" w:rsidP="00D81B72">
      <w:pPr>
        <w:rPr>
          <w:rFonts w:ascii="LM Roman 10" w:hAnsi="LM Roman 10"/>
          <w:b/>
          <w:bCs/>
          <w:lang w:val="es-ES"/>
        </w:rPr>
      </w:pPr>
      <w:r w:rsidRPr="00D66CBF">
        <w:rPr>
          <w:rFonts w:ascii="LM Roman 10" w:hAnsi="LM Roman 10"/>
          <w:b/>
          <w:bCs/>
          <w:lang w:val="es-ES"/>
        </w:rPr>
        <w:lastRenderedPageBreak/>
        <w:t>Ejemplo de uso en flujo de trabajo</w:t>
      </w:r>
    </w:p>
    <w:p w14:paraId="76AFD933" w14:textId="28D7B8CF" w:rsidR="000A0629" w:rsidRPr="00D66CBF" w:rsidRDefault="00D81B72">
      <w:pPr>
        <w:pStyle w:val="Prrafodelista"/>
        <w:numPr>
          <w:ilvl w:val="0"/>
          <w:numId w:val="57"/>
        </w:numPr>
        <w:rPr>
          <w:rFonts w:ascii="LM Roman 10" w:hAnsi="LM Roman 10"/>
          <w:lang w:val="es-ES"/>
        </w:rPr>
      </w:pPr>
      <w:r w:rsidRPr="00D66CBF">
        <w:rPr>
          <w:rFonts w:ascii="LM Roman 10" w:hAnsi="LM Roman 10"/>
          <w:lang w:val="es-ES"/>
        </w:rPr>
        <w:t xml:space="preserve">Un profesor al aceptar una solicitud de TFG automáticamente se crea un canal asociado a ese TFG con el tutor y, en caso de que tenga, cotutor y el estudiante que lo solicitó mediante el endpoint </w:t>
      </w:r>
      <w:r w:rsidRPr="00D66CBF">
        <w:rPr>
          <w:rFonts w:ascii="LM Roman 10" w:hAnsi="LM Roman 10"/>
          <w:b/>
          <w:bCs/>
          <w:lang w:val="es-ES"/>
        </w:rPr>
        <w:t>POST /working-group</w:t>
      </w:r>
      <w:r w:rsidRPr="00D66CBF">
        <w:rPr>
          <w:rFonts w:ascii="LM Roman 10" w:hAnsi="LM Roman 10"/>
          <w:lang w:val="es-ES"/>
        </w:rPr>
        <w:t>.</w:t>
      </w:r>
    </w:p>
    <w:p w14:paraId="2CE59104" w14:textId="2EE1C6C1" w:rsidR="00D81B72" w:rsidRPr="00D66CBF" w:rsidRDefault="00D81B72">
      <w:pPr>
        <w:pStyle w:val="Prrafodelista"/>
        <w:numPr>
          <w:ilvl w:val="0"/>
          <w:numId w:val="57"/>
        </w:numPr>
        <w:rPr>
          <w:rFonts w:ascii="LM Roman 10" w:hAnsi="LM Roman 10"/>
          <w:lang w:val="es-ES"/>
        </w:rPr>
      </w:pPr>
      <w:r w:rsidRPr="00D66CBF">
        <w:rPr>
          <w:rFonts w:ascii="LM Roman 10" w:hAnsi="LM Roman 10"/>
          <w:lang w:val="es-ES"/>
        </w:rPr>
        <w:t xml:space="preserve">En caso de que algún otro profesor vaya a formar parte del proyecto se puede agregar con el endpoint </w:t>
      </w:r>
      <w:r w:rsidRPr="00D66CBF">
        <w:rPr>
          <w:rFonts w:ascii="LM Roman 10" w:hAnsi="LM Roman 10"/>
          <w:b/>
          <w:bCs/>
          <w:lang w:val="es-ES"/>
        </w:rPr>
        <w:t>POST /working-group/add-professor.</w:t>
      </w:r>
    </w:p>
    <w:p w14:paraId="657024EA" w14:textId="1CBCF9B3" w:rsidR="00D81B72" w:rsidRPr="00D66CBF" w:rsidRDefault="00D81B72">
      <w:pPr>
        <w:pStyle w:val="Prrafodelista"/>
        <w:numPr>
          <w:ilvl w:val="0"/>
          <w:numId w:val="57"/>
        </w:numPr>
        <w:rPr>
          <w:rFonts w:ascii="LM Roman 10" w:hAnsi="LM Roman 10"/>
          <w:lang w:val="es-ES"/>
        </w:rPr>
      </w:pPr>
      <w:r w:rsidRPr="00D66CBF">
        <w:rPr>
          <w:rFonts w:ascii="LM Roman 10" w:hAnsi="LM Roman 10"/>
          <w:lang w:val="es-ES"/>
        </w:rPr>
        <w:t xml:space="preserve">Cualquier profesor de los que pertenezcan al grupo podrán enviar mensajes vía correo electrónico para los alumnos mediante el endpoint </w:t>
      </w:r>
      <w:r w:rsidRPr="00D66CBF">
        <w:rPr>
          <w:rFonts w:ascii="LM Roman 10" w:hAnsi="LM Roman 10"/>
          <w:b/>
          <w:bCs/>
          <w:lang w:val="es-ES"/>
        </w:rPr>
        <w:t>POST /working-group/send-message.</w:t>
      </w:r>
    </w:p>
    <w:p w14:paraId="0DEB29BB" w14:textId="77777777" w:rsidR="00D81B72" w:rsidRPr="00D66CBF" w:rsidRDefault="00D81B72" w:rsidP="00D81B72">
      <w:pPr>
        <w:pStyle w:val="Prrafodelista"/>
        <w:rPr>
          <w:rFonts w:ascii="LM Roman 10" w:hAnsi="LM Roman 10"/>
          <w:lang w:val="es-ES"/>
        </w:rPr>
      </w:pPr>
    </w:p>
    <w:p w14:paraId="2BBDCEB4" w14:textId="6FB3C2B7" w:rsidR="00D81B72" w:rsidRPr="00D66CBF" w:rsidRDefault="00D81B72" w:rsidP="00D81B72">
      <w:pPr>
        <w:pStyle w:val="Ttulo2"/>
        <w:rPr>
          <w:rFonts w:ascii="LM Roman 10" w:hAnsi="LM Roman 10"/>
        </w:rPr>
      </w:pPr>
      <w:bookmarkStart w:id="135" w:name="_Toc208342559"/>
      <w:r w:rsidRPr="00D66CBF">
        <w:rPr>
          <w:rFonts w:ascii="LM Roman 10" w:hAnsi="LM Roman 10"/>
        </w:rPr>
        <w:t>Servicio de Correo</w:t>
      </w:r>
      <w:bookmarkEnd w:id="135"/>
    </w:p>
    <w:p w14:paraId="28C0EB23" w14:textId="3F5EEF7B" w:rsidR="00D81B72" w:rsidRPr="00D66CBF" w:rsidRDefault="00D81B72" w:rsidP="00A518AD">
      <w:pPr>
        <w:rPr>
          <w:rFonts w:ascii="LM Roman 10" w:hAnsi="LM Roman 10"/>
          <w:lang w:val="es-ES"/>
        </w:rPr>
      </w:pPr>
      <w:r w:rsidRPr="00D66CBF">
        <w:rPr>
          <w:rFonts w:ascii="LM Roman 10" w:hAnsi="LM Roman 10"/>
          <w:lang w:val="es-ES"/>
        </w:rPr>
        <w:t>El servicio de correo es el componente encargado de enviar notificaciones por correo electrónico a los usuarios de la plataforma.</w:t>
      </w:r>
      <w:r w:rsidR="00A518AD" w:rsidRPr="00D66CBF">
        <w:rPr>
          <w:rFonts w:ascii="LM Roman 10" w:hAnsi="LM Roman 10"/>
          <w:lang w:val="es-ES"/>
        </w:rPr>
        <w:t xml:space="preserve"> </w:t>
      </w:r>
      <w:r w:rsidRPr="00D66CBF">
        <w:rPr>
          <w:rFonts w:ascii="LM Roman 10" w:hAnsi="LM Roman 10"/>
          <w:lang w:val="es-ES"/>
        </w:rPr>
        <w:t>Su objetivo es mantener informados a estudiantes, profesores y administradores sobre eventos clave en el ciclo de vida de un TFG y en la colaboración dentro de grupos de trabajo.</w:t>
      </w:r>
    </w:p>
    <w:p w14:paraId="08ABA134" w14:textId="77777777" w:rsidR="00B42136" w:rsidRPr="00D66CBF" w:rsidRDefault="00B42136" w:rsidP="00D81B72">
      <w:pPr>
        <w:rPr>
          <w:rFonts w:ascii="LM Roman 10" w:hAnsi="LM Roman 10"/>
          <w:lang w:val="es-ES"/>
        </w:rPr>
      </w:pPr>
    </w:p>
    <w:p w14:paraId="3CBF9802" w14:textId="48317024" w:rsidR="00B42136" w:rsidRPr="00D66CBF" w:rsidRDefault="00B42136" w:rsidP="00B42136">
      <w:pPr>
        <w:rPr>
          <w:rFonts w:ascii="LM Roman 10" w:hAnsi="LM Roman 10"/>
          <w:lang w:val="es-ES"/>
        </w:rPr>
      </w:pPr>
      <w:r w:rsidRPr="00D66CBF">
        <w:rPr>
          <w:rFonts w:ascii="LM Roman 10" w:hAnsi="LM Roman 10"/>
          <w:lang w:val="es-ES"/>
        </w:rPr>
        <w:t>Para realizar este servicio se ha creado una cuenta de Gmail tfginfo.notify@gmail.com.</w:t>
      </w:r>
    </w:p>
    <w:p w14:paraId="1EBFA3C1" w14:textId="7F12712E" w:rsidR="00B42136" w:rsidRPr="00D66CBF" w:rsidRDefault="00B42136" w:rsidP="00D81B72">
      <w:pPr>
        <w:rPr>
          <w:rFonts w:ascii="LM Roman 10" w:hAnsi="LM Roman 10"/>
          <w:lang w:val="es-ES"/>
        </w:rPr>
      </w:pPr>
      <w:r w:rsidRPr="00D66CBF">
        <w:rPr>
          <w:rFonts w:ascii="LM Roman 10" w:hAnsi="LM Roman 10"/>
          <w:lang w:val="es-ES"/>
        </w:rPr>
        <w:t>Con el nombre de TFGinfo. Para establecer la conexión con Gmail, desde un servidor de .NET ha sido necesario registrar la aplicación como una aplicación personal en Google e introducir una clave para habilitar el envío de correo desde la API.</w:t>
      </w:r>
    </w:p>
    <w:p w14:paraId="0C097216" w14:textId="77777777" w:rsidR="00D81B72" w:rsidRPr="00D66CBF" w:rsidRDefault="00D81B72" w:rsidP="00D81B72">
      <w:pPr>
        <w:rPr>
          <w:rFonts w:ascii="LM Roman 10" w:hAnsi="LM Roman 10"/>
          <w:b/>
          <w:bCs/>
          <w:lang w:val="es-ES"/>
        </w:rPr>
      </w:pPr>
      <w:r w:rsidRPr="00D66CBF">
        <w:rPr>
          <w:rFonts w:ascii="LM Roman 10" w:hAnsi="LM Roman 10"/>
          <w:b/>
          <w:bCs/>
          <w:lang w:val="es-ES"/>
        </w:rPr>
        <w:t>Funcionamiento técnico</w:t>
      </w:r>
    </w:p>
    <w:p w14:paraId="616A7DB2" w14:textId="7C7BD300" w:rsidR="00D81B72" w:rsidRPr="00D66CBF" w:rsidRDefault="00D81B72">
      <w:pPr>
        <w:numPr>
          <w:ilvl w:val="0"/>
          <w:numId w:val="58"/>
        </w:numPr>
        <w:rPr>
          <w:rFonts w:ascii="LM Roman 10" w:hAnsi="LM Roman 10"/>
          <w:lang w:val="es-ES"/>
        </w:rPr>
      </w:pPr>
      <w:r w:rsidRPr="00D66CBF">
        <w:rPr>
          <w:rFonts w:ascii="LM Roman 10" w:hAnsi="LM Roman 10"/>
          <w:lang w:val="es-ES"/>
        </w:rPr>
        <w:t>Se apoya en MailKit</w:t>
      </w:r>
      <w:r w:rsidR="00154F99" w:rsidRPr="00D66CBF">
        <w:rPr>
          <w:rFonts w:ascii="LM Roman 10" w:hAnsi="LM Roman 10"/>
          <w:lang w:val="es-ES"/>
        </w:rPr>
        <w:t xml:space="preserve"> </w:t>
      </w:r>
      <w:r w:rsidR="00154F99" w:rsidRPr="00D66CBF">
        <w:rPr>
          <w:rFonts w:ascii="LM Roman 10" w:hAnsi="LM Roman 10"/>
          <w:lang w:val="es-ES"/>
        </w:rPr>
        <w:fldChar w:fldCharType="begin"/>
      </w:r>
      <w:r w:rsidR="00154F99" w:rsidRPr="00D66CBF">
        <w:rPr>
          <w:rFonts w:ascii="LM Roman 10" w:hAnsi="LM Roman 10"/>
          <w:lang w:val="es-ES"/>
        </w:rPr>
        <w:instrText xml:space="preserve"> REF _Ref205893683 \r \h </w:instrText>
      </w:r>
      <w:r w:rsidR="00154F99" w:rsidRPr="00D66CBF">
        <w:rPr>
          <w:rFonts w:ascii="LM Roman 10" w:hAnsi="LM Roman 10"/>
          <w:lang w:val="es-ES"/>
        </w:rPr>
      </w:r>
      <w:r w:rsidR="00D66CBF">
        <w:rPr>
          <w:rFonts w:ascii="LM Roman 10" w:hAnsi="LM Roman 10"/>
          <w:lang w:val="es-ES"/>
        </w:rPr>
        <w:instrText xml:space="preserve"> \* MERGEFORMAT </w:instrText>
      </w:r>
      <w:r w:rsidR="00154F99" w:rsidRPr="00D66CBF">
        <w:rPr>
          <w:rFonts w:ascii="LM Roman 10" w:hAnsi="LM Roman 10"/>
          <w:lang w:val="es-ES"/>
        </w:rPr>
        <w:fldChar w:fldCharType="separate"/>
      </w:r>
      <w:r w:rsidR="00275FD8">
        <w:rPr>
          <w:rFonts w:ascii="LM Roman 10" w:hAnsi="LM Roman 10"/>
          <w:lang w:val="es-ES"/>
        </w:rPr>
        <w:t>[22]</w:t>
      </w:r>
      <w:r w:rsidR="00154F99" w:rsidRPr="00D66CBF">
        <w:rPr>
          <w:rFonts w:ascii="LM Roman 10" w:hAnsi="LM Roman 10"/>
          <w:lang w:val="es-ES"/>
        </w:rPr>
        <w:fldChar w:fldCharType="end"/>
      </w:r>
      <w:r w:rsidRPr="00D66CBF">
        <w:rPr>
          <w:rFonts w:ascii="LM Roman 10" w:hAnsi="LM Roman 10"/>
          <w:lang w:val="es-ES"/>
        </w:rPr>
        <w:t xml:space="preserve"> para la conexión SMTP y el envío de correos.</w:t>
      </w:r>
    </w:p>
    <w:p w14:paraId="4D650F59" w14:textId="119632AF" w:rsidR="00D81B72" w:rsidRPr="00D66CBF" w:rsidRDefault="00D81B72">
      <w:pPr>
        <w:numPr>
          <w:ilvl w:val="0"/>
          <w:numId w:val="58"/>
        </w:numPr>
        <w:rPr>
          <w:rFonts w:ascii="LM Roman 10" w:hAnsi="LM Roman 10"/>
          <w:lang w:val="es-ES"/>
        </w:rPr>
      </w:pPr>
      <w:r w:rsidRPr="00D66CBF">
        <w:rPr>
          <w:rFonts w:ascii="LM Roman 10" w:hAnsi="LM Roman 10"/>
          <w:lang w:val="es-ES"/>
        </w:rPr>
        <w:t xml:space="preserve">Usa las configuraciones definidas en </w:t>
      </w:r>
      <w:r w:rsidR="00D14E48" w:rsidRPr="00D66CBF">
        <w:rPr>
          <w:rFonts w:ascii="LM Roman 10" w:hAnsi="LM Roman 10"/>
          <w:lang w:val="es-ES"/>
        </w:rPr>
        <w:t>este servicio</w:t>
      </w:r>
      <w:r w:rsidRPr="00D66CBF">
        <w:rPr>
          <w:rFonts w:ascii="LM Roman 10" w:hAnsi="LM Roman 10"/>
          <w:lang w:val="es-ES"/>
        </w:rPr>
        <w:t xml:space="preserve"> (servidor SMTP, puerto, credenciales, remitente, etc.).</w:t>
      </w:r>
    </w:p>
    <w:p w14:paraId="390AA293" w14:textId="77777777" w:rsidR="00D81B72" w:rsidRPr="00D66CBF" w:rsidRDefault="00D81B72">
      <w:pPr>
        <w:numPr>
          <w:ilvl w:val="0"/>
          <w:numId w:val="58"/>
        </w:numPr>
        <w:rPr>
          <w:rFonts w:ascii="LM Roman 10" w:hAnsi="LM Roman 10"/>
          <w:lang w:val="es-ES"/>
        </w:rPr>
      </w:pPr>
      <w:r w:rsidRPr="00D66CBF">
        <w:rPr>
          <w:rFonts w:ascii="LM Roman 10" w:hAnsi="LM Roman 10"/>
          <w:lang w:val="es-ES"/>
        </w:rPr>
        <w:t xml:space="preserve">Admite envío de correos en formato </w:t>
      </w:r>
      <w:r w:rsidRPr="00D66CBF">
        <w:rPr>
          <w:rFonts w:ascii="LM Roman 10" w:hAnsi="LM Roman 10"/>
          <w:b/>
          <w:bCs/>
          <w:lang w:val="es-ES"/>
        </w:rPr>
        <w:t>HTML</w:t>
      </w:r>
      <w:r w:rsidRPr="00D66CBF">
        <w:rPr>
          <w:rFonts w:ascii="LM Roman 10" w:hAnsi="LM Roman 10"/>
          <w:lang w:val="es-ES"/>
        </w:rPr>
        <w:t xml:space="preserve"> o </w:t>
      </w:r>
      <w:r w:rsidRPr="00D66CBF">
        <w:rPr>
          <w:rFonts w:ascii="LM Roman 10" w:hAnsi="LM Roman 10"/>
          <w:b/>
          <w:bCs/>
          <w:lang w:val="es-ES"/>
        </w:rPr>
        <w:t>texto plano</w:t>
      </w:r>
      <w:r w:rsidRPr="00D66CBF">
        <w:rPr>
          <w:rFonts w:ascii="LM Roman 10" w:hAnsi="LM Roman 10"/>
          <w:lang w:val="es-ES"/>
        </w:rPr>
        <w:t>.</w:t>
      </w:r>
    </w:p>
    <w:p w14:paraId="680BA1B0" w14:textId="77777777" w:rsidR="00D81B72" w:rsidRPr="00D66CBF" w:rsidRDefault="00D81B72">
      <w:pPr>
        <w:numPr>
          <w:ilvl w:val="0"/>
          <w:numId w:val="58"/>
        </w:numPr>
        <w:rPr>
          <w:rFonts w:ascii="LM Roman 10" w:hAnsi="LM Roman 10"/>
          <w:lang w:val="es-ES"/>
        </w:rPr>
      </w:pPr>
      <w:r w:rsidRPr="00D66CBF">
        <w:rPr>
          <w:rFonts w:ascii="LM Roman 10" w:hAnsi="LM Roman 10"/>
          <w:lang w:val="es-ES"/>
        </w:rPr>
        <w:t>Cada correo se compone de:</w:t>
      </w:r>
    </w:p>
    <w:p w14:paraId="2146D74C" w14:textId="77777777" w:rsidR="00D81B72" w:rsidRPr="00D66CBF" w:rsidRDefault="00D81B72">
      <w:pPr>
        <w:numPr>
          <w:ilvl w:val="1"/>
          <w:numId w:val="58"/>
        </w:numPr>
        <w:rPr>
          <w:rFonts w:ascii="LM Roman 10" w:hAnsi="LM Roman 10"/>
          <w:lang w:val="es-ES"/>
        </w:rPr>
      </w:pPr>
      <w:r w:rsidRPr="00D66CBF">
        <w:rPr>
          <w:rFonts w:ascii="LM Roman 10" w:hAnsi="LM Roman 10"/>
          <w:b/>
          <w:bCs/>
          <w:lang w:val="es-ES"/>
        </w:rPr>
        <w:t>Remitente</w:t>
      </w:r>
      <w:r w:rsidRPr="00D66CBF">
        <w:rPr>
          <w:rFonts w:ascii="LM Roman 10" w:hAnsi="LM Roman 10"/>
          <w:lang w:val="es-ES"/>
        </w:rPr>
        <w:t xml:space="preserve"> (nombre y correo del sistema).</w:t>
      </w:r>
    </w:p>
    <w:p w14:paraId="35BE49D7" w14:textId="77777777" w:rsidR="00D81B72" w:rsidRPr="00D66CBF" w:rsidRDefault="00D81B72">
      <w:pPr>
        <w:numPr>
          <w:ilvl w:val="1"/>
          <w:numId w:val="58"/>
        </w:numPr>
        <w:rPr>
          <w:rFonts w:ascii="LM Roman 10" w:hAnsi="LM Roman 10"/>
          <w:lang w:val="es-ES"/>
        </w:rPr>
      </w:pPr>
      <w:r w:rsidRPr="00D66CBF">
        <w:rPr>
          <w:rFonts w:ascii="LM Roman 10" w:hAnsi="LM Roman 10"/>
          <w:b/>
          <w:bCs/>
          <w:lang w:val="es-ES"/>
        </w:rPr>
        <w:t>Destinatario</w:t>
      </w:r>
      <w:r w:rsidRPr="00D66CBF">
        <w:rPr>
          <w:rFonts w:ascii="LM Roman 10" w:hAnsi="LM Roman 10"/>
          <w:lang w:val="es-ES"/>
        </w:rPr>
        <w:t xml:space="preserve"> (usuario final).</w:t>
      </w:r>
    </w:p>
    <w:p w14:paraId="60237EAB" w14:textId="77777777" w:rsidR="00D81B72" w:rsidRPr="00D66CBF" w:rsidRDefault="00D81B72">
      <w:pPr>
        <w:numPr>
          <w:ilvl w:val="1"/>
          <w:numId w:val="58"/>
        </w:numPr>
        <w:rPr>
          <w:rFonts w:ascii="LM Roman 10" w:hAnsi="LM Roman 10"/>
          <w:lang w:val="es-ES"/>
        </w:rPr>
      </w:pPr>
      <w:r w:rsidRPr="00D66CBF">
        <w:rPr>
          <w:rFonts w:ascii="LM Roman 10" w:hAnsi="LM Roman 10"/>
          <w:b/>
          <w:bCs/>
          <w:lang w:val="es-ES"/>
        </w:rPr>
        <w:t>Asunto</w:t>
      </w:r>
      <w:r w:rsidRPr="00D66CBF">
        <w:rPr>
          <w:rFonts w:ascii="LM Roman 10" w:hAnsi="LM Roman 10"/>
          <w:lang w:val="es-ES"/>
        </w:rPr>
        <w:t xml:space="preserve"> (según el tipo de notificación).</w:t>
      </w:r>
    </w:p>
    <w:p w14:paraId="4CBF3D7D" w14:textId="77777777" w:rsidR="00D81B72" w:rsidRPr="00D66CBF" w:rsidRDefault="00D81B72">
      <w:pPr>
        <w:numPr>
          <w:ilvl w:val="1"/>
          <w:numId w:val="58"/>
        </w:numPr>
        <w:rPr>
          <w:rFonts w:ascii="LM Roman 10" w:hAnsi="LM Roman 10"/>
          <w:lang w:val="es-ES"/>
        </w:rPr>
      </w:pPr>
      <w:r w:rsidRPr="00D66CBF">
        <w:rPr>
          <w:rFonts w:ascii="LM Roman 10" w:hAnsi="LM Roman 10"/>
          <w:b/>
          <w:bCs/>
          <w:lang w:val="es-ES"/>
        </w:rPr>
        <w:t>Cuerpo del mensaje</w:t>
      </w:r>
      <w:r w:rsidRPr="00D66CBF">
        <w:rPr>
          <w:rFonts w:ascii="LM Roman 10" w:hAnsi="LM Roman 10"/>
          <w:lang w:val="es-ES"/>
        </w:rPr>
        <w:t xml:space="preserve"> (personalizado para el evento).</w:t>
      </w:r>
    </w:p>
    <w:p w14:paraId="5FA6B64E" w14:textId="018CDF43" w:rsidR="00D81B72" w:rsidRPr="00D66CBF" w:rsidRDefault="00D81B72" w:rsidP="00D81B72">
      <w:pPr>
        <w:rPr>
          <w:rFonts w:ascii="LM Roman 10" w:hAnsi="LM Roman 10"/>
          <w:lang w:val="es-ES"/>
        </w:rPr>
      </w:pPr>
    </w:p>
    <w:p w14:paraId="19ACBCA2" w14:textId="77777777" w:rsidR="00D81B72" w:rsidRPr="00D66CBF" w:rsidRDefault="00D81B72" w:rsidP="00B42136">
      <w:pPr>
        <w:rPr>
          <w:rFonts w:ascii="LM Roman 10" w:hAnsi="LM Roman 10"/>
          <w:b/>
          <w:bCs/>
          <w:lang w:val="es-ES"/>
        </w:rPr>
      </w:pPr>
      <w:r w:rsidRPr="00D66CBF">
        <w:rPr>
          <w:rFonts w:ascii="LM Roman 10" w:hAnsi="LM Roman 10"/>
          <w:b/>
          <w:bCs/>
          <w:lang w:val="es-ES"/>
        </w:rPr>
        <w:t>Posibles notificaciones enviadas</w:t>
      </w:r>
    </w:p>
    <w:p w14:paraId="12CD54B7" w14:textId="77777777" w:rsidR="00D81B72" w:rsidRPr="00D66CBF" w:rsidRDefault="00D81B72">
      <w:pPr>
        <w:numPr>
          <w:ilvl w:val="0"/>
          <w:numId w:val="59"/>
        </w:numPr>
        <w:rPr>
          <w:rFonts w:ascii="LM Roman 10" w:hAnsi="LM Roman 10"/>
          <w:lang w:val="es-ES"/>
        </w:rPr>
      </w:pPr>
      <w:r w:rsidRPr="00D66CBF">
        <w:rPr>
          <w:rFonts w:ascii="LM Roman 10" w:hAnsi="LM Roman 10"/>
          <w:b/>
          <w:bCs/>
          <w:lang w:val="es-ES"/>
        </w:rPr>
        <w:t>Solicitud de un TFG</w:t>
      </w:r>
    </w:p>
    <w:p w14:paraId="6A37BD5B" w14:textId="3EDF02DD" w:rsidR="00D81B72" w:rsidRPr="00D66CBF" w:rsidRDefault="00D81B72">
      <w:pPr>
        <w:numPr>
          <w:ilvl w:val="1"/>
          <w:numId w:val="59"/>
        </w:numPr>
        <w:rPr>
          <w:rFonts w:ascii="LM Roman 10" w:hAnsi="LM Roman 10"/>
          <w:lang w:val="es-ES"/>
        </w:rPr>
      </w:pPr>
      <w:r w:rsidRPr="00D66CBF">
        <w:rPr>
          <w:rFonts w:ascii="LM Roman 10" w:hAnsi="LM Roman 10"/>
          <w:lang w:val="es-ES"/>
        </w:rPr>
        <w:t xml:space="preserve">Cuando un estudiante solicita un TFG disponible, se notifica al profesor </w:t>
      </w:r>
      <w:r w:rsidR="00B42136" w:rsidRPr="00D66CBF">
        <w:rPr>
          <w:rFonts w:ascii="LM Roman 10" w:hAnsi="LM Roman 10"/>
          <w:lang w:val="es-ES"/>
        </w:rPr>
        <w:t>seleccionado como tutor o cotutor</w:t>
      </w:r>
      <w:r w:rsidRPr="00D66CBF">
        <w:rPr>
          <w:rFonts w:ascii="LM Roman 10" w:hAnsi="LM Roman 10"/>
          <w:lang w:val="es-ES"/>
        </w:rPr>
        <w:t xml:space="preserve"> con los detalles de la solicitud.</w:t>
      </w:r>
    </w:p>
    <w:p w14:paraId="776833D5" w14:textId="77777777" w:rsidR="00D81B72" w:rsidRPr="00D66CBF" w:rsidRDefault="00D81B72">
      <w:pPr>
        <w:numPr>
          <w:ilvl w:val="1"/>
          <w:numId w:val="59"/>
        </w:numPr>
        <w:rPr>
          <w:rFonts w:ascii="LM Roman 10" w:hAnsi="LM Roman 10"/>
          <w:lang w:val="es-ES"/>
        </w:rPr>
      </w:pPr>
      <w:r w:rsidRPr="00D66CBF">
        <w:rPr>
          <w:rFonts w:ascii="LM Roman 10" w:hAnsi="LM Roman 10"/>
          <w:lang w:val="es-ES"/>
        </w:rPr>
        <w:t>Ejemplo de asunto: Nueva solicitud de TFG.</w:t>
      </w:r>
    </w:p>
    <w:p w14:paraId="7399622B" w14:textId="77777777" w:rsidR="00D81B72" w:rsidRPr="00D66CBF" w:rsidRDefault="00D81B72">
      <w:pPr>
        <w:numPr>
          <w:ilvl w:val="0"/>
          <w:numId w:val="59"/>
        </w:numPr>
        <w:rPr>
          <w:rFonts w:ascii="LM Roman 10" w:hAnsi="LM Roman 10"/>
          <w:lang w:val="es-ES"/>
        </w:rPr>
      </w:pPr>
      <w:r w:rsidRPr="00D66CBF">
        <w:rPr>
          <w:rFonts w:ascii="LM Roman 10" w:hAnsi="LM Roman 10"/>
          <w:b/>
          <w:bCs/>
          <w:lang w:val="es-ES"/>
        </w:rPr>
        <w:t>Aceptación o rechazo de un TFG</w:t>
      </w:r>
    </w:p>
    <w:p w14:paraId="5E580C1F" w14:textId="00697C53" w:rsidR="00D81B72" w:rsidRPr="00D66CBF" w:rsidRDefault="00D81B72">
      <w:pPr>
        <w:numPr>
          <w:ilvl w:val="1"/>
          <w:numId w:val="59"/>
        </w:numPr>
        <w:rPr>
          <w:rFonts w:ascii="LM Roman 10" w:hAnsi="LM Roman 10"/>
          <w:lang w:val="es-ES"/>
        </w:rPr>
      </w:pPr>
      <w:r w:rsidRPr="00D66CBF">
        <w:rPr>
          <w:rFonts w:ascii="LM Roman 10" w:hAnsi="LM Roman 10"/>
          <w:lang w:val="es-ES"/>
        </w:rPr>
        <w:lastRenderedPageBreak/>
        <w:t>Si el profesor acepta/rechaza la solicitud, el estudiante recibe un correo indicando el resultado y, si aplica, los siguientes pasos.</w:t>
      </w:r>
    </w:p>
    <w:p w14:paraId="72D5EEE1" w14:textId="77777777" w:rsidR="00D81B72" w:rsidRPr="00D66CBF" w:rsidRDefault="00D81B72">
      <w:pPr>
        <w:numPr>
          <w:ilvl w:val="1"/>
          <w:numId w:val="59"/>
        </w:numPr>
        <w:rPr>
          <w:rFonts w:ascii="LM Roman 10" w:hAnsi="LM Roman 10"/>
          <w:lang w:val="es-ES"/>
        </w:rPr>
      </w:pPr>
      <w:r w:rsidRPr="00D66CBF">
        <w:rPr>
          <w:rFonts w:ascii="LM Roman 10" w:hAnsi="LM Roman 10"/>
          <w:lang w:val="es-ES"/>
        </w:rPr>
        <w:t>Ejemplo de asunto: Tu solicitud de TFG ha sido aceptada o Tu solicitud de TFG ha sido rechazada.</w:t>
      </w:r>
    </w:p>
    <w:p w14:paraId="143A23FA" w14:textId="77777777" w:rsidR="00D81B72" w:rsidRPr="00D66CBF" w:rsidRDefault="00D81B72">
      <w:pPr>
        <w:numPr>
          <w:ilvl w:val="0"/>
          <w:numId w:val="59"/>
        </w:numPr>
        <w:rPr>
          <w:rFonts w:ascii="LM Roman 10" w:hAnsi="LM Roman 10"/>
          <w:lang w:val="es-ES"/>
        </w:rPr>
      </w:pPr>
      <w:r w:rsidRPr="00D66CBF">
        <w:rPr>
          <w:rFonts w:ascii="LM Roman 10" w:hAnsi="LM Roman 10"/>
          <w:b/>
          <w:bCs/>
          <w:lang w:val="es-ES"/>
        </w:rPr>
        <w:t>Creación de usuario</w:t>
      </w:r>
    </w:p>
    <w:p w14:paraId="1582F993" w14:textId="1367E6C2" w:rsidR="00D81B72" w:rsidRPr="00D66CBF" w:rsidRDefault="00D81B72">
      <w:pPr>
        <w:numPr>
          <w:ilvl w:val="1"/>
          <w:numId w:val="59"/>
        </w:numPr>
        <w:rPr>
          <w:rFonts w:ascii="LM Roman 10" w:hAnsi="LM Roman 10"/>
          <w:lang w:val="es-ES"/>
        </w:rPr>
      </w:pPr>
      <w:r w:rsidRPr="00D66CBF">
        <w:rPr>
          <w:rFonts w:ascii="LM Roman 10" w:hAnsi="LM Roman 10"/>
          <w:lang w:val="es-ES"/>
        </w:rPr>
        <w:t xml:space="preserve">Al </w:t>
      </w:r>
      <w:r w:rsidR="00B42136" w:rsidRPr="00D66CBF">
        <w:rPr>
          <w:rFonts w:ascii="LM Roman 10" w:hAnsi="LM Roman 10"/>
          <w:lang w:val="es-ES"/>
        </w:rPr>
        <w:t>crear</w:t>
      </w:r>
      <w:r w:rsidRPr="00D66CBF">
        <w:rPr>
          <w:rFonts w:ascii="LM Roman 10" w:hAnsi="LM Roman 10"/>
          <w:lang w:val="es-ES"/>
        </w:rPr>
        <w:t xml:space="preserve"> un nuevo usuario</w:t>
      </w:r>
      <w:r w:rsidR="00B42136" w:rsidRPr="00D66CBF">
        <w:rPr>
          <w:rFonts w:ascii="LM Roman 10" w:hAnsi="LM Roman 10"/>
          <w:lang w:val="es-ES"/>
        </w:rPr>
        <w:t xml:space="preserve"> </w:t>
      </w:r>
      <w:r w:rsidRPr="00D66CBF">
        <w:rPr>
          <w:rFonts w:ascii="LM Roman 10" w:hAnsi="LM Roman 10"/>
          <w:lang w:val="es-ES"/>
        </w:rPr>
        <w:t>por un administrador, se le envía un correo con sus credenciales y un enlace para iniciar sesión.</w:t>
      </w:r>
    </w:p>
    <w:p w14:paraId="5CAD4861" w14:textId="3230C35F" w:rsidR="00D81B72" w:rsidRPr="00D66CBF" w:rsidRDefault="00D81B72">
      <w:pPr>
        <w:numPr>
          <w:ilvl w:val="1"/>
          <w:numId w:val="59"/>
        </w:numPr>
        <w:rPr>
          <w:rFonts w:ascii="LM Roman 10" w:hAnsi="LM Roman 10"/>
          <w:lang w:val="es-ES"/>
        </w:rPr>
      </w:pPr>
      <w:r w:rsidRPr="00D66CBF">
        <w:rPr>
          <w:rFonts w:ascii="LM Roman 10" w:hAnsi="LM Roman 10"/>
          <w:lang w:val="es-ES"/>
        </w:rPr>
        <w:t xml:space="preserve">Ejemplo de asunto: </w:t>
      </w:r>
      <w:r w:rsidR="00B42136" w:rsidRPr="00D66CBF">
        <w:rPr>
          <w:rFonts w:ascii="LM Roman 10" w:hAnsi="LM Roman 10"/>
          <w:lang w:val="es-ES"/>
        </w:rPr>
        <w:t>Nuevo usuario TFGinfo</w:t>
      </w:r>
      <w:r w:rsidRPr="00D66CBF">
        <w:rPr>
          <w:rFonts w:ascii="LM Roman 10" w:hAnsi="LM Roman 10"/>
          <w:lang w:val="es-ES"/>
        </w:rPr>
        <w:t>.</w:t>
      </w:r>
    </w:p>
    <w:p w14:paraId="7EBE921E" w14:textId="77777777" w:rsidR="00D81B72" w:rsidRPr="00D66CBF" w:rsidRDefault="00D81B72">
      <w:pPr>
        <w:numPr>
          <w:ilvl w:val="0"/>
          <w:numId w:val="59"/>
        </w:numPr>
        <w:rPr>
          <w:rFonts w:ascii="LM Roman 10" w:hAnsi="LM Roman 10"/>
          <w:lang w:val="es-ES"/>
        </w:rPr>
      </w:pPr>
      <w:r w:rsidRPr="00D66CBF">
        <w:rPr>
          <w:rFonts w:ascii="LM Roman 10" w:hAnsi="LM Roman 10"/>
          <w:b/>
          <w:bCs/>
          <w:lang w:val="es-ES"/>
        </w:rPr>
        <w:t>Cambio de estado de un TFG</w:t>
      </w:r>
    </w:p>
    <w:p w14:paraId="6FF883C7" w14:textId="77777777" w:rsidR="00D81B72" w:rsidRPr="00D66CBF" w:rsidRDefault="00D81B72">
      <w:pPr>
        <w:numPr>
          <w:ilvl w:val="1"/>
          <w:numId w:val="59"/>
        </w:numPr>
        <w:rPr>
          <w:rFonts w:ascii="LM Roman 10" w:hAnsi="LM Roman 10"/>
          <w:lang w:val="es-ES"/>
        </w:rPr>
      </w:pPr>
      <w:r w:rsidRPr="00D66CBF">
        <w:rPr>
          <w:rFonts w:ascii="LM Roman 10" w:hAnsi="LM Roman 10"/>
          <w:lang w:val="es-ES"/>
        </w:rPr>
        <w:t>Cuando un TFG cambia de estado (por ejemplo, “En curso” → “Finalizado”), los involucrados reciben una notificación.</w:t>
      </w:r>
    </w:p>
    <w:p w14:paraId="2BE4654D" w14:textId="77777777" w:rsidR="00D81B72" w:rsidRPr="00D66CBF" w:rsidRDefault="00D81B72">
      <w:pPr>
        <w:numPr>
          <w:ilvl w:val="0"/>
          <w:numId w:val="59"/>
        </w:numPr>
        <w:rPr>
          <w:rFonts w:ascii="LM Roman 10" w:hAnsi="LM Roman 10"/>
          <w:lang w:val="es-ES"/>
        </w:rPr>
      </w:pPr>
      <w:r w:rsidRPr="00D66CBF">
        <w:rPr>
          <w:rFonts w:ascii="LM Roman 10" w:hAnsi="LM Roman 10"/>
          <w:b/>
          <w:bCs/>
          <w:lang w:val="es-ES"/>
        </w:rPr>
        <w:t>Nuevo mensaje en un grupo de trabajo</w:t>
      </w:r>
    </w:p>
    <w:p w14:paraId="740F061F" w14:textId="0DB04FBD" w:rsidR="00D81B72" w:rsidRPr="00D66CBF" w:rsidRDefault="00D81B72">
      <w:pPr>
        <w:numPr>
          <w:ilvl w:val="1"/>
          <w:numId w:val="59"/>
        </w:numPr>
        <w:rPr>
          <w:rFonts w:ascii="LM Roman 10" w:hAnsi="LM Roman 10"/>
          <w:lang w:val="es-ES"/>
        </w:rPr>
      </w:pPr>
      <w:r w:rsidRPr="00D66CBF">
        <w:rPr>
          <w:rFonts w:ascii="LM Roman 10" w:hAnsi="LM Roman 10"/>
          <w:lang w:val="es-ES"/>
        </w:rPr>
        <w:t>Cuando un profesor envía un mensaje en un canal de trabajo, los miembros del grupo reciben un correo con el contenido del mensaje.</w:t>
      </w:r>
    </w:p>
    <w:p w14:paraId="7F6ADA94" w14:textId="77777777" w:rsidR="00D81B72" w:rsidRPr="00D66CBF" w:rsidRDefault="00D81B72">
      <w:pPr>
        <w:numPr>
          <w:ilvl w:val="1"/>
          <w:numId w:val="59"/>
        </w:numPr>
        <w:rPr>
          <w:rFonts w:ascii="LM Roman 10" w:hAnsi="LM Roman 10"/>
          <w:lang w:val="es-ES"/>
        </w:rPr>
      </w:pPr>
      <w:r w:rsidRPr="00D66CBF">
        <w:rPr>
          <w:rFonts w:ascii="LM Roman 10" w:hAnsi="LM Roman 10"/>
          <w:lang w:val="es-ES"/>
        </w:rPr>
        <w:t>Ejemplo de asunto: Nuevo mensaje en tu grupo de trabajo.</w:t>
      </w:r>
    </w:p>
    <w:p w14:paraId="415061C4" w14:textId="13C3F033" w:rsidR="00D81B72" w:rsidRPr="00D66CBF" w:rsidRDefault="00D81B72" w:rsidP="00D81B72">
      <w:pPr>
        <w:rPr>
          <w:rFonts w:ascii="LM Roman 10" w:hAnsi="LM Roman 10"/>
          <w:lang w:val="es-ES"/>
        </w:rPr>
      </w:pPr>
    </w:p>
    <w:p w14:paraId="43C37BBD" w14:textId="77777777" w:rsidR="00D81B72" w:rsidRPr="00D66CBF" w:rsidRDefault="00D81B72" w:rsidP="00B42136">
      <w:pPr>
        <w:rPr>
          <w:rFonts w:ascii="LM Roman 10" w:hAnsi="LM Roman 10"/>
          <w:b/>
          <w:bCs/>
          <w:lang w:val="es-ES"/>
        </w:rPr>
      </w:pPr>
      <w:r w:rsidRPr="00D66CBF">
        <w:rPr>
          <w:rFonts w:ascii="LM Roman 10" w:hAnsi="LM Roman 10"/>
          <w:b/>
          <w:bCs/>
          <w:lang w:val="es-ES"/>
        </w:rPr>
        <w:t>Beneficio para la plataforma</w:t>
      </w:r>
    </w:p>
    <w:p w14:paraId="3D6ECBD7" w14:textId="77777777" w:rsidR="00D81B72" w:rsidRPr="00D66CBF" w:rsidRDefault="00D81B72" w:rsidP="00D81B72">
      <w:pPr>
        <w:rPr>
          <w:rFonts w:ascii="LM Roman 10" w:hAnsi="LM Roman 10"/>
          <w:lang w:val="es-ES"/>
        </w:rPr>
      </w:pPr>
      <w:r w:rsidRPr="00D66CBF">
        <w:rPr>
          <w:rFonts w:ascii="LM Roman 10" w:hAnsi="LM Roman 10"/>
          <w:lang w:val="es-ES"/>
        </w:rPr>
        <w:t>Este servicio asegura que los usuarios estén informados sin necesidad de entrar constantemente a la aplicación. Además, centraliza la lógica de notificaciones, lo que facilita modificar el formato o el proveedor de correo sin afectar el resto del sistema.</w:t>
      </w:r>
    </w:p>
    <w:p w14:paraId="31D9400B" w14:textId="77777777" w:rsidR="00D44F3E" w:rsidRPr="00D66CBF" w:rsidRDefault="00D44F3E" w:rsidP="00D81B72">
      <w:pPr>
        <w:rPr>
          <w:rFonts w:ascii="LM Roman 10" w:hAnsi="LM Roman 10"/>
          <w:lang w:val="es-ES"/>
        </w:rPr>
      </w:pPr>
    </w:p>
    <w:p w14:paraId="5C1AA30C" w14:textId="5DB795EB" w:rsidR="00D44F3E" w:rsidRPr="00D66CBF" w:rsidRDefault="00D44F3E" w:rsidP="00D44F3E">
      <w:pPr>
        <w:pStyle w:val="Ttulo2"/>
        <w:rPr>
          <w:rFonts w:ascii="LM Roman 10" w:hAnsi="LM Roman 10"/>
        </w:rPr>
      </w:pPr>
      <w:bookmarkStart w:id="136" w:name="_Toc208342560"/>
      <w:r w:rsidRPr="00D66CBF">
        <w:rPr>
          <w:rFonts w:ascii="LM Roman 10" w:hAnsi="LM Roman 10"/>
        </w:rPr>
        <w:t xml:space="preserve">Autenticación y </w:t>
      </w:r>
      <w:r w:rsidR="00BF472F" w:rsidRPr="00D66CBF">
        <w:rPr>
          <w:rFonts w:ascii="LM Roman 10" w:hAnsi="LM Roman 10"/>
        </w:rPr>
        <w:t>Autorización</w:t>
      </w:r>
      <w:bookmarkEnd w:id="136"/>
    </w:p>
    <w:p w14:paraId="52DC05BE" w14:textId="7E642038" w:rsidR="00B523D4" w:rsidRPr="00D66CBF" w:rsidRDefault="00B523D4" w:rsidP="00B523D4">
      <w:pPr>
        <w:rPr>
          <w:rFonts w:ascii="LM Roman 10" w:hAnsi="LM Roman 10"/>
          <w:b/>
          <w:bCs/>
          <w:lang w:val="es-ES"/>
        </w:rPr>
      </w:pPr>
      <w:r w:rsidRPr="00D66CBF">
        <w:rPr>
          <w:rFonts w:ascii="LM Roman 10" w:hAnsi="LM Roman 10"/>
          <w:b/>
          <w:bCs/>
          <w:lang w:val="es-ES"/>
        </w:rPr>
        <w:t>Flujo de Creación y Autenticación de Usuarios</w:t>
      </w:r>
    </w:p>
    <w:p w14:paraId="5DD53984" w14:textId="77777777" w:rsidR="00B523D4" w:rsidRPr="00D66CBF" w:rsidRDefault="00B523D4" w:rsidP="00B523D4">
      <w:pPr>
        <w:rPr>
          <w:rFonts w:ascii="LM Roman 10" w:hAnsi="LM Roman 10"/>
          <w:lang w:val="es-ES"/>
        </w:rPr>
      </w:pPr>
      <w:r w:rsidRPr="00D66CBF">
        <w:rPr>
          <w:rFonts w:ascii="LM Roman 10" w:hAnsi="LM Roman 10"/>
          <w:lang w:val="es-ES"/>
        </w:rPr>
        <w:t>En este apartado se describe el proceso completo desde la creación de un usuario hasta la autenticación y autorización en la aplicación, utilizando como ejemplo el caso de un estudiante. El flujo es idéntico para el usuario con rol de profesor.</w:t>
      </w:r>
    </w:p>
    <w:p w14:paraId="5F25023A" w14:textId="77777777" w:rsidR="00B523D4" w:rsidRPr="00D66CBF" w:rsidRDefault="00B523D4" w:rsidP="00B523D4">
      <w:pPr>
        <w:rPr>
          <w:rFonts w:ascii="LM Roman 10" w:hAnsi="LM Roman 10"/>
          <w:lang w:val="es-ES"/>
        </w:rPr>
      </w:pPr>
    </w:p>
    <w:p w14:paraId="580C6195" w14:textId="7B7C69EE" w:rsidR="00B523D4" w:rsidRPr="00D66CBF" w:rsidRDefault="00B523D4" w:rsidP="00B523D4">
      <w:pPr>
        <w:rPr>
          <w:rFonts w:ascii="LM Roman 10" w:hAnsi="LM Roman 10"/>
          <w:b/>
          <w:bCs/>
          <w:lang w:val="es-ES"/>
        </w:rPr>
      </w:pPr>
      <w:r w:rsidRPr="00D66CBF">
        <w:rPr>
          <w:rFonts w:ascii="LM Roman 10" w:hAnsi="LM Roman 10"/>
          <w:b/>
          <w:bCs/>
          <w:lang w:val="es-ES"/>
        </w:rPr>
        <w:t>Creación del Usuario</w:t>
      </w:r>
    </w:p>
    <w:p w14:paraId="3D4C1D4D" w14:textId="77777777" w:rsidR="003F2CEF" w:rsidRPr="00D66CBF" w:rsidRDefault="00B523D4">
      <w:pPr>
        <w:numPr>
          <w:ilvl w:val="0"/>
          <w:numId w:val="60"/>
        </w:numPr>
        <w:rPr>
          <w:rFonts w:ascii="LM Roman 10" w:hAnsi="LM Roman 10"/>
          <w:lang w:val="es-ES"/>
        </w:rPr>
      </w:pPr>
      <w:r w:rsidRPr="00D66CBF">
        <w:rPr>
          <w:rFonts w:ascii="LM Roman 10" w:hAnsi="LM Roman 10"/>
          <w:b/>
          <w:bCs/>
          <w:lang w:val="es-ES"/>
        </w:rPr>
        <w:t>Formulario de creación:</w:t>
      </w:r>
    </w:p>
    <w:p w14:paraId="29550CD4" w14:textId="2C0CE46C" w:rsidR="00B523D4" w:rsidRPr="00D66CBF" w:rsidRDefault="00B523D4" w:rsidP="003F2CEF">
      <w:pPr>
        <w:ind w:left="720"/>
        <w:rPr>
          <w:rFonts w:ascii="LM Roman 10" w:hAnsi="LM Roman 10"/>
          <w:lang w:val="es-ES"/>
        </w:rPr>
      </w:pPr>
      <w:r w:rsidRPr="00D66CBF">
        <w:rPr>
          <w:rFonts w:ascii="LM Roman 10" w:hAnsi="LM Roman 10"/>
          <w:lang w:val="es-ES"/>
        </w:rPr>
        <w:t>Un usuario con rol administrador accede a la página destinada a la creación de estudiantes. En esta página se presenta un formulario que debe ser rellenado con los datos personales del alumno, entre ellos su correo electrónico, que será utilizado como identificador único para el acceso al sistema.</w:t>
      </w:r>
    </w:p>
    <w:p w14:paraId="6E20E737" w14:textId="77777777" w:rsidR="00D13C97" w:rsidRPr="00D66CBF" w:rsidRDefault="00B523D4">
      <w:pPr>
        <w:numPr>
          <w:ilvl w:val="0"/>
          <w:numId w:val="60"/>
        </w:numPr>
        <w:rPr>
          <w:rFonts w:ascii="LM Roman 10" w:hAnsi="LM Roman 10"/>
          <w:lang w:val="es-ES"/>
        </w:rPr>
      </w:pPr>
      <w:r w:rsidRPr="00D66CBF">
        <w:rPr>
          <w:rFonts w:ascii="LM Roman 10" w:hAnsi="LM Roman 10"/>
          <w:b/>
          <w:bCs/>
          <w:lang w:val="es-ES"/>
        </w:rPr>
        <w:t>Envío y procesamiento de datos:</w:t>
      </w:r>
    </w:p>
    <w:p w14:paraId="53A92184" w14:textId="7F5321C3" w:rsidR="00B523D4" w:rsidRPr="00D66CBF" w:rsidRDefault="00B523D4" w:rsidP="00D13C97">
      <w:pPr>
        <w:ind w:left="720"/>
        <w:rPr>
          <w:rFonts w:ascii="LM Roman 10" w:hAnsi="LM Roman 10"/>
          <w:lang w:val="es-ES"/>
        </w:rPr>
      </w:pPr>
      <w:r w:rsidRPr="00D66CBF">
        <w:rPr>
          <w:rFonts w:ascii="LM Roman 10" w:hAnsi="LM Roman 10"/>
          <w:lang w:val="es-ES"/>
        </w:rPr>
        <w:t>Al completar el formulario y enviar la información, se genera una petición al servidor que realiza las siguientes acciones:</w:t>
      </w:r>
    </w:p>
    <w:p w14:paraId="1A77A2D7" w14:textId="77777777" w:rsidR="00B523D4" w:rsidRPr="00D66CBF" w:rsidRDefault="00B523D4">
      <w:pPr>
        <w:numPr>
          <w:ilvl w:val="1"/>
          <w:numId w:val="60"/>
        </w:numPr>
        <w:rPr>
          <w:rFonts w:ascii="LM Roman 10" w:hAnsi="LM Roman 10"/>
          <w:lang w:val="es-ES"/>
        </w:rPr>
      </w:pPr>
      <w:r w:rsidRPr="00D66CBF">
        <w:rPr>
          <w:rFonts w:ascii="LM Roman 10" w:hAnsi="LM Roman 10"/>
          <w:lang w:val="es-ES"/>
        </w:rPr>
        <w:t>Crea una nueva instancia de estudiante en la base de datos con los datos proporcionados.</w:t>
      </w:r>
    </w:p>
    <w:p w14:paraId="7AAEDC6E" w14:textId="77777777" w:rsidR="00B523D4" w:rsidRPr="00D66CBF" w:rsidRDefault="00B523D4">
      <w:pPr>
        <w:numPr>
          <w:ilvl w:val="1"/>
          <w:numId w:val="60"/>
        </w:numPr>
        <w:rPr>
          <w:rFonts w:ascii="LM Roman 10" w:hAnsi="LM Roman 10"/>
          <w:lang w:val="es-ES"/>
        </w:rPr>
      </w:pPr>
      <w:r w:rsidRPr="00D66CBF">
        <w:rPr>
          <w:rFonts w:ascii="LM Roman 10" w:hAnsi="LM Roman 10"/>
          <w:lang w:val="es-ES"/>
        </w:rPr>
        <w:lastRenderedPageBreak/>
        <w:t>Crea una instancia asociada de usuario, vinculada al estudiante creado, asignándole el rol de estudiante.</w:t>
      </w:r>
    </w:p>
    <w:p w14:paraId="214B6F5C" w14:textId="77777777" w:rsidR="00B523D4" w:rsidRPr="00D66CBF" w:rsidRDefault="00B523D4">
      <w:pPr>
        <w:numPr>
          <w:ilvl w:val="1"/>
          <w:numId w:val="60"/>
        </w:numPr>
        <w:rPr>
          <w:rFonts w:ascii="LM Roman 10" w:hAnsi="LM Roman 10"/>
          <w:lang w:val="es-ES"/>
        </w:rPr>
      </w:pPr>
      <w:r w:rsidRPr="00D66CBF">
        <w:rPr>
          <w:rFonts w:ascii="LM Roman 10" w:hAnsi="LM Roman 10"/>
          <w:lang w:val="es-ES"/>
        </w:rPr>
        <w:t>Genera una contraseña temporal, la cual se almacena en la base de datos vinculada a dicha cuenta.</w:t>
      </w:r>
    </w:p>
    <w:p w14:paraId="1AD04895" w14:textId="77777777" w:rsidR="00D13C97" w:rsidRPr="00D66CBF" w:rsidRDefault="00D13C97" w:rsidP="00D13C97">
      <w:pPr>
        <w:ind w:left="1080"/>
        <w:rPr>
          <w:rFonts w:ascii="LM Roman 10" w:hAnsi="LM Roman 10"/>
          <w:lang w:val="es-ES"/>
        </w:rPr>
      </w:pPr>
    </w:p>
    <w:p w14:paraId="5258863D" w14:textId="77777777" w:rsidR="00D13C97" w:rsidRPr="00D66CBF" w:rsidRDefault="00B523D4">
      <w:pPr>
        <w:numPr>
          <w:ilvl w:val="0"/>
          <w:numId w:val="60"/>
        </w:numPr>
        <w:rPr>
          <w:rFonts w:ascii="LM Roman 10" w:hAnsi="LM Roman 10"/>
          <w:lang w:val="es-ES"/>
        </w:rPr>
      </w:pPr>
      <w:r w:rsidRPr="00D66CBF">
        <w:rPr>
          <w:rFonts w:ascii="LM Roman 10" w:hAnsi="LM Roman 10"/>
          <w:b/>
          <w:bCs/>
          <w:lang w:val="es-ES"/>
        </w:rPr>
        <w:t>Notificación al usuario:</w:t>
      </w:r>
    </w:p>
    <w:p w14:paraId="65FBD896" w14:textId="2922AD93" w:rsidR="00B523D4" w:rsidRPr="00D66CBF" w:rsidRDefault="00B523D4" w:rsidP="00D13C97">
      <w:pPr>
        <w:ind w:left="720"/>
        <w:rPr>
          <w:rFonts w:ascii="LM Roman 10" w:hAnsi="LM Roman 10"/>
          <w:lang w:val="es-ES"/>
        </w:rPr>
      </w:pPr>
      <w:r w:rsidRPr="00D66CBF">
        <w:rPr>
          <w:rFonts w:ascii="LM Roman 10" w:hAnsi="LM Roman 10"/>
          <w:lang w:val="es-ES"/>
        </w:rPr>
        <w:t>Finalizado el proceso de creación, el sistema envía automáticamente un correo</w:t>
      </w:r>
      <w:r w:rsidR="00D13C97" w:rsidRPr="00D66CBF">
        <w:rPr>
          <w:rFonts w:ascii="LM Roman 10" w:hAnsi="LM Roman 10"/>
          <w:lang w:val="es-ES"/>
        </w:rPr>
        <w:t xml:space="preserve"> </w:t>
      </w:r>
      <w:r w:rsidRPr="00D66CBF">
        <w:rPr>
          <w:rFonts w:ascii="LM Roman 10" w:hAnsi="LM Roman 10"/>
          <w:lang w:val="es-ES"/>
        </w:rPr>
        <w:t>electrónico al estudiante, utilizando la dirección proporcionada por el administrador. Este correo incluye:</w:t>
      </w:r>
    </w:p>
    <w:p w14:paraId="09B0ED3A" w14:textId="77777777" w:rsidR="00B523D4" w:rsidRPr="00D66CBF" w:rsidRDefault="00B523D4">
      <w:pPr>
        <w:numPr>
          <w:ilvl w:val="1"/>
          <w:numId w:val="60"/>
        </w:numPr>
        <w:rPr>
          <w:rFonts w:ascii="LM Roman 10" w:hAnsi="LM Roman 10"/>
          <w:lang w:val="es-ES"/>
        </w:rPr>
      </w:pPr>
      <w:r w:rsidRPr="00D66CBF">
        <w:rPr>
          <w:rFonts w:ascii="LM Roman 10" w:hAnsi="LM Roman 10"/>
          <w:lang w:val="es-ES"/>
        </w:rPr>
        <w:t>Notificación de la creación de la cuenta en la plataforma TFGinfo.</w:t>
      </w:r>
    </w:p>
    <w:p w14:paraId="638991C6" w14:textId="77777777" w:rsidR="00B523D4" w:rsidRPr="00D66CBF" w:rsidRDefault="00B523D4">
      <w:pPr>
        <w:numPr>
          <w:ilvl w:val="1"/>
          <w:numId w:val="60"/>
        </w:numPr>
        <w:rPr>
          <w:rFonts w:ascii="LM Roman 10" w:hAnsi="LM Roman 10"/>
          <w:lang w:val="es-ES"/>
        </w:rPr>
      </w:pPr>
      <w:r w:rsidRPr="00D66CBF">
        <w:rPr>
          <w:rFonts w:ascii="LM Roman 10" w:hAnsi="LM Roman 10"/>
          <w:lang w:val="es-ES"/>
        </w:rPr>
        <w:t>La contraseña temporal asignada para el primer acceso.</w:t>
      </w:r>
    </w:p>
    <w:p w14:paraId="1508C9BB" w14:textId="77777777" w:rsidR="00D13C97" w:rsidRPr="00D66CBF" w:rsidRDefault="00D13C97" w:rsidP="00D13C97">
      <w:pPr>
        <w:ind w:left="1440"/>
        <w:rPr>
          <w:rFonts w:ascii="LM Roman 10" w:hAnsi="LM Roman 10"/>
          <w:lang w:val="es-ES"/>
        </w:rPr>
      </w:pPr>
    </w:p>
    <w:p w14:paraId="2FAA529D" w14:textId="77777777" w:rsidR="00B523D4" w:rsidRPr="00D66CBF" w:rsidRDefault="00B523D4" w:rsidP="00B523D4">
      <w:pPr>
        <w:rPr>
          <w:rFonts w:ascii="LM Roman 10" w:hAnsi="LM Roman 10"/>
          <w:lang w:val="es-ES"/>
        </w:rPr>
      </w:pPr>
      <w:r w:rsidRPr="00D66CBF">
        <w:rPr>
          <w:rFonts w:ascii="LM Roman 10" w:hAnsi="LM Roman 10"/>
          <w:lang w:val="es-ES"/>
        </w:rPr>
        <w:t>Además, el administrador tiene la posibilidad de visualizar la contraseña temporal directamente desde la aplicación, permitiendo así otras formas alternativas de comunicación al usuario.</w:t>
      </w:r>
    </w:p>
    <w:p w14:paraId="18B38FFA" w14:textId="77777777" w:rsidR="00B523D4" w:rsidRPr="00D66CBF" w:rsidRDefault="00B523D4" w:rsidP="00B523D4">
      <w:pPr>
        <w:rPr>
          <w:rFonts w:ascii="LM Roman 10" w:hAnsi="LM Roman 10"/>
          <w:lang w:val="es-ES"/>
        </w:rPr>
      </w:pPr>
    </w:p>
    <w:p w14:paraId="34302A47" w14:textId="74CC6365" w:rsidR="00B523D4" w:rsidRPr="00D66CBF" w:rsidRDefault="00B523D4" w:rsidP="00B523D4">
      <w:pPr>
        <w:rPr>
          <w:rFonts w:ascii="LM Roman 10" w:hAnsi="LM Roman 10"/>
          <w:b/>
          <w:bCs/>
          <w:lang w:val="es-ES"/>
        </w:rPr>
      </w:pPr>
      <w:r w:rsidRPr="00D66CBF">
        <w:rPr>
          <w:rFonts w:ascii="LM Roman 10" w:hAnsi="LM Roman 10"/>
          <w:b/>
          <w:bCs/>
          <w:lang w:val="es-ES"/>
        </w:rPr>
        <w:t>Primer Acceso y Cambio de Contraseña</w:t>
      </w:r>
    </w:p>
    <w:p w14:paraId="7C8E8978" w14:textId="77777777" w:rsidR="00D13C97" w:rsidRPr="00D66CBF" w:rsidRDefault="00B523D4">
      <w:pPr>
        <w:numPr>
          <w:ilvl w:val="0"/>
          <w:numId w:val="61"/>
        </w:numPr>
        <w:rPr>
          <w:rFonts w:ascii="LM Roman 10" w:hAnsi="LM Roman 10"/>
          <w:lang w:val="es-ES"/>
        </w:rPr>
      </w:pPr>
      <w:r w:rsidRPr="00D66CBF">
        <w:rPr>
          <w:rFonts w:ascii="LM Roman 10" w:hAnsi="LM Roman 10"/>
          <w:b/>
          <w:bCs/>
          <w:lang w:val="es-ES"/>
        </w:rPr>
        <w:t>Login inicial:</w:t>
      </w:r>
    </w:p>
    <w:p w14:paraId="36D2A615" w14:textId="033CA993" w:rsidR="00B523D4" w:rsidRPr="00D66CBF" w:rsidRDefault="00B523D4" w:rsidP="00D13C97">
      <w:pPr>
        <w:ind w:left="720"/>
        <w:rPr>
          <w:rFonts w:ascii="LM Roman 10" w:hAnsi="LM Roman 10"/>
          <w:lang w:val="es-ES"/>
        </w:rPr>
      </w:pPr>
      <w:r w:rsidRPr="00D66CBF">
        <w:rPr>
          <w:rFonts w:ascii="LM Roman 10" w:hAnsi="LM Roman 10"/>
          <w:lang w:val="es-ES"/>
        </w:rPr>
        <w:t>El estudiante accede a la pantalla de inicio de sesión e introduce su correo electrónico y la contraseña temporal recibida.</w:t>
      </w:r>
    </w:p>
    <w:p w14:paraId="59FE40D4" w14:textId="77777777" w:rsidR="00D13C97" w:rsidRPr="00D66CBF" w:rsidRDefault="00B523D4">
      <w:pPr>
        <w:numPr>
          <w:ilvl w:val="0"/>
          <w:numId w:val="61"/>
        </w:numPr>
        <w:rPr>
          <w:rFonts w:ascii="LM Roman 10" w:hAnsi="LM Roman 10"/>
          <w:lang w:val="es-ES"/>
        </w:rPr>
      </w:pPr>
      <w:r w:rsidRPr="00D66CBF">
        <w:rPr>
          <w:rFonts w:ascii="LM Roman 10" w:hAnsi="LM Roman 10"/>
          <w:b/>
          <w:bCs/>
          <w:lang w:val="es-ES"/>
        </w:rPr>
        <w:t>Identificación de primer acceso:</w:t>
      </w:r>
    </w:p>
    <w:p w14:paraId="4A3A47A0" w14:textId="34CDE606" w:rsidR="00B523D4" w:rsidRPr="00D66CBF" w:rsidRDefault="00B523D4" w:rsidP="00D13C97">
      <w:pPr>
        <w:ind w:left="720"/>
        <w:rPr>
          <w:rFonts w:ascii="LM Roman 10" w:hAnsi="LM Roman 10"/>
          <w:lang w:val="es-ES"/>
        </w:rPr>
      </w:pPr>
      <w:r w:rsidRPr="00D66CBF">
        <w:rPr>
          <w:rFonts w:ascii="LM Roman 10" w:hAnsi="LM Roman 10"/>
          <w:lang w:val="es-ES"/>
        </w:rPr>
        <w:t>El sistema detecta que es el primer inicio de sesión del usuario y, en consecuencia, despliega un modal solicitando el cambio obligatorio de la contraseña temporal. Este formulario requiere:</w:t>
      </w:r>
    </w:p>
    <w:p w14:paraId="38DA905B" w14:textId="77777777" w:rsidR="00B523D4" w:rsidRPr="00D66CBF" w:rsidRDefault="00B523D4">
      <w:pPr>
        <w:numPr>
          <w:ilvl w:val="1"/>
          <w:numId w:val="61"/>
        </w:numPr>
        <w:rPr>
          <w:rFonts w:ascii="LM Roman 10" w:hAnsi="LM Roman 10"/>
          <w:lang w:val="es-ES"/>
        </w:rPr>
      </w:pPr>
      <w:r w:rsidRPr="00D66CBF">
        <w:rPr>
          <w:rFonts w:ascii="LM Roman 10" w:hAnsi="LM Roman 10"/>
          <w:lang w:val="es-ES"/>
        </w:rPr>
        <w:t>La contraseña antigua (temporal).</w:t>
      </w:r>
    </w:p>
    <w:p w14:paraId="33E0B49F" w14:textId="77777777" w:rsidR="00B523D4" w:rsidRPr="00D66CBF" w:rsidRDefault="00B523D4">
      <w:pPr>
        <w:numPr>
          <w:ilvl w:val="1"/>
          <w:numId w:val="61"/>
        </w:numPr>
        <w:rPr>
          <w:rFonts w:ascii="LM Roman 10" w:hAnsi="LM Roman 10"/>
          <w:lang w:val="es-ES"/>
        </w:rPr>
      </w:pPr>
      <w:r w:rsidRPr="00D66CBF">
        <w:rPr>
          <w:rFonts w:ascii="LM Roman 10" w:hAnsi="LM Roman 10"/>
          <w:lang w:val="es-ES"/>
        </w:rPr>
        <w:t>La nueva contraseña, que debe cumplir con requisitos mínimos de longitud y seguridad.</w:t>
      </w:r>
    </w:p>
    <w:p w14:paraId="4E7E0F21" w14:textId="77777777" w:rsidR="00B523D4" w:rsidRPr="00D66CBF" w:rsidRDefault="00B523D4">
      <w:pPr>
        <w:numPr>
          <w:ilvl w:val="1"/>
          <w:numId w:val="61"/>
        </w:numPr>
        <w:rPr>
          <w:rFonts w:ascii="LM Roman 10" w:hAnsi="LM Roman 10"/>
          <w:lang w:val="es-ES"/>
        </w:rPr>
      </w:pPr>
      <w:r w:rsidRPr="00D66CBF">
        <w:rPr>
          <w:rFonts w:ascii="LM Roman 10" w:hAnsi="LM Roman 10"/>
          <w:lang w:val="es-ES"/>
        </w:rPr>
        <w:t>Confirmación de la nueva contraseña.</w:t>
      </w:r>
    </w:p>
    <w:p w14:paraId="65CA9018" w14:textId="77777777" w:rsidR="00D13C97" w:rsidRPr="00D66CBF" w:rsidRDefault="00B523D4">
      <w:pPr>
        <w:numPr>
          <w:ilvl w:val="0"/>
          <w:numId w:val="61"/>
        </w:numPr>
        <w:rPr>
          <w:rFonts w:ascii="LM Roman 10" w:hAnsi="LM Roman 10"/>
          <w:lang w:val="es-ES"/>
        </w:rPr>
      </w:pPr>
      <w:r w:rsidRPr="00D66CBF">
        <w:rPr>
          <w:rFonts w:ascii="LM Roman 10" w:hAnsi="LM Roman 10"/>
          <w:b/>
          <w:bCs/>
          <w:lang w:val="es-ES"/>
        </w:rPr>
        <w:t>Actualización segura de contraseña:</w:t>
      </w:r>
    </w:p>
    <w:p w14:paraId="551736E2" w14:textId="1C50E0BE" w:rsidR="00B523D4" w:rsidRPr="00D66CBF" w:rsidRDefault="00B523D4" w:rsidP="00D13C97">
      <w:pPr>
        <w:ind w:left="720"/>
        <w:rPr>
          <w:rFonts w:ascii="LM Roman 10" w:hAnsi="LM Roman 10"/>
          <w:lang w:val="es-ES"/>
        </w:rPr>
      </w:pPr>
      <w:r w:rsidRPr="00D66CBF">
        <w:rPr>
          <w:rFonts w:ascii="LM Roman 10" w:hAnsi="LM Roman 10"/>
          <w:lang w:val="es-ES"/>
        </w:rPr>
        <w:t>Una vez confirmado el cambio, la nueva contraseña es almacenada en la base de datos aplicando un algoritmo de hash SHA256, garantizando la seguridad y confidencialidad de las credenciales.</w:t>
      </w:r>
    </w:p>
    <w:p w14:paraId="43AE062B" w14:textId="77777777" w:rsidR="00D13C97" w:rsidRPr="00D66CBF" w:rsidRDefault="00B523D4">
      <w:pPr>
        <w:numPr>
          <w:ilvl w:val="0"/>
          <w:numId w:val="61"/>
        </w:numPr>
        <w:rPr>
          <w:rFonts w:ascii="LM Roman 10" w:hAnsi="LM Roman 10"/>
          <w:lang w:val="es-ES"/>
        </w:rPr>
      </w:pPr>
      <w:r w:rsidRPr="00D66CBF">
        <w:rPr>
          <w:rFonts w:ascii="LM Roman 10" w:hAnsi="LM Roman 10"/>
          <w:b/>
          <w:bCs/>
          <w:lang w:val="es-ES"/>
        </w:rPr>
        <w:t>Acceso posterior:</w:t>
      </w:r>
    </w:p>
    <w:p w14:paraId="69028ED6" w14:textId="53C4942E" w:rsidR="00B523D4" w:rsidRPr="00D66CBF" w:rsidRDefault="00D13C97" w:rsidP="00D13C97">
      <w:pPr>
        <w:ind w:left="360"/>
        <w:rPr>
          <w:rFonts w:ascii="LM Roman 10" w:hAnsi="LM Roman 10"/>
          <w:lang w:val="es-ES"/>
        </w:rPr>
      </w:pPr>
      <w:r w:rsidRPr="00D66CBF">
        <w:rPr>
          <w:rFonts w:ascii="LM Roman 10" w:hAnsi="LM Roman 10"/>
          <w:lang w:val="es-ES"/>
        </w:rPr>
        <w:tab/>
      </w:r>
      <w:r w:rsidR="00B523D4" w:rsidRPr="00D66CBF">
        <w:rPr>
          <w:rFonts w:ascii="LM Roman 10" w:hAnsi="LM Roman 10"/>
          <w:lang w:val="es-ES"/>
        </w:rPr>
        <w:t xml:space="preserve">Tras el cambio exitoso, el usuario podrá iniciar sesión con su nueva contraseña. </w:t>
      </w:r>
      <w:r w:rsidRPr="00D66CBF">
        <w:rPr>
          <w:rFonts w:ascii="LM Roman 10" w:hAnsi="LM Roman 10"/>
          <w:lang w:val="es-ES"/>
        </w:rPr>
        <w:tab/>
      </w:r>
      <w:r w:rsidR="00B523D4" w:rsidRPr="00D66CBF">
        <w:rPr>
          <w:rFonts w:ascii="LM Roman 10" w:hAnsi="LM Roman 10"/>
          <w:lang w:val="es-ES"/>
        </w:rPr>
        <w:t xml:space="preserve">En siguientes intentos, el sistema reconocerá que no es la primera vez y permitirá </w:t>
      </w:r>
      <w:r w:rsidRPr="00D66CBF">
        <w:rPr>
          <w:rFonts w:ascii="LM Roman 10" w:hAnsi="LM Roman 10"/>
          <w:lang w:val="es-ES"/>
        </w:rPr>
        <w:tab/>
      </w:r>
      <w:r w:rsidR="00B523D4" w:rsidRPr="00D66CBF">
        <w:rPr>
          <w:rFonts w:ascii="LM Roman 10" w:hAnsi="LM Roman 10"/>
          <w:lang w:val="es-ES"/>
        </w:rPr>
        <w:t>el acceso normal a la plataforma si las credenciales son correctas.</w:t>
      </w:r>
    </w:p>
    <w:p w14:paraId="1BCA544C" w14:textId="77777777" w:rsidR="00B523D4" w:rsidRPr="00D66CBF" w:rsidRDefault="00B523D4" w:rsidP="00B523D4">
      <w:pPr>
        <w:ind w:left="720"/>
        <w:jc w:val="left"/>
        <w:rPr>
          <w:rFonts w:ascii="LM Roman 10" w:hAnsi="LM Roman 10"/>
          <w:lang w:val="es-ES"/>
        </w:rPr>
      </w:pPr>
    </w:p>
    <w:p w14:paraId="297B8CEB" w14:textId="7082B66F" w:rsidR="00B523D4" w:rsidRPr="00D66CBF" w:rsidRDefault="00B523D4" w:rsidP="00B523D4">
      <w:pPr>
        <w:rPr>
          <w:rFonts w:ascii="LM Roman 10" w:hAnsi="LM Roman 10"/>
          <w:b/>
          <w:bCs/>
          <w:lang w:val="es-ES"/>
        </w:rPr>
      </w:pPr>
      <w:r w:rsidRPr="00D66CBF">
        <w:rPr>
          <w:rFonts w:ascii="LM Roman 10" w:hAnsi="LM Roman 10"/>
          <w:b/>
          <w:bCs/>
          <w:lang w:val="es-ES"/>
        </w:rPr>
        <w:t>Gestión de Sesiones mediante Tokens JWT</w:t>
      </w:r>
      <w:r w:rsidR="00154F99" w:rsidRPr="00D66CBF">
        <w:rPr>
          <w:rFonts w:ascii="LM Roman 10" w:hAnsi="LM Roman 10"/>
          <w:b/>
          <w:bCs/>
          <w:lang w:val="es-ES"/>
        </w:rPr>
        <w:t xml:space="preserve"> </w:t>
      </w:r>
      <w:r w:rsidR="00154F99" w:rsidRPr="00D66CBF">
        <w:rPr>
          <w:rFonts w:ascii="LM Roman 10" w:hAnsi="LM Roman 10"/>
          <w:b/>
          <w:bCs/>
          <w:lang w:val="es-ES"/>
        </w:rPr>
        <w:fldChar w:fldCharType="begin"/>
      </w:r>
      <w:r w:rsidR="00154F99" w:rsidRPr="00D66CBF">
        <w:rPr>
          <w:rFonts w:ascii="LM Roman 10" w:hAnsi="LM Roman 10"/>
          <w:b/>
          <w:bCs/>
          <w:lang w:val="es-ES"/>
        </w:rPr>
        <w:instrText xml:space="preserve"> REF _Ref205893701 \r \h </w:instrText>
      </w:r>
      <w:r w:rsidR="00154F99" w:rsidRPr="00D66CBF">
        <w:rPr>
          <w:rFonts w:ascii="LM Roman 10" w:hAnsi="LM Roman 10"/>
          <w:b/>
          <w:bCs/>
          <w:lang w:val="es-ES"/>
        </w:rPr>
      </w:r>
      <w:r w:rsidR="00D66CBF">
        <w:rPr>
          <w:rFonts w:ascii="LM Roman 10" w:hAnsi="LM Roman 10"/>
          <w:b/>
          <w:bCs/>
          <w:lang w:val="es-ES"/>
        </w:rPr>
        <w:instrText xml:space="preserve"> \* MERGEFORMAT </w:instrText>
      </w:r>
      <w:r w:rsidR="00154F99" w:rsidRPr="00D66CBF">
        <w:rPr>
          <w:rFonts w:ascii="LM Roman 10" w:hAnsi="LM Roman 10"/>
          <w:b/>
          <w:bCs/>
          <w:lang w:val="es-ES"/>
        </w:rPr>
        <w:fldChar w:fldCharType="separate"/>
      </w:r>
      <w:r w:rsidR="00275FD8">
        <w:rPr>
          <w:rFonts w:ascii="LM Roman 10" w:hAnsi="LM Roman 10"/>
          <w:b/>
          <w:bCs/>
          <w:lang w:val="es-ES"/>
        </w:rPr>
        <w:t>[23]</w:t>
      </w:r>
      <w:r w:rsidR="00154F99" w:rsidRPr="00D66CBF">
        <w:rPr>
          <w:rFonts w:ascii="LM Roman 10" w:hAnsi="LM Roman 10"/>
          <w:b/>
          <w:bCs/>
          <w:lang w:val="es-ES"/>
        </w:rPr>
        <w:fldChar w:fldCharType="end"/>
      </w:r>
    </w:p>
    <w:p w14:paraId="7CCD21C0" w14:textId="77777777" w:rsidR="00D13C97" w:rsidRPr="00D66CBF" w:rsidRDefault="00B523D4">
      <w:pPr>
        <w:numPr>
          <w:ilvl w:val="0"/>
          <w:numId w:val="62"/>
        </w:numPr>
        <w:rPr>
          <w:rFonts w:ascii="LM Roman 10" w:hAnsi="LM Roman 10"/>
          <w:lang w:val="es-ES"/>
        </w:rPr>
      </w:pPr>
      <w:r w:rsidRPr="00D66CBF">
        <w:rPr>
          <w:rFonts w:ascii="LM Roman 10" w:hAnsi="LM Roman 10"/>
          <w:b/>
          <w:bCs/>
          <w:lang w:val="es-ES"/>
        </w:rPr>
        <w:t>Generación del token:</w:t>
      </w:r>
    </w:p>
    <w:p w14:paraId="03D9E054" w14:textId="0E390EA2" w:rsidR="00B523D4" w:rsidRPr="00D66CBF" w:rsidRDefault="00B523D4" w:rsidP="00D13C97">
      <w:pPr>
        <w:ind w:left="720"/>
        <w:rPr>
          <w:rFonts w:ascii="LM Roman 10" w:hAnsi="LM Roman 10"/>
          <w:lang w:val="es-ES"/>
        </w:rPr>
      </w:pPr>
      <w:r w:rsidRPr="00D66CBF">
        <w:rPr>
          <w:rFonts w:ascii="LM Roman 10" w:hAnsi="LM Roman 10"/>
          <w:lang w:val="es-ES"/>
        </w:rPr>
        <w:lastRenderedPageBreak/>
        <w:t>Al iniciar sesión, el servidor genera un token JWT con una validez de una hora.</w:t>
      </w:r>
      <w:r w:rsidR="00A518AD" w:rsidRPr="00D66CBF">
        <w:rPr>
          <w:rFonts w:ascii="LM Roman 10" w:hAnsi="LM Roman 10"/>
          <w:lang w:val="es-ES"/>
        </w:rPr>
        <w:t xml:space="preserve"> </w:t>
      </w:r>
      <w:r w:rsidRPr="00D66CBF">
        <w:rPr>
          <w:rFonts w:ascii="LM Roman 10" w:hAnsi="LM Roman 10"/>
          <w:lang w:val="es-ES"/>
        </w:rPr>
        <w:t>Este token contiene información esencial del usuario, como su identidad y rol asignado.</w:t>
      </w:r>
    </w:p>
    <w:p w14:paraId="587F9888" w14:textId="77777777" w:rsidR="00B523D4" w:rsidRPr="00D66CBF" w:rsidRDefault="00B523D4">
      <w:pPr>
        <w:numPr>
          <w:ilvl w:val="0"/>
          <w:numId w:val="62"/>
        </w:numPr>
        <w:jc w:val="left"/>
        <w:rPr>
          <w:rFonts w:ascii="LM Roman 10" w:hAnsi="LM Roman 10"/>
          <w:lang w:val="es-ES"/>
        </w:rPr>
      </w:pPr>
      <w:r w:rsidRPr="00D66CBF">
        <w:rPr>
          <w:rFonts w:ascii="LM Roman 10" w:hAnsi="LM Roman 10"/>
          <w:b/>
          <w:bCs/>
          <w:lang w:val="es-ES"/>
        </w:rPr>
        <w:t>Almacenamiento y seguridad:</w:t>
      </w:r>
    </w:p>
    <w:p w14:paraId="320B8514" w14:textId="78271872" w:rsidR="00B523D4" w:rsidRPr="00D66CBF" w:rsidRDefault="00B523D4">
      <w:pPr>
        <w:numPr>
          <w:ilvl w:val="1"/>
          <w:numId w:val="62"/>
        </w:numPr>
        <w:rPr>
          <w:rFonts w:ascii="LM Roman 10" w:hAnsi="LM Roman 10"/>
          <w:lang w:val="es-ES"/>
        </w:rPr>
      </w:pPr>
      <w:r w:rsidRPr="00D66CBF">
        <w:rPr>
          <w:rFonts w:ascii="LM Roman 10" w:hAnsi="LM Roman 10"/>
          <w:lang w:val="es-ES"/>
        </w:rPr>
        <w:t>El token JWT es cifrado usando la biblioteca Jose-JWT</w:t>
      </w:r>
      <w:r w:rsidR="00154F99" w:rsidRPr="00D66CBF">
        <w:rPr>
          <w:rFonts w:ascii="LM Roman 10" w:hAnsi="LM Roman 10"/>
          <w:lang w:val="es-ES"/>
        </w:rPr>
        <w:t xml:space="preserve"> </w:t>
      </w:r>
      <w:r w:rsidR="00154F99" w:rsidRPr="00D66CBF">
        <w:rPr>
          <w:rFonts w:ascii="LM Roman 10" w:hAnsi="LM Roman 10"/>
          <w:lang w:val="es-ES"/>
        </w:rPr>
        <w:fldChar w:fldCharType="begin"/>
      </w:r>
      <w:r w:rsidR="00154F99" w:rsidRPr="00D66CBF">
        <w:rPr>
          <w:rFonts w:ascii="LM Roman 10" w:hAnsi="LM Roman 10"/>
          <w:lang w:val="es-ES"/>
        </w:rPr>
        <w:instrText xml:space="preserve"> REF _Ref205893713 \r \h </w:instrText>
      </w:r>
      <w:r w:rsidR="00154F99" w:rsidRPr="00D66CBF">
        <w:rPr>
          <w:rFonts w:ascii="LM Roman 10" w:hAnsi="LM Roman 10"/>
          <w:lang w:val="es-ES"/>
        </w:rPr>
      </w:r>
      <w:r w:rsidR="00D66CBF">
        <w:rPr>
          <w:rFonts w:ascii="LM Roman 10" w:hAnsi="LM Roman 10"/>
          <w:lang w:val="es-ES"/>
        </w:rPr>
        <w:instrText xml:space="preserve"> \* MERGEFORMAT </w:instrText>
      </w:r>
      <w:r w:rsidR="00154F99" w:rsidRPr="00D66CBF">
        <w:rPr>
          <w:rFonts w:ascii="LM Roman 10" w:hAnsi="LM Roman 10"/>
          <w:lang w:val="es-ES"/>
        </w:rPr>
        <w:fldChar w:fldCharType="separate"/>
      </w:r>
      <w:r w:rsidR="00275FD8">
        <w:rPr>
          <w:rFonts w:ascii="LM Roman 10" w:hAnsi="LM Roman 10"/>
          <w:lang w:val="es-ES"/>
        </w:rPr>
        <w:t>[24]</w:t>
      </w:r>
      <w:r w:rsidR="00154F99" w:rsidRPr="00D66CBF">
        <w:rPr>
          <w:rFonts w:ascii="LM Roman 10" w:hAnsi="LM Roman 10"/>
          <w:lang w:val="es-ES"/>
        </w:rPr>
        <w:fldChar w:fldCharType="end"/>
      </w:r>
      <w:r w:rsidRPr="00D66CBF">
        <w:rPr>
          <w:rFonts w:ascii="LM Roman 10" w:hAnsi="LM Roman 10"/>
          <w:lang w:val="es-ES"/>
        </w:rPr>
        <w:t xml:space="preserve"> de .NET para añadir una capa adicional de seguridad que impide la manipulación del token.</w:t>
      </w:r>
    </w:p>
    <w:p w14:paraId="7EFD2AC7" w14:textId="77777777" w:rsidR="00B523D4" w:rsidRPr="00D66CBF" w:rsidRDefault="00B523D4">
      <w:pPr>
        <w:numPr>
          <w:ilvl w:val="1"/>
          <w:numId w:val="62"/>
        </w:numPr>
        <w:rPr>
          <w:rFonts w:ascii="LM Roman 10" w:hAnsi="LM Roman 10"/>
          <w:lang w:val="es-ES"/>
        </w:rPr>
      </w:pPr>
      <w:r w:rsidRPr="00D66CBF">
        <w:rPr>
          <w:rFonts w:ascii="LM Roman 10" w:hAnsi="LM Roman 10"/>
          <w:lang w:val="es-ES"/>
        </w:rPr>
        <w:t>El token cifrado se almacena en el localStorage del navegador.</w:t>
      </w:r>
    </w:p>
    <w:p w14:paraId="515EFE51" w14:textId="77777777" w:rsidR="00B523D4" w:rsidRPr="00D66CBF" w:rsidRDefault="00B523D4">
      <w:pPr>
        <w:numPr>
          <w:ilvl w:val="0"/>
          <w:numId w:val="62"/>
        </w:numPr>
        <w:rPr>
          <w:rFonts w:ascii="LM Roman 10" w:hAnsi="LM Roman 10"/>
          <w:lang w:val="es-ES"/>
        </w:rPr>
      </w:pPr>
      <w:r w:rsidRPr="00D66CBF">
        <w:rPr>
          <w:rFonts w:ascii="LM Roman 10" w:hAnsi="LM Roman 10"/>
          <w:b/>
          <w:bCs/>
          <w:lang w:val="es-ES"/>
        </w:rPr>
        <w:t>Uso del token en la aplicación:</w:t>
      </w:r>
    </w:p>
    <w:p w14:paraId="444F442A" w14:textId="77777777" w:rsidR="00B523D4" w:rsidRPr="00D66CBF" w:rsidRDefault="00B523D4">
      <w:pPr>
        <w:numPr>
          <w:ilvl w:val="1"/>
          <w:numId w:val="62"/>
        </w:numPr>
        <w:rPr>
          <w:rFonts w:ascii="LM Roman 10" w:hAnsi="LM Roman 10"/>
          <w:lang w:val="es-ES"/>
        </w:rPr>
      </w:pPr>
      <w:r w:rsidRPr="00D66CBF">
        <w:rPr>
          <w:rFonts w:ascii="LM Roman 10" w:hAnsi="LM Roman 10"/>
          <w:lang w:val="es-ES"/>
        </w:rPr>
        <w:t>Todas las peticiones HTTP realizadas por el usuario incluyen automáticamente este token para autenticar y autorizar las acciones.</w:t>
      </w:r>
    </w:p>
    <w:p w14:paraId="2FF6D7D3" w14:textId="77777777" w:rsidR="00B523D4" w:rsidRPr="00D66CBF" w:rsidRDefault="00B523D4">
      <w:pPr>
        <w:numPr>
          <w:ilvl w:val="1"/>
          <w:numId w:val="62"/>
        </w:numPr>
        <w:rPr>
          <w:rFonts w:ascii="LM Roman 10" w:hAnsi="LM Roman 10"/>
          <w:lang w:val="es-ES"/>
        </w:rPr>
      </w:pPr>
      <w:r w:rsidRPr="00D66CBF">
        <w:rPr>
          <w:rFonts w:ascii="LM Roman 10" w:hAnsi="LM Roman 10"/>
          <w:lang w:val="es-ES"/>
        </w:rPr>
        <w:t>La aplicación utiliza la información contenida en el token (como el rol) para habilitar o restringir funcionalidades específicas (por ejemplo, solo los administradores pueden editar líneas de TFG).</w:t>
      </w:r>
    </w:p>
    <w:p w14:paraId="2BC287F4" w14:textId="77777777" w:rsidR="00B523D4" w:rsidRPr="00D66CBF" w:rsidRDefault="00B523D4">
      <w:pPr>
        <w:numPr>
          <w:ilvl w:val="0"/>
          <w:numId w:val="62"/>
        </w:numPr>
        <w:rPr>
          <w:rFonts w:ascii="LM Roman 10" w:hAnsi="LM Roman 10"/>
          <w:lang w:val="es-ES"/>
        </w:rPr>
      </w:pPr>
      <w:r w:rsidRPr="00D66CBF">
        <w:rPr>
          <w:rFonts w:ascii="LM Roman 10" w:hAnsi="LM Roman 10"/>
          <w:b/>
          <w:bCs/>
          <w:lang w:val="es-ES"/>
        </w:rPr>
        <w:t>Manejo del estado de sesión:</w:t>
      </w:r>
    </w:p>
    <w:p w14:paraId="60E66E5C" w14:textId="77777777" w:rsidR="00B523D4" w:rsidRPr="00D66CBF" w:rsidRDefault="00B523D4">
      <w:pPr>
        <w:numPr>
          <w:ilvl w:val="1"/>
          <w:numId w:val="62"/>
        </w:numPr>
        <w:rPr>
          <w:rFonts w:ascii="LM Roman 10" w:hAnsi="LM Roman 10"/>
          <w:lang w:val="es-ES"/>
        </w:rPr>
      </w:pPr>
      <w:r w:rsidRPr="00D66CBF">
        <w:rPr>
          <w:rFonts w:ascii="LM Roman 10" w:hAnsi="LM Roman 10"/>
          <w:lang w:val="es-ES"/>
        </w:rPr>
        <w:t>Al refrescar o cerrar y abrir la página, la aplicación lee el token almacenado para restaurar el estado del usuario.</w:t>
      </w:r>
    </w:p>
    <w:p w14:paraId="0324ADA5" w14:textId="77777777" w:rsidR="00B523D4" w:rsidRPr="00D66CBF" w:rsidRDefault="00B523D4">
      <w:pPr>
        <w:numPr>
          <w:ilvl w:val="1"/>
          <w:numId w:val="62"/>
        </w:numPr>
        <w:rPr>
          <w:rFonts w:ascii="LM Roman 10" w:hAnsi="LM Roman 10"/>
          <w:lang w:val="es-ES"/>
        </w:rPr>
      </w:pPr>
      <w:r w:rsidRPr="00D66CBF">
        <w:rPr>
          <w:rFonts w:ascii="LM Roman 10" w:hAnsi="LM Roman 10"/>
          <w:lang w:val="es-ES"/>
        </w:rPr>
        <w:t>Si no existe token o este está caducado, el usuario es redirigido automáticamente a la pantalla de login.</w:t>
      </w:r>
    </w:p>
    <w:p w14:paraId="31264DD6" w14:textId="4FC604CA" w:rsidR="00B523D4" w:rsidRPr="00D66CBF" w:rsidRDefault="00B523D4" w:rsidP="00B523D4">
      <w:pPr>
        <w:rPr>
          <w:rFonts w:ascii="LM Roman 10" w:hAnsi="LM Roman 10"/>
          <w:b/>
          <w:bCs/>
          <w:lang w:val="es-ES"/>
        </w:rPr>
      </w:pPr>
      <w:r w:rsidRPr="00D66CBF">
        <w:rPr>
          <w:rFonts w:ascii="LM Roman 10" w:hAnsi="LM Roman 10"/>
          <w:b/>
          <w:bCs/>
          <w:lang w:val="es-ES"/>
        </w:rPr>
        <w:t>Validación y Autorización en el Servidor</w:t>
      </w:r>
    </w:p>
    <w:p w14:paraId="2584DBBE" w14:textId="77777777" w:rsidR="00B523D4" w:rsidRPr="00D66CBF" w:rsidRDefault="00B523D4">
      <w:pPr>
        <w:numPr>
          <w:ilvl w:val="0"/>
          <w:numId w:val="63"/>
        </w:numPr>
        <w:rPr>
          <w:rFonts w:ascii="LM Roman 10" w:hAnsi="LM Roman 10"/>
          <w:lang w:val="es-ES"/>
        </w:rPr>
      </w:pPr>
      <w:r w:rsidRPr="00D66CBF">
        <w:rPr>
          <w:rFonts w:ascii="LM Roman 10" w:hAnsi="LM Roman 10"/>
          <w:lang w:val="es-ES"/>
        </w:rPr>
        <w:t>Cada llamada a la API incluye el token cifrado.</w:t>
      </w:r>
    </w:p>
    <w:p w14:paraId="74EEE010" w14:textId="77777777" w:rsidR="00B523D4" w:rsidRPr="00D66CBF" w:rsidRDefault="00B523D4">
      <w:pPr>
        <w:numPr>
          <w:ilvl w:val="0"/>
          <w:numId w:val="63"/>
        </w:numPr>
        <w:rPr>
          <w:rFonts w:ascii="LM Roman 10" w:hAnsi="LM Roman 10"/>
          <w:lang w:val="es-ES"/>
        </w:rPr>
      </w:pPr>
      <w:r w:rsidRPr="00D66CBF">
        <w:rPr>
          <w:rFonts w:ascii="LM Roman 10" w:hAnsi="LM Roman 10"/>
          <w:lang w:val="es-ES"/>
        </w:rPr>
        <w:t>El servidor descifra el token y valida:</w:t>
      </w:r>
    </w:p>
    <w:p w14:paraId="0B16B010" w14:textId="77777777" w:rsidR="00B523D4" w:rsidRPr="00D66CBF" w:rsidRDefault="00B523D4">
      <w:pPr>
        <w:numPr>
          <w:ilvl w:val="1"/>
          <w:numId w:val="63"/>
        </w:numPr>
        <w:rPr>
          <w:rFonts w:ascii="LM Roman 10" w:hAnsi="LM Roman 10"/>
          <w:lang w:val="es-ES"/>
        </w:rPr>
      </w:pPr>
      <w:r w:rsidRPr="00D66CBF">
        <w:rPr>
          <w:rFonts w:ascii="LM Roman 10" w:hAnsi="LM Roman 10"/>
          <w:lang w:val="es-ES"/>
        </w:rPr>
        <w:t>Que el token no esté caducado.</w:t>
      </w:r>
    </w:p>
    <w:p w14:paraId="006D1F2C" w14:textId="77777777" w:rsidR="00B523D4" w:rsidRPr="00D66CBF" w:rsidRDefault="00B523D4">
      <w:pPr>
        <w:numPr>
          <w:ilvl w:val="1"/>
          <w:numId w:val="63"/>
        </w:numPr>
        <w:rPr>
          <w:rFonts w:ascii="LM Roman 10" w:hAnsi="LM Roman 10"/>
          <w:lang w:val="es-ES"/>
        </w:rPr>
      </w:pPr>
      <w:r w:rsidRPr="00D66CBF">
        <w:rPr>
          <w:rFonts w:ascii="LM Roman 10" w:hAnsi="LM Roman 10"/>
          <w:lang w:val="es-ES"/>
        </w:rPr>
        <w:t>Que el usuario tenga permisos suficientes para realizar la acción solicitada.</w:t>
      </w:r>
    </w:p>
    <w:p w14:paraId="755187CA" w14:textId="77777777" w:rsidR="00B523D4" w:rsidRPr="00D66CBF" w:rsidRDefault="00B523D4">
      <w:pPr>
        <w:numPr>
          <w:ilvl w:val="0"/>
          <w:numId w:val="63"/>
        </w:numPr>
        <w:rPr>
          <w:rFonts w:ascii="LM Roman 10" w:hAnsi="LM Roman 10"/>
          <w:lang w:val="es-ES"/>
        </w:rPr>
      </w:pPr>
      <w:r w:rsidRPr="00D66CBF">
        <w:rPr>
          <w:rFonts w:ascii="LM Roman 10" w:hAnsi="LM Roman 10"/>
          <w:lang w:val="es-ES"/>
        </w:rPr>
        <w:t>En caso de que alguna de estas condiciones no se cumpla, la llamada es rechazada devolviendo un error que impide el acceso a los datos o funcionalidades restringidas.</w:t>
      </w:r>
    </w:p>
    <w:p w14:paraId="68660834" w14:textId="77777777" w:rsidR="00B523D4" w:rsidRPr="00D66CBF" w:rsidRDefault="00B523D4" w:rsidP="00B523D4">
      <w:pPr>
        <w:ind w:left="360"/>
        <w:rPr>
          <w:rFonts w:ascii="LM Roman 10" w:hAnsi="LM Roman 10"/>
          <w:lang w:val="es-ES"/>
        </w:rPr>
      </w:pPr>
    </w:p>
    <w:p w14:paraId="2788DDD1" w14:textId="39F45CA4" w:rsidR="00B523D4" w:rsidRPr="00D66CBF" w:rsidRDefault="00B523D4" w:rsidP="00B523D4">
      <w:pPr>
        <w:rPr>
          <w:rFonts w:ascii="LM Roman 10" w:hAnsi="LM Roman 10"/>
          <w:lang w:val="es-ES"/>
        </w:rPr>
      </w:pPr>
      <w:r w:rsidRPr="00D66CBF">
        <w:rPr>
          <w:rFonts w:ascii="LM Roman 10" w:hAnsi="LM Roman 10"/>
          <w:lang w:val="es-ES"/>
        </w:rPr>
        <w:t>En conclusión, este sistema proporciona una solución robusta para la autenticación y autorización de usuarios mediante el uso de tokens JWT cifrados, gestionando de forma segura la creación de usuarios, el cambio obligatorio de contraseñas temporales y la validación continua de permisos tanto en cliente como en servidor.</w:t>
      </w:r>
    </w:p>
    <w:p w14:paraId="17103744" w14:textId="77777777" w:rsidR="0001109D" w:rsidRPr="00D66CBF" w:rsidRDefault="0001109D" w:rsidP="00B523D4">
      <w:pPr>
        <w:rPr>
          <w:rFonts w:ascii="LM Roman 10" w:hAnsi="LM Roman 10"/>
          <w:lang w:val="es-ES"/>
        </w:rPr>
      </w:pPr>
    </w:p>
    <w:p w14:paraId="39CD7EAC" w14:textId="7D23E465" w:rsidR="0001109D" w:rsidRPr="00D66CBF" w:rsidRDefault="0001109D" w:rsidP="0001109D">
      <w:pPr>
        <w:pStyle w:val="Ttulo2"/>
        <w:rPr>
          <w:rFonts w:ascii="LM Roman 10" w:hAnsi="LM Roman 10"/>
        </w:rPr>
      </w:pPr>
      <w:bookmarkStart w:id="137" w:name="_Toc208342561"/>
      <w:r w:rsidRPr="00D66CBF">
        <w:rPr>
          <w:rFonts w:ascii="LM Roman 10" w:hAnsi="LM Roman 10"/>
        </w:rPr>
        <w:t>Servicios auxiliares</w:t>
      </w:r>
      <w:bookmarkEnd w:id="137"/>
    </w:p>
    <w:p w14:paraId="5514A710" w14:textId="3B6EE82B" w:rsidR="00100595" w:rsidRPr="00D66CBF" w:rsidRDefault="00100595" w:rsidP="00100595">
      <w:pPr>
        <w:rPr>
          <w:rFonts w:ascii="LM Roman 10" w:hAnsi="LM Roman 10"/>
          <w:lang w:val="es-ES"/>
        </w:rPr>
      </w:pPr>
      <w:r w:rsidRPr="00D66CBF">
        <w:rPr>
          <w:rFonts w:ascii="LM Roman 10" w:hAnsi="LM Roman 10"/>
          <w:lang w:val="es-ES"/>
        </w:rPr>
        <w:t>El sistema cuenta con servicios auxiliares en el lado del cliente (frontend) y en parte del backend, que se encargan de mejorar la seguridad, la experiencia de usuario y la comunicación con la API.</w:t>
      </w:r>
    </w:p>
    <w:p w14:paraId="5C57092E" w14:textId="77777777" w:rsidR="007606BF" w:rsidRPr="00D66CBF" w:rsidRDefault="007606BF" w:rsidP="00100595">
      <w:pPr>
        <w:rPr>
          <w:rFonts w:ascii="LM Roman 10" w:hAnsi="LM Roman 10"/>
          <w:lang w:val="es-ES"/>
        </w:rPr>
      </w:pPr>
    </w:p>
    <w:p w14:paraId="145A0507" w14:textId="0507B5D7" w:rsidR="00100595" w:rsidRPr="00D66CBF" w:rsidRDefault="00100595" w:rsidP="007606BF">
      <w:pPr>
        <w:jc w:val="left"/>
        <w:rPr>
          <w:rFonts w:ascii="LM Roman 10" w:hAnsi="LM Roman 10"/>
          <w:b/>
          <w:bCs/>
          <w:lang w:val="es-ES"/>
        </w:rPr>
      </w:pPr>
      <w:r w:rsidRPr="00D66CBF">
        <w:rPr>
          <w:rFonts w:ascii="LM Roman 10" w:hAnsi="LM Roman 10"/>
          <w:b/>
          <w:bCs/>
          <w:lang w:val="es-ES"/>
        </w:rPr>
        <w:lastRenderedPageBreak/>
        <w:t>Interceptors (Interceptores de Peticiones HTTP)</w:t>
      </w:r>
      <w:r w:rsidR="00154F99" w:rsidRPr="00D66CBF">
        <w:rPr>
          <w:rFonts w:ascii="LM Roman 10" w:hAnsi="LM Roman 10"/>
          <w:b/>
          <w:bCs/>
          <w:lang w:val="es-ES"/>
        </w:rPr>
        <w:t xml:space="preserve"> </w:t>
      </w:r>
      <w:r w:rsidR="00154F99" w:rsidRPr="00D66CBF">
        <w:rPr>
          <w:rFonts w:ascii="LM Roman 10" w:hAnsi="LM Roman 10"/>
          <w:b/>
          <w:bCs/>
          <w:lang w:val="es-ES"/>
        </w:rPr>
        <w:fldChar w:fldCharType="begin"/>
      </w:r>
      <w:r w:rsidR="00154F99" w:rsidRPr="00D66CBF">
        <w:rPr>
          <w:rFonts w:ascii="LM Roman 10" w:hAnsi="LM Roman 10"/>
          <w:b/>
          <w:bCs/>
          <w:lang w:val="es-ES"/>
        </w:rPr>
        <w:instrText xml:space="preserve"> REF _Ref205893726 \r \h </w:instrText>
      </w:r>
      <w:r w:rsidR="00154F99" w:rsidRPr="00D66CBF">
        <w:rPr>
          <w:rFonts w:ascii="LM Roman 10" w:hAnsi="LM Roman 10"/>
          <w:b/>
          <w:bCs/>
          <w:lang w:val="es-ES"/>
        </w:rPr>
      </w:r>
      <w:r w:rsidR="00D66CBF">
        <w:rPr>
          <w:rFonts w:ascii="LM Roman 10" w:hAnsi="LM Roman 10"/>
          <w:b/>
          <w:bCs/>
          <w:lang w:val="es-ES"/>
        </w:rPr>
        <w:instrText xml:space="preserve"> \* MERGEFORMAT </w:instrText>
      </w:r>
      <w:r w:rsidR="00154F99" w:rsidRPr="00D66CBF">
        <w:rPr>
          <w:rFonts w:ascii="LM Roman 10" w:hAnsi="LM Roman 10"/>
          <w:b/>
          <w:bCs/>
          <w:lang w:val="es-ES"/>
        </w:rPr>
        <w:fldChar w:fldCharType="separate"/>
      </w:r>
      <w:r w:rsidR="00275FD8">
        <w:rPr>
          <w:rFonts w:ascii="LM Roman 10" w:hAnsi="LM Roman 10"/>
          <w:b/>
          <w:bCs/>
          <w:lang w:val="es-ES"/>
        </w:rPr>
        <w:t>[25]</w:t>
      </w:r>
      <w:r w:rsidR="00154F99" w:rsidRPr="00D66CBF">
        <w:rPr>
          <w:rFonts w:ascii="LM Roman 10" w:hAnsi="LM Roman 10"/>
          <w:b/>
          <w:bCs/>
          <w:lang w:val="es-ES"/>
        </w:rPr>
        <w:fldChar w:fldCharType="end"/>
      </w:r>
    </w:p>
    <w:p w14:paraId="299239C2" w14:textId="77777777" w:rsidR="007606BF" w:rsidRPr="00D66CBF" w:rsidRDefault="00100595" w:rsidP="00100595">
      <w:pPr>
        <w:rPr>
          <w:rFonts w:ascii="LM Roman 10" w:hAnsi="LM Roman 10"/>
          <w:lang w:val="es-ES"/>
        </w:rPr>
      </w:pPr>
      <w:r w:rsidRPr="00D66CBF">
        <w:rPr>
          <w:rFonts w:ascii="LM Roman 10" w:hAnsi="LM Roman 10"/>
          <w:lang w:val="es-ES"/>
        </w:rPr>
        <w:t>Un interceptor es una capa que se ejecuta antes de enviar cada solicitud HTTP al servidor y después de recibir la respuesta.</w:t>
      </w:r>
    </w:p>
    <w:p w14:paraId="5C7FACD1" w14:textId="477333AC" w:rsidR="00100595" w:rsidRPr="00D66CBF" w:rsidRDefault="00100595" w:rsidP="00100595">
      <w:pPr>
        <w:rPr>
          <w:rFonts w:ascii="LM Roman 10" w:hAnsi="LM Roman 10"/>
          <w:lang w:val="es-ES"/>
        </w:rPr>
      </w:pPr>
      <w:r w:rsidRPr="00D66CBF">
        <w:rPr>
          <w:rFonts w:ascii="LM Roman 10" w:hAnsi="LM Roman 10"/>
          <w:lang w:val="es-ES"/>
        </w:rPr>
        <w:br/>
        <w:t>En esta plataforma, su función principal es:</w:t>
      </w:r>
    </w:p>
    <w:p w14:paraId="2915AE83" w14:textId="130D1E84" w:rsidR="00100595" w:rsidRPr="00D66CBF" w:rsidRDefault="00100595">
      <w:pPr>
        <w:numPr>
          <w:ilvl w:val="0"/>
          <w:numId w:val="64"/>
        </w:numPr>
        <w:rPr>
          <w:rFonts w:ascii="LM Roman 10" w:hAnsi="LM Roman 10"/>
          <w:lang w:val="es-ES"/>
        </w:rPr>
      </w:pPr>
      <w:r w:rsidRPr="00D66CBF">
        <w:rPr>
          <w:rFonts w:ascii="LM Roman 10" w:hAnsi="LM Roman 10"/>
          <w:lang w:val="es-ES"/>
        </w:rPr>
        <w:t xml:space="preserve">Adjuntar automáticamente el token de autenticación en el encabezado </w:t>
      </w:r>
      <w:r w:rsidR="007606BF" w:rsidRPr="00D66CBF">
        <w:rPr>
          <w:rFonts w:ascii="LM Roman 10" w:hAnsi="LM Roman 10"/>
          <w:lang w:val="es-ES"/>
        </w:rPr>
        <w:t>Autorización</w:t>
      </w:r>
      <w:r w:rsidRPr="00D66CBF">
        <w:rPr>
          <w:rFonts w:ascii="LM Roman 10" w:hAnsi="LM Roman 10"/>
          <w:lang w:val="es-ES"/>
        </w:rPr>
        <w:t xml:space="preserve"> de todas las peticiones protegidas.</w:t>
      </w:r>
    </w:p>
    <w:p w14:paraId="3FD4903C" w14:textId="77777777" w:rsidR="00100595" w:rsidRPr="00D66CBF" w:rsidRDefault="00100595">
      <w:pPr>
        <w:numPr>
          <w:ilvl w:val="0"/>
          <w:numId w:val="64"/>
        </w:numPr>
        <w:rPr>
          <w:rFonts w:ascii="LM Roman 10" w:hAnsi="LM Roman 10"/>
          <w:lang w:val="es-ES"/>
        </w:rPr>
      </w:pPr>
      <w:r w:rsidRPr="00D66CBF">
        <w:rPr>
          <w:rFonts w:ascii="LM Roman 10" w:hAnsi="LM Roman 10"/>
          <w:lang w:val="es-ES"/>
        </w:rPr>
        <w:t>Detectar respuestas no autorizadas (401) y redirigir al usuario a la página de inicio de sesión.</w:t>
      </w:r>
    </w:p>
    <w:p w14:paraId="58AE33EC" w14:textId="77777777" w:rsidR="00100595" w:rsidRPr="00D66CBF" w:rsidRDefault="00100595">
      <w:pPr>
        <w:numPr>
          <w:ilvl w:val="0"/>
          <w:numId w:val="64"/>
        </w:numPr>
        <w:rPr>
          <w:rFonts w:ascii="LM Roman 10" w:hAnsi="LM Roman 10"/>
          <w:lang w:val="es-ES"/>
        </w:rPr>
      </w:pPr>
      <w:r w:rsidRPr="00D66CBF">
        <w:rPr>
          <w:rFonts w:ascii="LM Roman 10" w:hAnsi="LM Roman 10"/>
          <w:lang w:val="es-ES"/>
        </w:rPr>
        <w:t>Centralizar el manejo de</w:t>
      </w:r>
      <w:r w:rsidRPr="00D66CBF">
        <w:rPr>
          <w:rFonts w:ascii="LM Roman 10" w:hAnsi="LM Roman 10"/>
          <w:b/>
          <w:bCs/>
          <w:lang w:val="es-ES"/>
        </w:rPr>
        <w:t xml:space="preserve"> errores</w:t>
      </w:r>
      <w:r w:rsidRPr="00D66CBF">
        <w:rPr>
          <w:rFonts w:ascii="LM Roman 10" w:hAnsi="LM Roman 10"/>
          <w:lang w:val="es-ES"/>
        </w:rPr>
        <w:t xml:space="preserve"> para mostrar mensajes coherentes cuando algo falla.</w:t>
      </w:r>
    </w:p>
    <w:p w14:paraId="2E0AD4AE" w14:textId="3B07DB8D" w:rsidR="00100595" w:rsidRPr="00D66CBF" w:rsidRDefault="007606BF" w:rsidP="00100595">
      <w:pPr>
        <w:rPr>
          <w:rFonts w:ascii="LM Roman 10" w:hAnsi="LM Roman 10"/>
          <w:lang w:val="es-ES"/>
        </w:rPr>
      </w:pPr>
      <w:r w:rsidRPr="00D66CBF">
        <w:rPr>
          <w:rFonts w:ascii="LM Roman 10" w:hAnsi="LM Roman 10"/>
          <w:lang w:val="es-ES"/>
        </w:rPr>
        <w:t xml:space="preserve">El uso de esta herramienta </w:t>
      </w:r>
      <w:r w:rsidR="00100595" w:rsidRPr="00D66CBF">
        <w:rPr>
          <w:rFonts w:ascii="LM Roman 10" w:hAnsi="LM Roman 10"/>
          <w:lang w:val="es-ES"/>
        </w:rPr>
        <w:t>evita que el desarrollador tenga que añadir manualmente el token y la gestión de errores en cada llamada a la API.</w:t>
      </w:r>
    </w:p>
    <w:p w14:paraId="708DD8EC" w14:textId="0EB05D98" w:rsidR="00100595" w:rsidRPr="00D66CBF" w:rsidRDefault="00100595" w:rsidP="00100595">
      <w:pPr>
        <w:rPr>
          <w:rFonts w:ascii="LM Roman 10" w:hAnsi="LM Roman 10"/>
          <w:lang w:val="es-ES"/>
        </w:rPr>
      </w:pPr>
    </w:p>
    <w:p w14:paraId="0CC7BB0A" w14:textId="51D62E8D" w:rsidR="00100595" w:rsidRPr="00D66CBF" w:rsidRDefault="00100595" w:rsidP="007606BF">
      <w:pPr>
        <w:rPr>
          <w:rFonts w:ascii="LM Roman 10" w:hAnsi="LM Roman 10"/>
          <w:b/>
          <w:bCs/>
          <w:lang w:val="es-ES"/>
        </w:rPr>
      </w:pPr>
      <w:r w:rsidRPr="00D66CBF">
        <w:rPr>
          <w:rFonts w:ascii="LM Roman 10" w:hAnsi="LM Roman 10"/>
          <w:b/>
          <w:bCs/>
          <w:lang w:val="es-ES"/>
        </w:rPr>
        <w:t>SnackBar (Notificaciones en pantalla)</w:t>
      </w:r>
    </w:p>
    <w:p w14:paraId="646DE59F" w14:textId="77777777" w:rsidR="007606BF" w:rsidRPr="00D66CBF" w:rsidRDefault="00100595" w:rsidP="00100595">
      <w:pPr>
        <w:rPr>
          <w:rFonts w:ascii="LM Roman 10" w:hAnsi="LM Roman 10"/>
          <w:lang w:val="es-ES"/>
        </w:rPr>
      </w:pPr>
      <w:r w:rsidRPr="00D66CBF">
        <w:rPr>
          <w:rFonts w:ascii="LM Roman 10" w:hAnsi="LM Roman 10"/>
          <w:lang w:val="es-ES"/>
        </w:rPr>
        <w:t>El SnackBar es un componente visual que muestra mensajes temporales en la interfaz, normalmente en la parte inferior de la pantalla.</w:t>
      </w:r>
    </w:p>
    <w:p w14:paraId="655F3849" w14:textId="5F1FDCFE" w:rsidR="00100595" w:rsidRPr="00D66CBF" w:rsidRDefault="00100595" w:rsidP="00100595">
      <w:pPr>
        <w:rPr>
          <w:rFonts w:ascii="LM Roman 10" w:hAnsi="LM Roman 10"/>
          <w:lang w:val="es-ES"/>
        </w:rPr>
      </w:pPr>
      <w:r w:rsidRPr="00D66CBF">
        <w:rPr>
          <w:rFonts w:ascii="LM Roman 10" w:hAnsi="LM Roman 10"/>
          <w:lang w:val="es-ES"/>
        </w:rPr>
        <w:br/>
        <w:t>En esta aplicación se utiliza para:</w:t>
      </w:r>
    </w:p>
    <w:p w14:paraId="10FF3791" w14:textId="77777777" w:rsidR="00100595" w:rsidRPr="00D66CBF" w:rsidRDefault="00100595">
      <w:pPr>
        <w:numPr>
          <w:ilvl w:val="0"/>
          <w:numId w:val="65"/>
        </w:numPr>
        <w:rPr>
          <w:rFonts w:ascii="LM Roman 10" w:hAnsi="LM Roman 10"/>
          <w:lang w:val="es-ES"/>
        </w:rPr>
      </w:pPr>
      <w:r w:rsidRPr="00D66CBF">
        <w:rPr>
          <w:rFonts w:ascii="LM Roman 10" w:hAnsi="LM Roman 10"/>
          <w:lang w:val="es-ES"/>
        </w:rPr>
        <w:t>Mostrar confirmaciones rápidas (por ejemplo, “TFG aceptado con éxito”).</w:t>
      </w:r>
    </w:p>
    <w:p w14:paraId="2A03707F" w14:textId="77777777" w:rsidR="00100595" w:rsidRPr="00D66CBF" w:rsidRDefault="00100595">
      <w:pPr>
        <w:numPr>
          <w:ilvl w:val="0"/>
          <w:numId w:val="65"/>
        </w:numPr>
        <w:rPr>
          <w:rFonts w:ascii="LM Roman 10" w:hAnsi="LM Roman 10"/>
          <w:lang w:val="es-ES"/>
        </w:rPr>
      </w:pPr>
      <w:r w:rsidRPr="00D66CBF">
        <w:rPr>
          <w:rFonts w:ascii="LM Roman 10" w:hAnsi="LM Roman 10"/>
          <w:lang w:val="es-ES"/>
        </w:rPr>
        <w:t>Avisar de errores (por ejemplo, “No tienes permisos para realizar esta acción”).</w:t>
      </w:r>
    </w:p>
    <w:p w14:paraId="60FF822A" w14:textId="77777777" w:rsidR="00100595" w:rsidRPr="00D66CBF" w:rsidRDefault="00100595">
      <w:pPr>
        <w:numPr>
          <w:ilvl w:val="0"/>
          <w:numId w:val="65"/>
        </w:numPr>
        <w:rPr>
          <w:rFonts w:ascii="LM Roman 10" w:hAnsi="LM Roman 10"/>
          <w:lang w:val="es-ES"/>
        </w:rPr>
      </w:pPr>
      <w:r w:rsidRPr="00D66CBF">
        <w:rPr>
          <w:rFonts w:ascii="LM Roman 10" w:hAnsi="LM Roman 10"/>
          <w:lang w:val="es-ES"/>
        </w:rPr>
        <w:t>Informar sobre procesos completados (como la importación de líneas de TFG).</w:t>
      </w:r>
    </w:p>
    <w:p w14:paraId="453170C8" w14:textId="6E18B7A0" w:rsidR="00100595" w:rsidRPr="00D66CBF" w:rsidRDefault="007606BF" w:rsidP="00100595">
      <w:pPr>
        <w:rPr>
          <w:rFonts w:ascii="LM Roman 10" w:hAnsi="LM Roman 10"/>
          <w:lang w:val="es-ES"/>
        </w:rPr>
      </w:pPr>
      <w:r w:rsidRPr="00D66CBF">
        <w:rPr>
          <w:rFonts w:ascii="LM Roman 10" w:hAnsi="LM Roman 10"/>
          <w:lang w:val="es-ES"/>
        </w:rPr>
        <w:t>El snackbar sirve para</w:t>
      </w:r>
      <w:r w:rsidR="00100595" w:rsidRPr="00D66CBF">
        <w:rPr>
          <w:rFonts w:ascii="LM Roman 10" w:hAnsi="LM Roman 10"/>
          <w:lang w:val="es-ES"/>
        </w:rPr>
        <w:t xml:space="preserve"> ofrece</w:t>
      </w:r>
      <w:r w:rsidRPr="00D66CBF">
        <w:rPr>
          <w:rFonts w:ascii="LM Roman 10" w:hAnsi="LM Roman 10"/>
          <w:lang w:val="es-ES"/>
        </w:rPr>
        <w:t>r</w:t>
      </w:r>
      <w:r w:rsidR="00100595" w:rsidRPr="00D66CBF">
        <w:rPr>
          <w:rFonts w:ascii="LM Roman 10" w:hAnsi="LM Roman 10"/>
          <w:lang w:val="es-ES"/>
        </w:rPr>
        <w:t xml:space="preserve"> feedback inmediato al usuario sin interrumpir su flujo de trabajo.</w:t>
      </w:r>
    </w:p>
    <w:p w14:paraId="14C0753C" w14:textId="4549618C" w:rsidR="00100595" w:rsidRPr="00D66CBF" w:rsidRDefault="00100595" w:rsidP="00100595">
      <w:pPr>
        <w:rPr>
          <w:rFonts w:ascii="LM Roman 10" w:hAnsi="LM Roman 10"/>
          <w:lang w:val="es-ES"/>
        </w:rPr>
      </w:pPr>
    </w:p>
    <w:p w14:paraId="07F2373B" w14:textId="77777777" w:rsidR="00C703E7" w:rsidRPr="00D66CBF" w:rsidRDefault="00C703E7" w:rsidP="007606BF">
      <w:pPr>
        <w:rPr>
          <w:rFonts w:ascii="LM Roman 10" w:hAnsi="LM Roman 10"/>
          <w:b/>
          <w:bCs/>
          <w:lang w:val="es-ES"/>
        </w:rPr>
      </w:pPr>
    </w:p>
    <w:p w14:paraId="365E4AB3" w14:textId="53BCC508" w:rsidR="00100595" w:rsidRPr="00D66CBF" w:rsidRDefault="00100595" w:rsidP="007606BF">
      <w:pPr>
        <w:rPr>
          <w:rFonts w:ascii="LM Roman 10" w:hAnsi="LM Roman 10"/>
          <w:b/>
          <w:bCs/>
          <w:lang w:val="es-ES"/>
        </w:rPr>
      </w:pPr>
      <w:r w:rsidRPr="00D66CBF">
        <w:rPr>
          <w:rFonts w:ascii="LM Roman 10" w:hAnsi="LM Roman 10"/>
          <w:b/>
          <w:bCs/>
          <w:lang w:val="es-ES"/>
        </w:rPr>
        <w:t>Guards (Guardas de Autorización)</w:t>
      </w:r>
      <w:r w:rsidR="00154F99" w:rsidRPr="00D66CBF">
        <w:rPr>
          <w:rFonts w:ascii="LM Roman 10" w:hAnsi="LM Roman 10"/>
          <w:b/>
          <w:bCs/>
          <w:lang w:val="es-ES"/>
        </w:rPr>
        <w:t xml:space="preserve"> </w:t>
      </w:r>
      <w:r w:rsidR="00154F99" w:rsidRPr="00D66CBF">
        <w:rPr>
          <w:rFonts w:ascii="LM Roman 10" w:hAnsi="LM Roman 10"/>
          <w:b/>
          <w:bCs/>
          <w:lang w:val="es-ES"/>
        </w:rPr>
        <w:fldChar w:fldCharType="begin"/>
      </w:r>
      <w:r w:rsidR="00154F99" w:rsidRPr="00D66CBF">
        <w:rPr>
          <w:rFonts w:ascii="LM Roman 10" w:hAnsi="LM Roman 10"/>
          <w:b/>
          <w:bCs/>
          <w:lang w:val="es-ES"/>
        </w:rPr>
        <w:instrText xml:space="preserve"> REF _Ref205893739 \r \h </w:instrText>
      </w:r>
      <w:r w:rsidR="00154F99" w:rsidRPr="00D66CBF">
        <w:rPr>
          <w:rFonts w:ascii="LM Roman 10" w:hAnsi="LM Roman 10"/>
          <w:b/>
          <w:bCs/>
          <w:lang w:val="es-ES"/>
        </w:rPr>
      </w:r>
      <w:r w:rsidR="00D66CBF">
        <w:rPr>
          <w:rFonts w:ascii="LM Roman 10" w:hAnsi="LM Roman 10"/>
          <w:b/>
          <w:bCs/>
          <w:lang w:val="es-ES"/>
        </w:rPr>
        <w:instrText xml:space="preserve"> \* MERGEFORMAT </w:instrText>
      </w:r>
      <w:r w:rsidR="00154F99" w:rsidRPr="00D66CBF">
        <w:rPr>
          <w:rFonts w:ascii="LM Roman 10" w:hAnsi="LM Roman 10"/>
          <w:b/>
          <w:bCs/>
          <w:lang w:val="es-ES"/>
        </w:rPr>
        <w:fldChar w:fldCharType="separate"/>
      </w:r>
      <w:r w:rsidR="00275FD8">
        <w:rPr>
          <w:rFonts w:ascii="LM Roman 10" w:hAnsi="LM Roman 10"/>
          <w:b/>
          <w:bCs/>
          <w:lang w:val="es-ES"/>
        </w:rPr>
        <w:t>[26]</w:t>
      </w:r>
      <w:r w:rsidR="00154F99" w:rsidRPr="00D66CBF">
        <w:rPr>
          <w:rFonts w:ascii="LM Roman 10" w:hAnsi="LM Roman 10"/>
          <w:b/>
          <w:bCs/>
          <w:lang w:val="es-ES"/>
        </w:rPr>
        <w:fldChar w:fldCharType="end"/>
      </w:r>
    </w:p>
    <w:p w14:paraId="0D5F3045" w14:textId="77777777" w:rsidR="007606BF" w:rsidRPr="00D66CBF" w:rsidRDefault="00100595" w:rsidP="00100595">
      <w:pPr>
        <w:rPr>
          <w:rFonts w:ascii="LM Roman 10" w:hAnsi="LM Roman 10"/>
          <w:lang w:val="es-ES"/>
        </w:rPr>
      </w:pPr>
      <w:r w:rsidRPr="00D66CBF">
        <w:rPr>
          <w:rFonts w:ascii="LM Roman 10" w:hAnsi="LM Roman 10"/>
          <w:lang w:val="es-ES"/>
        </w:rPr>
        <w:t>Los guards son filtros que determinan si un usuario puede acceder a una ruta o componente en la aplicación.</w:t>
      </w:r>
    </w:p>
    <w:p w14:paraId="5A648EF1" w14:textId="740F633E" w:rsidR="00100595" w:rsidRPr="00D66CBF" w:rsidRDefault="00100595" w:rsidP="00100595">
      <w:pPr>
        <w:rPr>
          <w:rFonts w:ascii="LM Roman 10" w:hAnsi="LM Roman 10"/>
          <w:lang w:val="es-ES"/>
        </w:rPr>
      </w:pPr>
      <w:r w:rsidRPr="00D66CBF">
        <w:rPr>
          <w:rFonts w:ascii="LM Roman 10" w:hAnsi="LM Roman 10"/>
          <w:lang w:val="es-ES"/>
        </w:rPr>
        <w:br/>
        <w:t>En la plataforma, las guardas comprueban:</w:t>
      </w:r>
    </w:p>
    <w:p w14:paraId="5ECC8C30" w14:textId="77777777" w:rsidR="00100595" w:rsidRPr="00D66CBF" w:rsidRDefault="00100595">
      <w:pPr>
        <w:numPr>
          <w:ilvl w:val="0"/>
          <w:numId w:val="66"/>
        </w:numPr>
        <w:rPr>
          <w:rFonts w:ascii="LM Roman 10" w:hAnsi="LM Roman 10"/>
          <w:lang w:val="es-ES"/>
        </w:rPr>
      </w:pPr>
      <w:r w:rsidRPr="00D66CBF">
        <w:rPr>
          <w:rFonts w:ascii="LM Roman 10" w:hAnsi="LM Roman 10"/>
          <w:lang w:val="es-ES"/>
        </w:rPr>
        <w:t>Si el usuario está autenticado.</w:t>
      </w:r>
    </w:p>
    <w:p w14:paraId="682B0911" w14:textId="77777777" w:rsidR="00100595" w:rsidRPr="00D66CBF" w:rsidRDefault="00100595">
      <w:pPr>
        <w:numPr>
          <w:ilvl w:val="0"/>
          <w:numId w:val="66"/>
        </w:numPr>
        <w:rPr>
          <w:rFonts w:ascii="LM Roman 10" w:hAnsi="LM Roman 10"/>
          <w:lang w:val="es-ES"/>
        </w:rPr>
      </w:pPr>
      <w:r w:rsidRPr="00D66CBF">
        <w:rPr>
          <w:rFonts w:ascii="LM Roman 10" w:hAnsi="LM Roman 10"/>
          <w:lang w:val="es-ES"/>
        </w:rPr>
        <w:t>Si su rol (Admin, Profesor, Estudiante) le permite acceder a la sección solicitada.</w:t>
      </w:r>
    </w:p>
    <w:p w14:paraId="5607C623" w14:textId="77777777" w:rsidR="00100595" w:rsidRPr="00D66CBF" w:rsidRDefault="00100595" w:rsidP="00100595">
      <w:pPr>
        <w:rPr>
          <w:rFonts w:ascii="LM Roman 10" w:hAnsi="LM Roman 10"/>
          <w:lang w:val="es-ES"/>
        </w:rPr>
      </w:pPr>
      <w:r w:rsidRPr="00D66CBF">
        <w:rPr>
          <w:rFonts w:ascii="LM Roman 10" w:hAnsi="LM Roman 10"/>
          <w:lang w:val="es-ES"/>
        </w:rPr>
        <w:t>Ejemplos:</w:t>
      </w:r>
    </w:p>
    <w:p w14:paraId="03491B50" w14:textId="77777777" w:rsidR="00100595" w:rsidRPr="00D66CBF" w:rsidRDefault="00100595">
      <w:pPr>
        <w:numPr>
          <w:ilvl w:val="0"/>
          <w:numId w:val="67"/>
        </w:numPr>
        <w:rPr>
          <w:rFonts w:ascii="LM Roman 10" w:hAnsi="LM Roman 10"/>
          <w:lang w:val="es-ES"/>
        </w:rPr>
      </w:pPr>
      <w:r w:rsidRPr="00D66CBF">
        <w:rPr>
          <w:rFonts w:ascii="LM Roman 10" w:hAnsi="LM Roman 10"/>
          <w:lang w:val="es-ES"/>
        </w:rPr>
        <w:t xml:space="preserve">Un </w:t>
      </w:r>
      <w:r w:rsidRPr="00D66CBF">
        <w:rPr>
          <w:rFonts w:ascii="LM Roman 10" w:hAnsi="LM Roman 10"/>
          <w:b/>
          <w:bCs/>
          <w:lang w:val="es-ES"/>
        </w:rPr>
        <w:t>AdminGuard</w:t>
      </w:r>
      <w:r w:rsidRPr="00D66CBF">
        <w:rPr>
          <w:rFonts w:ascii="LM Roman 10" w:hAnsi="LM Roman 10"/>
          <w:lang w:val="es-ES"/>
        </w:rPr>
        <w:t xml:space="preserve"> permite el acceso solo a administradores.</w:t>
      </w:r>
    </w:p>
    <w:p w14:paraId="26A98370" w14:textId="77777777" w:rsidR="00100595" w:rsidRPr="00D66CBF" w:rsidRDefault="00100595">
      <w:pPr>
        <w:numPr>
          <w:ilvl w:val="0"/>
          <w:numId w:val="67"/>
        </w:numPr>
        <w:rPr>
          <w:rFonts w:ascii="LM Roman 10" w:hAnsi="LM Roman 10"/>
          <w:lang w:val="es-ES"/>
        </w:rPr>
      </w:pPr>
      <w:r w:rsidRPr="00D66CBF">
        <w:rPr>
          <w:rFonts w:ascii="LM Roman 10" w:hAnsi="LM Roman 10"/>
          <w:lang w:val="es-ES"/>
        </w:rPr>
        <w:t xml:space="preserve">Un </w:t>
      </w:r>
      <w:r w:rsidRPr="00D66CBF">
        <w:rPr>
          <w:rFonts w:ascii="LM Roman 10" w:hAnsi="LM Roman 10"/>
          <w:b/>
          <w:bCs/>
          <w:lang w:val="es-ES"/>
        </w:rPr>
        <w:t>ProfessorGuard</w:t>
      </w:r>
      <w:r w:rsidRPr="00D66CBF">
        <w:rPr>
          <w:rFonts w:ascii="LM Roman 10" w:hAnsi="LM Roman 10"/>
          <w:lang w:val="es-ES"/>
        </w:rPr>
        <w:t xml:space="preserve"> solo a profesores, etc.</w:t>
      </w:r>
    </w:p>
    <w:p w14:paraId="50241C15" w14:textId="423BE441" w:rsidR="00100595" w:rsidRPr="00D66CBF" w:rsidRDefault="007606BF" w:rsidP="00100595">
      <w:pPr>
        <w:rPr>
          <w:rFonts w:ascii="LM Roman 10" w:hAnsi="LM Roman 10"/>
          <w:lang w:val="es-ES"/>
        </w:rPr>
      </w:pPr>
      <w:r w:rsidRPr="00D66CBF">
        <w:rPr>
          <w:rFonts w:ascii="LM Roman 10" w:hAnsi="LM Roman 10"/>
          <w:lang w:val="es-ES"/>
        </w:rPr>
        <w:t xml:space="preserve">Las guardas </w:t>
      </w:r>
      <w:r w:rsidR="00100595" w:rsidRPr="00D66CBF">
        <w:rPr>
          <w:rFonts w:ascii="LM Roman 10" w:hAnsi="LM Roman 10"/>
          <w:lang w:val="es-ES"/>
        </w:rPr>
        <w:t>refuerza</w:t>
      </w:r>
      <w:r w:rsidRPr="00D66CBF">
        <w:rPr>
          <w:rFonts w:ascii="LM Roman 10" w:hAnsi="LM Roman 10"/>
          <w:lang w:val="es-ES"/>
        </w:rPr>
        <w:t>n</w:t>
      </w:r>
      <w:r w:rsidR="00100595" w:rsidRPr="00D66CBF">
        <w:rPr>
          <w:rFonts w:ascii="LM Roman 10" w:hAnsi="LM Roman 10"/>
          <w:lang w:val="es-ES"/>
        </w:rPr>
        <w:t xml:space="preserve"> la seguridad evitando que un usuario sin permisos acceda a pantallas o acciones no autorizadas, incluso si manipula la URL.</w:t>
      </w:r>
    </w:p>
    <w:p w14:paraId="50959400" w14:textId="77777777" w:rsidR="007606BF" w:rsidRPr="00D66CBF" w:rsidRDefault="007606BF" w:rsidP="00100595">
      <w:pPr>
        <w:rPr>
          <w:rFonts w:ascii="LM Roman 10" w:hAnsi="LM Roman 10"/>
          <w:lang w:val="es-ES"/>
        </w:rPr>
      </w:pPr>
    </w:p>
    <w:p w14:paraId="7A608A1D" w14:textId="546983C9" w:rsidR="0001109D" w:rsidRPr="00D66CBF" w:rsidRDefault="007606BF" w:rsidP="007606BF">
      <w:pPr>
        <w:pStyle w:val="Ttulo2"/>
        <w:rPr>
          <w:rFonts w:ascii="LM Roman 10" w:hAnsi="LM Roman 10"/>
        </w:rPr>
      </w:pPr>
      <w:bookmarkStart w:id="138" w:name="_Toc208342562"/>
      <w:r w:rsidRPr="00D66CBF">
        <w:rPr>
          <w:rFonts w:ascii="LM Roman 10" w:hAnsi="LM Roman 10"/>
        </w:rPr>
        <w:t>Variables de entorno y configuración</w:t>
      </w:r>
      <w:bookmarkEnd w:id="138"/>
    </w:p>
    <w:p w14:paraId="6D8FDD5D" w14:textId="77777777" w:rsidR="007606BF" w:rsidRPr="00D66CBF" w:rsidRDefault="007606BF" w:rsidP="007606BF">
      <w:pPr>
        <w:rPr>
          <w:rFonts w:ascii="LM Roman 10" w:hAnsi="LM Roman 10"/>
          <w:lang w:val="es-ES"/>
        </w:rPr>
      </w:pPr>
      <w:r w:rsidRPr="00D66CBF">
        <w:rPr>
          <w:rFonts w:ascii="LM Roman 10" w:hAnsi="LM Roman 10"/>
          <w:lang w:val="es-ES"/>
        </w:rPr>
        <w:t>En esta aplicación, la configuración no se codifica directamente en el código fuente, sino que se gestiona mediante ficheros de configuración y variables de entorno. Esto permite cambiar parámetros sin recompilar, proteger datos sensibles y tener configuraciones diferentes para desarrollo, pruebas y producción.</w:t>
      </w:r>
    </w:p>
    <w:p w14:paraId="432C189E" w14:textId="653C221F" w:rsidR="007606BF" w:rsidRPr="00D66CBF" w:rsidRDefault="007606BF" w:rsidP="007606BF">
      <w:pPr>
        <w:rPr>
          <w:rFonts w:ascii="LM Roman 10" w:hAnsi="LM Roman 10"/>
          <w:lang w:val="es-ES"/>
        </w:rPr>
      </w:pPr>
    </w:p>
    <w:p w14:paraId="0DB94B87" w14:textId="413A4934" w:rsidR="007606BF" w:rsidRPr="00D66CBF" w:rsidRDefault="007606BF" w:rsidP="007606BF">
      <w:pPr>
        <w:rPr>
          <w:rFonts w:ascii="LM Roman 10" w:hAnsi="LM Roman 10"/>
          <w:b/>
          <w:bCs/>
          <w:lang w:val="es-ES"/>
        </w:rPr>
      </w:pPr>
      <w:r w:rsidRPr="00D66CBF">
        <w:rPr>
          <w:rFonts w:ascii="LM Roman 10" w:hAnsi="LM Roman 10"/>
          <w:b/>
          <w:bCs/>
          <w:lang w:val="es-ES"/>
        </w:rPr>
        <w:t>Backend – appsettings.json y variables de entorno</w:t>
      </w:r>
    </w:p>
    <w:p w14:paraId="189343A0" w14:textId="77777777" w:rsidR="007606BF" w:rsidRPr="00D66CBF" w:rsidRDefault="007606BF" w:rsidP="007606BF">
      <w:pPr>
        <w:rPr>
          <w:rFonts w:ascii="LM Roman 10" w:hAnsi="LM Roman 10"/>
          <w:lang w:val="es-ES"/>
        </w:rPr>
      </w:pPr>
      <w:r w:rsidRPr="00D66CBF">
        <w:rPr>
          <w:rFonts w:ascii="LM Roman 10" w:hAnsi="LM Roman 10"/>
          <w:lang w:val="es-ES"/>
        </w:rPr>
        <w:t>En ASP.NET Core, el fichero appsettings.json (y sus variantes para cada entorno) define parámetros clave como:</w:t>
      </w:r>
    </w:p>
    <w:p w14:paraId="649612D6" w14:textId="77777777" w:rsidR="007606BF" w:rsidRPr="00D66CBF" w:rsidRDefault="007606BF">
      <w:pPr>
        <w:numPr>
          <w:ilvl w:val="0"/>
          <w:numId w:val="68"/>
        </w:numPr>
        <w:rPr>
          <w:rFonts w:ascii="LM Roman 10" w:hAnsi="LM Roman 10"/>
          <w:lang w:val="es-ES"/>
        </w:rPr>
      </w:pPr>
      <w:r w:rsidRPr="00D66CBF">
        <w:rPr>
          <w:rFonts w:ascii="LM Roman 10" w:hAnsi="LM Roman 10"/>
          <w:lang w:val="es-ES"/>
        </w:rPr>
        <w:t>Configuración de la base de datos.</w:t>
      </w:r>
    </w:p>
    <w:p w14:paraId="6C5D810B" w14:textId="77777777" w:rsidR="007606BF" w:rsidRPr="00D66CBF" w:rsidRDefault="007606BF">
      <w:pPr>
        <w:numPr>
          <w:ilvl w:val="0"/>
          <w:numId w:val="68"/>
        </w:numPr>
        <w:rPr>
          <w:rFonts w:ascii="LM Roman 10" w:hAnsi="LM Roman 10"/>
          <w:lang w:val="es-ES"/>
        </w:rPr>
      </w:pPr>
      <w:r w:rsidRPr="00D66CBF">
        <w:rPr>
          <w:rFonts w:ascii="LM Roman 10" w:hAnsi="LM Roman 10"/>
          <w:lang w:val="es-ES"/>
        </w:rPr>
        <w:t>Parámetros del servicio de correo usados por el sistema de notificaciones.</w:t>
      </w:r>
    </w:p>
    <w:p w14:paraId="5A2C7303" w14:textId="77777777" w:rsidR="007606BF" w:rsidRPr="00D66CBF" w:rsidRDefault="007606BF">
      <w:pPr>
        <w:numPr>
          <w:ilvl w:val="0"/>
          <w:numId w:val="68"/>
        </w:numPr>
        <w:rPr>
          <w:rFonts w:ascii="LM Roman 10" w:hAnsi="LM Roman 10"/>
          <w:lang w:val="es-ES"/>
        </w:rPr>
      </w:pPr>
      <w:r w:rsidRPr="00D66CBF">
        <w:rPr>
          <w:rFonts w:ascii="LM Roman 10" w:hAnsi="LM Roman 10"/>
          <w:lang w:val="es-ES"/>
        </w:rPr>
        <w:t>Configuración para la autenticación mediante JWT.</w:t>
      </w:r>
    </w:p>
    <w:p w14:paraId="76452935" w14:textId="77777777" w:rsidR="007606BF" w:rsidRPr="00D66CBF" w:rsidRDefault="007606BF">
      <w:pPr>
        <w:numPr>
          <w:ilvl w:val="0"/>
          <w:numId w:val="68"/>
        </w:numPr>
        <w:rPr>
          <w:rFonts w:ascii="LM Roman 10" w:hAnsi="LM Roman 10"/>
          <w:lang w:val="es-ES"/>
        </w:rPr>
      </w:pPr>
      <w:r w:rsidRPr="00D66CBF">
        <w:rPr>
          <w:rFonts w:ascii="LM Roman 10" w:hAnsi="LM Roman 10"/>
          <w:lang w:val="es-ES"/>
        </w:rPr>
        <w:t>Rutas y URLs base de servicios externos.</w:t>
      </w:r>
    </w:p>
    <w:p w14:paraId="564ABE67" w14:textId="7C948120" w:rsidR="007606BF" w:rsidRPr="00D66CBF" w:rsidRDefault="007606BF" w:rsidP="00D13C97">
      <w:pPr>
        <w:rPr>
          <w:rFonts w:ascii="LM Roman 10" w:hAnsi="LM Roman 10"/>
          <w:lang w:val="es-ES"/>
        </w:rPr>
      </w:pPr>
      <w:r w:rsidRPr="00D66CBF">
        <w:rPr>
          <w:rFonts w:ascii="LM Roman 10" w:hAnsi="LM Roman 10"/>
          <w:lang w:val="es-ES"/>
        </w:rPr>
        <w:t>Generalmente este documento se encuentra en el fichero de .gitignore para evitar qu</w:t>
      </w:r>
      <w:r w:rsidR="00D13C97" w:rsidRPr="00D66CBF">
        <w:rPr>
          <w:rFonts w:ascii="LM Roman 10" w:hAnsi="LM Roman 10"/>
          <w:lang w:val="es-ES"/>
        </w:rPr>
        <w:t xml:space="preserve">e </w:t>
      </w:r>
      <w:r w:rsidRPr="00D66CBF">
        <w:rPr>
          <w:rFonts w:ascii="LM Roman 10" w:hAnsi="LM Roman 10"/>
          <w:lang w:val="es-ES"/>
        </w:rPr>
        <w:t>información sensible sea expuesta en un repositorio público.</w:t>
      </w:r>
    </w:p>
    <w:p w14:paraId="0C7761D8" w14:textId="4EF5F56C" w:rsidR="007606BF" w:rsidRPr="00D66CBF" w:rsidRDefault="007606BF" w:rsidP="007606BF">
      <w:pPr>
        <w:rPr>
          <w:rFonts w:ascii="LM Roman 10" w:hAnsi="LM Roman 10"/>
          <w:lang w:val="es-ES"/>
        </w:rPr>
      </w:pPr>
    </w:p>
    <w:p w14:paraId="5AF14893" w14:textId="2ED3718A" w:rsidR="007606BF" w:rsidRPr="00D66CBF" w:rsidRDefault="007606BF" w:rsidP="007606BF">
      <w:pPr>
        <w:rPr>
          <w:rFonts w:ascii="LM Roman 10" w:hAnsi="LM Roman 10"/>
          <w:b/>
          <w:bCs/>
          <w:lang w:val="es-ES"/>
        </w:rPr>
      </w:pPr>
      <w:r w:rsidRPr="00D66CBF">
        <w:rPr>
          <w:rFonts w:ascii="LM Roman 10" w:hAnsi="LM Roman 10"/>
          <w:b/>
          <w:bCs/>
          <w:lang w:val="es-ES"/>
        </w:rPr>
        <w:t>Frontend – AppConfig y variables de entorno</w:t>
      </w:r>
    </w:p>
    <w:p w14:paraId="757A1693" w14:textId="77777777" w:rsidR="007606BF" w:rsidRPr="00D66CBF" w:rsidRDefault="007606BF" w:rsidP="007606BF">
      <w:pPr>
        <w:rPr>
          <w:rFonts w:ascii="LM Roman 10" w:hAnsi="LM Roman 10"/>
          <w:lang w:val="es-ES"/>
        </w:rPr>
      </w:pPr>
      <w:r w:rsidRPr="00D66CBF">
        <w:rPr>
          <w:rFonts w:ascii="LM Roman 10" w:hAnsi="LM Roman 10"/>
          <w:lang w:val="es-ES"/>
        </w:rPr>
        <w:t>En el lado del cliente, el fichero AppConfig define parámetros visibles para el navegador, como:</w:t>
      </w:r>
    </w:p>
    <w:p w14:paraId="67C10A2C" w14:textId="77777777" w:rsidR="007606BF" w:rsidRPr="00D66CBF" w:rsidRDefault="007606BF">
      <w:pPr>
        <w:numPr>
          <w:ilvl w:val="0"/>
          <w:numId w:val="69"/>
        </w:numPr>
        <w:rPr>
          <w:rFonts w:ascii="LM Roman 10" w:hAnsi="LM Roman 10"/>
          <w:lang w:val="es-ES"/>
        </w:rPr>
      </w:pPr>
      <w:r w:rsidRPr="00D66CBF">
        <w:rPr>
          <w:rFonts w:ascii="LM Roman 10" w:hAnsi="LM Roman 10"/>
          <w:lang w:val="es-ES"/>
        </w:rPr>
        <w:t>URL base de la API.</w:t>
      </w:r>
    </w:p>
    <w:p w14:paraId="73B03517" w14:textId="5496506B" w:rsidR="007606BF" w:rsidRPr="00D66CBF" w:rsidRDefault="00A07924">
      <w:pPr>
        <w:numPr>
          <w:ilvl w:val="0"/>
          <w:numId w:val="69"/>
        </w:numPr>
        <w:rPr>
          <w:rFonts w:ascii="LM Roman 10" w:hAnsi="LM Roman 10"/>
          <w:lang w:val="es-ES"/>
        </w:rPr>
      </w:pPr>
      <w:r w:rsidRPr="00D66CBF">
        <w:rPr>
          <w:rFonts w:ascii="LM Roman 10" w:hAnsi="LM Roman 10"/>
          <w:lang w:val="es-ES"/>
        </w:rPr>
        <w:t>Dirección de el logo que se usará en la aplicación</w:t>
      </w:r>
    </w:p>
    <w:p w14:paraId="55438C25" w14:textId="18A77803" w:rsidR="007606BF" w:rsidRPr="00D66CBF" w:rsidRDefault="007606BF" w:rsidP="007606BF">
      <w:pPr>
        <w:rPr>
          <w:rFonts w:ascii="LM Roman 10" w:hAnsi="LM Roman 10"/>
          <w:lang w:val="es-ES"/>
        </w:rPr>
      </w:pPr>
      <w:r w:rsidRPr="00D66CBF">
        <w:rPr>
          <w:rFonts w:ascii="LM Roman 10" w:hAnsi="LM Roman 10"/>
          <w:lang w:val="es-ES"/>
        </w:rPr>
        <w:t>En este archivo no se incluyen credenciales sensibles, ya que el código del frontend es accesible por cualquier usuario.</w:t>
      </w:r>
    </w:p>
    <w:p w14:paraId="1B64507E" w14:textId="30DFE6D6" w:rsidR="007606BF" w:rsidRPr="00D66CBF" w:rsidRDefault="007606BF" w:rsidP="007606BF">
      <w:pPr>
        <w:rPr>
          <w:rFonts w:ascii="LM Roman 10" w:hAnsi="LM Roman 10"/>
          <w:lang w:val="es-ES"/>
        </w:rPr>
      </w:pPr>
    </w:p>
    <w:p w14:paraId="7270BE92" w14:textId="30F276CA" w:rsidR="007606BF" w:rsidRPr="00D66CBF" w:rsidRDefault="007606BF" w:rsidP="00A07924">
      <w:pPr>
        <w:rPr>
          <w:rFonts w:ascii="LM Roman 10" w:hAnsi="LM Roman 10"/>
          <w:b/>
          <w:bCs/>
          <w:lang w:val="es-ES"/>
        </w:rPr>
      </w:pPr>
      <w:r w:rsidRPr="00D66CBF">
        <w:rPr>
          <w:rFonts w:ascii="LM Roman 10" w:hAnsi="LM Roman 10"/>
          <w:b/>
          <w:bCs/>
          <w:lang w:val="es-ES"/>
        </w:rPr>
        <w:t>Diferencias clave entre Backend y Frontend</w:t>
      </w:r>
    </w:p>
    <w:p w14:paraId="6A4BEE35" w14:textId="77777777" w:rsidR="007606BF" w:rsidRPr="00D66CBF" w:rsidRDefault="007606BF">
      <w:pPr>
        <w:numPr>
          <w:ilvl w:val="0"/>
          <w:numId w:val="70"/>
        </w:numPr>
        <w:rPr>
          <w:rFonts w:ascii="LM Roman 10" w:hAnsi="LM Roman 10"/>
          <w:lang w:val="es-ES"/>
        </w:rPr>
      </w:pPr>
      <w:r w:rsidRPr="00D66CBF">
        <w:rPr>
          <w:rFonts w:ascii="LM Roman 10" w:hAnsi="LM Roman 10"/>
          <w:lang w:val="es-ES"/>
        </w:rPr>
        <w:t>El backend contiene información interna y segura, mientras que el frontend solo incluye datos no críticos.</w:t>
      </w:r>
    </w:p>
    <w:p w14:paraId="7DFE5B2A" w14:textId="77777777" w:rsidR="007606BF" w:rsidRPr="00D66CBF" w:rsidRDefault="007606BF">
      <w:pPr>
        <w:numPr>
          <w:ilvl w:val="0"/>
          <w:numId w:val="70"/>
        </w:numPr>
        <w:rPr>
          <w:rFonts w:ascii="LM Roman 10" w:hAnsi="LM Roman 10"/>
          <w:lang w:val="es-ES"/>
        </w:rPr>
      </w:pPr>
      <w:r w:rsidRPr="00D66CBF">
        <w:rPr>
          <w:rFonts w:ascii="LM Roman 10" w:hAnsi="LM Roman 10"/>
          <w:lang w:val="es-ES"/>
        </w:rPr>
        <w:t>El backend no es visible para el usuario final, el frontend sí.</w:t>
      </w:r>
    </w:p>
    <w:p w14:paraId="21FC5A63" w14:textId="77777777" w:rsidR="007606BF" w:rsidRPr="00D66CBF" w:rsidRDefault="007606BF">
      <w:pPr>
        <w:numPr>
          <w:ilvl w:val="0"/>
          <w:numId w:val="70"/>
        </w:numPr>
        <w:rPr>
          <w:rFonts w:ascii="LM Roman 10" w:hAnsi="LM Roman 10"/>
          <w:lang w:val="es-ES"/>
        </w:rPr>
      </w:pPr>
      <w:r w:rsidRPr="00D66CBF">
        <w:rPr>
          <w:rFonts w:ascii="LM Roman 10" w:hAnsi="LM Roman 10"/>
          <w:lang w:val="es-ES"/>
        </w:rPr>
        <w:t>La configuración del backend puede modificarse en tiempo de ejecución (reiniciando el servicio), mientras que en el frontend suele requerir recompilar.</w:t>
      </w:r>
    </w:p>
    <w:p w14:paraId="692452D1" w14:textId="097DC8BC" w:rsidR="00F02C97" w:rsidRPr="00D66CBF" w:rsidRDefault="007606BF">
      <w:pPr>
        <w:numPr>
          <w:ilvl w:val="0"/>
          <w:numId w:val="70"/>
        </w:numPr>
        <w:rPr>
          <w:rFonts w:ascii="LM Roman 10" w:hAnsi="LM Roman 10"/>
          <w:lang w:val="es-ES"/>
        </w:rPr>
      </w:pPr>
      <w:r w:rsidRPr="00D66CBF">
        <w:rPr>
          <w:rFonts w:ascii="LM Roman 10" w:hAnsi="LM Roman 10"/>
          <w:lang w:val="es-ES"/>
        </w:rPr>
        <w:t xml:space="preserve">Ambos entornos permiten </w:t>
      </w:r>
      <w:r w:rsidR="00A07924" w:rsidRPr="00D66CBF">
        <w:rPr>
          <w:rFonts w:ascii="LM Roman 10" w:hAnsi="LM Roman 10"/>
          <w:lang w:val="es-ES"/>
        </w:rPr>
        <w:t>sobrescribir</w:t>
      </w:r>
      <w:r w:rsidRPr="00D66CBF">
        <w:rPr>
          <w:rFonts w:ascii="LM Roman 10" w:hAnsi="LM Roman 10"/>
          <w:lang w:val="es-ES"/>
        </w:rPr>
        <w:t xml:space="preserve"> valores mediante configuraciones específicas para desarrollo, pruebas o producción.</w:t>
      </w:r>
    </w:p>
    <w:p w14:paraId="49E63DC1" w14:textId="738E7184" w:rsidR="005E7A2B" w:rsidRPr="00D66CBF" w:rsidRDefault="00F02C97" w:rsidP="005E7A2B">
      <w:pPr>
        <w:pStyle w:val="Ttulo2"/>
        <w:rPr>
          <w:rFonts w:ascii="LM Roman 10" w:hAnsi="LM Roman 10"/>
          <w:lang w:val="es-ES"/>
        </w:rPr>
      </w:pPr>
      <w:bookmarkStart w:id="139" w:name="_Toc208342563"/>
      <w:r w:rsidRPr="00D66CBF">
        <w:rPr>
          <w:rFonts w:ascii="LM Roman 10" w:hAnsi="LM Roman 10"/>
          <w:lang w:val="es-ES"/>
        </w:rPr>
        <w:t>Pruebas</w:t>
      </w:r>
      <w:bookmarkEnd w:id="139"/>
      <w:r w:rsidRPr="00D66CBF">
        <w:rPr>
          <w:rFonts w:ascii="LM Roman 10" w:hAnsi="LM Roman 10"/>
          <w:lang w:val="es-ES"/>
        </w:rPr>
        <w:t xml:space="preserve"> </w:t>
      </w:r>
    </w:p>
    <w:p w14:paraId="08118425" w14:textId="069097C9" w:rsidR="009D4AF4" w:rsidRPr="00D66CBF" w:rsidRDefault="009D4AF4" w:rsidP="009D4AF4">
      <w:pPr>
        <w:pStyle w:val="Ttulo3"/>
        <w:rPr>
          <w:rFonts w:ascii="LM Roman 10" w:hAnsi="LM Roman 10"/>
          <w:lang w:val="es-ES"/>
        </w:rPr>
      </w:pPr>
      <w:bookmarkStart w:id="140" w:name="_Toc208342564"/>
      <w:r w:rsidRPr="00D66CBF">
        <w:rPr>
          <w:rFonts w:ascii="LM Roman 10" w:hAnsi="LM Roman 10"/>
          <w:lang w:val="es-ES"/>
        </w:rPr>
        <w:t xml:space="preserve">Usabilidad y </w:t>
      </w:r>
      <w:r w:rsidR="0030484C" w:rsidRPr="00D66CBF">
        <w:rPr>
          <w:rFonts w:ascii="LM Roman 10" w:hAnsi="LM Roman 10"/>
          <w:lang w:val="es-ES"/>
        </w:rPr>
        <w:t>A</w:t>
      </w:r>
      <w:r w:rsidRPr="00D66CBF">
        <w:rPr>
          <w:rFonts w:ascii="LM Roman 10" w:hAnsi="LM Roman 10"/>
          <w:lang w:val="es-ES"/>
        </w:rPr>
        <w:t>ccesibilidad</w:t>
      </w:r>
      <w:r w:rsidR="0030484C" w:rsidRPr="00D66CBF">
        <w:rPr>
          <w:rFonts w:ascii="LM Roman 10" w:hAnsi="LM Roman 10"/>
          <w:lang w:val="es-ES"/>
        </w:rPr>
        <w:t xml:space="preserve"> (WAVE)</w:t>
      </w:r>
      <w:bookmarkEnd w:id="140"/>
    </w:p>
    <w:p w14:paraId="6F1FBAAE" w14:textId="77777777" w:rsidR="00731489" w:rsidRPr="00D66CBF" w:rsidRDefault="00731489" w:rsidP="00731489">
      <w:pPr>
        <w:rPr>
          <w:rFonts w:ascii="LM Roman 10" w:hAnsi="LM Roman 10"/>
          <w:lang w:val="es-ES"/>
        </w:rPr>
      </w:pPr>
      <w:r w:rsidRPr="00D66CBF">
        <w:rPr>
          <w:rFonts w:ascii="LM Roman 10" w:hAnsi="LM Roman 10"/>
          <w:lang w:val="es-ES"/>
        </w:rPr>
        <w:t xml:space="preserve">Para evaluar la usabilidad y accesibilidad de una aplicación web, existen herramientas que permiten detectar de forma automática problemas relacionados con la experiencia de usuario. Una de las más utilizadas es </w:t>
      </w:r>
      <w:r w:rsidRPr="00D66CBF">
        <w:rPr>
          <w:rFonts w:ascii="LM Roman 10" w:hAnsi="LM Roman 10"/>
          <w:b/>
          <w:bCs/>
          <w:lang w:val="es-ES"/>
        </w:rPr>
        <w:t>WAVE</w:t>
      </w:r>
      <w:r w:rsidRPr="00D66CBF">
        <w:rPr>
          <w:rFonts w:ascii="LM Roman 10" w:hAnsi="LM Roman 10"/>
          <w:lang w:val="es-ES"/>
        </w:rPr>
        <w:t xml:space="preserve">, la cual examina las vistas en busca de errores como falta de contraste en los colores, </w:t>
      </w:r>
      <w:r w:rsidRPr="00D66CBF">
        <w:rPr>
          <w:rFonts w:ascii="LM Roman 10" w:hAnsi="LM Roman 10"/>
          <w:lang w:val="es-ES"/>
        </w:rPr>
        <w:lastRenderedPageBreak/>
        <w:t>botones o enlaces sin texto alternativo, o deficiencias en la estructura semántica de la interfaz.</w:t>
      </w:r>
    </w:p>
    <w:p w14:paraId="6B17D9F4" w14:textId="77777777" w:rsidR="00731489" w:rsidRPr="00D66CBF" w:rsidRDefault="00731489" w:rsidP="00731489">
      <w:pPr>
        <w:rPr>
          <w:rFonts w:ascii="LM Roman 10" w:hAnsi="LM Roman 10"/>
          <w:lang w:val="es-ES"/>
        </w:rPr>
      </w:pPr>
    </w:p>
    <w:p w14:paraId="2F498678" w14:textId="77777777" w:rsidR="00731489" w:rsidRPr="00D66CBF" w:rsidRDefault="00731489" w:rsidP="00731489">
      <w:pPr>
        <w:rPr>
          <w:rFonts w:ascii="LM Roman 10" w:hAnsi="LM Roman 10"/>
          <w:lang w:val="es-ES"/>
        </w:rPr>
      </w:pPr>
      <w:r w:rsidRPr="00D66CBF">
        <w:rPr>
          <w:rFonts w:ascii="LM Roman 10" w:hAnsi="LM Roman 10"/>
          <w:lang w:val="es-ES"/>
        </w:rPr>
        <w:t>En el caso de TFGInfo, esta herramienta ha sido de gran utilidad, ya que ha permitido identificar aspectos que durante el desarrollo no siempre resultan evidentes. La aplicación sigue un diseño homogéneo, con una paleta de colores consistente y un patrón común en la distribución de botones, formularios, listas y enlaces, lo cual facilita la navegación y reduce la curva de aprendizaje de los usuarios.</w:t>
      </w:r>
    </w:p>
    <w:p w14:paraId="6B8ECE7A" w14:textId="77777777" w:rsidR="00731489" w:rsidRPr="00D66CBF" w:rsidRDefault="00731489" w:rsidP="00731489">
      <w:pPr>
        <w:rPr>
          <w:rFonts w:ascii="LM Roman 10" w:hAnsi="LM Roman 10"/>
          <w:lang w:val="es-ES"/>
        </w:rPr>
      </w:pPr>
    </w:p>
    <w:p w14:paraId="32B87ABE" w14:textId="77777777" w:rsidR="00731489" w:rsidRPr="00D66CBF" w:rsidRDefault="00731489" w:rsidP="00731489">
      <w:pPr>
        <w:rPr>
          <w:rFonts w:ascii="LM Roman 10" w:hAnsi="LM Roman 10"/>
          <w:lang w:val="es-ES"/>
        </w:rPr>
      </w:pPr>
      <w:r w:rsidRPr="00D66CBF">
        <w:rPr>
          <w:rFonts w:ascii="LM Roman 10" w:hAnsi="LM Roman 10"/>
          <w:lang w:val="es-ES"/>
        </w:rPr>
        <w:t xml:space="preserve">Asimismo, TFGInfo incorpora dos modos de visualización: claro y oscuro. En ambos casos la distribución de elementos es idéntica, aunque varían los estilos y contrastes. Esto obligó a realizar pruebas en ambos modos, asegurando que la experiencia fuese coherente y accesible en cualquier contexto. Además, la aplicación está diseñada de forma responsiva, ofreciendo visualización tanto en escritorio como en dispositivos móviles. En este caso, lo que varía es la distribución de los elementos en pantalla, lo que obligó a comprobar la usabilidad en todas las combinaciones posibles: </w:t>
      </w:r>
      <w:r w:rsidRPr="00D66CBF">
        <w:rPr>
          <w:rFonts w:ascii="LM Roman 10" w:hAnsi="LM Roman 10"/>
          <w:b/>
          <w:bCs/>
          <w:lang w:val="es-ES"/>
        </w:rPr>
        <w:t>Claro-escritorio, Claro-móvil, Oscuro-escritorio y Oscuro-móvil</w:t>
      </w:r>
      <w:r w:rsidRPr="00D66CBF">
        <w:rPr>
          <w:rFonts w:ascii="LM Roman 10" w:hAnsi="LM Roman 10"/>
          <w:lang w:val="es-ES"/>
        </w:rPr>
        <w:t>.</w:t>
      </w:r>
    </w:p>
    <w:p w14:paraId="58E33C16" w14:textId="77777777" w:rsidR="00731489" w:rsidRPr="00D66CBF" w:rsidRDefault="00731489" w:rsidP="00731489">
      <w:pPr>
        <w:rPr>
          <w:rFonts w:ascii="LM Roman 10" w:hAnsi="LM Roman 10"/>
          <w:lang w:val="es-ES"/>
        </w:rPr>
      </w:pPr>
    </w:p>
    <w:p w14:paraId="6A4999FF" w14:textId="77777777" w:rsidR="00731489" w:rsidRPr="00D66CBF" w:rsidRDefault="00731489" w:rsidP="00731489">
      <w:pPr>
        <w:rPr>
          <w:rFonts w:ascii="LM Roman 10" w:hAnsi="LM Roman 10"/>
          <w:lang w:val="es-ES"/>
        </w:rPr>
      </w:pPr>
      <w:r w:rsidRPr="00D66CBF">
        <w:rPr>
          <w:rFonts w:ascii="LM Roman 10" w:hAnsi="LM Roman 10"/>
          <w:lang w:val="es-ES"/>
        </w:rPr>
        <w:t>Durante estas pruebas se detectaron y corrigieron diversos problemas, entre los que destacan:</w:t>
      </w:r>
    </w:p>
    <w:p w14:paraId="24A5B6B6" w14:textId="77777777" w:rsidR="00731489" w:rsidRPr="00D66CBF" w:rsidRDefault="00731489">
      <w:pPr>
        <w:numPr>
          <w:ilvl w:val="0"/>
          <w:numId w:val="189"/>
        </w:numPr>
        <w:rPr>
          <w:rFonts w:ascii="LM Roman 10" w:hAnsi="LM Roman 10"/>
          <w:lang w:val="es-ES"/>
        </w:rPr>
      </w:pPr>
      <w:r w:rsidRPr="00D66CBF">
        <w:rPr>
          <w:rFonts w:ascii="LM Roman 10" w:hAnsi="LM Roman 10"/>
          <w:lang w:val="es-ES"/>
        </w:rPr>
        <w:t>El contraste insuficiente de los enlaces de la cabecera en el modo oscuro.</w:t>
      </w:r>
    </w:p>
    <w:p w14:paraId="045F2D40" w14:textId="77777777" w:rsidR="00731489" w:rsidRPr="00D66CBF" w:rsidRDefault="00731489">
      <w:pPr>
        <w:numPr>
          <w:ilvl w:val="0"/>
          <w:numId w:val="189"/>
        </w:numPr>
        <w:rPr>
          <w:rFonts w:ascii="LM Roman 10" w:hAnsi="LM Roman 10"/>
          <w:lang w:val="es-ES"/>
        </w:rPr>
      </w:pPr>
      <w:r w:rsidRPr="00D66CBF">
        <w:rPr>
          <w:rFonts w:ascii="LM Roman 10" w:hAnsi="LM Roman 10"/>
          <w:lang w:val="es-ES"/>
        </w:rPr>
        <w:t>El uso de iconos de perfil e idioma como botones sin texto, que fueron reemplazados por elementos de icono accesibles.</w:t>
      </w:r>
    </w:p>
    <w:p w14:paraId="5257AE84" w14:textId="77777777" w:rsidR="00731489" w:rsidRPr="00D66CBF" w:rsidRDefault="00731489">
      <w:pPr>
        <w:numPr>
          <w:ilvl w:val="0"/>
          <w:numId w:val="189"/>
        </w:numPr>
        <w:rPr>
          <w:rFonts w:ascii="LM Roman 10" w:hAnsi="LM Roman 10"/>
          <w:lang w:val="es-ES"/>
        </w:rPr>
      </w:pPr>
      <w:r w:rsidRPr="00D66CBF">
        <w:rPr>
          <w:rFonts w:ascii="LM Roman 10" w:hAnsi="LM Roman 10"/>
          <w:lang w:val="es-ES"/>
        </w:rPr>
        <w:t>La falta de contraste en elementos secundarios de las tablas, como el correo electrónico en la vista móvil, tanto en modo claro como en modo oscuro.</w:t>
      </w:r>
    </w:p>
    <w:p w14:paraId="2C0DBBBE" w14:textId="77777777" w:rsidR="00731489" w:rsidRPr="00D66CBF" w:rsidRDefault="00731489" w:rsidP="00731489">
      <w:pPr>
        <w:ind w:left="720"/>
        <w:rPr>
          <w:rFonts w:ascii="LM Roman 10" w:hAnsi="LM Roman 10"/>
          <w:lang w:val="es-ES"/>
        </w:rPr>
      </w:pPr>
    </w:p>
    <w:p w14:paraId="08CED59F" w14:textId="77777777" w:rsidR="00731489" w:rsidRPr="00D66CBF" w:rsidRDefault="00731489" w:rsidP="00731489">
      <w:pPr>
        <w:rPr>
          <w:rFonts w:ascii="LM Roman 10" w:hAnsi="LM Roman 10"/>
          <w:lang w:val="es-ES"/>
        </w:rPr>
      </w:pPr>
      <w:r w:rsidRPr="00D66CBF">
        <w:rPr>
          <w:rFonts w:ascii="LM Roman 10" w:hAnsi="LM Roman 10"/>
          <w:lang w:val="es-ES"/>
        </w:rPr>
        <w:t>Gracias a estas pruebas y a las correcciones implementadas, la aplicación ofrece una experiencia de usuario más consistente, accesible y adaptada a diferentes contextos de uso, reforzando así la calidad final del sistema.</w:t>
      </w:r>
    </w:p>
    <w:p w14:paraId="7813E98C" w14:textId="77777777" w:rsidR="00CE5A1D" w:rsidRPr="00D66CBF" w:rsidRDefault="00CE5A1D" w:rsidP="00731489">
      <w:pPr>
        <w:rPr>
          <w:rFonts w:ascii="LM Roman 10" w:hAnsi="LM Roman 10"/>
          <w:lang w:val="es-ES"/>
        </w:rPr>
      </w:pPr>
    </w:p>
    <w:p w14:paraId="529E1F94" w14:textId="2B3AAD04" w:rsidR="00CE5A1D" w:rsidRPr="00D66CBF" w:rsidRDefault="00CE5A1D" w:rsidP="00731489">
      <w:pPr>
        <w:rPr>
          <w:rFonts w:ascii="LM Roman 10" w:hAnsi="LM Roman 10"/>
          <w:lang w:val="es-ES"/>
        </w:rPr>
      </w:pPr>
      <w:r w:rsidRPr="00D66CBF">
        <w:rPr>
          <w:rFonts w:ascii="LM Roman 10" w:hAnsi="LM Roman 10"/>
          <w:noProof/>
          <w:lang w:val="es-ES"/>
        </w:rPr>
        <w:lastRenderedPageBreak/>
        <w:drawing>
          <wp:inline distT="0" distB="0" distL="0" distR="0" wp14:anchorId="050C3704" wp14:editId="03F53FB5">
            <wp:extent cx="5395595" cy="2395220"/>
            <wp:effectExtent l="0" t="0" r="0" b="5080"/>
            <wp:docPr id="205890795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07959" name="Imagen 1" descr="Interfaz de usuario gráfica, Texto, Aplicación, Chat o mensaje de texto&#10;&#10;El contenido generado por IA puede ser incorrecto."/>
                    <pic:cNvPicPr/>
                  </pic:nvPicPr>
                  <pic:blipFill>
                    <a:blip r:embed="rId49"/>
                    <a:stretch>
                      <a:fillRect/>
                    </a:stretch>
                  </pic:blipFill>
                  <pic:spPr>
                    <a:xfrm>
                      <a:off x="0" y="0"/>
                      <a:ext cx="5395595" cy="2395220"/>
                    </a:xfrm>
                    <a:prstGeom prst="rect">
                      <a:avLst/>
                    </a:prstGeom>
                  </pic:spPr>
                </pic:pic>
              </a:graphicData>
            </a:graphic>
          </wp:inline>
        </w:drawing>
      </w:r>
    </w:p>
    <w:p w14:paraId="207D97AE" w14:textId="2F0D9E49" w:rsidR="00731489" w:rsidRPr="00D66CBF" w:rsidRDefault="00CE5A1D" w:rsidP="00CE5A1D">
      <w:pPr>
        <w:pStyle w:val="Descripcin"/>
        <w:rPr>
          <w:rFonts w:ascii="LM Roman 10" w:hAnsi="LM Roman 10"/>
          <w:lang w:val="es-ES"/>
        </w:rPr>
      </w:pPr>
      <w:bookmarkStart w:id="141" w:name="_Toc207120642"/>
      <w:bookmarkStart w:id="142" w:name="_Toc208342484"/>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25</w:t>
      </w:r>
      <w:r w:rsidRPr="00D66CBF">
        <w:rPr>
          <w:rFonts w:ascii="LM Roman 10" w:hAnsi="LM Roman 10"/>
        </w:rPr>
        <w:fldChar w:fldCharType="end"/>
      </w:r>
      <w:r w:rsidRPr="00D66CBF">
        <w:rPr>
          <w:rFonts w:ascii="LM Roman 10" w:hAnsi="LM Roman 10"/>
        </w:rPr>
        <w:t>. Listado de profesores: Oscuro-Escritorio</w:t>
      </w:r>
      <w:bookmarkEnd w:id="141"/>
      <w:bookmarkEnd w:id="142"/>
    </w:p>
    <w:p w14:paraId="2750AC55" w14:textId="1ACB5E10" w:rsidR="009D4AF4" w:rsidRPr="00D66CBF" w:rsidRDefault="00CE5A1D" w:rsidP="008545B1">
      <w:pPr>
        <w:jc w:val="center"/>
        <w:rPr>
          <w:rFonts w:ascii="LM Roman 10" w:hAnsi="LM Roman 10"/>
          <w:lang w:val="es-ES"/>
        </w:rPr>
      </w:pPr>
      <w:r w:rsidRPr="00D66CBF">
        <w:rPr>
          <w:rFonts w:ascii="LM Roman 10" w:hAnsi="LM Roman 10"/>
          <w:noProof/>
          <w:lang w:val="es-ES"/>
        </w:rPr>
        <w:drawing>
          <wp:inline distT="0" distB="0" distL="0" distR="0" wp14:anchorId="55383AC7" wp14:editId="4BF39E46">
            <wp:extent cx="2057400" cy="3017520"/>
            <wp:effectExtent l="0" t="0" r="0" b="0"/>
            <wp:docPr id="132030870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08708" name="Imagen 1" descr="Interfaz de usuario gráfica, Texto, Aplicación, Chat o mensaje de texto&#10;&#10;El contenido generado por IA puede ser incorrecto."/>
                    <pic:cNvPicPr/>
                  </pic:nvPicPr>
                  <pic:blipFill>
                    <a:blip r:embed="rId50"/>
                    <a:stretch>
                      <a:fillRect/>
                    </a:stretch>
                  </pic:blipFill>
                  <pic:spPr>
                    <a:xfrm>
                      <a:off x="0" y="0"/>
                      <a:ext cx="2083187" cy="3055341"/>
                    </a:xfrm>
                    <a:prstGeom prst="rect">
                      <a:avLst/>
                    </a:prstGeom>
                  </pic:spPr>
                </pic:pic>
              </a:graphicData>
            </a:graphic>
          </wp:inline>
        </w:drawing>
      </w:r>
    </w:p>
    <w:p w14:paraId="4C45D0C2" w14:textId="07CF1BA0" w:rsidR="00CE5A1D" w:rsidRPr="00D66CBF" w:rsidRDefault="00CE5A1D" w:rsidP="00CE5A1D">
      <w:pPr>
        <w:pStyle w:val="Descripcin"/>
        <w:rPr>
          <w:rFonts w:ascii="LM Roman 10" w:hAnsi="LM Roman 10"/>
        </w:rPr>
      </w:pPr>
      <w:bookmarkStart w:id="143" w:name="_Toc207120643"/>
      <w:bookmarkStart w:id="144" w:name="_Toc208342485"/>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26</w:t>
      </w:r>
      <w:r w:rsidRPr="00D66CBF">
        <w:rPr>
          <w:rFonts w:ascii="LM Roman 10" w:hAnsi="LM Roman 10"/>
        </w:rPr>
        <w:fldChar w:fldCharType="end"/>
      </w:r>
      <w:r w:rsidRPr="00D66CBF">
        <w:rPr>
          <w:rFonts w:ascii="LM Roman 10" w:hAnsi="LM Roman 10"/>
        </w:rPr>
        <w:t>. Listado de TFGs: Claro-Móvil</w:t>
      </w:r>
      <w:bookmarkEnd w:id="143"/>
      <w:bookmarkEnd w:id="144"/>
    </w:p>
    <w:p w14:paraId="238A9B9B" w14:textId="3D3CCA19" w:rsidR="00CE5A1D" w:rsidRPr="00D66CBF" w:rsidRDefault="00CE5A1D" w:rsidP="00CE5A1D">
      <w:pPr>
        <w:rPr>
          <w:rFonts w:ascii="LM Roman 10" w:hAnsi="LM Roman 10"/>
          <w:lang w:val="es-ES"/>
        </w:rPr>
      </w:pPr>
      <w:r w:rsidRPr="00D66CBF">
        <w:rPr>
          <w:rFonts w:ascii="LM Roman 10" w:hAnsi="LM Roman 10"/>
          <w:noProof/>
          <w:lang w:val="es-ES"/>
        </w:rPr>
        <w:drawing>
          <wp:inline distT="0" distB="0" distL="0" distR="0" wp14:anchorId="6021EC75" wp14:editId="4CFB6B7B">
            <wp:extent cx="5395595" cy="2600960"/>
            <wp:effectExtent l="0" t="0" r="0" b="8890"/>
            <wp:docPr id="200191761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17618" name="Imagen 1" descr="Interfaz de usuario gráfica, Texto, Aplicación, Chat o mensaje de texto&#10;&#10;El contenido generado por IA puede ser incorrecto."/>
                    <pic:cNvPicPr/>
                  </pic:nvPicPr>
                  <pic:blipFill>
                    <a:blip r:embed="rId51"/>
                    <a:stretch>
                      <a:fillRect/>
                    </a:stretch>
                  </pic:blipFill>
                  <pic:spPr>
                    <a:xfrm>
                      <a:off x="0" y="0"/>
                      <a:ext cx="5395595" cy="2600960"/>
                    </a:xfrm>
                    <a:prstGeom prst="rect">
                      <a:avLst/>
                    </a:prstGeom>
                  </pic:spPr>
                </pic:pic>
              </a:graphicData>
            </a:graphic>
          </wp:inline>
        </w:drawing>
      </w:r>
    </w:p>
    <w:p w14:paraId="012373DF" w14:textId="04509866" w:rsidR="00CE5A1D" w:rsidRPr="00D66CBF" w:rsidRDefault="00CE5A1D" w:rsidP="00CE5A1D">
      <w:pPr>
        <w:pStyle w:val="Descripcin"/>
        <w:rPr>
          <w:rFonts w:ascii="LM Roman 10" w:hAnsi="LM Roman 10"/>
        </w:rPr>
      </w:pPr>
      <w:bookmarkStart w:id="145" w:name="_Toc207120644"/>
      <w:bookmarkStart w:id="146" w:name="_Toc208342486"/>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27</w:t>
      </w:r>
      <w:r w:rsidRPr="00D66CBF">
        <w:rPr>
          <w:rFonts w:ascii="LM Roman 10" w:hAnsi="LM Roman 10"/>
        </w:rPr>
        <w:fldChar w:fldCharType="end"/>
      </w:r>
      <w:r w:rsidRPr="00D66CBF">
        <w:rPr>
          <w:rFonts w:ascii="LM Roman 10" w:hAnsi="LM Roman 10"/>
        </w:rPr>
        <w:t>. Detalle de un canal: Claro-Escritorio</w:t>
      </w:r>
      <w:bookmarkEnd w:id="145"/>
      <w:bookmarkEnd w:id="146"/>
    </w:p>
    <w:p w14:paraId="55F47CBF" w14:textId="77777777" w:rsidR="00CE5A1D" w:rsidRPr="00D66CBF" w:rsidRDefault="00CE5A1D" w:rsidP="00CE5A1D">
      <w:pPr>
        <w:rPr>
          <w:rFonts w:ascii="LM Roman 10" w:hAnsi="LM Roman 10"/>
          <w:lang w:val="es-ES"/>
        </w:rPr>
      </w:pPr>
    </w:p>
    <w:p w14:paraId="23867DC2" w14:textId="76ACC108" w:rsidR="00CE5A1D" w:rsidRPr="00D66CBF" w:rsidRDefault="00CE5A1D" w:rsidP="00CE5A1D">
      <w:pPr>
        <w:rPr>
          <w:rFonts w:ascii="LM Roman 10" w:hAnsi="LM Roman 10"/>
          <w:lang w:val="es-ES"/>
        </w:rPr>
      </w:pPr>
      <w:r w:rsidRPr="00D66CBF">
        <w:rPr>
          <w:rFonts w:ascii="LM Roman 10" w:hAnsi="LM Roman 10"/>
          <w:noProof/>
          <w:lang w:val="es-ES"/>
        </w:rPr>
        <w:drawing>
          <wp:inline distT="0" distB="0" distL="0" distR="0" wp14:anchorId="5C7647B7" wp14:editId="41F3B04F">
            <wp:extent cx="1911928" cy="2402398"/>
            <wp:effectExtent l="0" t="0" r="0" b="0"/>
            <wp:docPr id="156292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250" name="Imagen 1" descr="Interfaz de usuario gráfica, Aplicación&#10;&#10;El contenido generado por IA puede ser incorrecto."/>
                    <pic:cNvPicPr/>
                  </pic:nvPicPr>
                  <pic:blipFill>
                    <a:blip r:embed="rId52"/>
                    <a:stretch>
                      <a:fillRect/>
                    </a:stretch>
                  </pic:blipFill>
                  <pic:spPr>
                    <a:xfrm>
                      <a:off x="0" y="0"/>
                      <a:ext cx="1920124" cy="2412697"/>
                    </a:xfrm>
                    <a:prstGeom prst="rect">
                      <a:avLst/>
                    </a:prstGeom>
                  </pic:spPr>
                </pic:pic>
              </a:graphicData>
            </a:graphic>
          </wp:inline>
        </w:drawing>
      </w:r>
    </w:p>
    <w:p w14:paraId="1E5381BF" w14:textId="779DAC5A" w:rsidR="00CE5A1D" w:rsidRPr="00D66CBF" w:rsidRDefault="00CE5A1D" w:rsidP="00CE5A1D">
      <w:pPr>
        <w:pStyle w:val="Descripcin"/>
        <w:rPr>
          <w:rFonts w:ascii="LM Roman 10" w:hAnsi="LM Roman 10"/>
        </w:rPr>
      </w:pPr>
      <w:bookmarkStart w:id="147" w:name="_Toc207120645"/>
      <w:bookmarkStart w:id="148" w:name="_Toc208342487"/>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28</w:t>
      </w:r>
      <w:r w:rsidRPr="00D66CBF">
        <w:rPr>
          <w:rFonts w:ascii="LM Roman 10" w:hAnsi="LM Roman 10"/>
        </w:rPr>
        <w:fldChar w:fldCharType="end"/>
      </w:r>
      <w:r w:rsidRPr="00D66CBF">
        <w:rPr>
          <w:rFonts w:ascii="LM Roman 10" w:hAnsi="LM Roman 10"/>
        </w:rPr>
        <w:t>. Edición de alumno: Oscuro-Móvil</w:t>
      </w:r>
      <w:bookmarkEnd w:id="147"/>
      <w:bookmarkEnd w:id="148"/>
    </w:p>
    <w:p w14:paraId="6117B1FF" w14:textId="4ED42FA6" w:rsidR="00CE5A1D" w:rsidRPr="00D66CBF" w:rsidRDefault="00CE5A1D" w:rsidP="00CE5A1D">
      <w:pPr>
        <w:rPr>
          <w:rFonts w:ascii="LM Roman 10" w:hAnsi="LM Roman 10"/>
          <w:lang w:val="es-ES"/>
        </w:rPr>
      </w:pPr>
      <w:r w:rsidRPr="00D66CBF">
        <w:rPr>
          <w:rFonts w:ascii="LM Roman 10" w:hAnsi="LM Roman 10"/>
          <w:lang w:val="es-ES"/>
        </w:rPr>
        <w:t xml:space="preserve">Estos son algunos ejemplos </w:t>
      </w:r>
      <w:r w:rsidR="00275FD8">
        <w:rPr>
          <w:rFonts w:ascii="LM Roman 10" w:hAnsi="LM Roman 10"/>
          <w:lang w:val="es-ES"/>
        </w:rPr>
        <w:t xml:space="preserve">(Ilustraciones 25, 26, 27, 28) </w:t>
      </w:r>
      <w:r w:rsidRPr="00D66CBF">
        <w:rPr>
          <w:rFonts w:ascii="LM Roman 10" w:hAnsi="LM Roman 10"/>
          <w:lang w:val="es-ES"/>
        </w:rPr>
        <w:t xml:space="preserve">de vistas analizadas por WAVE, en modo claro/oscuro y en modo móvil/escritorio. Como se puede apreciar en las imágenes se han evitado los errores y los errores de contraste ya que muestran una puntuación de 0 en los análisis. </w:t>
      </w:r>
    </w:p>
    <w:p w14:paraId="7BBA0215" w14:textId="77777777" w:rsidR="00CE5A1D" w:rsidRPr="00D66CBF" w:rsidRDefault="00CE5A1D" w:rsidP="00CE5A1D">
      <w:pPr>
        <w:rPr>
          <w:rFonts w:ascii="LM Roman 10" w:hAnsi="LM Roman 10"/>
          <w:lang w:val="es-ES"/>
        </w:rPr>
      </w:pPr>
    </w:p>
    <w:p w14:paraId="31F93C1D" w14:textId="4B1DEEC4" w:rsidR="004C160C" w:rsidRPr="00D66CBF" w:rsidRDefault="00CE5A1D" w:rsidP="00CE5A1D">
      <w:pPr>
        <w:rPr>
          <w:rFonts w:ascii="LM Roman 10" w:hAnsi="LM Roman 10"/>
          <w:lang w:val="es-ES"/>
        </w:rPr>
      </w:pPr>
      <w:r w:rsidRPr="00D66CBF">
        <w:rPr>
          <w:rFonts w:ascii="LM Roman 10" w:hAnsi="LM Roman 10"/>
          <w:lang w:val="es-ES"/>
        </w:rPr>
        <w:t>Por otra parte, podemos ver que aparecen algunos Alerts. En esta aplicación se ha querido hacer que al pulsar sobre el Logo se redirija al usuario a su vista principal (</w:t>
      </w:r>
      <w:r w:rsidR="00A518AD" w:rsidRPr="00D66CBF">
        <w:rPr>
          <w:rFonts w:ascii="LM Roman 10" w:hAnsi="LM Roman 10"/>
          <w:lang w:val="es-ES"/>
        </w:rPr>
        <w:t xml:space="preserve">varía </w:t>
      </w:r>
      <w:r w:rsidRPr="00D66CBF">
        <w:rPr>
          <w:rFonts w:ascii="LM Roman 10" w:hAnsi="LM Roman 10"/>
          <w:lang w:val="es-ES"/>
        </w:rPr>
        <w:t>según el rol)</w:t>
      </w:r>
      <w:r w:rsidR="00A518AD" w:rsidRPr="00D66CBF">
        <w:rPr>
          <w:rFonts w:ascii="LM Roman 10" w:hAnsi="LM Roman 10"/>
          <w:lang w:val="es-ES"/>
        </w:rPr>
        <w:t>.</w:t>
      </w:r>
      <w:r w:rsidRPr="00D66CBF">
        <w:rPr>
          <w:rFonts w:ascii="LM Roman 10" w:hAnsi="LM Roman 10"/>
          <w:lang w:val="es-ES"/>
        </w:rPr>
        <w:t xml:space="preserve"> </w:t>
      </w:r>
      <w:r w:rsidR="00A518AD" w:rsidRPr="00D66CBF">
        <w:rPr>
          <w:rFonts w:ascii="LM Roman 10" w:hAnsi="LM Roman 10"/>
          <w:lang w:val="es-ES"/>
        </w:rPr>
        <w:t>A</w:t>
      </w:r>
      <w:r w:rsidRPr="00D66CBF">
        <w:rPr>
          <w:rFonts w:ascii="LM Roman 10" w:hAnsi="LM Roman 10"/>
          <w:lang w:val="es-ES"/>
        </w:rPr>
        <w:t>demás</w:t>
      </w:r>
      <w:r w:rsidR="00A518AD" w:rsidRPr="00D66CBF">
        <w:rPr>
          <w:rFonts w:ascii="LM Roman 10" w:hAnsi="LM Roman 10"/>
          <w:lang w:val="es-ES"/>
        </w:rPr>
        <w:t>,</w:t>
      </w:r>
      <w:r w:rsidRPr="00D66CBF">
        <w:rPr>
          <w:rFonts w:ascii="LM Roman 10" w:hAnsi="LM Roman 10"/>
          <w:lang w:val="es-ES"/>
        </w:rPr>
        <w:t xml:space="preserve"> se puede ir a esa vista mediante su apartado correspondiente en la cabecera, al poder navegar de varias formas a la misma vista</w:t>
      </w:r>
      <w:r w:rsidR="00A518AD" w:rsidRPr="00D66CBF">
        <w:rPr>
          <w:rFonts w:ascii="LM Roman 10" w:hAnsi="LM Roman 10"/>
          <w:lang w:val="es-ES"/>
        </w:rPr>
        <w:t xml:space="preserve">. </w:t>
      </w:r>
      <w:r w:rsidRPr="00D66CBF">
        <w:rPr>
          <w:rFonts w:ascii="LM Roman 10" w:hAnsi="LM Roman 10"/>
          <w:lang w:val="es-ES"/>
        </w:rPr>
        <w:t xml:space="preserve">WAVE lo interpreta como un Alert, ya que no afecta negativamente a la </w:t>
      </w:r>
      <w:r w:rsidR="004C160C" w:rsidRPr="00D66CBF">
        <w:rPr>
          <w:rFonts w:ascii="LM Roman 10" w:hAnsi="LM Roman 10"/>
          <w:lang w:val="es-ES"/>
        </w:rPr>
        <w:t>aplicación,</w:t>
      </w:r>
      <w:r w:rsidRPr="00D66CBF">
        <w:rPr>
          <w:rFonts w:ascii="LM Roman 10" w:hAnsi="LM Roman 10"/>
          <w:lang w:val="es-ES"/>
        </w:rPr>
        <w:t xml:space="preserve"> pero es algo a tener en cuenta en caso de que se haya hecho por error</w:t>
      </w:r>
      <w:r w:rsidR="003B133E" w:rsidRPr="00D66CBF">
        <w:rPr>
          <w:rFonts w:ascii="LM Roman 10" w:hAnsi="LM Roman 10"/>
          <w:lang w:val="es-ES"/>
        </w:rPr>
        <w:t>;</w:t>
      </w:r>
      <w:r w:rsidRPr="00D66CBF">
        <w:rPr>
          <w:rFonts w:ascii="LM Roman 10" w:hAnsi="LM Roman 10"/>
          <w:lang w:val="es-ES"/>
        </w:rPr>
        <w:t xml:space="preserve"> en este caso no es así.</w:t>
      </w:r>
      <w:r w:rsidR="004C160C" w:rsidRPr="00D66CBF">
        <w:rPr>
          <w:rFonts w:ascii="LM Roman 10" w:hAnsi="LM Roman 10"/>
          <w:lang w:val="es-ES"/>
        </w:rPr>
        <w:t xml:space="preserve"> </w:t>
      </w:r>
    </w:p>
    <w:p w14:paraId="7E1BED8E" w14:textId="77777777" w:rsidR="004C160C" w:rsidRPr="00D66CBF" w:rsidRDefault="004C160C" w:rsidP="00CE5A1D">
      <w:pPr>
        <w:rPr>
          <w:rFonts w:ascii="LM Roman 10" w:hAnsi="LM Roman 10"/>
          <w:lang w:val="es-ES"/>
        </w:rPr>
      </w:pPr>
    </w:p>
    <w:p w14:paraId="0F1DCA4B" w14:textId="565DB197" w:rsidR="00CE5A1D" w:rsidRPr="00D66CBF" w:rsidRDefault="004C160C" w:rsidP="00CE5A1D">
      <w:pPr>
        <w:rPr>
          <w:rFonts w:ascii="LM Roman 10" w:hAnsi="LM Roman 10"/>
          <w:lang w:val="es-ES"/>
        </w:rPr>
      </w:pPr>
      <w:r w:rsidRPr="00D66CBF">
        <w:rPr>
          <w:rFonts w:ascii="LM Roman 10" w:hAnsi="LM Roman 10"/>
          <w:lang w:val="es-ES"/>
        </w:rPr>
        <w:t>Además, en todos los campos de los formularios se usan labels, pero donde hay un selector de Material de Angular aparece un Alert</w:t>
      </w:r>
      <w:r w:rsidR="00687CE4" w:rsidRPr="00D66CBF">
        <w:rPr>
          <w:rFonts w:ascii="LM Roman 10" w:hAnsi="LM Roman 10"/>
          <w:lang w:val="es-ES"/>
        </w:rPr>
        <w:t>,</w:t>
      </w:r>
      <w:r w:rsidRPr="00D66CBF">
        <w:rPr>
          <w:rFonts w:ascii="LM Roman 10" w:hAnsi="LM Roman 10"/>
          <w:lang w:val="es-ES"/>
        </w:rPr>
        <w:t xml:space="preserve"> ya que no reconoce que el label asociado a este, esté siendo correctamente asociado. Por eso</w:t>
      </w:r>
      <w:r w:rsidR="00687CE4" w:rsidRPr="00D66CBF">
        <w:rPr>
          <w:rFonts w:ascii="LM Roman 10" w:hAnsi="LM Roman 10"/>
          <w:lang w:val="es-ES"/>
        </w:rPr>
        <w:t>,</w:t>
      </w:r>
      <w:r w:rsidRPr="00D66CBF">
        <w:rPr>
          <w:rFonts w:ascii="LM Roman 10" w:hAnsi="LM Roman 10"/>
          <w:lang w:val="es-ES"/>
        </w:rPr>
        <w:t xml:space="preserve"> en las vistas de formulario</w:t>
      </w:r>
      <w:r w:rsidR="00687CE4" w:rsidRPr="00D66CBF">
        <w:rPr>
          <w:rFonts w:ascii="LM Roman 10" w:hAnsi="LM Roman 10"/>
          <w:lang w:val="es-ES"/>
        </w:rPr>
        <w:t>,</w:t>
      </w:r>
      <w:r w:rsidRPr="00D66CBF">
        <w:rPr>
          <w:rFonts w:ascii="LM Roman 10" w:hAnsi="LM Roman 10"/>
          <w:lang w:val="es-ES"/>
        </w:rPr>
        <w:t xml:space="preserve"> podemos ver más de </w:t>
      </w:r>
      <w:r w:rsidR="00687CE4" w:rsidRPr="00D66CBF">
        <w:rPr>
          <w:rFonts w:ascii="LM Roman 10" w:hAnsi="LM Roman 10"/>
          <w:lang w:val="es-ES"/>
        </w:rPr>
        <w:t xml:space="preserve">un </w:t>
      </w:r>
      <w:r w:rsidRPr="00D66CBF">
        <w:rPr>
          <w:rFonts w:ascii="LM Roman 10" w:hAnsi="LM Roman 10"/>
          <w:lang w:val="es-ES"/>
        </w:rPr>
        <w:t>Alert.</w:t>
      </w:r>
    </w:p>
    <w:p w14:paraId="647D6AB4" w14:textId="77777777" w:rsidR="00D12233" w:rsidRPr="00D66CBF" w:rsidRDefault="00D12233" w:rsidP="00CE5A1D">
      <w:pPr>
        <w:rPr>
          <w:rFonts w:ascii="LM Roman 10" w:hAnsi="LM Roman 10"/>
          <w:lang w:val="es-ES"/>
        </w:rPr>
      </w:pPr>
    </w:p>
    <w:p w14:paraId="692744DE" w14:textId="2CACCF18" w:rsidR="00D12233" w:rsidRPr="00D66CBF" w:rsidRDefault="00D12233" w:rsidP="00D12233">
      <w:pPr>
        <w:pStyle w:val="Ttulo3"/>
        <w:rPr>
          <w:rFonts w:ascii="LM Roman 10" w:hAnsi="LM Roman 10"/>
          <w:lang w:val="es-ES"/>
        </w:rPr>
      </w:pPr>
      <w:bookmarkStart w:id="149" w:name="_Toc208342565"/>
      <w:r w:rsidRPr="00D66CBF">
        <w:rPr>
          <w:rFonts w:ascii="LM Roman 10" w:hAnsi="LM Roman 10"/>
          <w:lang w:val="es-ES"/>
        </w:rPr>
        <w:t>Rendimiento</w:t>
      </w:r>
      <w:r w:rsidR="0030484C" w:rsidRPr="00D66CBF">
        <w:rPr>
          <w:rFonts w:ascii="LM Roman 10" w:hAnsi="LM Roman 10"/>
          <w:lang w:val="es-ES"/>
        </w:rPr>
        <w:t>, Accesibilidad, Buenas prácticas y SEO (Lighthouse)</w:t>
      </w:r>
      <w:bookmarkEnd w:id="149"/>
    </w:p>
    <w:p w14:paraId="62587B2F" w14:textId="20000D42" w:rsidR="00D12233" w:rsidRPr="00D66CBF" w:rsidRDefault="00D12233" w:rsidP="00D12233">
      <w:pPr>
        <w:rPr>
          <w:rFonts w:ascii="LM Roman 10" w:hAnsi="LM Roman 10"/>
          <w:lang w:val="es-ES"/>
        </w:rPr>
      </w:pPr>
      <w:r w:rsidRPr="00D66CBF">
        <w:rPr>
          <w:rFonts w:ascii="LM Roman 10" w:hAnsi="LM Roman 10"/>
          <w:lang w:val="es-ES"/>
        </w:rPr>
        <w:t xml:space="preserve">Otro aspecto clave para garantizar la calidad de una aplicación web es su rendimiento. Una aplicación rápida y ligera mejora la experiencia del usuario, facilita la navegación y evita abandonos prematuros. Para evaluar este aspecto en </w:t>
      </w:r>
      <w:r w:rsidRPr="00D66CBF">
        <w:rPr>
          <w:rFonts w:ascii="LM Roman 10" w:hAnsi="LM Roman 10"/>
          <w:b/>
          <w:bCs/>
          <w:lang w:val="es-ES"/>
        </w:rPr>
        <w:t>TFGInfo</w:t>
      </w:r>
      <w:r w:rsidRPr="00D66CBF">
        <w:rPr>
          <w:rFonts w:ascii="LM Roman 10" w:hAnsi="LM Roman 10"/>
          <w:lang w:val="es-ES"/>
        </w:rPr>
        <w:t>, se ha utilizado la herramienta FARO (Lighthouse) de Google Chrome, ampliamente reconocida en el ámbito del desarrollo web.</w:t>
      </w:r>
    </w:p>
    <w:p w14:paraId="6D4BDDE7" w14:textId="77777777" w:rsidR="00D12233" w:rsidRPr="00D66CBF" w:rsidRDefault="00D12233" w:rsidP="00D12233">
      <w:pPr>
        <w:rPr>
          <w:rFonts w:ascii="LM Roman 10" w:hAnsi="LM Roman 10"/>
          <w:lang w:val="es-ES"/>
        </w:rPr>
      </w:pPr>
    </w:p>
    <w:p w14:paraId="777AAE23" w14:textId="77777777" w:rsidR="00D12233" w:rsidRPr="00D66CBF" w:rsidRDefault="00D12233" w:rsidP="00D12233">
      <w:pPr>
        <w:rPr>
          <w:rFonts w:ascii="LM Roman 10" w:hAnsi="LM Roman 10"/>
          <w:lang w:val="es-ES"/>
        </w:rPr>
      </w:pPr>
      <w:r w:rsidRPr="00D66CBF">
        <w:rPr>
          <w:rFonts w:ascii="LM Roman 10" w:hAnsi="LM Roman 10"/>
          <w:lang w:val="es-ES"/>
        </w:rPr>
        <w:t xml:space="preserve">Lighthouse permite auditar aplicaciones web en diferentes categorías, como rendimiento, accesibilidad, buenas prácticas, SEO y compatibilidad con aplicaciones web progresivas (PWA). En lo referente al rendimiento, la </w:t>
      </w:r>
      <w:r w:rsidRPr="00D66CBF">
        <w:rPr>
          <w:rFonts w:ascii="LM Roman 10" w:hAnsi="LM Roman 10"/>
          <w:lang w:val="es-ES"/>
        </w:rPr>
        <w:lastRenderedPageBreak/>
        <w:t>herramienta mide métricas relevantes como el tiempo de carga de la primera pintura significativa (</w:t>
      </w:r>
      <w:r w:rsidRPr="00D66CBF">
        <w:rPr>
          <w:rFonts w:ascii="LM Roman 10" w:hAnsi="LM Roman 10"/>
          <w:i/>
          <w:iCs/>
          <w:lang w:val="es-ES"/>
        </w:rPr>
        <w:t>First Contentful Paint</w:t>
      </w:r>
      <w:r w:rsidRPr="00D66CBF">
        <w:rPr>
          <w:rFonts w:ascii="LM Roman 10" w:hAnsi="LM Roman 10"/>
          <w:lang w:val="es-ES"/>
        </w:rPr>
        <w:t>), el tiempo hasta la interactividad (</w:t>
      </w:r>
      <w:r w:rsidRPr="00D66CBF">
        <w:rPr>
          <w:rFonts w:ascii="LM Roman 10" w:hAnsi="LM Roman 10"/>
          <w:i/>
          <w:iCs/>
          <w:lang w:val="es-ES"/>
        </w:rPr>
        <w:t>Time to Interactive</w:t>
      </w:r>
      <w:r w:rsidRPr="00D66CBF">
        <w:rPr>
          <w:rFonts w:ascii="LM Roman 10" w:hAnsi="LM Roman 10"/>
          <w:lang w:val="es-ES"/>
        </w:rPr>
        <w:t>), la velocidad de carga de recursos y la optimización de imágenes, hojas de estilo o scripts.</w:t>
      </w:r>
    </w:p>
    <w:p w14:paraId="16879DB2" w14:textId="77777777" w:rsidR="0053706A" w:rsidRPr="00D66CBF" w:rsidRDefault="0053706A" w:rsidP="00D12233">
      <w:pPr>
        <w:rPr>
          <w:rFonts w:ascii="LM Roman 10" w:hAnsi="LM Roman 10"/>
          <w:lang w:val="es-ES"/>
        </w:rPr>
      </w:pPr>
    </w:p>
    <w:p w14:paraId="38775C6B" w14:textId="03E90CB9" w:rsidR="00D12233" w:rsidRPr="00D66CBF" w:rsidRDefault="00D12233" w:rsidP="00D12233">
      <w:pPr>
        <w:rPr>
          <w:rFonts w:ascii="LM Roman 10" w:hAnsi="LM Roman 10"/>
          <w:lang w:val="es-ES"/>
        </w:rPr>
      </w:pPr>
      <w:r w:rsidRPr="00D66CBF">
        <w:rPr>
          <w:rFonts w:ascii="LM Roman 10" w:hAnsi="LM Roman 10"/>
          <w:lang w:val="es-ES"/>
        </w:rPr>
        <w:t>En las pruebas realizadas sobre TFGInfo, Lighthouse permitió detectar oportunidades de mejora relacionadas con la carga de recursos estáticos y la optimización de imágenes en la interfaz. Asimismo, se comprobó que la aplicación presentaba tiempos de respuesta adecuados en la mayoría de los escenarios, incluso en dispositivos móviles con conexiones simuladas de menor velocidad, lo que asegura que la experiencia de uso no se vea degradada en contextos menos favorables.</w:t>
      </w:r>
    </w:p>
    <w:p w14:paraId="0C3918D0" w14:textId="77777777" w:rsidR="00D12233" w:rsidRPr="00D66CBF" w:rsidRDefault="00D12233" w:rsidP="00D12233">
      <w:pPr>
        <w:rPr>
          <w:rFonts w:ascii="LM Roman 10" w:hAnsi="LM Roman 10"/>
          <w:lang w:val="es-ES"/>
        </w:rPr>
      </w:pPr>
    </w:p>
    <w:p w14:paraId="56213755" w14:textId="77777777" w:rsidR="00D12233" w:rsidRPr="00D66CBF" w:rsidRDefault="00D12233" w:rsidP="00D12233">
      <w:pPr>
        <w:rPr>
          <w:rFonts w:ascii="LM Roman 10" w:hAnsi="LM Roman 10"/>
          <w:lang w:val="es-ES"/>
        </w:rPr>
      </w:pPr>
      <w:r w:rsidRPr="00D66CBF">
        <w:rPr>
          <w:rFonts w:ascii="LM Roman 10" w:hAnsi="LM Roman 10"/>
          <w:lang w:val="es-ES"/>
        </w:rPr>
        <w:t>Gracias a estas pruebas, se llevaron a cabo ajustes como:</w:t>
      </w:r>
    </w:p>
    <w:p w14:paraId="53549623" w14:textId="77777777" w:rsidR="00D12233" w:rsidRPr="00D66CBF" w:rsidRDefault="00D12233">
      <w:pPr>
        <w:numPr>
          <w:ilvl w:val="0"/>
          <w:numId w:val="190"/>
        </w:numPr>
        <w:rPr>
          <w:rFonts w:ascii="LM Roman 10" w:hAnsi="LM Roman 10"/>
          <w:lang w:val="es-ES"/>
        </w:rPr>
      </w:pPr>
      <w:r w:rsidRPr="00D66CBF">
        <w:rPr>
          <w:rFonts w:ascii="LM Roman 10" w:hAnsi="LM Roman 10"/>
          <w:lang w:val="es-ES"/>
        </w:rPr>
        <w:t>Compresión y optimización de imágenes para reducir el peso de la interfaz.</w:t>
      </w:r>
    </w:p>
    <w:p w14:paraId="6F10A9E2" w14:textId="73EF27FC" w:rsidR="00D12233" w:rsidRPr="00D66CBF" w:rsidRDefault="00C703E7">
      <w:pPr>
        <w:numPr>
          <w:ilvl w:val="0"/>
          <w:numId w:val="190"/>
        </w:numPr>
        <w:rPr>
          <w:rFonts w:ascii="LM Roman 10" w:hAnsi="LM Roman 10"/>
          <w:lang w:val="es-ES"/>
        </w:rPr>
      </w:pPr>
      <w:r w:rsidRPr="00D66CBF">
        <w:rPr>
          <w:rFonts w:ascii="LM Roman 10" w:hAnsi="LM Roman 10"/>
          <w:lang w:val="es-ES"/>
        </w:rPr>
        <w:t>Reducción</w:t>
      </w:r>
      <w:r w:rsidR="00D12233" w:rsidRPr="00D66CBF">
        <w:rPr>
          <w:rFonts w:ascii="LM Roman 10" w:hAnsi="LM Roman 10"/>
          <w:lang w:val="es-ES"/>
        </w:rPr>
        <w:t xml:space="preserve"> de ficheros CSS y JavaScript.</w:t>
      </w:r>
    </w:p>
    <w:p w14:paraId="2262664D" w14:textId="77777777" w:rsidR="00D12233" w:rsidRPr="00D66CBF" w:rsidRDefault="00D12233" w:rsidP="00D12233">
      <w:pPr>
        <w:ind w:left="720"/>
        <w:rPr>
          <w:rFonts w:ascii="LM Roman 10" w:hAnsi="LM Roman 10"/>
          <w:lang w:val="es-ES"/>
        </w:rPr>
      </w:pPr>
    </w:p>
    <w:p w14:paraId="28AD5844" w14:textId="77777777" w:rsidR="0053706A" w:rsidRPr="00D66CBF" w:rsidRDefault="0053706A" w:rsidP="0053706A">
      <w:pPr>
        <w:rPr>
          <w:rFonts w:ascii="LM Roman 10" w:hAnsi="LM Roman 10"/>
          <w:b/>
          <w:bCs/>
          <w:lang w:val="es-ES"/>
        </w:rPr>
      </w:pPr>
      <w:r w:rsidRPr="00D66CBF">
        <w:rPr>
          <w:rFonts w:ascii="LM Roman 10" w:hAnsi="LM Roman 10"/>
          <w:b/>
          <w:bCs/>
          <w:lang w:val="es-ES"/>
        </w:rPr>
        <w:t>Limitaciones en las pruebas de rendimiento en entorno de desarrollo</w:t>
      </w:r>
    </w:p>
    <w:p w14:paraId="1D1FF116" w14:textId="77777777" w:rsidR="0053706A" w:rsidRPr="00D66CBF" w:rsidRDefault="0053706A" w:rsidP="0053706A">
      <w:pPr>
        <w:rPr>
          <w:rFonts w:ascii="LM Roman 10" w:hAnsi="LM Roman 10"/>
          <w:lang w:val="es-ES"/>
        </w:rPr>
      </w:pPr>
      <w:r w:rsidRPr="00D66CBF">
        <w:rPr>
          <w:rFonts w:ascii="LM Roman 10" w:hAnsi="LM Roman 10"/>
          <w:lang w:val="es-ES"/>
        </w:rPr>
        <w:t>Durante la evaluación del rendimiento de TFGInfo mediante la herramienta FARO (Lighthouse), se han identificado ciertos aspectos que afectan negativamente a las métricas obtenidas. Sin embargo, es importante destacar que estos resultados no siempre reflejan con exactitud el rendimiento real de la aplicación en un entorno productivo, debido a varias limitaciones propias del entorno de desarrollo y del propio framework utilizado, Angular.</w:t>
      </w:r>
    </w:p>
    <w:p w14:paraId="1B519021" w14:textId="77777777" w:rsidR="0053706A" w:rsidRPr="00D66CBF" w:rsidRDefault="0053706A" w:rsidP="0053706A">
      <w:pPr>
        <w:rPr>
          <w:rFonts w:ascii="LM Roman 10" w:hAnsi="LM Roman 10"/>
          <w:lang w:val="es-ES"/>
        </w:rPr>
      </w:pPr>
    </w:p>
    <w:p w14:paraId="6D709E4C" w14:textId="77777777" w:rsidR="0053706A" w:rsidRPr="00D66CBF" w:rsidRDefault="0053706A" w:rsidP="0053706A">
      <w:pPr>
        <w:rPr>
          <w:rFonts w:ascii="LM Roman 10" w:hAnsi="LM Roman 10"/>
          <w:lang w:val="es-ES"/>
        </w:rPr>
      </w:pPr>
      <w:r w:rsidRPr="00D66CBF">
        <w:rPr>
          <w:rFonts w:ascii="LM Roman 10" w:hAnsi="LM Roman 10"/>
          <w:lang w:val="es-ES"/>
        </w:rPr>
        <w:t xml:space="preserve">Angular es un framework robusto y modular que facilita el desarrollo de aplicaciones complejas, pero que a su vez introduce una </w:t>
      </w:r>
      <w:r w:rsidRPr="00D66CBF">
        <w:rPr>
          <w:rFonts w:ascii="LM Roman 10" w:hAnsi="LM Roman 10"/>
          <w:b/>
          <w:bCs/>
          <w:lang w:val="es-ES"/>
        </w:rPr>
        <w:t>carga inicial de recursos</w:t>
      </w:r>
      <w:r w:rsidRPr="00D66CBF">
        <w:rPr>
          <w:rFonts w:ascii="LM Roman 10" w:hAnsi="LM Roman 10"/>
          <w:lang w:val="es-ES"/>
        </w:rPr>
        <w:t xml:space="preserve"> (JavaScript, CSS y dependencias internas) que está fuera del control del desarrollador. FARO interpreta esta carga inicial como un retraso en la interactividad de la aplicación, penalizando la puntuación obtenida.</w:t>
      </w:r>
    </w:p>
    <w:p w14:paraId="1475CA7D" w14:textId="77777777" w:rsidR="0053706A" w:rsidRPr="00D66CBF" w:rsidRDefault="0053706A" w:rsidP="0053706A">
      <w:pPr>
        <w:rPr>
          <w:rFonts w:ascii="LM Roman 10" w:hAnsi="LM Roman 10"/>
          <w:lang w:val="es-ES"/>
        </w:rPr>
      </w:pPr>
      <w:r w:rsidRPr="00D66CBF">
        <w:rPr>
          <w:rFonts w:ascii="LM Roman 10" w:hAnsi="LM Roman 10"/>
          <w:lang w:val="es-ES"/>
        </w:rPr>
        <w:t>Asimismo, en un entorno de desarrollo:</w:t>
      </w:r>
    </w:p>
    <w:p w14:paraId="05E5E113" w14:textId="452D2BCB" w:rsidR="0053706A" w:rsidRPr="00D66CBF" w:rsidRDefault="004752A4">
      <w:pPr>
        <w:numPr>
          <w:ilvl w:val="0"/>
          <w:numId w:val="191"/>
        </w:numPr>
        <w:rPr>
          <w:rFonts w:ascii="LM Roman 10" w:hAnsi="LM Roman 10"/>
          <w:lang w:val="es-ES"/>
        </w:rPr>
      </w:pPr>
      <w:r w:rsidRPr="00D66CBF">
        <w:rPr>
          <w:rFonts w:ascii="LM Roman 10" w:hAnsi="LM Roman 10"/>
          <w:lang w:val="es-ES"/>
        </w:rPr>
        <w:t xml:space="preserve">no </w:t>
      </w:r>
      <w:r w:rsidR="0053706A" w:rsidRPr="00D66CBF">
        <w:rPr>
          <w:rFonts w:ascii="LM Roman 10" w:hAnsi="LM Roman 10"/>
          <w:lang w:val="es-ES"/>
        </w:rPr>
        <w:t xml:space="preserve">se aplican todas las optimizaciones de compilación que Angular habilita en modo producción, como la </w:t>
      </w:r>
      <w:r w:rsidR="00C703E7" w:rsidRPr="00D66CBF">
        <w:rPr>
          <w:rFonts w:ascii="LM Roman 10" w:hAnsi="LM Roman 10"/>
          <w:lang w:val="es-ES"/>
        </w:rPr>
        <w:t>minimización</w:t>
      </w:r>
      <w:r w:rsidR="0053706A" w:rsidRPr="00D66CBF">
        <w:rPr>
          <w:rFonts w:ascii="LM Roman 10" w:hAnsi="LM Roman 10"/>
          <w:lang w:val="es-ES"/>
        </w:rPr>
        <w:t>, eliminación de código muerto (</w:t>
      </w:r>
      <w:r w:rsidR="0053706A" w:rsidRPr="00D66CBF">
        <w:rPr>
          <w:rFonts w:ascii="LM Roman 10" w:hAnsi="LM Roman 10"/>
          <w:i/>
          <w:iCs/>
          <w:lang w:val="es-ES"/>
        </w:rPr>
        <w:t>tree-shaking</w:t>
      </w:r>
      <w:r w:rsidR="0053706A" w:rsidRPr="00D66CBF">
        <w:rPr>
          <w:rFonts w:ascii="LM Roman 10" w:hAnsi="LM Roman 10"/>
          <w:lang w:val="es-ES"/>
        </w:rPr>
        <w:t xml:space="preserve">) o el </w:t>
      </w:r>
      <w:r w:rsidR="0053706A" w:rsidRPr="00D66CBF">
        <w:rPr>
          <w:rFonts w:ascii="LM Roman 10" w:hAnsi="LM Roman 10"/>
          <w:i/>
          <w:iCs/>
          <w:lang w:val="es-ES"/>
        </w:rPr>
        <w:t>bundling</w:t>
      </w:r>
      <w:r w:rsidR="0053706A" w:rsidRPr="00D66CBF">
        <w:rPr>
          <w:rFonts w:ascii="LM Roman 10" w:hAnsi="LM Roman 10"/>
          <w:lang w:val="es-ES"/>
        </w:rPr>
        <w:t xml:space="preserve"> eficiente de módulos</w:t>
      </w:r>
      <w:r w:rsidRPr="00D66CBF">
        <w:rPr>
          <w:rFonts w:ascii="LM Roman 10" w:hAnsi="LM Roman 10"/>
          <w:lang w:val="es-ES"/>
        </w:rPr>
        <w:t>;</w:t>
      </w:r>
    </w:p>
    <w:p w14:paraId="5EF84A33" w14:textId="247A3E3A" w:rsidR="0053706A" w:rsidRPr="00D66CBF" w:rsidRDefault="004752A4">
      <w:pPr>
        <w:numPr>
          <w:ilvl w:val="0"/>
          <w:numId w:val="191"/>
        </w:numPr>
        <w:rPr>
          <w:rFonts w:ascii="LM Roman 10" w:hAnsi="LM Roman 10"/>
          <w:lang w:val="es-ES"/>
        </w:rPr>
      </w:pPr>
      <w:r w:rsidRPr="00D66CBF">
        <w:rPr>
          <w:rFonts w:ascii="LM Roman 10" w:hAnsi="LM Roman 10"/>
          <w:lang w:val="es-ES"/>
        </w:rPr>
        <w:t xml:space="preserve">el </w:t>
      </w:r>
      <w:r w:rsidR="0053706A" w:rsidRPr="00D66CBF">
        <w:rPr>
          <w:rFonts w:ascii="LM Roman 10" w:hAnsi="LM Roman 10"/>
          <w:lang w:val="es-ES"/>
        </w:rPr>
        <w:t>servidor local no dispone de configuraciones de caché ni compresión (gzip, brotli), lo que incrementa artificialmente los tiempos de carga medidos</w:t>
      </w:r>
      <w:r w:rsidRPr="00D66CBF">
        <w:rPr>
          <w:rFonts w:ascii="LM Roman 10" w:hAnsi="LM Roman 10"/>
          <w:lang w:val="es-ES"/>
        </w:rPr>
        <w:t>;</w:t>
      </w:r>
    </w:p>
    <w:p w14:paraId="76437E7C" w14:textId="00B1F916" w:rsidR="0053706A" w:rsidRPr="00D66CBF" w:rsidRDefault="004752A4">
      <w:pPr>
        <w:numPr>
          <w:ilvl w:val="0"/>
          <w:numId w:val="191"/>
        </w:numPr>
        <w:rPr>
          <w:rFonts w:ascii="LM Roman 10" w:hAnsi="LM Roman 10"/>
          <w:lang w:val="es-ES"/>
        </w:rPr>
      </w:pPr>
      <w:r w:rsidRPr="00D66CBF">
        <w:rPr>
          <w:rFonts w:ascii="LM Roman 10" w:hAnsi="LM Roman 10"/>
          <w:lang w:val="es-ES"/>
        </w:rPr>
        <w:t>l</w:t>
      </w:r>
      <w:r w:rsidR="0053706A" w:rsidRPr="00D66CBF">
        <w:rPr>
          <w:rFonts w:ascii="LM Roman 10" w:hAnsi="LM Roman 10"/>
          <w:lang w:val="es-ES"/>
        </w:rPr>
        <w:t>as métricas se ven influidas por la herramienta de desarrollo (Angular CLI), que prioriza la recarga rápida de cambios y la depuración por encima del rendimiento.</w:t>
      </w:r>
    </w:p>
    <w:p w14:paraId="165853D6" w14:textId="77777777" w:rsidR="0053706A" w:rsidRPr="00D66CBF" w:rsidRDefault="0053706A" w:rsidP="0053706A">
      <w:pPr>
        <w:rPr>
          <w:rFonts w:ascii="LM Roman 10" w:hAnsi="LM Roman 10"/>
          <w:lang w:val="es-ES"/>
        </w:rPr>
      </w:pPr>
      <w:r w:rsidRPr="00D66CBF">
        <w:rPr>
          <w:rFonts w:ascii="LM Roman 10" w:hAnsi="LM Roman 10"/>
          <w:lang w:val="es-ES"/>
        </w:rPr>
        <w:lastRenderedPageBreak/>
        <w:t>Por estas razones, el rendimiento observado en desarrollo no debe considerarse definitivo. Una vez desplegada en un servidor de producción con compilación optimizada, caché de recursos estáticos y compresión activada, el comportamiento real de la aplicación es significativamente mejor y más cercano a lo esperado para el usuario final.</w:t>
      </w:r>
    </w:p>
    <w:p w14:paraId="28FDEC4D" w14:textId="77777777" w:rsidR="0053706A" w:rsidRPr="00D66CBF" w:rsidRDefault="0053706A" w:rsidP="0053706A">
      <w:pPr>
        <w:rPr>
          <w:rFonts w:ascii="LM Roman 10" w:hAnsi="LM Roman 10"/>
          <w:lang w:val="es-ES"/>
        </w:rPr>
      </w:pPr>
    </w:p>
    <w:p w14:paraId="5594E4B9" w14:textId="77777777" w:rsidR="0053706A" w:rsidRPr="00D66CBF" w:rsidRDefault="0053706A" w:rsidP="0053706A">
      <w:pPr>
        <w:rPr>
          <w:rFonts w:ascii="LM Roman 10" w:hAnsi="LM Roman 10"/>
          <w:lang w:val="es-ES"/>
        </w:rPr>
      </w:pPr>
      <w:r w:rsidRPr="00D66CBF">
        <w:rPr>
          <w:rFonts w:ascii="LM Roman 10" w:hAnsi="LM Roman 10"/>
          <w:lang w:val="es-ES"/>
        </w:rPr>
        <w:t>En conclusión, aunque FARO pueda señalar advertencias difíciles de resolver directamente desde el código fuente del proyecto, muchas de ellas están vinculadas al funcionamiento interno de Angular y a la naturaleza del entorno de desarrollo, y no representan problemas críticos de la aplicación en producción.</w:t>
      </w:r>
    </w:p>
    <w:p w14:paraId="4A435808" w14:textId="77777777" w:rsidR="0053706A" w:rsidRPr="00D66CBF" w:rsidRDefault="0053706A" w:rsidP="0053706A">
      <w:pPr>
        <w:rPr>
          <w:rFonts w:ascii="LM Roman 10" w:hAnsi="LM Roman 10"/>
          <w:lang w:val="es-ES"/>
        </w:rPr>
      </w:pPr>
    </w:p>
    <w:p w14:paraId="3279B55B" w14:textId="00D009C4" w:rsidR="004D2A8C" w:rsidRPr="00D66CBF" w:rsidRDefault="0053706A" w:rsidP="0053706A">
      <w:pPr>
        <w:rPr>
          <w:rFonts w:ascii="LM Roman 10" w:hAnsi="LM Roman 10"/>
          <w:lang w:val="es-ES"/>
        </w:rPr>
      </w:pPr>
      <w:r w:rsidRPr="00D66CBF">
        <w:rPr>
          <w:rFonts w:ascii="LM Roman 10" w:hAnsi="LM Roman 10"/>
          <w:lang w:val="es-ES"/>
        </w:rPr>
        <w:t>A pesar de ello, se han aplicado los cambios posibles para llevar la puntuación de rendimiento a el valor más alto posible y se ha logrado obtener una puntuación de 100 en las demás categorías.</w:t>
      </w:r>
    </w:p>
    <w:p w14:paraId="2D3C2522" w14:textId="3D34D59C" w:rsidR="0053706A" w:rsidRPr="00D66CBF" w:rsidRDefault="0053706A">
      <w:pPr>
        <w:jc w:val="left"/>
        <w:rPr>
          <w:rFonts w:ascii="LM Roman 10" w:hAnsi="LM Roman 10"/>
          <w:lang w:val="es-ES"/>
        </w:rPr>
      </w:pPr>
    </w:p>
    <w:p w14:paraId="1DB0C746" w14:textId="4758B333" w:rsidR="0053706A" w:rsidRPr="00D66CBF" w:rsidRDefault="0053706A" w:rsidP="0053706A">
      <w:pPr>
        <w:rPr>
          <w:rFonts w:ascii="LM Roman 10" w:hAnsi="LM Roman 10"/>
          <w:lang w:val="es-ES"/>
        </w:rPr>
      </w:pPr>
      <w:r w:rsidRPr="00D66CBF">
        <w:rPr>
          <w:rFonts w:ascii="LM Roman 10" w:hAnsi="LM Roman 10"/>
          <w:noProof/>
          <w:lang w:val="es-ES"/>
        </w:rPr>
        <w:drawing>
          <wp:inline distT="0" distB="0" distL="0" distR="0" wp14:anchorId="30DF96D3" wp14:editId="3402BC4E">
            <wp:extent cx="5395595" cy="2349500"/>
            <wp:effectExtent l="0" t="0" r="0" b="0"/>
            <wp:docPr id="11006740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74065" name="Imagen 1" descr="Interfaz de usuario gráfica, Texto, Aplicación&#10;&#10;El contenido generado por IA puede ser incorrecto."/>
                    <pic:cNvPicPr/>
                  </pic:nvPicPr>
                  <pic:blipFill>
                    <a:blip r:embed="rId53"/>
                    <a:stretch>
                      <a:fillRect/>
                    </a:stretch>
                  </pic:blipFill>
                  <pic:spPr>
                    <a:xfrm>
                      <a:off x="0" y="0"/>
                      <a:ext cx="5395595" cy="2349500"/>
                    </a:xfrm>
                    <a:prstGeom prst="rect">
                      <a:avLst/>
                    </a:prstGeom>
                  </pic:spPr>
                </pic:pic>
              </a:graphicData>
            </a:graphic>
          </wp:inline>
        </w:drawing>
      </w:r>
    </w:p>
    <w:p w14:paraId="3600F2CE" w14:textId="74F25AD7" w:rsidR="0053706A" w:rsidRPr="00D66CBF" w:rsidRDefault="0053706A" w:rsidP="0053706A">
      <w:pPr>
        <w:pStyle w:val="Descripcin"/>
        <w:rPr>
          <w:rFonts w:ascii="LM Roman 10" w:hAnsi="LM Roman 10"/>
        </w:rPr>
      </w:pPr>
      <w:bookmarkStart w:id="150" w:name="_Toc207120646"/>
      <w:bookmarkStart w:id="151" w:name="_Toc208342488"/>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29</w:t>
      </w:r>
      <w:r w:rsidRPr="00D66CBF">
        <w:rPr>
          <w:rFonts w:ascii="LM Roman 10" w:hAnsi="LM Roman 10"/>
        </w:rPr>
        <w:fldChar w:fldCharType="end"/>
      </w:r>
      <w:r w:rsidRPr="00D66CBF">
        <w:rPr>
          <w:rFonts w:ascii="LM Roman 10" w:hAnsi="LM Roman 10"/>
        </w:rPr>
        <w:t>. Vista de Canales - Evaluación FARO</w:t>
      </w:r>
      <w:bookmarkEnd w:id="150"/>
      <w:bookmarkEnd w:id="151"/>
    </w:p>
    <w:p w14:paraId="41B992D5" w14:textId="0286B34D" w:rsidR="0053706A" w:rsidRPr="00D66CBF" w:rsidRDefault="0053706A" w:rsidP="0053706A">
      <w:pPr>
        <w:rPr>
          <w:rFonts w:ascii="LM Roman 10" w:hAnsi="LM Roman 10"/>
          <w:lang w:val="es-ES"/>
        </w:rPr>
      </w:pPr>
      <w:r w:rsidRPr="00D66CBF">
        <w:rPr>
          <w:rFonts w:ascii="LM Roman 10" w:hAnsi="LM Roman 10"/>
          <w:noProof/>
          <w:lang w:val="es-ES"/>
        </w:rPr>
        <w:drawing>
          <wp:inline distT="0" distB="0" distL="0" distR="0" wp14:anchorId="04993BFC" wp14:editId="25D54E9F">
            <wp:extent cx="5395595" cy="2404745"/>
            <wp:effectExtent l="0" t="0" r="0" b="0"/>
            <wp:docPr id="14057845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8455" name="Imagen 1" descr="Interfaz de usuario gráfica, Texto, Aplicación, Chat o mensaje de texto&#10;&#10;El contenido generado por IA puede ser incorrecto."/>
                    <pic:cNvPicPr/>
                  </pic:nvPicPr>
                  <pic:blipFill>
                    <a:blip r:embed="rId54"/>
                    <a:stretch>
                      <a:fillRect/>
                    </a:stretch>
                  </pic:blipFill>
                  <pic:spPr>
                    <a:xfrm>
                      <a:off x="0" y="0"/>
                      <a:ext cx="5395595" cy="2404745"/>
                    </a:xfrm>
                    <a:prstGeom prst="rect">
                      <a:avLst/>
                    </a:prstGeom>
                  </pic:spPr>
                </pic:pic>
              </a:graphicData>
            </a:graphic>
          </wp:inline>
        </w:drawing>
      </w:r>
    </w:p>
    <w:p w14:paraId="477D5BEA" w14:textId="6D9E7709" w:rsidR="0053706A" w:rsidRPr="00D66CBF" w:rsidRDefault="0053706A" w:rsidP="0053706A">
      <w:pPr>
        <w:pStyle w:val="Descripcin"/>
        <w:rPr>
          <w:rFonts w:ascii="LM Roman 10" w:hAnsi="LM Roman 10"/>
        </w:rPr>
      </w:pPr>
      <w:bookmarkStart w:id="152" w:name="_Toc207120647"/>
      <w:bookmarkStart w:id="153" w:name="_Toc208342489"/>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30</w:t>
      </w:r>
      <w:r w:rsidRPr="00D66CBF">
        <w:rPr>
          <w:rFonts w:ascii="LM Roman 10" w:hAnsi="LM Roman 10"/>
        </w:rPr>
        <w:fldChar w:fldCharType="end"/>
      </w:r>
      <w:r w:rsidRPr="00D66CBF">
        <w:rPr>
          <w:rFonts w:ascii="LM Roman 10" w:hAnsi="LM Roman 10"/>
        </w:rPr>
        <w:t>. Detalle de una línea de TFG - Evaluación FARO</w:t>
      </w:r>
      <w:bookmarkEnd w:id="152"/>
      <w:bookmarkEnd w:id="153"/>
    </w:p>
    <w:p w14:paraId="7E866BEB" w14:textId="5AE30327" w:rsidR="0053706A" w:rsidRPr="00D66CBF" w:rsidRDefault="0030484C" w:rsidP="0053706A">
      <w:pPr>
        <w:rPr>
          <w:rFonts w:ascii="LM Roman 10" w:hAnsi="LM Roman 10"/>
          <w:lang w:val="es-ES"/>
        </w:rPr>
      </w:pPr>
      <w:r w:rsidRPr="00D66CBF">
        <w:rPr>
          <w:rFonts w:ascii="LM Roman 10" w:hAnsi="LM Roman 10"/>
          <w:noProof/>
          <w:lang w:val="es-ES"/>
        </w:rPr>
        <w:lastRenderedPageBreak/>
        <w:drawing>
          <wp:inline distT="0" distB="0" distL="0" distR="0" wp14:anchorId="51FCC8C8" wp14:editId="25A008FB">
            <wp:extent cx="5395595" cy="2792730"/>
            <wp:effectExtent l="0" t="0" r="0" b="7620"/>
            <wp:docPr id="193723329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33295" name="Imagen 1" descr="Interfaz de usuario gráfica, Aplicación&#10;&#10;El contenido generado por IA puede ser incorrecto."/>
                    <pic:cNvPicPr/>
                  </pic:nvPicPr>
                  <pic:blipFill>
                    <a:blip r:embed="rId55"/>
                    <a:stretch>
                      <a:fillRect/>
                    </a:stretch>
                  </pic:blipFill>
                  <pic:spPr>
                    <a:xfrm>
                      <a:off x="0" y="0"/>
                      <a:ext cx="5395595" cy="2792730"/>
                    </a:xfrm>
                    <a:prstGeom prst="rect">
                      <a:avLst/>
                    </a:prstGeom>
                  </pic:spPr>
                </pic:pic>
              </a:graphicData>
            </a:graphic>
          </wp:inline>
        </w:drawing>
      </w:r>
    </w:p>
    <w:p w14:paraId="21ACA596" w14:textId="3D868994" w:rsidR="0030484C" w:rsidRPr="00D66CBF" w:rsidRDefault="0030484C" w:rsidP="0030484C">
      <w:pPr>
        <w:pStyle w:val="Descripcin"/>
        <w:rPr>
          <w:rFonts w:ascii="LM Roman 10" w:hAnsi="LM Roman 10"/>
          <w:lang w:val="es-ES"/>
        </w:rPr>
      </w:pPr>
      <w:bookmarkStart w:id="154" w:name="_Toc207120648"/>
      <w:bookmarkStart w:id="155" w:name="_Toc208342490"/>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31</w:t>
      </w:r>
      <w:r w:rsidRPr="00D66CBF">
        <w:rPr>
          <w:rFonts w:ascii="LM Roman 10" w:hAnsi="LM Roman 10"/>
        </w:rPr>
        <w:fldChar w:fldCharType="end"/>
      </w:r>
      <w:r w:rsidRPr="00D66CBF">
        <w:rPr>
          <w:rFonts w:ascii="LM Roman 10" w:hAnsi="LM Roman 10"/>
        </w:rPr>
        <w:t>. Detalle de un profesor - Evaluación FARO</w:t>
      </w:r>
      <w:bookmarkEnd w:id="154"/>
      <w:bookmarkEnd w:id="155"/>
    </w:p>
    <w:p w14:paraId="3B60B4E8" w14:textId="77777777" w:rsidR="00D12233" w:rsidRPr="00D66CBF" w:rsidRDefault="00D12233" w:rsidP="00D12233">
      <w:pPr>
        <w:rPr>
          <w:rFonts w:ascii="LM Roman 10" w:hAnsi="LM Roman 10"/>
          <w:lang w:val="es-ES"/>
        </w:rPr>
      </w:pPr>
    </w:p>
    <w:p w14:paraId="75A229B7" w14:textId="77777777" w:rsidR="00D12233" w:rsidRPr="00D66CBF" w:rsidRDefault="00D12233" w:rsidP="00CE5A1D">
      <w:pPr>
        <w:rPr>
          <w:rFonts w:ascii="LM Roman 10" w:hAnsi="LM Roman 10"/>
          <w:lang w:val="es-ES"/>
        </w:rPr>
      </w:pPr>
    </w:p>
    <w:p w14:paraId="5E57FB1B" w14:textId="77777777" w:rsidR="00EF4B15" w:rsidRPr="00D66CBF" w:rsidRDefault="00EF4B15" w:rsidP="00CE5A1D">
      <w:pPr>
        <w:rPr>
          <w:rFonts w:ascii="LM Roman 10" w:hAnsi="LM Roman 10"/>
          <w:lang w:val="es-ES"/>
        </w:rPr>
      </w:pPr>
    </w:p>
    <w:p w14:paraId="3246BC6D" w14:textId="77777777" w:rsidR="00EF4B15" w:rsidRPr="00D66CBF" w:rsidRDefault="00EF4B15" w:rsidP="00EF4B15">
      <w:pPr>
        <w:pStyle w:val="Ttulo3"/>
        <w:rPr>
          <w:rFonts w:ascii="LM Roman 10" w:hAnsi="LM Roman 10"/>
          <w:lang w:val="es-ES"/>
        </w:rPr>
      </w:pPr>
      <w:bookmarkStart w:id="156" w:name="_Toc208342566"/>
      <w:r w:rsidRPr="00D66CBF">
        <w:rPr>
          <w:rFonts w:ascii="LM Roman 10" w:hAnsi="LM Roman 10"/>
          <w:lang w:val="es-ES"/>
        </w:rPr>
        <w:t>Pruebas con usuarios reales</w:t>
      </w:r>
      <w:bookmarkEnd w:id="156"/>
    </w:p>
    <w:p w14:paraId="742DBC14" w14:textId="7E4E5328" w:rsidR="009F756D" w:rsidRPr="00D66CBF" w:rsidRDefault="009F756D" w:rsidP="009F756D">
      <w:pPr>
        <w:rPr>
          <w:rFonts w:ascii="LM Roman 10" w:hAnsi="LM Roman 10"/>
          <w:lang w:val="es-ES"/>
        </w:rPr>
      </w:pPr>
      <w:r w:rsidRPr="00D66CBF">
        <w:rPr>
          <w:rFonts w:ascii="LM Roman 10" w:hAnsi="LM Roman 10"/>
          <w:lang w:val="es-ES"/>
        </w:rPr>
        <w:t>Con el propósito de validar la usabilidad y el correcto funcionamiento de la aplicación en un entorno próximo al real, se realizaron pruebas con usuarios finales. Debido a las limitaciones de tiempo y recursos disponibles, dichas pruebas se llevaron a cabo con un grupo reducido de participantes</w:t>
      </w:r>
      <w:r w:rsidR="00B055B4" w:rsidRPr="00D66CBF">
        <w:rPr>
          <w:rFonts w:ascii="LM Roman 10" w:hAnsi="LM Roman 10"/>
          <w:lang w:val="es-ES"/>
        </w:rPr>
        <w:t xml:space="preserve"> (siete usuarios)</w:t>
      </w:r>
      <w:r w:rsidRPr="00D66CBF">
        <w:rPr>
          <w:rFonts w:ascii="LM Roman 10" w:hAnsi="LM Roman 10"/>
          <w:lang w:val="es-ES"/>
        </w:rPr>
        <w:t>, incluyendo tanto personas con conocimientos previos en gestión académica como usuarios sin experiencia en este ámbito.</w:t>
      </w:r>
    </w:p>
    <w:p w14:paraId="6809A51C" w14:textId="77777777" w:rsidR="009F756D" w:rsidRPr="00D66CBF" w:rsidRDefault="009F756D" w:rsidP="009F756D">
      <w:pPr>
        <w:rPr>
          <w:rFonts w:ascii="LM Roman 10" w:hAnsi="LM Roman 10"/>
          <w:lang w:val="es-ES"/>
        </w:rPr>
      </w:pPr>
    </w:p>
    <w:p w14:paraId="19954ACC" w14:textId="77777777" w:rsidR="009F756D" w:rsidRPr="00D66CBF" w:rsidRDefault="009F756D" w:rsidP="009F756D">
      <w:pPr>
        <w:rPr>
          <w:rFonts w:ascii="LM Roman 10" w:hAnsi="LM Roman 10"/>
          <w:lang w:val="es-ES"/>
        </w:rPr>
      </w:pPr>
      <w:r w:rsidRPr="00D66CBF">
        <w:rPr>
          <w:rFonts w:ascii="LM Roman 10" w:hAnsi="LM Roman 10"/>
          <w:lang w:val="es-ES"/>
        </w:rPr>
        <w:t>Aunque el número de usuarios implicados no fue elevado, los ensayos proporcionaron información valiosa acerca de la experiencia de uso, la claridad de la interfaz y el flujo de navegación. A partir de estas sesiones de prueba se identificaron varias áreas de mejora, que se detallan a continuación:</w:t>
      </w:r>
    </w:p>
    <w:p w14:paraId="62B1DF04" w14:textId="77777777" w:rsidR="009F756D" w:rsidRPr="00D66CBF" w:rsidRDefault="009F756D" w:rsidP="009F756D">
      <w:pPr>
        <w:rPr>
          <w:rFonts w:ascii="LM Roman 10" w:hAnsi="LM Roman 10"/>
          <w:lang w:val="es-ES"/>
        </w:rPr>
      </w:pPr>
    </w:p>
    <w:p w14:paraId="2E0A53CB" w14:textId="77777777" w:rsidR="00D13C97" w:rsidRPr="00D66CBF" w:rsidRDefault="009F756D">
      <w:pPr>
        <w:numPr>
          <w:ilvl w:val="0"/>
          <w:numId w:val="194"/>
        </w:numPr>
        <w:rPr>
          <w:rFonts w:ascii="LM Roman 10" w:hAnsi="LM Roman 10"/>
          <w:lang w:val="es-ES"/>
        </w:rPr>
      </w:pPr>
      <w:r w:rsidRPr="00D66CBF">
        <w:rPr>
          <w:rFonts w:ascii="LM Roman 10" w:hAnsi="LM Roman 10"/>
          <w:b/>
          <w:bCs/>
          <w:lang w:val="es-ES"/>
        </w:rPr>
        <w:t>Modelo de departamentos y centros.</w:t>
      </w:r>
    </w:p>
    <w:p w14:paraId="0F632D95" w14:textId="5D3D6FA8" w:rsidR="009F756D" w:rsidRPr="00D66CBF" w:rsidRDefault="009F756D" w:rsidP="00D13C97">
      <w:pPr>
        <w:ind w:left="720"/>
        <w:rPr>
          <w:rFonts w:ascii="LM Roman 10" w:hAnsi="LM Roman 10"/>
          <w:lang w:val="es-ES"/>
        </w:rPr>
      </w:pPr>
      <w:r w:rsidRPr="00D66CBF">
        <w:rPr>
          <w:rFonts w:ascii="LM Roman 10" w:hAnsi="LM Roman 10"/>
          <w:lang w:val="es-ES"/>
        </w:rPr>
        <w:t>En una primera versión de la aplicación, se asumió que cada departamento pertenecía a un único centro, premisa que se aplicó también al perfil de los profesores. Tras las pruebas con docentes, se constató que esta premisa no reflejaba adecuadamente la realidad organizativa universitaria. La solución consistió en una refactorización de la lógica y los modelos de datos, permitiendo que un departamento pudiera estar vinculado a varios centros.</w:t>
      </w:r>
    </w:p>
    <w:p w14:paraId="229C3BC7" w14:textId="77777777" w:rsidR="009F756D" w:rsidRPr="00D66CBF" w:rsidRDefault="009F756D" w:rsidP="009F756D">
      <w:pPr>
        <w:ind w:left="720"/>
        <w:jc w:val="left"/>
        <w:rPr>
          <w:rFonts w:ascii="LM Roman 10" w:hAnsi="LM Roman 10"/>
          <w:lang w:val="es-ES"/>
        </w:rPr>
      </w:pPr>
    </w:p>
    <w:p w14:paraId="7F6A8229" w14:textId="77777777" w:rsidR="00D13C97" w:rsidRPr="00D66CBF" w:rsidRDefault="009F756D">
      <w:pPr>
        <w:numPr>
          <w:ilvl w:val="0"/>
          <w:numId w:val="194"/>
        </w:numPr>
        <w:rPr>
          <w:rFonts w:ascii="LM Roman 10" w:hAnsi="LM Roman 10"/>
          <w:lang w:val="es-ES"/>
        </w:rPr>
      </w:pPr>
      <w:r w:rsidRPr="00D66CBF">
        <w:rPr>
          <w:rFonts w:ascii="LM Roman 10" w:hAnsi="LM Roman 10"/>
          <w:b/>
          <w:bCs/>
          <w:lang w:val="es-ES"/>
        </w:rPr>
        <w:t>Estados de los TFGs.</w:t>
      </w:r>
    </w:p>
    <w:p w14:paraId="6AD86CD1" w14:textId="341062D8" w:rsidR="009F756D" w:rsidRPr="00D66CBF" w:rsidRDefault="009F756D" w:rsidP="00D13C97">
      <w:pPr>
        <w:ind w:left="720"/>
        <w:rPr>
          <w:rFonts w:ascii="LM Roman 10" w:hAnsi="LM Roman 10"/>
          <w:lang w:val="es-ES"/>
        </w:rPr>
      </w:pPr>
      <w:r w:rsidRPr="00D66CBF">
        <w:rPr>
          <w:rFonts w:ascii="LM Roman 10" w:hAnsi="LM Roman 10"/>
          <w:lang w:val="es-ES"/>
        </w:rPr>
        <w:t xml:space="preserve">Inicialmente, los proyectos únicamente podían estar en tres estados: </w:t>
      </w:r>
      <w:r w:rsidRPr="00D66CBF">
        <w:rPr>
          <w:rFonts w:ascii="LM Roman 10" w:hAnsi="LM Roman 10"/>
          <w:i/>
          <w:iCs/>
          <w:lang w:val="es-ES"/>
        </w:rPr>
        <w:t>pendiente</w:t>
      </w:r>
      <w:r w:rsidRPr="00D66CBF">
        <w:rPr>
          <w:rFonts w:ascii="LM Roman 10" w:hAnsi="LM Roman 10"/>
          <w:lang w:val="es-ES"/>
        </w:rPr>
        <w:t xml:space="preserve">, </w:t>
      </w:r>
      <w:r w:rsidRPr="00D66CBF">
        <w:rPr>
          <w:rFonts w:ascii="LM Roman 10" w:hAnsi="LM Roman 10"/>
          <w:i/>
          <w:iCs/>
          <w:lang w:val="es-ES"/>
        </w:rPr>
        <w:t>aceptado</w:t>
      </w:r>
      <w:r w:rsidRPr="00D66CBF">
        <w:rPr>
          <w:rFonts w:ascii="LM Roman 10" w:hAnsi="LM Roman 10"/>
          <w:lang w:val="es-ES"/>
        </w:rPr>
        <w:t xml:space="preserve"> o </w:t>
      </w:r>
      <w:r w:rsidRPr="00D66CBF">
        <w:rPr>
          <w:rFonts w:ascii="LM Roman 10" w:hAnsi="LM Roman 10"/>
          <w:i/>
          <w:iCs/>
          <w:lang w:val="es-ES"/>
        </w:rPr>
        <w:t>rechazado</w:t>
      </w:r>
      <w:r w:rsidRPr="00D66CBF">
        <w:rPr>
          <w:rFonts w:ascii="LM Roman 10" w:hAnsi="LM Roman 10"/>
          <w:lang w:val="es-ES"/>
        </w:rPr>
        <w:t xml:space="preserve">. Los usuarios señalaron la necesidad de </w:t>
      </w:r>
      <w:r w:rsidRPr="00D66CBF">
        <w:rPr>
          <w:rFonts w:ascii="LM Roman 10" w:hAnsi="LM Roman 10"/>
          <w:lang w:val="es-ES"/>
        </w:rPr>
        <w:lastRenderedPageBreak/>
        <w:t>contemplar fases intermedias, como el anteproyecto o la presentación final. Se amplió, por tanto, el modelo de estados para reflejar con mayor precisión el ciclo de vida de un TFG.</w:t>
      </w:r>
    </w:p>
    <w:p w14:paraId="538B301E" w14:textId="77777777" w:rsidR="009F756D" w:rsidRPr="00D66CBF" w:rsidRDefault="009F756D" w:rsidP="009F756D">
      <w:pPr>
        <w:jc w:val="left"/>
        <w:rPr>
          <w:rFonts w:ascii="LM Roman 10" w:hAnsi="LM Roman 10"/>
          <w:lang w:val="es-ES"/>
        </w:rPr>
      </w:pPr>
    </w:p>
    <w:p w14:paraId="474F3AE8" w14:textId="77777777" w:rsidR="00D13C97" w:rsidRPr="00D66CBF" w:rsidRDefault="009F756D">
      <w:pPr>
        <w:numPr>
          <w:ilvl w:val="0"/>
          <w:numId w:val="194"/>
        </w:numPr>
        <w:rPr>
          <w:rFonts w:ascii="LM Roman 10" w:hAnsi="LM Roman 10"/>
          <w:lang w:val="es-ES"/>
        </w:rPr>
      </w:pPr>
      <w:r w:rsidRPr="00D66CBF">
        <w:rPr>
          <w:rFonts w:ascii="LM Roman 10" w:hAnsi="LM Roman 10"/>
          <w:b/>
          <w:bCs/>
          <w:lang w:val="es-ES"/>
        </w:rPr>
        <w:t>Acceso al detalle de entidades.</w:t>
      </w:r>
    </w:p>
    <w:p w14:paraId="0BD376E7" w14:textId="4593B31E" w:rsidR="009F756D" w:rsidRPr="00D66CBF" w:rsidRDefault="009F756D" w:rsidP="00D13C97">
      <w:pPr>
        <w:ind w:left="720"/>
        <w:rPr>
          <w:rFonts w:ascii="LM Roman 10" w:hAnsi="LM Roman 10"/>
          <w:lang w:val="es-ES"/>
        </w:rPr>
      </w:pPr>
      <w:r w:rsidRPr="00D66CBF">
        <w:rPr>
          <w:rFonts w:ascii="LM Roman 10" w:hAnsi="LM Roman 10"/>
          <w:lang w:val="es-ES"/>
        </w:rPr>
        <w:t>Algunos usuarios consideraron más intuitivo acceder a la información de entidades (profesores, líneas de TFG, canales, etc.) pulsando directamente sobre el nombre en lugar de usar únicamente los botones “Ver/Editar”. Como resultado, se habilitaron ambas opciones de navegación.</w:t>
      </w:r>
    </w:p>
    <w:p w14:paraId="16FCC044" w14:textId="77777777" w:rsidR="009F756D" w:rsidRPr="00D66CBF" w:rsidRDefault="009F756D" w:rsidP="009F756D">
      <w:pPr>
        <w:jc w:val="left"/>
        <w:rPr>
          <w:rFonts w:ascii="LM Roman 10" w:hAnsi="LM Roman 10"/>
          <w:lang w:val="es-ES"/>
        </w:rPr>
      </w:pPr>
    </w:p>
    <w:p w14:paraId="3CF243D7" w14:textId="77777777" w:rsidR="00D13C97" w:rsidRPr="00D66CBF" w:rsidRDefault="009F756D">
      <w:pPr>
        <w:numPr>
          <w:ilvl w:val="0"/>
          <w:numId w:val="194"/>
        </w:numPr>
        <w:rPr>
          <w:rFonts w:ascii="LM Roman 10" w:hAnsi="LM Roman 10"/>
          <w:lang w:val="es-ES"/>
        </w:rPr>
      </w:pPr>
      <w:r w:rsidRPr="00D66CBF">
        <w:rPr>
          <w:rFonts w:ascii="LM Roman 10" w:hAnsi="LM Roman 10"/>
          <w:b/>
          <w:bCs/>
          <w:lang w:val="es-ES"/>
        </w:rPr>
        <w:t>Importación masiva de datos.</w:t>
      </w:r>
    </w:p>
    <w:p w14:paraId="4A8541D3" w14:textId="35216C51" w:rsidR="009F756D" w:rsidRPr="00D66CBF" w:rsidRDefault="009F756D" w:rsidP="00D13C97">
      <w:pPr>
        <w:ind w:left="720"/>
        <w:rPr>
          <w:rFonts w:ascii="LM Roman 10" w:hAnsi="LM Roman 10"/>
          <w:lang w:val="es-ES"/>
        </w:rPr>
      </w:pPr>
      <w:r w:rsidRPr="00D66CBF">
        <w:rPr>
          <w:rFonts w:ascii="LM Roman 10" w:hAnsi="LM Roman 10"/>
          <w:lang w:val="es-ES"/>
        </w:rPr>
        <w:t>En las primeras versiones, la creación de entidades solo era posible mediante formularios individuales. Durante las pruebas, se sugirió la incorporación de una opción para importar registros de forma masiva. Este requerimiento se implementó mediante la carga de ficheros en formato CSV.</w:t>
      </w:r>
    </w:p>
    <w:p w14:paraId="73822406" w14:textId="77777777" w:rsidR="009F756D" w:rsidRPr="00D66CBF" w:rsidRDefault="009F756D" w:rsidP="009F756D">
      <w:pPr>
        <w:jc w:val="left"/>
        <w:rPr>
          <w:rFonts w:ascii="LM Roman 10" w:hAnsi="LM Roman 10"/>
          <w:lang w:val="es-ES"/>
        </w:rPr>
      </w:pPr>
    </w:p>
    <w:p w14:paraId="0C7D0252" w14:textId="77777777" w:rsidR="00D13C97" w:rsidRPr="00D66CBF" w:rsidRDefault="009F756D">
      <w:pPr>
        <w:numPr>
          <w:ilvl w:val="0"/>
          <w:numId w:val="194"/>
        </w:numPr>
        <w:rPr>
          <w:rFonts w:ascii="LM Roman 10" w:hAnsi="LM Roman 10"/>
          <w:lang w:val="es-ES"/>
        </w:rPr>
      </w:pPr>
      <w:r w:rsidRPr="00D66CBF">
        <w:rPr>
          <w:rFonts w:ascii="LM Roman 10" w:hAnsi="LM Roman 10"/>
          <w:b/>
          <w:bCs/>
          <w:lang w:val="es-ES"/>
        </w:rPr>
        <w:t>Envío de credenciales a nuevos usuarios.</w:t>
      </w:r>
    </w:p>
    <w:p w14:paraId="27DDA51D" w14:textId="32CECE0B" w:rsidR="009F756D" w:rsidRPr="00D66CBF" w:rsidRDefault="009F756D" w:rsidP="00D13C97">
      <w:pPr>
        <w:ind w:left="720"/>
        <w:rPr>
          <w:rFonts w:ascii="LM Roman 10" w:hAnsi="LM Roman 10"/>
          <w:lang w:val="es-ES"/>
        </w:rPr>
      </w:pPr>
      <w:r w:rsidRPr="00D66CBF">
        <w:rPr>
          <w:rFonts w:ascii="LM Roman 10" w:hAnsi="LM Roman 10"/>
          <w:lang w:val="es-ES"/>
        </w:rPr>
        <w:t>En la versión inicial, las contraseñas temporales generadas para nuevos usuarios eran proporcionadas únicamente al administrador, quien debía comunicarlas manualmente. Se planteó como mejora la posibilidad de enviar automáticamente dichas credenciales al correo electrónico registrado. Finalmente, se incluyeron ambas modalidades para mayor flexibilidad.</w:t>
      </w:r>
    </w:p>
    <w:p w14:paraId="48A52450" w14:textId="77777777" w:rsidR="009F756D" w:rsidRPr="00D66CBF" w:rsidRDefault="009F756D" w:rsidP="009F756D">
      <w:pPr>
        <w:jc w:val="left"/>
        <w:rPr>
          <w:rFonts w:ascii="LM Roman 10" w:hAnsi="LM Roman 10"/>
          <w:lang w:val="es-ES"/>
        </w:rPr>
      </w:pPr>
    </w:p>
    <w:p w14:paraId="49B41408" w14:textId="77777777" w:rsidR="00D13C97" w:rsidRPr="00D66CBF" w:rsidRDefault="00D13C97" w:rsidP="009F756D">
      <w:pPr>
        <w:jc w:val="left"/>
        <w:rPr>
          <w:rFonts w:ascii="LM Roman 10" w:hAnsi="LM Roman 10"/>
          <w:lang w:val="es-ES"/>
        </w:rPr>
      </w:pPr>
    </w:p>
    <w:p w14:paraId="40F18F8B" w14:textId="77777777" w:rsidR="00D13C97" w:rsidRPr="00D66CBF" w:rsidRDefault="00D13C97" w:rsidP="009F756D">
      <w:pPr>
        <w:jc w:val="left"/>
        <w:rPr>
          <w:rFonts w:ascii="LM Roman 10" w:hAnsi="LM Roman 10"/>
          <w:lang w:val="es-ES"/>
        </w:rPr>
      </w:pPr>
    </w:p>
    <w:p w14:paraId="370E6470" w14:textId="400884C4" w:rsidR="00D13C97" w:rsidRPr="00D66CBF" w:rsidRDefault="009F756D">
      <w:pPr>
        <w:numPr>
          <w:ilvl w:val="0"/>
          <w:numId w:val="194"/>
        </w:numPr>
        <w:rPr>
          <w:rFonts w:ascii="LM Roman 10" w:hAnsi="LM Roman 10"/>
          <w:lang w:val="es-ES"/>
        </w:rPr>
      </w:pPr>
      <w:r w:rsidRPr="00D66CBF">
        <w:rPr>
          <w:rFonts w:ascii="LM Roman 10" w:hAnsi="LM Roman 10"/>
          <w:b/>
          <w:bCs/>
          <w:lang w:val="es-ES"/>
        </w:rPr>
        <w:t>Correcciones menores de usabilidad.</w:t>
      </w:r>
    </w:p>
    <w:p w14:paraId="79691546" w14:textId="3E2FF122" w:rsidR="009F756D" w:rsidRPr="00D66CBF" w:rsidRDefault="009F756D" w:rsidP="00D13C97">
      <w:pPr>
        <w:ind w:left="720"/>
        <w:rPr>
          <w:rFonts w:ascii="LM Roman 10" w:hAnsi="LM Roman 10"/>
          <w:lang w:val="es-ES"/>
        </w:rPr>
      </w:pPr>
      <w:r w:rsidRPr="00D66CBF">
        <w:rPr>
          <w:rFonts w:ascii="LM Roman 10" w:hAnsi="LM Roman 10"/>
          <w:lang w:val="es-ES"/>
        </w:rPr>
        <w:t>Durante las pruebas también se identificaron pequeños ajustes que</w:t>
      </w:r>
      <w:r w:rsidR="00D13C97" w:rsidRPr="00D66CBF">
        <w:rPr>
          <w:rFonts w:ascii="LM Roman 10" w:hAnsi="LM Roman 10"/>
          <w:lang w:val="es-ES"/>
        </w:rPr>
        <w:t xml:space="preserve"> </w:t>
      </w:r>
      <w:r w:rsidRPr="00D66CBF">
        <w:rPr>
          <w:rFonts w:ascii="LM Roman 10" w:hAnsi="LM Roman 10"/>
          <w:lang w:val="es-ES"/>
        </w:rPr>
        <w:t>contribuyeron a mejorar la experiencia de usuario:</w:t>
      </w:r>
    </w:p>
    <w:p w14:paraId="4F622287" w14:textId="77777777" w:rsidR="009F756D" w:rsidRPr="00D66CBF" w:rsidRDefault="009F756D">
      <w:pPr>
        <w:numPr>
          <w:ilvl w:val="1"/>
          <w:numId w:val="194"/>
        </w:numPr>
        <w:rPr>
          <w:rFonts w:ascii="LM Roman 10" w:hAnsi="LM Roman 10"/>
          <w:lang w:val="es-ES"/>
        </w:rPr>
      </w:pPr>
      <w:r w:rsidRPr="00D66CBF">
        <w:rPr>
          <w:rFonts w:ascii="LM Roman 10" w:hAnsi="LM Roman 10"/>
          <w:lang w:val="es-ES"/>
        </w:rPr>
        <w:t>Sustitución del icono de “modo claro” para evitar confusiones con un icono de configuración.</w:t>
      </w:r>
    </w:p>
    <w:p w14:paraId="02D377E1" w14:textId="77777777" w:rsidR="009F756D" w:rsidRPr="00D66CBF" w:rsidRDefault="009F756D">
      <w:pPr>
        <w:numPr>
          <w:ilvl w:val="1"/>
          <w:numId w:val="194"/>
        </w:numPr>
        <w:rPr>
          <w:rFonts w:ascii="LM Roman 10" w:hAnsi="LM Roman 10"/>
          <w:lang w:val="es-ES"/>
        </w:rPr>
      </w:pPr>
      <w:r w:rsidRPr="00D66CBF">
        <w:rPr>
          <w:rFonts w:ascii="LM Roman 10" w:hAnsi="LM Roman 10"/>
          <w:lang w:val="es-ES"/>
        </w:rPr>
        <w:t>Autocompletado automático de la contraseña en el formulario tras su primer cambio.</w:t>
      </w:r>
    </w:p>
    <w:p w14:paraId="05AA9642" w14:textId="77777777" w:rsidR="009F756D" w:rsidRPr="00D66CBF" w:rsidRDefault="009F756D">
      <w:pPr>
        <w:numPr>
          <w:ilvl w:val="1"/>
          <w:numId w:val="194"/>
        </w:numPr>
        <w:rPr>
          <w:rFonts w:ascii="LM Roman 10" w:hAnsi="LM Roman 10"/>
          <w:lang w:val="es-ES"/>
        </w:rPr>
      </w:pPr>
      <w:r w:rsidRPr="00D66CBF">
        <w:rPr>
          <w:rFonts w:ascii="LM Roman 10" w:hAnsi="LM Roman 10"/>
          <w:lang w:val="es-ES"/>
        </w:rPr>
        <w:t xml:space="preserve">Incorporación de un </w:t>
      </w:r>
      <w:r w:rsidRPr="00D66CBF">
        <w:rPr>
          <w:rFonts w:ascii="LM Roman 10" w:hAnsi="LM Roman 10"/>
          <w:i/>
          <w:iCs/>
          <w:lang w:val="es-ES"/>
        </w:rPr>
        <w:t>tooltip</w:t>
      </w:r>
      <w:r w:rsidRPr="00D66CBF">
        <w:rPr>
          <w:rFonts w:ascii="LM Roman 10" w:hAnsi="LM Roman 10"/>
          <w:lang w:val="es-ES"/>
        </w:rPr>
        <w:t xml:space="preserve"> explicativo al icono de filtros avanzados (embudo), mejorando su comprensión.</w:t>
      </w:r>
    </w:p>
    <w:p w14:paraId="7C531933" w14:textId="77777777" w:rsidR="009F756D" w:rsidRPr="00D66CBF" w:rsidRDefault="009F756D">
      <w:pPr>
        <w:numPr>
          <w:ilvl w:val="1"/>
          <w:numId w:val="194"/>
        </w:numPr>
        <w:rPr>
          <w:rFonts w:ascii="LM Roman 10" w:hAnsi="LM Roman 10"/>
          <w:lang w:val="es-ES"/>
        </w:rPr>
      </w:pPr>
      <w:r w:rsidRPr="00D66CBF">
        <w:rPr>
          <w:rFonts w:ascii="LM Roman 10" w:hAnsi="LM Roman 10"/>
          <w:lang w:val="es-ES"/>
        </w:rPr>
        <w:t>Implementación de notificaciones internas que informan al usuario tras realizar acciones como reservar un TFG, aceptar/rechazar propuestas o guardar cambios.</w:t>
      </w:r>
    </w:p>
    <w:p w14:paraId="4064A210" w14:textId="77777777" w:rsidR="00EF4B15" w:rsidRPr="00D66CBF" w:rsidRDefault="00EF4B15" w:rsidP="00CE5A1D">
      <w:pPr>
        <w:rPr>
          <w:rFonts w:ascii="LM Roman 10" w:hAnsi="LM Roman 10"/>
          <w:lang w:val="es-ES"/>
        </w:rPr>
      </w:pPr>
    </w:p>
    <w:p w14:paraId="0F9D3A3E" w14:textId="2C3E6FCC" w:rsidR="00AE2CBE" w:rsidRPr="00D66CBF" w:rsidRDefault="003049A7" w:rsidP="00AE2CBE">
      <w:pPr>
        <w:pStyle w:val="Ttulo2"/>
        <w:rPr>
          <w:rFonts w:ascii="LM Roman 10" w:hAnsi="LM Roman 10"/>
          <w:lang w:val="es-ES"/>
        </w:rPr>
      </w:pPr>
      <w:bookmarkStart w:id="157" w:name="_Toc208342567"/>
      <w:r w:rsidRPr="00D66CBF">
        <w:rPr>
          <w:rFonts w:ascii="LM Roman 10" w:hAnsi="LM Roman 10"/>
          <w:lang w:val="es-ES"/>
        </w:rPr>
        <w:lastRenderedPageBreak/>
        <w:t>PWA</w:t>
      </w:r>
      <w:bookmarkEnd w:id="157"/>
    </w:p>
    <w:p w14:paraId="1DD008CF" w14:textId="77777777" w:rsidR="00AE2CBE" w:rsidRPr="00D66CBF" w:rsidRDefault="00AE2CBE" w:rsidP="00AE2CBE">
      <w:pPr>
        <w:rPr>
          <w:rFonts w:ascii="LM Roman 10" w:hAnsi="LM Roman 10"/>
          <w:lang w:val="es-ES"/>
        </w:rPr>
      </w:pPr>
      <w:r w:rsidRPr="00D66CBF">
        <w:rPr>
          <w:rFonts w:ascii="LM Roman 10" w:hAnsi="LM Roman 10"/>
          <w:lang w:val="es-ES"/>
        </w:rPr>
        <w:t>Una de las grandes ventajas de haber desarrollado TFGInfo con Angular es la posibilidad de transformar la aplicación en una Progressive Web App (PWA), un modelo híbrido que combina lo mejor de las aplicaciones web y las aplicaciones nativas para escritorio o dispositivos móviles.</w:t>
      </w:r>
    </w:p>
    <w:p w14:paraId="50EEAE16" w14:textId="7936AEA3" w:rsidR="00AE2CBE" w:rsidRPr="00D66CBF" w:rsidRDefault="00AE2CBE" w:rsidP="00AE2CBE">
      <w:pPr>
        <w:rPr>
          <w:rFonts w:ascii="LM Roman 10" w:hAnsi="LM Roman 10"/>
          <w:lang w:val="es-ES"/>
        </w:rPr>
      </w:pPr>
    </w:p>
    <w:p w14:paraId="6F99675E" w14:textId="7253A3E6" w:rsidR="00AE2CBE" w:rsidRPr="00D66CBF" w:rsidRDefault="00AE2CBE" w:rsidP="00AE2CBE">
      <w:pPr>
        <w:rPr>
          <w:rFonts w:ascii="LM Roman 10" w:hAnsi="LM Roman 10"/>
          <w:b/>
          <w:bCs/>
          <w:lang w:val="es-ES"/>
        </w:rPr>
      </w:pPr>
      <w:r w:rsidRPr="00D66CBF">
        <w:rPr>
          <w:rFonts w:ascii="LM Roman 10" w:hAnsi="LM Roman 10"/>
          <w:b/>
          <w:bCs/>
          <w:lang w:val="es-ES"/>
        </w:rPr>
        <w:t>¿Qué es una PWA?</w:t>
      </w:r>
    </w:p>
    <w:p w14:paraId="6B1F7822" w14:textId="77777777" w:rsidR="00AE2CBE" w:rsidRPr="00D66CBF" w:rsidRDefault="00AE2CBE" w:rsidP="00AE2CBE">
      <w:pPr>
        <w:rPr>
          <w:rFonts w:ascii="LM Roman 10" w:hAnsi="LM Roman 10"/>
          <w:lang w:val="es-ES"/>
        </w:rPr>
      </w:pPr>
      <w:r w:rsidRPr="00D66CBF">
        <w:rPr>
          <w:rFonts w:ascii="LM Roman 10" w:hAnsi="LM Roman 10"/>
          <w:lang w:val="es-ES"/>
        </w:rPr>
        <w:t>Una PWA (Progressive Web App) es una aplicación web que, gracias a ciertas tecnologías, puede comportarse como una aplicación nativa. Se accede inicialmente desde el navegador, pero puede instalarse en el dispositivo del usuario (ya sea ordenador, tablet o smartphone) y ejecutarse como si fuera una app descargada desde una tienda oficial.</w:t>
      </w:r>
    </w:p>
    <w:p w14:paraId="31509B47" w14:textId="77777777" w:rsidR="00AE2CBE" w:rsidRPr="00D66CBF" w:rsidRDefault="00AE2CBE" w:rsidP="00AE2CBE">
      <w:pPr>
        <w:rPr>
          <w:rFonts w:ascii="LM Roman 10" w:hAnsi="LM Roman 10"/>
          <w:lang w:val="es-ES"/>
        </w:rPr>
      </w:pPr>
      <w:r w:rsidRPr="00D66CBF">
        <w:rPr>
          <w:rFonts w:ascii="LM Roman 10" w:hAnsi="LM Roman 10"/>
          <w:lang w:val="es-ES"/>
        </w:rPr>
        <w:t>Esto significa que TFGInfo puede ofrecer al estudiante, profesor o administrador:</w:t>
      </w:r>
    </w:p>
    <w:p w14:paraId="7C61AE0F" w14:textId="77777777" w:rsidR="00AE2CBE" w:rsidRPr="00D66CBF" w:rsidRDefault="00AE2CBE">
      <w:pPr>
        <w:numPr>
          <w:ilvl w:val="0"/>
          <w:numId w:val="185"/>
        </w:numPr>
        <w:rPr>
          <w:rFonts w:ascii="LM Roman 10" w:hAnsi="LM Roman 10"/>
          <w:lang w:val="es-ES"/>
        </w:rPr>
      </w:pPr>
      <w:r w:rsidRPr="00D66CBF">
        <w:rPr>
          <w:rFonts w:ascii="LM Roman 10" w:hAnsi="LM Roman 10"/>
          <w:b/>
          <w:bCs/>
          <w:lang w:val="es-ES"/>
        </w:rPr>
        <w:t>Acceso directo desde el escritorio o la pantalla de inicio del móvil</w:t>
      </w:r>
      <w:r w:rsidRPr="00D66CBF">
        <w:rPr>
          <w:rFonts w:ascii="LM Roman 10" w:hAnsi="LM Roman 10"/>
          <w:lang w:val="es-ES"/>
        </w:rPr>
        <w:t xml:space="preserve"> mediante un icono propio.</w:t>
      </w:r>
    </w:p>
    <w:p w14:paraId="4A5F694A" w14:textId="77777777" w:rsidR="00AE2CBE" w:rsidRPr="00D66CBF" w:rsidRDefault="00AE2CBE">
      <w:pPr>
        <w:numPr>
          <w:ilvl w:val="0"/>
          <w:numId w:val="185"/>
        </w:numPr>
        <w:rPr>
          <w:rFonts w:ascii="LM Roman 10" w:hAnsi="LM Roman 10"/>
          <w:lang w:val="es-ES"/>
        </w:rPr>
      </w:pPr>
      <w:r w:rsidRPr="00D66CBF">
        <w:rPr>
          <w:rFonts w:ascii="LM Roman 10" w:hAnsi="LM Roman 10"/>
          <w:b/>
          <w:bCs/>
          <w:lang w:val="es-ES"/>
        </w:rPr>
        <w:t>Funcionamiento offline o con conectividad limitada</w:t>
      </w:r>
      <w:r w:rsidRPr="00D66CBF">
        <w:rPr>
          <w:rFonts w:ascii="LM Roman 10" w:hAnsi="LM Roman 10"/>
          <w:lang w:val="es-ES"/>
        </w:rPr>
        <w:t xml:space="preserve">, gracias al uso de </w:t>
      </w:r>
      <w:r w:rsidRPr="00D66CBF">
        <w:rPr>
          <w:rFonts w:ascii="LM Roman 10" w:hAnsi="LM Roman 10"/>
          <w:i/>
          <w:iCs/>
          <w:lang w:val="es-ES"/>
        </w:rPr>
        <w:t>Service Workers</w:t>
      </w:r>
      <w:r w:rsidRPr="00D66CBF">
        <w:rPr>
          <w:rFonts w:ascii="LM Roman 10" w:hAnsi="LM Roman 10"/>
          <w:lang w:val="es-ES"/>
        </w:rPr>
        <w:t>.</w:t>
      </w:r>
    </w:p>
    <w:p w14:paraId="49570ED4" w14:textId="77777777" w:rsidR="00AE2CBE" w:rsidRPr="00D66CBF" w:rsidRDefault="00AE2CBE">
      <w:pPr>
        <w:numPr>
          <w:ilvl w:val="0"/>
          <w:numId w:val="185"/>
        </w:numPr>
        <w:rPr>
          <w:rFonts w:ascii="LM Roman 10" w:hAnsi="LM Roman 10"/>
          <w:lang w:val="es-ES"/>
        </w:rPr>
      </w:pPr>
      <w:r w:rsidRPr="00D66CBF">
        <w:rPr>
          <w:rFonts w:ascii="LM Roman 10" w:hAnsi="LM Roman 10"/>
          <w:b/>
          <w:bCs/>
          <w:lang w:val="es-ES"/>
        </w:rPr>
        <w:t>Notificaciones push</w:t>
      </w:r>
      <w:r w:rsidRPr="00D66CBF">
        <w:rPr>
          <w:rFonts w:ascii="LM Roman 10" w:hAnsi="LM Roman 10"/>
          <w:lang w:val="es-ES"/>
        </w:rPr>
        <w:t>, útiles para avisar de reservas aceptadas, recordatorios o cambios en los TFGs.</w:t>
      </w:r>
    </w:p>
    <w:p w14:paraId="2BE0B7C7" w14:textId="77777777" w:rsidR="00AE2CBE" w:rsidRPr="00D66CBF" w:rsidRDefault="00AE2CBE">
      <w:pPr>
        <w:numPr>
          <w:ilvl w:val="0"/>
          <w:numId w:val="185"/>
        </w:numPr>
        <w:rPr>
          <w:rFonts w:ascii="LM Roman 10" w:hAnsi="LM Roman 10"/>
          <w:lang w:val="es-ES"/>
        </w:rPr>
      </w:pPr>
      <w:r w:rsidRPr="00D66CBF">
        <w:rPr>
          <w:rFonts w:ascii="LM Roman 10" w:hAnsi="LM Roman 10"/>
          <w:b/>
          <w:bCs/>
          <w:lang w:val="es-ES"/>
        </w:rPr>
        <w:t>Experiencia fluida y similar a una aplicación nativa</w:t>
      </w:r>
      <w:r w:rsidRPr="00D66CBF">
        <w:rPr>
          <w:rFonts w:ascii="LM Roman 10" w:hAnsi="LM Roman 10"/>
          <w:lang w:val="es-ES"/>
        </w:rPr>
        <w:t>, sin necesidad de descargas desde Play Store o App Store.</w:t>
      </w:r>
    </w:p>
    <w:p w14:paraId="66F7222F" w14:textId="41D69914" w:rsidR="00AE2CBE" w:rsidRPr="00D66CBF" w:rsidRDefault="00AE2CBE" w:rsidP="00AE2CBE">
      <w:pPr>
        <w:rPr>
          <w:rFonts w:ascii="LM Roman 10" w:hAnsi="LM Roman 10"/>
          <w:lang w:val="es-ES"/>
        </w:rPr>
      </w:pPr>
    </w:p>
    <w:p w14:paraId="31E75D8F" w14:textId="0FE3A5D9" w:rsidR="00AE2CBE" w:rsidRPr="00D66CBF" w:rsidRDefault="00AE2CBE" w:rsidP="00AE2CBE">
      <w:pPr>
        <w:rPr>
          <w:rFonts w:ascii="LM Roman 10" w:hAnsi="LM Roman 10"/>
          <w:b/>
          <w:bCs/>
          <w:lang w:val="es-ES"/>
        </w:rPr>
      </w:pPr>
      <w:r w:rsidRPr="00D66CBF">
        <w:rPr>
          <w:rFonts w:ascii="LM Roman 10" w:hAnsi="LM Roman 10"/>
          <w:b/>
          <w:bCs/>
          <w:lang w:val="es-ES"/>
        </w:rPr>
        <w:t>Angular y su soporte para PWAs</w:t>
      </w:r>
    </w:p>
    <w:p w14:paraId="13FD13CA" w14:textId="77777777" w:rsidR="00AE2CBE" w:rsidRPr="00D66CBF" w:rsidRDefault="00AE2CBE" w:rsidP="00AE2CBE">
      <w:pPr>
        <w:rPr>
          <w:rFonts w:ascii="LM Roman 10" w:hAnsi="LM Roman 10"/>
          <w:lang w:val="es-ES"/>
        </w:rPr>
      </w:pPr>
      <w:r w:rsidRPr="00D66CBF">
        <w:rPr>
          <w:rFonts w:ascii="LM Roman 10" w:hAnsi="LM Roman 10"/>
          <w:lang w:val="es-ES"/>
        </w:rPr>
        <w:t>Angular ofrece un módulo oficial llamado @angular/pwa, que simplifica la conversión de una aplicación Angular tradicional en una PWA.</w:t>
      </w:r>
    </w:p>
    <w:p w14:paraId="6EECE1E1" w14:textId="77777777" w:rsidR="00AE2CBE" w:rsidRPr="00D66CBF" w:rsidRDefault="00AE2CBE" w:rsidP="00AE2CBE">
      <w:pPr>
        <w:rPr>
          <w:rFonts w:ascii="LM Roman 10" w:hAnsi="LM Roman 10"/>
          <w:lang w:val="es-ES"/>
        </w:rPr>
      </w:pPr>
      <w:r w:rsidRPr="00D66CBF">
        <w:rPr>
          <w:rFonts w:ascii="LM Roman 10" w:hAnsi="LM Roman 10"/>
          <w:lang w:val="es-ES"/>
        </w:rPr>
        <w:t>Al añadir este módulo:</w:t>
      </w:r>
    </w:p>
    <w:p w14:paraId="10A2691B" w14:textId="77777777" w:rsidR="00AE2CBE" w:rsidRPr="00D66CBF" w:rsidRDefault="00AE2CBE">
      <w:pPr>
        <w:numPr>
          <w:ilvl w:val="0"/>
          <w:numId w:val="186"/>
        </w:numPr>
        <w:rPr>
          <w:rFonts w:ascii="LM Roman 10" w:hAnsi="LM Roman 10"/>
          <w:lang w:val="es-ES"/>
        </w:rPr>
      </w:pPr>
      <w:r w:rsidRPr="00D66CBF">
        <w:rPr>
          <w:rFonts w:ascii="LM Roman 10" w:hAnsi="LM Roman 10"/>
          <w:lang w:val="es-ES"/>
        </w:rPr>
        <w:t>Se genera un Service Worker para gestionar la caché y el acceso offline.</w:t>
      </w:r>
    </w:p>
    <w:p w14:paraId="41A6E7BB" w14:textId="77777777" w:rsidR="00AE2CBE" w:rsidRPr="00D66CBF" w:rsidRDefault="00AE2CBE">
      <w:pPr>
        <w:numPr>
          <w:ilvl w:val="0"/>
          <w:numId w:val="186"/>
        </w:numPr>
        <w:rPr>
          <w:rFonts w:ascii="LM Roman 10" w:hAnsi="LM Roman 10"/>
          <w:lang w:val="es-ES"/>
        </w:rPr>
      </w:pPr>
      <w:r w:rsidRPr="00D66CBF">
        <w:rPr>
          <w:rFonts w:ascii="LM Roman 10" w:hAnsi="LM Roman 10"/>
          <w:lang w:val="es-ES"/>
        </w:rPr>
        <w:t>Se crea un manifest.json, que define el nombre, iconos, colores y comportamiento de la aplicación al instalarse.</w:t>
      </w:r>
    </w:p>
    <w:p w14:paraId="3B14D03E" w14:textId="77777777" w:rsidR="00AE2CBE" w:rsidRPr="00D66CBF" w:rsidRDefault="00AE2CBE">
      <w:pPr>
        <w:numPr>
          <w:ilvl w:val="0"/>
          <w:numId w:val="186"/>
        </w:numPr>
        <w:rPr>
          <w:rFonts w:ascii="LM Roman 10" w:hAnsi="LM Roman 10"/>
          <w:lang w:val="es-ES"/>
        </w:rPr>
      </w:pPr>
      <w:r w:rsidRPr="00D66CBF">
        <w:rPr>
          <w:rFonts w:ascii="LM Roman 10" w:hAnsi="LM Roman 10"/>
          <w:lang w:val="es-ES"/>
        </w:rPr>
        <w:t>Se habilita la instalación en dispositivos compatibles con solo un clic en el navegador.</w:t>
      </w:r>
    </w:p>
    <w:p w14:paraId="2885B62A" w14:textId="77777777" w:rsidR="00AE2CBE" w:rsidRPr="00D66CBF" w:rsidRDefault="00AE2CBE" w:rsidP="00AE2CBE">
      <w:pPr>
        <w:rPr>
          <w:rFonts w:ascii="LM Roman 10" w:hAnsi="LM Roman 10"/>
          <w:lang w:val="es-ES"/>
        </w:rPr>
      </w:pPr>
      <w:r w:rsidRPr="00D66CBF">
        <w:rPr>
          <w:rFonts w:ascii="LM Roman 10" w:hAnsi="LM Roman 10"/>
          <w:lang w:val="es-ES"/>
        </w:rPr>
        <w:t>Gracias a esta integración, TFGInfo puede ser instalada por los usuarios directamente desde el navegador (Chrome, Edge, Safari, Firefox), lo que reduce las barreras de acceso y elimina la dependencia de tiendas de aplicaciones.</w:t>
      </w:r>
    </w:p>
    <w:p w14:paraId="2CAA225B" w14:textId="328349E3" w:rsidR="00AE2CBE" w:rsidRPr="00D66CBF" w:rsidRDefault="00AE2CBE" w:rsidP="00AE2CBE">
      <w:pPr>
        <w:rPr>
          <w:rFonts w:ascii="LM Roman 10" w:hAnsi="LM Roman 10"/>
          <w:lang w:val="es-ES"/>
        </w:rPr>
      </w:pPr>
    </w:p>
    <w:p w14:paraId="15F4C046" w14:textId="7CBEDC7F" w:rsidR="00AE2CBE" w:rsidRPr="00D66CBF" w:rsidRDefault="00AE2CBE" w:rsidP="00AE2CBE">
      <w:pPr>
        <w:rPr>
          <w:rFonts w:ascii="LM Roman 10" w:hAnsi="LM Roman 10"/>
          <w:b/>
          <w:bCs/>
          <w:lang w:val="es-ES"/>
        </w:rPr>
      </w:pPr>
      <w:r w:rsidRPr="00D66CBF">
        <w:rPr>
          <w:rFonts w:ascii="LM Roman 10" w:hAnsi="LM Roman 10"/>
          <w:b/>
          <w:bCs/>
          <w:lang w:val="es-ES"/>
        </w:rPr>
        <w:t>Instalación en dispositivos móviles y escritorio</w:t>
      </w:r>
    </w:p>
    <w:p w14:paraId="6980EE48" w14:textId="77777777" w:rsidR="00AE2CBE" w:rsidRPr="00D66CBF" w:rsidRDefault="00AE2CBE">
      <w:pPr>
        <w:numPr>
          <w:ilvl w:val="0"/>
          <w:numId w:val="187"/>
        </w:numPr>
        <w:rPr>
          <w:rFonts w:ascii="LM Roman 10" w:hAnsi="LM Roman 10"/>
          <w:lang w:val="es-ES"/>
        </w:rPr>
      </w:pPr>
      <w:r w:rsidRPr="00D66CBF">
        <w:rPr>
          <w:rFonts w:ascii="LM Roman 10" w:hAnsi="LM Roman 10"/>
          <w:b/>
          <w:bCs/>
          <w:lang w:val="es-ES"/>
        </w:rPr>
        <w:t>En móvil (Android o iOS):</w:t>
      </w:r>
    </w:p>
    <w:p w14:paraId="12422A7C" w14:textId="77777777" w:rsidR="00AE2CBE" w:rsidRPr="00D66CBF" w:rsidRDefault="00AE2CBE">
      <w:pPr>
        <w:numPr>
          <w:ilvl w:val="1"/>
          <w:numId w:val="187"/>
        </w:numPr>
        <w:rPr>
          <w:rFonts w:ascii="LM Roman 10" w:hAnsi="LM Roman 10"/>
          <w:lang w:val="es-ES"/>
        </w:rPr>
      </w:pPr>
      <w:r w:rsidRPr="00D66CBF">
        <w:rPr>
          <w:rFonts w:ascii="LM Roman 10" w:hAnsi="LM Roman 10"/>
          <w:lang w:val="es-ES"/>
        </w:rPr>
        <w:t>El usuario entra en TFGInfo desde el navegador.</w:t>
      </w:r>
    </w:p>
    <w:p w14:paraId="0F6480DC" w14:textId="77777777" w:rsidR="00AE2CBE" w:rsidRPr="00D66CBF" w:rsidRDefault="00AE2CBE">
      <w:pPr>
        <w:numPr>
          <w:ilvl w:val="1"/>
          <w:numId w:val="187"/>
        </w:numPr>
        <w:rPr>
          <w:rFonts w:ascii="LM Roman 10" w:hAnsi="LM Roman 10"/>
          <w:lang w:val="es-ES"/>
        </w:rPr>
      </w:pPr>
      <w:r w:rsidRPr="00D66CBF">
        <w:rPr>
          <w:rFonts w:ascii="LM Roman 10" w:hAnsi="LM Roman 10"/>
          <w:lang w:val="es-ES"/>
        </w:rPr>
        <w:t xml:space="preserve">El navegador detecta que es una PWA y ofrece la opción </w:t>
      </w:r>
      <w:r w:rsidRPr="00D66CBF">
        <w:rPr>
          <w:rFonts w:ascii="LM Roman 10" w:hAnsi="LM Roman 10"/>
          <w:i/>
          <w:iCs/>
          <w:lang w:val="es-ES"/>
        </w:rPr>
        <w:t>“Añadir a la pantalla de inicio”</w:t>
      </w:r>
      <w:r w:rsidRPr="00D66CBF">
        <w:rPr>
          <w:rFonts w:ascii="LM Roman 10" w:hAnsi="LM Roman 10"/>
          <w:lang w:val="es-ES"/>
        </w:rPr>
        <w:t>.</w:t>
      </w:r>
    </w:p>
    <w:p w14:paraId="1DB03909" w14:textId="77777777" w:rsidR="00AE2CBE" w:rsidRPr="00D66CBF" w:rsidRDefault="00AE2CBE">
      <w:pPr>
        <w:numPr>
          <w:ilvl w:val="1"/>
          <w:numId w:val="187"/>
        </w:numPr>
        <w:rPr>
          <w:rFonts w:ascii="LM Roman 10" w:hAnsi="LM Roman 10"/>
          <w:lang w:val="es-ES"/>
        </w:rPr>
      </w:pPr>
      <w:r w:rsidRPr="00D66CBF">
        <w:rPr>
          <w:rFonts w:ascii="LM Roman 10" w:hAnsi="LM Roman 10"/>
          <w:lang w:val="es-ES"/>
        </w:rPr>
        <w:lastRenderedPageBreak/>
        <w:t>A partir de ese momento, TFGInfo se abre como una aplicación independiente, con su icono y sin barra de navegación del navegador.</w:t>
      </w:r>
    </w:p>
    <w:p w14:paraId="0C88E231" w14:textId="77777777" w:rsidR="00AE2CBE" w:rsidRPr="00D66CBF" w:rsidRDefault="00AE2CBE">
      <w:pPr>
        <w:numPr>
          <w:ilvl w:val="0"/>
          <w:numId w:val="187"/>
        </w:numPr>
        <w:rPr>
          <w:rFonts w:ascii="LM Roman 10" w:hAnsi="LM Roman 10"/>
          <w:lang w:val="es-ES"/>
        </w:rPr>
      </w:pPr>
      <w:r w:rsidRPr="00D66CBF">
        <w:rPr>
          <w:rFonts w:ascii="LM Roman 10" w:hAnsi="LM Roman 10"/>
          <w:b/>
          <w:bCs/>
          <w:lang w:val="es-ES"/>
        </w:rPr>
        <w:t>En escritorio (Windows, macOS, Linux):</w:t>
      </w:r>
    </w:p>
    <w:p w14:paraId="7A5A360F" w14:textId="77777777" w:rsidR="00AE2CBE" w:rsidRPr="00D66CBF" w:rsidRDefault="00AE2CBE">
      <w:pPr>
        <w:numPr>
          <w:ilvl w:val="1"/>
          <w:numId w:val="187"/>
        </w:numPr>
        <w:rPr>
          <w:rFonts w:ascii="LM Roman 10" w:hAnsi="LM Roman 10"/>
          <w:lang w:val="es-ES"/>
        </w:rPr>
      </w:pPr>
      <w:r w:rsidRPr="00D66CBF">
        <w:rPr>
          <w:rFonts w:ascii="LM Roman 10" w:hAnsi="LM Roman 10"/>
          <w:lang w:val="es-ES"/>
        </w:rPr>
        <w:t xml:space="preserve">Al acceder desde navegadores modernos, aparece la opción </w:t>
      </w:r>
      <w:r w:rsidRPr="00D66CBF">
        <w:rPr>
          <w:rFonts w:ascii="LM Roman 10" w:hAnsi="LM Roman 10"/>
          <w:i/>
          <w:iCs/>
          <w:lang w:val="es-ES"/>
        </w:rPr>
        <w:t>“Instalar aplicación”</w:t>
      </w:r>
      <w:r w:rsidRPr="00D66CBF">
        <w:rPr>
          <w:rFonts w:ascii="LM Roman 10" w:hAnsi="LM Roman 10"/>
          <w:lang w:val="es-ES"/>
        </w:rPr>
        <w:t>.</w:t>
      </w:r>
    </w:p>
    <w:p w14:paraId="71D8C97E" w14:textId="77777777" w:rsidR="00AE2CBE" w:rsidRPr="00D66CBF" w:rsidRDefault="00AE2CBE">
      <w:pPr>
        <w:numPr>
          <w:ilvl w:val="1"/>
          <w:numId w:val="187"/>
        </w:numPr>
        <w:rPr>
          <w:rFonts w:ascii="LM Roman 10" w:hAnsi="LM Roman 10"/>
          <w:lang w:val="es-ES"/>
        </w:rPr>
      </w:pPr>
      <w:r w:rsidRPr="00D66CBF">
        <w:rPr>
          <w:rFonts w:ascii="LM Roman 10" w:hAnsi="LM Roman 10"/>
          <w:lang w:val="es-ES"/>
        </w:rPr>
        <w:t>La aplicación se integra en el sistema operativo, con un acceso directo en el menú inicio o en el dock, funcionando como una app nativa.</w:t>
      </w:r>
    </w:p>
    <w:p w14:paraId="24B6E448" w14:textId="4FFC1A2C" w:rsidR="00AE2CBE" w:rsidRPr="00D66CBF" w:rsidRDefault="00AE2CBE" w:rsidP="00AE2CBE">
      <w:pPr>
        <w:rPr>
          <w:rFonts w:ascii="LM Roman 10" w:hAnsi="LM Roman 10"/>
          <w:lang w:val="es-ES"/>
        </w:rPr>
      </w:pPr>
    </w:p>
    <w:p w14:paraId="17605B3A" w14:textId="4160847D" w:rsidR="00AE2CBE" w:rsidRPr="00D66CBF" w:rsidRDefault="00AE2CBE" w:rsidP="00AE2CBE">
      <w:pPr>
        <w:rPr>
          <w:rFonts w:ascii="LM Roman 10" w:hAnsi="LM Roman 10"/>
          <w:b/>
          <w:bCs/>
          <w:lang w:val="es-ES"/>
        </w:rPr>
      </w:pPr>
      <w:r w:rsidRPr="00D66CBF">
        <w:rPr>
          <w:rFonts w:ascii="LM Roman 10" w:hAnsi="LM Roman 10"/>
          <w:b/>
          <w:bCs/>
          <w:lang w:val="es-ES"/>
        </w:rPr>
        <w:t>Beneficios concretos para TFGInfo</w:t>
      </w:r>
    </w:p>
    <w:p w14:paraId="669874F8" w14:textId="77777777" w:rsidR="00AE2CBE" w:rsidRPr="00D66CBF" w:rsidRDefault="00AE2CBE">
      <w:pPr>
        <w:numPr>
          <w:ilvl w:val="0"/>
          <w:numId w:val="188"/>
        </w:numPr>
        <w:rPr>
          <w:rFonts w:ascii="LM Roman 10" w:hAnsi="LM Roman 10"/>
          <w:lang w:val="es-ES"/>
        </w:rPr>
      </w:pPr>
      <w:r w:rsidRPr="00D66CBF">
        <w:rPr>
          <w:rFonts w:ascii="LM Roman 10" w:hAnsi="LM Roman 10"/>
          <w:b/>
          <w:bCs/>
          <w:lang w:val="es-ES"/>
        </w:rPr>
        <w:t>Acceso instantáneo</w:t>
      </w:r>
      <w:r w:rsidRPr="00D66CBF">
        <w:rPr>
          <w:rFonts w:ascii="LM Roman 10" w:hAnsi="LM Roman 10"/>
          <w:lang w:val="es-ES"/>
        </w:rPr>
        <w:t>: los estudiantes pueden consultar líneas de TFG, reservar plazas o comunicarse en grupos sin necesidad de acceder manualmente al navegador cada vez.</w:t>
      </w:r>
    </w:p>
    <w:p w14:paraId="6955DA4D" w14:textId="5D77F78A" w:rsidR="00D13C97" w:rsidRPr="00D66CBF" w:rsidRDefault="00AE2CBE">
      <w:pPr>
        <w:numPr>
          <w:ilvl w:val="0"/>
          <w:numId w:val="188"/>
        </w:numPr>
        <w:rPr>
          <w:rFonts w:ascii="LM Roman 10" w:hAnsi="LM Roman 10"/>
          <w:lang w:val="es-ES"/>
        </w:rPr>
      </w:pPr>
      <w:r w:rsidRPr="00D66CBF">
        <w:rPr>
          <w:rFonts w:ascii="LM Roman 10" w:hAnsi="LM Roman 10"/>
          <w:b/>
          <w:bCs/>
          <w:lang w:val="es-ES"/>
        </w:rPr>
        <w:t>Portabilidad total</w:t>
      </w:r>
      <w:r w:rsidRPr="00D66CBF">
        <w:rPr>
          <w:rFonts w:ascii="LM Roman 10" w:hAnsi="LM Roman 10"/>
          <w:lang w:val="es-ES"/>
        </w:rPr>
        <w:t>: funciona en cualquier dispositivo con navegador moderno, sin necesidad de múltiples versiones para iOS, Android o Windows.</w:t>
      </w:r>
    </w:p>
    <w:p w14:paraId="0BD476C8" w14:textId="77777777" w:rsidR="003049A7" w:rsidRPr="00D66CBF" w:rsidRDefault="003049A7" w:rsidP="003049A7">
      <w:pPr>
        <w:rPr>
          <w:rFonts w:ascii="LM Roman 10" w:hAnsi="LM Roman 10"/>
          <w:lang w:val="es-ES"/>
        </w:rPr>
      </w:pPr>
    </w:p>
    <w:p w14:paraId="398A9842" w14:textId="77777777" w:rsidR="00F02C97" w:rsidRPr="00D66CBF" w:rsidRDefault="00F02C97">
      <w:pPr>
        <w:jc w:val="left"/>
        <w:rPr>
          <w:rFonts w:ascii="LM Roman 10" w:hAnsi="LM Roman 10"/>
          <w:lang w:val="es-ES"/>
        </w:rPr>
      </w:pPr>
      <w:r w:rsidRPr="00D66CBF">
        <w:rPr>
          <w:rFonts w:ascii="LM Roman 10" w:hAnsi="LM Roman 10"/>
          <w:lang w:val="es-ES"/>
        </w:rPr>
        <w:br w:type="page"/>
      </w:r>
    </w:p>
    <w:p w14:paraId="0ED4BFB8" w14:textId="77777777" w:rsidR="00F02C97" w:rsidRPr="00D66CBF" w:rsidRDefault="00F02C97" w:rsidP="00F02C97">
      <w:pPr>
        <w:pStyle w:val="CaptuloNmero"/>
        <w:rPr>
          <w:rFonts w:ascii="LM Roman 10" w:hAnsi="LM Roman 10"/>
        </w:rPr>
      </w:pPr>
    </w:p>
    <w:p w14:paraId="12CBA93F" w14:textId="2258A2F1" w:rsidR="00F02C97" w:rsidRPr="00D66CBF" w:rsidRDefault="00F02C97" w:rsidP="00F02C97">
      <w:pPr>
        <w:pStyle w:val="Captulo"/>
        <w:rPr>
          <w:rFonts w:ascii="LM Roman 10" w:hAnsi="LM Roman 10"/>
        </w:rPr>
      </w:pPr>
      <w:bookmarkStart w:id="158" w:name="_Toc208342568"/>
      <w:r w:rsidRPr="00D66CBF">
        <w:rPr>
          <w:rFonts w:ascii="LM Roman 10" w:hAnsi="LM Roman 10"/>
        </w:rPr>
        <w:t>Conclusiones y trabajos futuros</w:t>
      </w:r>
      <w:bookmarkEnd w:id="158"/>
    </w:p>
    <w:p w14:paraId="036AD5E7" w14:textId="3D210CDA" w:rsidR="00F02C97" w:rsidRPr="00D66CBF" w:rsidRDefault="00F02C97" w:rsidP="00F02C97">
      <w:pPr>
        <w:pStyle w:val="Ttulo2"/>
        <w:rPr>
          <w:rFonts w:ascii="LM Roman 10" w:hAnsi="LM Roman 10"/>
        </w:rPr>
      </w:pPr>
      <w:bookmarkStart w:id="159" w:name="_Toc208342569"/>
      <w:r w:rsidRPr="00D66CBF">
        <w:rPr>
          <w:rFonts w:ascii="LM Roman 10" w:hAnsi="LM Roman 10"/>
        </w:rPr>
        <w:t>Conclusiones</w:t>
      </w:r>
      <w:bookmarkEnd w:id="159"/>
    </w:p>
    <w:p w14:paraId="1DBF501C" w14:textId="77777777" w:rsidR="00F02C97" w:rsidRPr="00D66CBF" w:rsidRDefault="00F02C97" w:rsidP="00F02C97">
      <w:pPr>
        <w:rPr>
          <w:rFonts w:ascii="LM Roman 10" w:hAnsi="LM Roman 10"/>
          <w:lang w:val="es-ES"/>
        </w:rPr>
      </w:pPr>
      <w:r w:rsidRPr="00D66CBF">
        <w:rPr>
          <w:rFonts w:ascii="LM Roman 10" w:hAnsi="LM Roman 10"/>
          <w:lang w:val="es-ES"/>
        </w:rPr>
        <w:t>El desarrollo de esta aplicación ha supuesto una experiencia enriquecedora tanto a nivel técnico como organizativo. La creación de un sistema completo, con backend, frontend, autenticación, gestión de datos, notificaciones y comunicación en tiempo real, ha permitido abarcar un ciclo de desarrollo de software muy cercano al que se utiliza en entornos profesionales.</w:t>
      </w:r>
    </w:p>
    <w:p w14:paraId="0B27BEAB" w14:textId="77777777" w:rsidR="00F02C97" w:rsidRPr="00D66CBF" w:rsidRDefault="00F02C97" w:rsidP="00F02C97">
      <w:pPr>
        <w:rPr>
          <w:rFonts w:ascii="LM Roman 10" w:hAnsi="LM Roman 10"/>
          <w:lang w:val="es-ES"/>
        </w:rPr>
      </w:pPr>
    </w:p>
    <w:p w14:paraId="4F70FE1D" w14:textId="77777777" w:rsidR="00F02C97" w:rsidRPr="00D66CBF" w:rsidRDefault="00F02C97" w:rsidP="00F02C97">
      <w:pPr>
        <w:rPr>
          <w:rFonts w:ascii="LM Roman 10" w:hAnsi="LM Roman 10"/>
          <w:lang w:val="es-ES"/>
        </w:rPr>
      </w:pPr>
      <w:r w:rsidRPr="00D66CBF">
        <w:rPr>
          <w:rFonts w:ascii="LM Roman 10" w:hAnsi="LM Roman 10"/>
          <w:lang w:val="es-ES"/>
        </w:rPr>
        <w:t>A lo largo del proceso, se han trabajado y aprendido aspectos clave como:</w:t>
      </w:r>
    </w:p>
    <w:p w14:paraId="2E8015EC" w14:textId="77777777" w:rsidR="00D13C97" w:rsidRPr="00D66CBF" w:rsidRDefault="00F02C97">
      <w:pPr>
        <w:numPr>
          <w:ilvl w:val="0"/>
          <w:numId w:val="71"/>
        </w:numPr>
        <w:rPr>
          <w:rFonts w:ascii="LM Roman 10" w:hAnsi="LM Roman 10"/>
          <w:lang w:val="es-ES"/>
        </w:rPr>
      </w:pPr>
      <w:r w:rsidRPr="00D66CBF">
        <w:rPr>
          <w:rFonts w:ascii="LM Roman 10" w:hAnsi="LM Roman 10"/>
          <w:b/>
          <w:bCs/>
          <w:lang w:val="es-ES"/>
        </w:rPr>
        <w:t>Diseño y arquitectura de aplicaciones</w:t>
      </w:r>
    </w:p>
    <w:p w14:paraId="3CD1845D" w14:textId="02D5D222" w:rsidR="00F02C97" w:rsidRPr="00D66CBF" w:rsidRDefault="00F02C97" w:rsidP="00D13C97">
      <w:pPr>
        <w:ind w:left="720"/>
        <w:rPr>
          <w:rFonts w:ascii="LM Roman 10" w:hAnsi="LM Roman 10"/>
          <w:lang w:val="es-ES"/>
        </w:rPr>
      </w:pPr>
      <w:r w:rsidRPr="00D66CBF">
        <w:rPr>
          <w:rFonts w:ascii="LM Roman 10" w:hAnsi="LM Roman 10"/>
          <w:lang w:val="es-ES"/>
        </w:rPr>
        <w:t>La definición de una estructura clara de controladores, servicios, modelos y componentes ha sido esencial para mantener un código escalable y fácil de mantener.</w:t>
      </w:r>
    </w:p>
    <w:p w14:paraId="54CE824B" w14:textId="77777777" w:rsidR="00D13C97" w:rsidRPr="00D66CBF" w:rsidRDefault="00F02C97">
      <w:pPr>
        <w:numPr>
          <w:ilvl w:val="0"/>
          <w:numId w:val="71"/>
        </w:numPr>
        <w:rPr>
          <w:rFonts w:ascii="LM Roman 10" w:hAnsi="LM Roman 10"/>
          <w:lang w:val="es-ES"/>
        </w:rPr>
      </w:pPr>
      <w:r w:rsidRPr="00D66CBF">
        <w:rPr>
          <w:rFonts w:ascii="LM Roman 10" w:hAnsi="LM Roman 10"/>
          <w:b/>
          <w:bCs/>
          <w:lang w:val="es-ES"/>
        </w:rPr>
        <w:t>Seguridad y autenticación</w:t>
      </w:r>
    </w:p>
    <w:p w14:paraId="4CCFB7DB" w14:textId="11694B3E" w:rsidR="00F02C97" w:rsidRPr="00D66CBF" w:rsidRDefault="00F02C97" w:rsidP="00D13C97">
      <w:pPr>
        <w:ind w:left="720"/>
        <w:rPr>
          <w:rFonts w:ascii="LM Roman 10" w:hAnsi="LM Roman 10"/>
          <w:lang w:val="es-ES"/>
        </w:rPr>
      </w:pPr>
      <w:r w:rsidRPr="00D66CBF">
        <w:rPr>
          <w:rFonts w:ascii="LM Roman 10" w:hAnsi="LM Roman 10"/>
          <w:lang w:val="es-ES"/>
        </w:rPr>
        <w:t>Implementar roles, permisos y validaciones ha dado una visión práctica de cómo proteger recursos, gestionar sesiones y evitar accesos no autorizados.</w:t>
      </w:r>
    </w:p>
    <w:p w14:paraId="165831AE" w14:textId="77777777" w:rsidR="00D13C97" w:rsidRPr="00D66CBF" w:rsidRDefault="00F02C97">
      <w:pPr>
        <w:numPr>
          <w:ilvl w:val="0"/>
          <w:numId w:val="71"/>
        </w:numPr>
        <w:rPr>
          <w:rFonts w:ascii="LM Roman 10" w:hAnsi="LM Roman 10"/>
          <w:lang w:val="es-ES"/>
        </w:rPr>
      </w:pPr>
      <w:r w:rsidRPr="00D66CBF">
        <w:rPr>
          <w:rFonts w:ascii="LM Roman 10" w:hAnsi="LM Roman 10"/>
          <w:b/>
          <w:bCs/>
          <w:lang w:val="es-ES"/>
        </w:rPr>
        <w:t>Comunicación entre backend y frontend</w:t>
      </w:r>
    </w:p>
    <w:p w14:paraId="57CD1EC1" w14:textId="50769137" w:rsidR="00F02C97" w:rsidRPr="00D66CBF" w:rsidRDefault="00F02C97" w:rsidP="00D13C97">
      <w:pPr>
        <w:ind w:left="720"/>
        <w:rPr>
          <w:rFonts w:ascii="LM Roman 10" w:hAnsi="LM Roman 10"/>
          <w:lang w:val="es-ES"/>
        </w:rPr>
      </w:pPr>
      <w:r w:rsidRPr="00D66CBF">
        <w:rPr>
          <w:rFonts w:ascii="LM Roman 10" w:hAnsi="LM Roman 10"/>
          <w:lang w:val="es-ES"/>
        </w:rPr>
        <w:t>El diseño y consumo de API REST ha sido fundamental para conectar las dos partes de la aplicación, garantizando un flujo de datos seguro y consistente.</w:t>
      </w:r>
    </w:p>
    <w:p w14:paraId="7733CBAB" w14:textId="77777777" w:rsidR="00D13C97" w:rsidRPr="00D66CBF" w:rsidRDefault="00F02C97">
      <w:pPr>
        <w:numPr>
          <w:ilvl w:val="0"/>
          <w:numId w:val="71"/>
        </w:numPr>
        <w:rPr>
          <w:rFonts w:ascii="LM Roman 10" w:hAnsi="LM Roman 10"/>
          <w:lang w:val="es-ES"/>
        </w:rPr>
      </w:pPr>
      <w:r w:rsidRPr="00D66CBF">
        <w:rPr>
          <w:rFonts w:ascii="LM Roman 10" w:hAnsi="LM Roman 10"/>
          <w:b/>
          <w:bCs/>
          <w:lang w:val="es-ES"/>
        </w:rPr>
        <w:t>Integración de servicios externos</w:t>
      </w:r>
    </w:p>
    <w:p w14:paraId="7321B5EA" w14:textId="19194759" w:rsidR="00F02C97" w:rsidRPr="00D66CBF" w:rsidRDefault="00F02C97" w:rsidP="00D13C97">
      <w:pPr>
        <w:ind w:left="720"/>
        <w:rPr>
          <w:rFonts w:ascii="LM Roman 10" w:hAnsi="LM Roman 10"/>
          <w:lang w:val="es-ES"/>
        </w:rPr>
      </w:pPr>
      <w:r w:rsidRPr="00D66CBF">
        <w:rPr>
          <w:rFonts w:ascii="LM Roman 10" w:hAnsi="LM Roman 10"/>
          <w:lang w:val="es-ES"/>
        </w:rPr>
        <w:lastRenderedPageBreak/>
        <w:t>La incorporación de un servicio de correo y notificaciones ha permitido aprender cómo interactuar con sistemas externos y manejar configuraciones sensibles mediante variables de entorno.</w:t>
      </w:r>
    </w:p>
    <w:p w14:paraId="2C0C2EE7" w14:textId="77777777" w:rsidR="00D13C97" w:rsidRPr="00D66CBF" w:rsidRDefault="00F02C97">
      <w:pPr>
        <w:numPr>
          <w:ilvl w:val="0"/>
          <w:numId w:val="71"/>
        </w:numPr>
        <w:rPr>
          <w:rFonts w:ascii="LM Roman 10" w:hAnsi="LM Roman 10"/>
          <w:lang w:val="es-ES"/>
        </w:rPr>
      </w:pPr>
      <w:r w:rsidRPr="00D66CBF">
        <w:rPr>
          <w:rFonts w:ascii="LM Roman 10" w:hAnsi="LM Roman 10"/>
          <w:b/>
          <w:bCs/>
          <w:lang w:val="es-ES"/>
        </w:rPr>
        <w:t>Gestión de entornos y despliegue</w:t>
      </w:r>
    </w:p>
    <w:p w14:paraId="6F4CD01C" w14:textId="6A701960" w:rsidR="00F02C97" w:rsidRPr="00D66CBF" w:rsidRDefault="00F02C97" w:rsidP="00D13C97">
      <w:pPr>
        <w:ind w:left="720"/>
        <w:rPr>
          <w:rFonts w:ascii="LM Roman 10" w:hAnsi="LM Roman 10"/>
          <w:lang w:val="es-ES"/>
        </w:rPr>
      </w:pPr>
      <w:r w:rsidRPr="00D66CBF">
        <w:rPr>
          <w:rFonts w:ascii="LM Roman 10" w:hAnsi="LM Roman 10"/>
          <w:lang w:val="es-ES"/>
        </w:rPr>
        <w:t>Trabajar con configuraciones específicas para desarrollo y producción ha mostrado la importancia de separar entornos y proteger información sensible.</w:t>
      </w:r>
    </w:p>
    <w:p w14:paraId="7C9E31EE" w14:textId="77777777" w:rsidR="00D13C97" w:rsidRPr="00D66CBF" w:rsidRDefault="00F02C97">
      <w:pPr>
        <w:numPr>
          <w:ilvl w:val="0"/>
          <w:numId w:val="71"/>
        </w:numPr>
        <w:rPr>
          <w:rFonts w:ascii="LM Roman 10" w:hAnsi="LM Roman 10"/>
          <w:lang w:val="es-ES"/>
        </w:rPr>
      </w:pPr>
      <w:r w:rsidRPr="00D66CBF">
        <w:rPr>
          <w:rFonts w:ascii="LM Roman 10" w:hAnsi="LM Roman 10"/>
          <w:b/>
          <w:bCs/>
          <w:lang w:val="es-ES"/>
        </w:rPr>
        <w:t>Experiencia de usuario y feedback visual</w:t>
      </w:r>
    </w:p>
    <w:p w14:paraId="70D8B6FC" w14:textId="008DAFAF" w:rsidR="00F02C97" w:rsidRPr="00D66CBF" w:rsidRDefault="00F02C97" w:rsidP="00D13C97">
      <w:pPr>
        <w:ind w:left="720"/>
        <w:rPr>
          <w:rFonts w:ascii="LM Roman 10" w:hAnsi="LM Roman 10"/>
          <w:lang w:val="es-ES"/>
        </w:rPr>
      </w:pPr>
      <w:r w:rsidRPr="00D66CBF">
        <w:rPr>
          <w:rFonts w:ascii="LM Roman 10" w:hAnsi="LM Roman 10"/>
          <w:lang w:val="es-ES"/>
        </w:rPr>
        <w:t>Funcionalidades como el snackbar, validaciones en tiempo real y mensajes de error claros han demostrado la importancia de pensar siempre en la experiencia del usuario final.</w:t>
      </w:r>
    </w:p>
    <w:p w14:paraId="57963E21" w14:textId="77777777" w:rsidR="00D13C97" w:rsidRPr="00D66CBF" w:rsidRDefault="00F02C97">
      <w:pPr>
        <w:numPr>
          <w:ilvl w:val="0"/>
          <w:numId w:val="71"/>
        </w:numPr>
        <w:rPr>
          <w:rFonts w:ascii="LM Roman 10" w:hAnsi="LM Roman 10"/>
          <w:lang w:val="es-ES"/>
        </w:rPr>
      </w:pPr>
      <w:r w:rsidRPr="00D66CBF">
        <w:rPr>
          <w:rFonts w:ascii="LM Roman 10" w:hAnsi="LM Roman 10"/>
          <w:b/>
          <w:bCs/>
          <w:lang w:val="es-ES"/>
        </w:rPr>
        <w:t>Trabajo iterativo y modular</w:t>
      </w:r>
    </w:p>
    <w:p w14:paraId="44F0C248" w14:textId="39DA6B4E" w:rsidR="00F02C97" w:rsidRPr="00D66CBF" w:rsidRDefault="00F02C97" w:rsidP="00D13C97">
      <w:pPr>
        <w:ind w:left="720"/>
        <w:rPr>
          <w:rFonts w:ascii="LM Roman 10" w:hAnsi="LM Roman 10"/>
          <w:lang w:val="es-ES"/>
        </w:rPr>
      </w:pPr>
      <w:r w:rsidRPr="00D66CBF">
        <w:rPr>
          <w:rFonts w:ascii="LM Roman 10" w:hAnsi="LM Roman 10"/>
          <w:lang w:val="es-ES"/>
        </w:rPr>
        <w:t>La aplicación se ha desarrollado por módulos independientes pero integrados, lo que ha permitido avanzar de forma progresiva y probar cada parte antes de su despliegue final.</w:t>
      </w:r>
    </w:p>
    <w:p w14:paraId="173BB5BF" w14:textId="77777777" w:rsidR="00D77A87" w:rsidRPr="00D66CBF" w:rsidRDefault="00D77A87" w:rsidP="00D77A87">
      <w:pPr>
        <w:ind w:left="720"/>
        <w:jc w:val="left"/>
        <w:rPr>
          <w:rFonts w:ascii="LM Roman 10" w:hAnsi="LM Roman 10"/>
          <w:lang w:val="es-ES"/>
        </w:rPr>
      </w:pPr>
    </w:p>
    <w:p w14:paraId="635A0AD0" w14:textId="77777777" w:rsidR="00F02C97" w:rsidRPr="00D66CBF" w:rsidRDefault="00F02C97" w:rsidP="00D13C97">
      <w:pPr>
        <w:rPr>
          <w:rFonts w:ascii="LM Roman 10" w:hAnsi="LM Roman 10"/>
          <w:lang w:val="es-ES"/>
        </w:rPr>
      </w:pPr>
      <w:r w:rsidRPr="00D66CBF">
        <w:rPr>
          <w:rFonts w:ascii="LM Roman 10" w:hAnsi="LM Roman 10"/>
          <w:lang w:val="es-ES"/>
        </w:rPr>
        <w:t>En definitiva, el proyecto no solo ha resultado en una herramienta funcional para la gestión de TFG, líneas de trabajo, grupos y usuarios, sino que también ha sido un ejercicio realista que replica la dinámica de trabajo de un desarrollo profesional: desde el diseño inicial hasta la implementación, pruebas y puesta en producción.</w:t>
      </w:r>
    </w:p>
    <w:p w14:paraId="7965F0E0" w14:textId="77777777" w:rsidR="00D77A87" w:rsidRPr="00D66CBF" w:rsidRDefault="00D77A87" w:rsidP="00F02C97">
      <w:pPr>
        <w:rPr>
          <w:rFonts w:ascii="LM Roman 10" w:hAnsi="LM Roman 10"/>
          <w:lang w:val="es-ES"/>
        </w:rPr>
      </w:pPr>
    </w:p>
    <w:p w14:paraId="07740073" w14:textId="5EC0C7BD" w:rsidR="00D77A87" w:rsidRPr="00D66CBF" w:rsidRDefault="00D77A87" w:rsidP="00D77A87">
      <w:pPr>
        <w:pStyle w:val="Ttulo2"/>
        <w:rPr>
          <w:rFonts w:ascii="LM Roman 10" w:hAnsi="LM Roman 10"/>
          <w:lang w:val="es-ES"/>
        </w:rPr>
      </w:pPr>
      <w:bookmarkStart w:id="160" w:name="_Toc208342570"/>
      <w:r w:rsidRPr="00D66CBF">
        <w:rPr>
          <w:rFonts w:ascii="LM Roman 10" w:hAnsi="LM Roman 10"/>
          <w:lang w:val="es-ES"/>
        </w:rPr>
        <w:t>Trabajos Futuros</w:t>
      </w:r>
      <w:bookmarkEnd w:id="160"/>
    </w:p>
    <w:p w14:paraId="2D89D4AA" w14:textId="77777777" w:rsidR="00D77A87" w:rsidRPr="00D66CBF" w:rsidRDefault="00D77A87" w:rsidP="00D13C97">
      <w:pPr>
        <w:rPr>
          <w:rFonts w:ascii="LM Roman 10" w:hAnsi="LM Roman 10"/>
          <w:lang w:val="es-ES"/>
        </w:rPr>
      </w:pPr>
      <w:r w:rsidRPr="00D66CBF">
        <w:rPr>
          <w:rFonts w:ascii="LM Roman 10" w:hAnsi="LM Roman 10"/>
          <w:lang w:val="es-ES"/>
        </w:rPr>
        <w:t>Aunque la aplicación desarrollada cumple con los requisitos planteados y ofrece un sistema robusto para la gestión de TFG, líneas, grupos de trabajo y comunicación entre usuarios, existen diversas áreas de mejora y expansión que podrían abordarse en fases posteriores.</w:t>
      </w:r>
    </w:p>
    <w:p w14:paraId="63D803EC" w14:textId="77777777" w:rsidR="00C1053A" w:rsidRPr="00D66CBF" w:rsidRDefault="00C1053A" w:rsidP="00D77A87">
      <w:pPr>
        <w:rPr>
          <w:rFonts w:ascii="LM Roman 10" w:hAnsi="LM Roman 10"/>
          <w:lang w:val="es-ES"/>
        </w:rPr>
      </w:pPr>
    </w:p>
    <w:p w14:paraId="1758F328" w14:textId="77777777" w:rsidR="00D13C97" w:rsidRPr="00D66CBF" w:rsidRDefault="00D77A87" w:rsidP="00D13C97">
      <w:pPr>
        <w:rPr>
          <w:rFonts w:ascii="LM Roman 10" w:hAnsi="LM Roman 10"/>
          <w:b/>
          <w:bCs/>
          <w:lang w:val="es-ES"/>
        </w:rPr>
      </w:pPr>
      <w:r w:rsidRPr="00D66CBF">
        <w:rPr>
          <w:rFonts w:ascii="LM Roman 10" w:hAnsi="LM Roman 10"/>
          <w:b/>
          <w:bCs/>
          <w:lang w:val="es-ES"/>
        </w:rPr>
        <w:t>Integración con sistemas reales de universidades</w:t>
      </w:r>
    </w:p>
    <w:p w14:paraId="1BB058CC" w14:textId="077F4F97" w:rsidR="00D77A87" w:rsidRPr="00D66CBF" w:rsidRDefault="00D77A87" w:rsidP="00D13C97">
      <w:pPr>
        <w:rPr>
          <w:rFonts w:ascii="LM Roman 10" w:hAnsi="LM Roman 10"/>
          <w:lang w:val="es-ES"/>
        </w:rPr>
      </w:pPr>
      <w:r w:rsidRPr="00D66CBF">
        <w:rPr>
          <w:rFonts w:ascii="LM Roman 10" w:hAnsi="LM Roman 10"/>
          <w:lang w:val="es-ES"/>
        </w:rPr>
        <w:t>Actualmente, la gestión de usuarios se realiza de forma interna en la propia aplicación. Un avance significativo sería la integración con los sistemas de autenticación y gestión de identidades ya existentes en las universidades (por ejemplo, LDAP, Active Directory o Single Sign-On con SAML u OpenID Connect).</w:t>
      </w:r>
      <w:r w:rsidR="00E12F06" w:rsidRPr="00D66CBF">
        <w:rPr>
          <w:rFonts w:ascii="LM Roman 10" w:hAnsi="LM Roman 10"/>
          <w:lang w:val="es-ES"/>
        </w:rPr>
        <w:t xml:space="preserve"> </w:t>
      </w:r>
      <w:r w:rsidRPr="00D66CBF">
        <w:rPr>
          <w:rFonts w:ascii="LM Roman 10" w:hAnsi="LM Roman 10"/>
          <w:lang w:val="es-ES"/>
        </w:rPr>
        <w:t>Esto permitiría:</w:t>
      </w:r>
    </w:p>
    <w:p w14:paraId="574B582F" w14:textId="060E20CC" w:rsidR="00D77A87" w:rsidRPr="00D66CBF" w:rsidRDefault="00E12F06">
      <w:pPr>
        <w:numPr>
          <w:ilvl w:val="0"/>
          <w:numId w:val="72"/>
        </w:numPr>
        <w:rPr>
          <w:rFonts w:ascii="LM Roman 10" w:hAnsi="LM Roman 10"/>
          <w:lang w:val="es-ES"/>
        </w:rPr>
      </w:pPr>
      <w:r w:rsidRPr="00D66CBF">
        <w:rPr>
          <w:rFonts w:ascii="LM Roman 10" w:hAnsi="LM Roman 10"/>
          <w:lang w:val="es-ES"/>
        </w:rPr>
        <w:t>q</w:t>
      </w:r>
      <w:r w:rsidR="00D77A87" w:rsidRPr="00D66CBF">
        <w:rPr>
          <w:rFonts w:ascii="LM Roman 10" w:hAnsi="LM Roman 10"/>
          <w:lang w:val="es-ES"/>
        </w:rPr>
        <w:t>ue estudiantes y profesores accedieran con sus credenciales institucionales</w:t>
      </w:r>
      <w:r w:rsidRPr="00D66CBF">
        <w:rPr>
          <w:rFonts w:ascii="LM Roman 10" w:hAnsi="LM Roman 10"/>
          <w:lang w:val="es-ES"/>
        </w:rPr>
        <w:t>,</w:t>
      </w:r>
    </w:p>
    <w:p w14:paraId="0082E742" w14:textId="74D63CE7" w:rsidR="00D77A87" w:rsidRPr="00D66CBF" w:rsidRDefault="00E12F06">
      <w:pPr>
        <w:numPr>
          <w:ilvl w:val="0"/>
          <w:numId w:val="72"/>
        </w:numPr>
        <w:rPr>
          <w:rFonts w:ascii="LM Roman 10" w:hAnsi="LM Roman 10"/>
          <w:lang w:val="es-ES"/>
        </w:rPr>
      </w:pPr>
      <w:r w:rsidRPr="00D66CBF">
        <w:rPr>
          <w:rFonts w:ascii="LM Roman 10" w:hAnsi="LM Roman 10"/>
          <w:lang w:val="es-ES"/>
        </w:rPr>
        <w:t>s</w:t>
      </w:r>
      <w:r w:rsidR="00D77A87" w:rsidRPr="00D66CBF">
        <w:rPr>
          <w:rFonts w:ascii="LM Roman 10" w:hAnsi="LM Roman 10"/>
          <w:lang w:val="es-ES"/>
        </w:rPr>
        <w:t>incronizar automáticamente datos como matrículas, asignaciones de grupos o titulaciones</w:t>
      </w:r>
      <w:r w:rsidRPr="00D66CBF">
        <w:rPr>
          <w:rFonts w:ascii="LM Roman 10" w:hAnsi="LM Roman 10"/>
          <w:lang w:val="es-ES"/>
        </w:rPr>
        <w:t>,</w:t>
      </w:r>
    </w:p>
    <w:p w14:paraId="38EE7CD5" w14:textId="59EB616D" w:rsidR="00D77A87" w:rsidRPr="00D66CBF" w:rsidRDefault="00E12F06">
      <w:pPr>
        <w:numPr>
          <w:ilvl w:val="0"/>
          <w:numId w:val="72"/>
        </w:numPr>
        <w:rPr>
          <w:rFonts w:ascii="LM Roman 10" w:hAnsi="LM Roman 10"/>
          <w:lang w:val="es-ES"/>
        </w:rPr>
      </w:pPr>
      <w:r w:rsidRPr="00D66CBF">
        <w:rPr>
          <w:rFonts w:ascii="LM Roman 10" w:hAnsi="LM Roman 10"/>
          <w:lang w:val="es-ES"/>
        </w:rPr>
        <w:t>g</w:t>
      </w:r>
      <w:r w:rsidR="00D77A87" w:rsidRPr="00D66CBF">
        <w:rPr>
          <w:rFonts w:ascii="LM Roman 10" w:hAnsi="LM Roman 10"/>
          <w:lang w:val="es-ES"/>
        </w:rPr>
        <w:t>arantizar la coherencia de la información con el sistema académico oficial.</w:t>
      </w:r>
    </w:p>
    <w:p w14:paraId="499CC8A3" w14:textId="77777777" w:rsidR="00C1053A" w:rsidRPr="00D66CBF" w:rsidRDefault="00C1053A" w:rsidP="00C1053A">
      <w:pPr>
        <w:ind w:left="720"/>
        <w:rPr>
          <w:rFonts w:ascii="LM Roman 10" w:hAnsi="LM Roman 10"/>
          <w:lang w:val="es-ES"/>
        </w:rPr>
      </w:pPr>
    </w:p>
    <w:p w14:paraId="2FCF034E" w14:textId="77777777" w:rsidR="00A86BDE" w:rsidRPr="00D66CBF" w:rsidRDefault="00D77A87" w:rsidP="00A86BDE">
      <w:pPr>
        <w:rPr>
          <w:rFonts w:ascii="LM Roman 10" w:hAnsi="LM Roman 10"/>
          <w:b/>
          <w:bCs/>
          <w:lang w:val="es-ES"/>
        </w:rPr>
      </w:pPr>
      <w:r w:rsidRPr="00D66CBF">
        <w:rPr>
          <w:rFonts w:ascii="LM Roman 10" w:hAnsi="LM Roman 10"/>
          <w:b/>
          <w:bCs/>
          <w:lang w:val="es-ES"/>
        </w:rPr>
        <w:t>Migración a entornos nativos</w:t>
      </w:r>
    </w:p>
    <w:p w14:paraId="3037D784" w14:textId="36058803" w:rsidR="00D77A87" w:rsidRPr="00D66CBF" w:rsidRDefault="00D77A87" w:rsidP="00A86BDE">
      <w:pPr>
        <w:rPr>
          <w:rFonts w:ascii="LM Roman 10" w:hAnsi="LM Roman 10"/>
          <w:lang w:val="es-ES"/>
        </w:rPr>
      </w:pPr>
      <w:r w:rsidRPr="00D66CBF">
        <w:rPr>
          <w:rFonts w:ascii="LM Roman 10" w:hAnsi="LM Roman 10"/>
          <w:lang w:val="es-ES"/>
        </w:rPr>
        <w:lastRenderedPageBreak/>
        <w:t xml:space="preserve">Si bien la aplicación es responsive y se adapta a distintos dispositivos, una mejora futura sería </w:t>
      </w:r>
      <w:r w:rsidR="00363473" w:rsidRPr="00D66CBF">
        <w:rPr>
          <w:rFonts w:ascii="LM Roman 10" w:hAnsi="LM Roman 10"/>
          <w:lang w:val="es-ES"/>
        </w:rPr>
        <w:t>adaptar componentes o vistas</w:t>
      </w:r>
      <w:r w:rsidRPr="00D66CBF">
        <w:rPr>
          <w:rFonts w:ascii="LM Roman 10" w:hAnsi="LM Roman 10"/>
          <w:lang w:val="es-ES"/>
        </w:rPr>
        <w:t xml:space="preserve"> para Android e iOS, </w:t>
      </w:r>
      <w:r w:rsidR="00363473" w:rsidRPr="00D66CBF">
        <w:rPr>
          <w:rFonts w:ascii="LM Roman 10" w:hAnsi="LM Roman 10"/>
          <w:lang w:val="es-ES"/>
        </w:rPr>
        <w:t>para mostrar una interfaz similar al estándar de cada dispositivo.</w:t>
      </w:r>
      <w:r w:rsidR="00E12F06" w:rsidRPr="00D66CBF">
        <w:rPr>
          <w:rFonts w:ascii="LM Roman 10" w:hAnsi="LM Roman 10"/>
          <w:lang w:val="es-ES"/>
        </w:rPr>
        <w:t xml:space="preserve"> </w:t>
      </w:r>
      <w:r w:rsidRPr="00D66CBF">
        <w:rPr>
          <w:rFonts w:ascii="LM Roman 10" w:hAnsi="LM Roman 10"/>
          <w:lang w:val="es-ES"/>
        </w:rPr>
        <w:t>Esto permitiría:</w:t>
      </w:r>
    </w:p>
    <w:p w14:paraId="6953A39D" w14:textId="77777777" w:rsidR="00D77A87" w:rsidRPr="00D66CBF" w:rsidRDefault="00D77A87">
      <w:pPr>
        <w:numPr>
          <w:ilvl w:val="0"/>
          <w:numId w:val="73"/>
        </w:numPr>
        <w:rPr>
          <w:rFonts w:ascii="LM Roman 10" w:hAnsi="LM Roman 10"/>
          <w:lang w:val="es-ES"/>
        </w:rPr>
      </w:pPr>
      <w:r w:rsidRPr="00D66CBF">
        <w:rPr>
          <w:rFonts w:ascii="LM Roman 10" w:hAnsi="LM Roman 10"/>
          <w:lang w:val="es-ES"/>
        </w:rPr>
        <w:t>Mejor rendimiento y aprovechamiento de funcionalidades específicas de cada sistema operativo.</w:t>
      </w:r>
    </w:p>
    <w:p w14:paraId="48B8B4DF" w14:textId="77777777" w:rsidR="00D77A87" w:rsidRPr="00D66CBF" w:rsidRDefault="00D77A87">
      <w:pPr>
        <w:numPr>
          <w:ilvl w:val="0"/>
          <w:numId w:val="73"/>
        </w:numPr>
        <w:rPr>
          <w:rFonts w:ascii="LM Roman 10" w:hAnsi="LM Roman 10"/>
          <w:lang w:val="es-ES"/>
        </w:rPr>
      </w:pPr>
      <w:r w:rsidRPr="00D66CBF">
        <w:rPr>
          <w:rFonts w:ascii="LM Roman 10" w:hAnsi="LM Roman 10"/>
          <w:lang w:val="es-ES"/>
        </w:rPr>
        <w:t>Integración con notificaciones push más eficientes.</w:t>
      </w:r>
    </w:p>
    <w:p w14:paraId="70FFABFF" w14:textId="77777777" w:rsidR="00D77A87" w:rsidRPr="00D66CBF" w:rsidRDefault="00D77A87">
      <w:pPr>
        <w:numPr>
          <w:ilvl w:val="0"/>
          <w:numId w:val="73"/>
        </w:numPr>
        <w:rPr>
          <w:rFonts w:ascii="LM Roman 10" w:hAnsi="LM Roman 10"/>
          <w:lang w:val="es-ES"/>
        </w:rPr>
      </w:pPr>
      <w:r w:rsidRPr="00D66CBF">
        <w:rPr>
          <w:rFonts w:ascii="LM Roman 10" w:hAnsi="LM Roman 10"/>
          <w:lang w:val="es-ES"/>
        </w:rPr>
        <w:t>Acceso offline y sincronización en segundo plano.</w:t>
      </w:r>
    </w:p>
    <w:p w14:paraId="5BF67997" w14:textId="2452788D" w:rsidR="00C1053A" w:rsidRPr="00D66CBF" w:rsidRDefault="00D77A87">
      <w:pPr>
        <w:numPr>
          <w:ilvl w:val="0"/>
          <w:numId w:val="73"/>
        </w:numPr>
        <w:rPr>
          <w:rFonts w:ascii="LM Roman 10" w:hAnsi="LM Roman 10"/>
          <w:lang w:val="es-ES"/>
        </w:rPr>
      </w:pPr>
      <w:r w:rsidRPr="00D66CBF">
        <w:rPr>
          <w:rFonts w:ascii="LM Roman 10" w:hAnsi="LM Roman 10"/>
          <w:lang w:val="es-ES"/>
        </w:rPr>
        <w:t>Experiencia de usuario más fluida gracias a componentes diseñados específicamente para cada plataforma.</w:t>
      </w:r>
    </w:p>
    <w:p w14:paraId="17138C1F" w14:textId="77777777" w:rsidR="00363473" w:rsidRPr="00D66CBF" w:rsidRDefault="00363473" w:rsidP="00363473">
      <w:pPr>
        <w:rPr>
          <w:rFonts w:ascii="LM Roman 10" w:hAnsi="LM Roman 10"/>
          <w:lang w:val="es-ES"/>
        </w:rPr>
      </w:pPr>
    </w:p>
    <w:p w14:paraId="226C7173" w14:textId="7FBA78DF" w:rsidR="00D77A87" w:rsidRPr="00D66CBF" w:rsidRDefault="00D77A87" w:rsidP="00C1053A">
      <w:pPr>
        <w:jc w:val="left"/>
        <w:rPr>
          <w:rFonts w:ascii="LM Roman 10" w:hAnsi="LM Roman 10"/>
          <w:lang w:val="es-ES"/>
        </w:rPr>
      </w:pPr>
      <w:r w:rsidRPr="00D66CBF">
        <w:rPr>
          <w:rFonts w:ascii="LM Roman 10" w:hAnsi="LM Roman 10"/>
          <w:b/>
          <w:bCs/>
          <w:lang w:val="es-ES"/>
        </w:rPr>
        <w:t>Funcionalidades adicionales para grupos de trabajo</w:t>
      </w:r>
      <w:r w:rsidRPr="00D66CBF">
        <w:rPr>
          <w:rFonts w:ascii="LM Roman 10" w:hAnsi="LM Roman 10"/>
          <w:lang w:val="es-ES"/>
        </w:rPr>
        <w:br/>
        <w:t>Se podrían ampliar las opciones de comunicación en los grupos, incluyendo:</w:t>
      </w:r>
    </w:p>
    <w:p w14:paraId="35490060" w14:textId="77777777" w:rsidR="00D77A87" w:rsidRPr="00D66CBF" w:rsidRDefault="00D77A87">
      <w:pPr>
        <w:numPr>
          <w:ilvl w:val="0"/>
          <w:numId w:val="74"/>
        </w:numPr>
        <w:rPr>
          <w:rFonts w:ascii="LM Roman 10" w:hAnsi="LM Roman 10"/>
          <w:lang w:val="es-ES"/>
        </w:rPr>
      </w:pPr>
      <w:r w:rsidRPr="00D66CBF">
        <w:rPr>
          <w:rFonts w:ascii="LM Roman 10" w:hAnsi="LM Roman 10"/>
          <w:lang w:val="es-ES"/>
        </w:rPr>
        <w:t>Videollamadas integradas.</w:t>
      </w:r>
    </w:p>
    <w:p w14:paraId="4CA0342C" w14:textId="77777777" w:rsidR="00D77A87" w:rsidRPr="00D66CBF" w:rsidRDefault="00D77A87">
      <w:pPr>
        <w:numPr>
          <w:ilvl w:val="0"/>
          <w:numId w:val="74"/>
        </w:numPr>
        <w:rPr>
          <w:rFonts w:ascii="LM Roman 10" w:hAnsi="LM Roman 10"/>
          <w:lang w:val="es-ES"/>
        </w:rPr>
      </w:pPr>
      <w:r w:rsidRPr="00D66CBF">
        <w:rPr>
          <w:rFonts w:ascii="LM Roman 10" w:hAnsi="LM Roman 10"/>
          <w:lang w:val="es-ES"/>
        </w:rPr>
        <w:t>Compartición de archivos directamente desde la aplicación.</w:t>
      </w:r>
    </w:p>
    <w:p w14:paraId="2ECCE828" w14:textId="250FB09B" w:rsidR="00C1053A" w:rsidRPr="00275FD8" w:rsidRDefault="00D77A87" w:rsidP="00275FD8">
      <w:pPr>
        <w:numPr>
          <w:ilvl w:val="0"/>
          <w:numId w:val="74"/>
        </w:numPr>
        <w:rPr>
          <w:rFonts w:ascii="LM Roman 10" w:hAnsi="LM Roman 10"/>
          <w:lang w:val="es-ES"/>
        </w:rPr>
      </w:pPr>
      <w:r w:rsidRPr="00D66CBF">
        <w:rPr>
          <w:rFonts w:ascii="LM Roman 10" w:hAnsi="LM Roman 10"/>
          <w:lang w:val="es-ES"/>
        </w:rPr>
        <w:t>Historial de mensajes con búsquedas avanzadas.</w:t>
      </w:r>
    </w:p>
    <w:p w14:paraId="5781B879" w14:textId="77777777" w:rsidR="00C1053A" w:rsidRPr="00D66CBF" w:rsidRDefault="00C1053A" w:rsidP="00C1053A">
      <w:pPr>
        <w:ind w:left="720"/>
        <w:rPr>
          <w:rFonts w:ascii="LM Roman 10" w:hAnsi="LM Roman 10"/>
          <w:lang w:val="es-ES"/>
        </w:rPr>
      </w:pPr>
    </w:p>
    <w:p w14:paraId="10A52C06" w14:textId="79C4DB97" w:rsidR="00D77A87" w:rsidRPr="00D66CBF" w:rsidRDefault="00D77A87" w:rsidP="00C1053A">
      <w:pPr>
        <w:jc w:val="left"/>
        <w:rPr>
          <w:rFonts w:ascii="LM Roman 10" w:hAnsi="LM Roman 10"/>
          <w:lang w:val="es-ES"/>
        </w:rPr>
      </w:pPr>
      <w:r w:rsidRPr="00D66CBF">
        <w:rPr>
          <w:rFonts w:ascii="LM Roman 10" w:hAnsi="LM Roman 10"/>
          <w:b/>
          <w:bCs/>
          <w:lang w:val="es-ES"/>
        </w:rPr>
        <w:t>Módulo de estadísticas y analítica</w:t>
      </w:r>
      <w:r w:rsidRPr="00D66CBF">
        <w:rPr>
          <w:rFonts w:ascii="LM Roman 10" w:hAnsi="LM Roman 10"/>
          <w:lang w:val="es-ES"/>
        </w:rPr>
        <w:br/>
        <w:t>Incorporar un panel de métricas para administradores y profesores que muestre datos como:</w:t>
      </w:r>
    </w:p>
    <w:p w14:paraId="2B96AC10" w14:textId="77777777" w:rsidR="00D77A87" w:rsidRPr="00D66CBF" w:rsidRDefault="00D77A87">
      <w:pPr>
        <w:numPr>
          <w:ilvl w:val="0"/>
          <w:numId w:val="75"/>
        </w:numPr>
        <w:rPr>
          <w:rFonts w:ascii="LM Roman 10" w:hAnsi="LM Roman 10"/>
          <w:lang w:val="es-ES"/>
        </w:rPr>
      </w:pPr>
      <w:r w:rsidRPr="00D66CBF">
        <w:rPr>
          <w:rFonts w:ascii="LM Roman 10" w:hAnsi="LM Roman 10"/>
          <w:lang w:val="es-ES"/>
        </w:rPr>
        <w:t>Número de TFG solicitados, aceptados y rechazados por curso.</w:t>
      </w:r>
    </w:p>
    <w:p w14:paraId="4E539909" w14:textId="77777777" w:rsidR="00D77A87" w:rsidRPr="00D66CBF" w:rsidRDefault="00D77A87">
      <w:pPr>
        <w:numPr>
          <w:ilvl w:val="0"/>
          <w:numId w:val="75"/>
        </w:numPr>
        <w:rPr>
          <w:rFonts w:ascii="LM Roman 10" w:hAnsi="LM Roman 10"/>
          <w:lang w:val="es-ES"/>
        </w:rPr>
      </w:pPr>
      <w:r w:rsidRPr="00D66CBF">
        <w:rPr>
          <w:rFonts w:ascii="LM Roman 10" w:hAnsi="LM Roman 10"/>
          <w:lang w:val="es-ES"/>
        </w:rPr>
        <w:t>Distribución de líneas de TFG por áreas.</w:t>
      </w:r>
    </w:p>
    <w:p w14:paraId="7822C316" w14:textId="77777777" w:rsidR="00D77A87" w:rsidRPr="00D66CBF" w:rsidRDefault="00D77A87">
      <w:pPr>
        <w:numPr>
          <w:ilvl w:val="0"/>
          <w:numId w:val="75"/>
        </w:numPr>
        <w:rPr>
          <w:rFonts w:ascii="LM Roman 10" w:hAnsi="LM Roman 10"/>
          <w:lang w:val="es-ES"/>
        </w:rPr>
      </w:pPr>
      <w:r w:rsidRPr="00D66CBF">
        <w:rPr>
          <w:rFonts w:ascii="LM Roman 10" w:hAnsi="LM Roman 10"/>
          <w:lang w:val="es-ES"/>
        </w:rPr>
        <w:t>Evolución del trabajo de los grupos.</w:t>
      </w:r>
    </w:p>
    <w:p w14:paraId="18B7EF18" w14:textId="77777777" w:rsidR="00C1053A" w:rsidRPr="00D66CBF" w:rsidRDefault="00C1053A" w:rsidP="00C1053A">
      <w:pPr>
        <w:ind w:left="720"/>
        <w:rPr>
          <w:rFonts w:ascii="LM Roman 10" w:hAnsi="LM Roman 10"/>
          <w:lang w:val="es-ES"/>
        </w:rPr>
      </w:pPr>
    </w:p>
    <w:p w14:paraId="12761880" w14:textId="77777777" w:rsidR="00A86BDE" w:rsidRPr="00D66CBF" w:rsidRDefault="00D77A87" w:rsidP="00A86BDE">
      <w:pPr>
        <w:rPr>
          <w:rFonts w:ascii="LM Roman 10" w:hAnsi="LM Roman 10"/>
          <w:b/>
          <w:bCs/>
          <w:lang w:val="es-ES"/>
        </w:rPr>
      </w:pPr>
      <w:r w:rsidRPr="00D66CBF">
        <w:rPr>
          <w:rFonts w:ascii="LM Roman 10" w:hAnsi="LM Roman 10"/>
          <w:b/>
          <w:bCs/>
          <w:lang w:val="es-ES"/>
        </w:rPr>
        <w:t>Pruebas de carga y optimización del rendimiento</w:t>
      </w:r>
    </w:p>
    <w:p w14:paraId="68A31482" w14:textId="5796A1D8" w:rsidR="00D77A87" w:rsidRPr="00D66CBF" w:rsidRDefault="00D77A87" w:rsidP="00A86BDE">
      <w:pPr>
        <w:rPr>
          <w:rFonts w:ascii="LM Roman 10" w:hAnsi="LM Roman 10"/>
          <w:lang w:val="es-ES"/>
        </w:rPr>
      </w:pPr>
      <w:r w:rsidRPr="00D66CBF">
        <w:rPr>
          <w:rFonts w:ascii="LM Roman 10" w:hAnsi="LM Roman 10"/>
          <w:lang w:val="es-ES"/>
        </w:rPr>
        <w:t>A medida que el sistema se utilice con un mayor número de usuarios concurrentes, sería conveniente realizar pruebas de estrés para optimizar consultas, mejorar la cache de datos y garantizar la escalabilidad del servicio.</w:t>
      </w:r>
    </w:p>
    <w:p w14:paraId="3185BC8F" w14:textId="77777777" w:rsidR="00C1053A" w:rsidRPr="00D66CBF" w:rsidRDefault="00C1053A" w:rsidP="00C1053A">
      <w:pPr>
        <w:jc w:val="left"/>
        <w:rPr>
          <w:rFonts w:ascii="LM Roman 10" w:hAnsi="LM Roman 10"/>
          <w:lang w:val="es-ES"/>
        </w:rPr>
      </w:pPr>
    </w:p>
    <w:p w14:paraId="492872AF" w14:textId="77777777" w:rsidR="00A86BDE" w:rsidRPr="00D66CBF" w:rsidRDefault="00D77A87" w:rsidP="00A86BDE">
      <w:pPr>
        <w:rPr>
          <w:rFonts w:ascii="LM Roman 10" w:hAnsi="LM Roman 10"/>
          <w:b/>
          <w:bCs/>
          <w:lang w:val="es-ES"/>
        </w:rPr>
      </w:pPr>
      <w:r w:rsidRPr="00D66CBF">
        <w:rPr>
          <w:rFonts w:ascii="LM Roman 10" w:hAnsi="LM Roman 10"/>
          <w:b/>
          <w:bCs/>
          <w:lang w:val="es-ES"/>
        </w:rPr>
        <w:t>Mayor personalización y accesibilidad</w:t>
      </w:r>
    </w:p>
    <w:p w14:paraId="5356A042" w14:textId="2FC472C6" w:rsidR="00D77A87" w:rsidRPr="00D66CBF" w:rsidRDefault="00D77A87" w:rsidP="00A86BDE">
      <w:pPr>
        <w:rPr>
          <w:rFonts w:ascii="LM Roman 10" w:hAnsi="LM Roman 10"/>
          <w:lang w:val="es-ES"/>
        </w:rPr>
      </w:pPr>
      <w:r w:rsidRPr="00D66CBF">
        <w:rPr>
          <w:rFonts w:ascii="LM Roman 10" w:hAnsi="LM Roman 10"/>
          <w:lang w:val="es-ES"/>
        </w:rPr>
        <w:t>Incorporar temas visuales personalizables y mejoras de accesibilidad para cumplir con estándares como WCAG, garantizando que cualquier usuario pueda utilizar la aplicación sin barreras.</w:t>
      </w:r>
    </w:p>
    <w:p w14:paraId="08799773" w14:textId="77777777" w:rsidR="00363473" w:rsidRPr="00D66CBF" w:rsidRDefault="00363473" w:rsidP="00C1053A">
      <w:pPr>
        <w:jc w:val="left"/>
        <w:rPr>
          <w:rFonts w:ascii="LM Roman 10" w:hAnsi="LM Roman 10"/>
          <w:lang w:val="es-ES"/>
        </w:rPr>
      </w:pPr>
    </w:p>
    <w:p w14:paraId="38AC8DED" w14:textId="0454E7DA" w:rsidR="00363473" w:rsidRPr="00D66CBF" w:rsidRDefault="00363473" w:rsidP="00A86BDE">
      <w:pPr>
        <w:jc w:val="left"/>
        <w:rPr>
          <w:rFonts w:ascii="LM Roman 10" w:hAnsi="LM Roman 10"/>
          <w:b/>
          <w:bCs/>
          <w:lang w:val="es-ES"/>
        </w:rPr>
      </w:pPr>
      <w:r w:rsidRPr="00D66CBF">
        <w:rPr>
          <w:rFonts w:ascii="LM Roman 10" w:hAnsi="LM Roman 10"/>
          <w:b/>
          <w:bCs/>
          <w:lang w:val="es-ES"/>
        </w:rPr>
        <w:t>Agregar funcionalidades extras de las PWA</w:t>
      </w:r>
    </w:p>
    <w:p w14:paraId="3B5CBF66" w14:textId="7F032467" w:rsidR="00363473" w:rsidRPr="00D66CBF" w:rsidRDefault="00363473" w:rsidP="00E12F06">
      <w:pPr>
        <w:rPr>
          <w:rFonts w:ascii="LM Roman 10" w:hAnsi="LM Roman 10"/>
          <w:lang w:val="es-ES"/>
        </w:rPr>
      </w:pPr>
      <w:r w:rsidRPr="00D66CBF">
        <w:rPr>
          <w:rFonts w:ascii="LM Roman 10" w:hAnsi="LM Roman 10"/>
          <w:lang w:val="es-ES"/>
        </w:rPr>
        <w:t>Agregar notificaciones push para informar sobre solicitudes aceptadas, fechas límite o cambios importantes</w:t>
      </w:r>
      <w:r w:rsidR="00E12F06" w:rsidRPr="00D66CBF">
        <w:rPr>
          <w:rFonts w:ascii="LM Roman 10" w:hAnsi="LM Roman 10"/>
          <w:lang w:val="es-ES"/>
        </w:rPr>
        <w:t xml:space="preserve">, y </w:t>
      </w:r>
      <w:r w:rsidR="00E12F06" w:rsidRPr="00D66CBF">
        <w:rPr>
          <w:rFonts w:ascii="LM Roman 10" w:hAnsi="LM Roman 10"/>
          <w:b/>
          <w:bCs/>
          <w:lang w:val="es-ES"/>
        </w:rPr>
        <w:t>p</w:t>
      </w:r>
      <w:r w:rsidRPr="00D66CBF">
        <w:rPr>
          <w:rFonts w:ascii="LM Roman 10" w:hAnsi="LM Roman 10"/>
          <w:lang w:val="es-ES"/>
        </w:rPr>
        <w:t>reparar componentes offline para que los usuarios pueden consultar información previamente cargada (por ejemplo, líneas de TFG disponibles) incluso sin conexión.</w:t>
      </w:r>
    </w:p>
    <w:p w14:paraId="0A7D2CC7" w14:textId="450F7DDD" w:rsidR="00363473" w:rsidRPr="00D66CBF" w:rsidRDefault="00363473" w:rsidP="00C1053A">
      <w:pPr>
        <w:jc w:val="left"/>
        <w:rPr>
          <w:rFonts w:ascii="LM Roman 10" w:hAnsi="LM Roman 10"/>
          <w:lang w:val="es-ES"/>
        </w:rPr>
      </w:pPr>
    </w:p>
    <w:p w14:paraId="47C19137" w14:textId="77777777" w:rsidR="00D77A87" w:rsidRPr="00D66CBF" w:rsidRDefault="00D77A87" w:rsidP="00D77A87">
      <w:pPr>
        <w:rPr>
          <w:rFonts w:ascii="LM Roman 10" w:hAnsi="LM Roman 10"/>
          <w:lang w:val="es-ES"/>
        </w:rPr>
      </w:pPr>
    </w:p>
    <w:p w14:paraId="11E52D52" w14:textId="77777777" w:rsidR="00F02C97" w:rsidRPr="00D66CBF" w:rsidRDefault="00F02C97" w:rsidP="00F02C97">
      <w:pPr>
        <w:rPr>
          <w:rFonts w:ascii="LM Roman 10" w:hAnsi="LM Roman 10"/>
        </w:rPr>
      </w:pPr>
    </w:p>
    <w:p w14:paraId="7D463575" w14:textId="77777777" w:rsidR="007606BF" w:rsidRPr="00D66CBF" w:rsidRDefault="007606BF" w:rsidP="00F02C97">
      <w:pPr>
        <w:pStyle w:val="Captulo"/>
        <w:rPr>
          <w:rFonts w:ascii="LM Roman 10" w:hAnsi="LM Roman 10"/>
          <w:lang w:val="es-ES"/>
        </w:rPr>
      </w:pPr>
    </w:p>
    <w:p w14:paraId="27DAA94B" w14:textId="77777777" w:rsidR="007606BF" w:rsidRPr="00D66CBF" w:rsidRDefault="007606BF" w:rsidP="007606BF">
      <w:pPr>
        <w:rPr>
          <w:rFonts w:ascii="LM Roman 10" w:hAnsi="LM Roman 10"/>
        </w:rPr>
      </w:pPr>
    </w:p>
    <w:p w14:paraId="7983ABFC" w14:textId="77777777" w:rsidR="0001109D" w:rsidRPr="00D66CBF" w:rsidRDefault="0001109D" w:rsidP="00B523D4">
      <w:pPr>
        <w:rPr>
          <w:rFonts w:ascii="LM Roman 10" w:hAnsi="LM Roman 10"/>
          <w:lang w:val="es-ES"/>
        </w:rPr>
      </w:pPr>
    </w:p>
    <w:p w14:paraId="668CD7B7" w14:textId="1C3B1675" w:rsidR="007A204E" w:rsidRPr="00D66CBF" w:rsidRDefault="007A204E" w:rsidP="00D44F3E">
      <w:pPr>
        <w:rPr>
          <w:rFonts w:ascii="LM Roman 10" w:hAnsi="LM Roman 10"/>
        </w:rPr>
      </w:pPr>
    </w:p>
    <w:p w14:paraId="5ED63E23" w14:textId="77777777" w:rsidR="00D44F3E" w:rsidRPr="00D66CBF" w:rsidRDefault="00D44F3E" w:rsidP="00D81B72">
      <w:pPr>
        <w:rPr>
          <w:rFonts w:ascii="LM Roman 10" w:hAnsi="LM Roman 10"/>
          <w:lang w:val="es-ES"/>
        </w:rPr>
      </w:pPr>
    </w:p>
    <w:p w14:paraId="37D43BBD" w14:textId="77777777" w:rsidR="00D81B72" w:rsidRPr="00D66CBF" w:rsidRDefault="00D81B72" w:rsidP="00D81B72">
      <w:pPr>
        <w:rPr>
          <w:rFonts w:ascii="LM Roman 10" w:hAnsi="LM Roman 10"/>
          <w:lang w:val="es-ES"/>
        </w:rPr>
      </w:pPr>
    </w:p>
    <w:p w14:paraId="03038242" w14:textId="77777777" w:rsidR="00BF0BB2" w:rsidRPr="00D66CBF" w:rsidRDefault="00BF0BB2" w:rsidP="00BF0BB2">
      <w:pPr>
        <w:rPr>
          <w:rFonts w:ascii="LM Roman 10" w:hAnsi="LM Roman 10"/>
          <w:lang w:val="es-ES"/>
        </w:rPr>
      </w:pPr>
    </w:p>
    <w:p w14:paraId="48F4A500" w14:textId="77777777" w:rsidR="00C063E5" w:rsidRPr="00D66CBF" w:rsidRDefault="00C063E5" w:rsidP="00C063E5">
      <w:pPr>
        <w:rPr>
          <w:rFonts w:ascii="LM Roman 10" w:hAnsi="LM Roman 10"/>
          <w:lang w:val="es-ES"/>
        </w:rPr>
      </w:pPr>
    </w:p>
    <w:p w14:paraId="488F4821" w14:textId="77777777" w:rsidR="00C063E5" w:rsidRPr="00D66CBF" w:rsidRDefault="00C063E5" w:rsidP="00C063E5">
      <w:pPr>
        <w:rPr>
          <w:rFonts w:ascii="LM Roman 10" w:hAnsi="LM Roman 10"/>
          <w:lang w:val="es-ES"/>
        </w:rPr>
      </w:pPr>
    </w:p>
    <w:p w14:paraId="185C9868" w14:textId="77777777" w:rsidR="006B1C5A" w:rsidRPr="00D66CBF" w:rsidRDefault="006B1C5A" w:rsidP="006B1C5A">
      <w:pPr>
        <w:rPr>
          <w:rFonts w:ascii="LM Roman 10" w:hAnsi="LM Roman 10"/>
          <w:lang w:val="es-ES"/>
        </w:rPr>
      </w:pPr>
    </w:p>
    <w:p w14:paraId="3AA8198B" w14:textId="77777777" w:rsidR="006B1C5A" w:rsidRPr="00D66CBF" w:rsidRDefault="006B1C5A" w:rsidP="006B1C5A">
      <w:pPr>
        <w:rPr>
          <w:rFonts w:ascii="LM Roman 10" w:hAnsi="LM Roman 10"/>
          <w:lang w:val="es-ES"/>
        </w:rPr>
      </w:pPr>
    </w:p>
    <w:p w14:paraId="63B344ED" w14:textId="77777777" w:rsidR="00E45E0C" w:rsidRPr="00D66CBF" w:rsidRDefault="00E45E0C" w:rsidP="00E45E0C">
      <w:pPr>
        <w:rPr>
          <w:rFonts w:ascii="LM Roman 10" w:hAnsi="LM Roman 10"/>
        </w:rPr>
      </w:pPr>
    </w:p>
    <w:p w14:paraId="59AC3CFB" w14:textId="77777777" w:rsidR="00E45E0C" w:rsidRPr="00D66CBF" w:rsidRDefault="00E45E0C" w:rsidP="00E45E0C">
      <w:pPr>
        <w:rPr>
          <w:rFonts w:ascii="LM Roman 10" w:hAnsi="LM Roman 10"/>
          <w:lang w:val="es-ES"/>
        </w:rPr>
      </w:pPr>
    </w:p>
    <w:p w14:paraId="0E6DF787" w14:textId="77777777" w:rsidR="00104E02" w:rsidRPr="00D66CBF" w:rsidRDefault="00104E02" w:rsidP="00C07654">
      <w:pPr>
        <w:rPr>
          <w:rFonts w:ascii="LM Roman 10" w:hAnsi="LM Roman 10"/>
          <w:lang w:val="es-ES"/>
        </w:rPr>
      </w:pPr>
    </w:p>
    <w:p w14:paraId="702DE785" w14:textId="2D76BFB8" w:rsidR="00C07654" w:rsidRPr="00D66CBF" w:rsidRDefault="00C07654" w:rsidP="00C07654">
      <w:pPr>
        <w:rPr>
          <w:rFonts w:ascii="LM Roman 10" w:hAnsi="LM Roman 10"/>
        </w:rPr>
      </w:pPr>
    </w:p>
    <w:p w14:paraId="4C36DFA0" w14:textId="77777777" w:rsidR="00C07654" w:rsidRPr="00D66CBF" w:rsidRDefault="00C07654" w:rsidP="003F1366">
      <w:pPr>
        <w:rPr>
          <w:rFonts w:ascii="LM Roman 10" w:hAnsi="LM Roman 10"/>
          <w:lang w:val="es-ES"/>
        </w:rPr>
      </w:pPr>
    </w:p>
    <w:p w14:paraId="414B32E7" w14:textId="77777777" w:rsidR="003F1366" w:rsidRPr="00D66CBF" w:rsidRDefault="003F1366" w:rsidP="003F1366">
      <w:pPr>
        <w:rPr>
          <w:rFonts w:ascii="LM Roman 10" w:hAnsi="LM Roman 10"/>
        </w:rPr>
      </w:pPr>
    </w:p>
    <w:p w14:paraId="330782BE" w14:textId="77777777" w:rsidR="007B0665" w:rsidRPr="00D66CBF" w:rsidRDefault="007B0665" w:rsidP="007B0665">
      <w:pPr>
        <w:rPr>
          <w:rFonts w:ascii="LM Roman 10" w:hAnsi="LM Roman 10"/>
        </w:rPr>
      </w:pPr>
    </w:p>
    <w:p w14:paraId="45A7BDF0" w14:textId="77777777" w:rsidR="007B0665" w:rsidRPr="00D66CBF" w:rsidRDefault="007B0665" w:rsidP="007B0665">
      <w:pPr>
        <w:rPr>
          <w:rFonts w:ascii="LM Roman 10" w:hAnsi="LM Roman 10"/>
        </w:rPr>
      </w:pPr>
    </w:p>
    <w:p w14:paraId="5726DBAB" w14:textId="27F7AFFB" w:rsidR="00A4264F" w:rsidRPr="00D66CBF" w:rsidRDefault="00A4264F" w:rsidP="00301E94">
      <w:pPr>
        <w:keepNext/>
        <w:rPr>
          <w:rFonts w:ascii="LM Roman 10" w:hAnsi="LM Roman 10"/>
        </w:rPr>
      </w:pPr>
    </w:p>
    <w:p w14:paraId="08C60451" w14:textId="77777777" w:rsidR="007E0F4D" w:rsidRPr="00D66CBF" w:rsidRDefault="007E0F4D" w:rsidP="00EF1D38">
      <w:pPr>
        <w:pStyle w:val="Prrafodelista"/>
        <w:ind w:left="340"/>
        <w:rPr>
          <w:rFonts w:ascii="LM Roman 10" w:hAnsi="LM Roman 10"/>
        </w:rPr>
      </w:pPr>
    </w:p>
    <w:p w14:paraId="2FA05F0F" w14:textId="77777777" w:rsidR="00AC3893" w:rsidRPr="00D66CBF" w:rsidRDefault="00AC3893">
      <w:pPr>
        <w:jc w:val="left"/>
        <w:rPr>
          <w:rFonts w:ascii="LM Roman 10" w:eastAsiaTheme="majorEastAsia" w:hAnsi="LM Roman 10" w:cs="Helvetica"/>
          <w:b/>
          <w:color w:val="000000" w:themeColor="text1"/>
          <w:sz w:val="96"/>
          <w:szCs w:val="72"/>
          <w:lang w:val="es-ES"/>
        </w:rPr>
      </w:pPr>
      <w:bookmarkStart w:id="161" w:name="_Toc505373798"/>
      <w:r w:rsidRPr="00D66CBF">
        <w:rPr>
          <w:rFonts w:ascii="LM Roman 10" w:hAnsi="LM Roman 10"/>
          <w:lang w:val="es-ES"/>
        </w:rPr>
        <w:br w:type="page"/>
      </w:r>
    </w:p>
    <w:p w14:paraId="366B8ECD" w14:textId="77777777" w:rsidR="00665F9A" w:rsidRPr="00D66CBF" w:rsidRDefault="00665F9A" w:rsidP="00B2671C">
      <w:pPr>
        <w:pStyle w:val="Captulo"/>
        <w:rPr>
          <w:rFonts w:ascii="LM Roman 10" w:hAnsi="LM Roman 10"/>
          <w:lang w:val="en-US"/>
        </w:rPr>
      </w:pPr>
      <w:bookmarkStart w:id="162" w:name="_Toc204855965"/>
      <w:bookmarkStart w:id="163" w:name="_Toc208342571"/>
      <w:r w:rsidRPr="00D66CBF">
        <w:rPr>
          <w:rFonts w:ascii="LM Roman 10" w:hAnsi="LM Roman 10"/>
          <w:lang w:val="en-US"/>
        </w:rPr>
        <w:lastRenderedPageBreak/>
        <w:t>Referencias</w:t>
      </w:r>
      <w:bookmarkEnd w:id="161"/>
      <w:bookmarkEnd w:id="162"/>
      <w:bookmarkEnd w:id="163"/>
    </w:p>
    <w:p w14:paraId="57522BD5" w14:textId="77777777" w:rsidR="00B2671C" w:rsidRPr="00D66CBF" w:rsidRDefault="00B2671C" w:rsidP="009F27AC">
      <w:pPr>
        <w:rPr>
          <w:rFonts w:ascii="LM Roman 10" w:hAnsi="LM Roman 10"/>
          <w:lang w:val="en-US"/>
        </w:rPr>
      </w:pPr>
    </w:p>
    <w:p w14:paraId="066870A9" w14:textId="77777777" w:rsidR="009F27AC" w:rsidRPr="00D66CBF" w:rsidRDefault="009F27AC" w:rsidP="00A4264F">
      <w:pPr>
        <w:rPr>
          <w:rFonts w:ascii="LM Roman 10" w:hAnsi="LM Roman 10"/>
        </w:rPr>
      </w:pPr>
    </w:p>
    <w:p w14:paraId="7BE43807" w14:textId="339C6300" w:rsidR="00A429C9" w:rsidRPr="00D66CBF" w:rsidRDefault="00A429C9" w:rsidP="00A429C9">
      <w:pPr>
        <w:pStyle w:val="Prrafodelista"/>
        <w:numPr>
          <w:ilvl w:val="0"/>
          <w:numId w:val="3"/>
        </w:numPr>
        <w:rPr>
          <w:rFonts w:ascii="LM Roman 10" w:hAnsi="LM Roman 10"/>
          <w:noProof/>
          <w:sz w:val="20"/>
          <w:lang w:val="es-ES"/>
        </w:rPr>
      </w:pPr>
      <w:bookmarkStart w:id="164" w:name="_Ref205893233"/>
      <w:r w:rsidRPr="00D66CBF">
        <w:rPr>
          <w:rFonts w:ascii="LM Roman 10" w:hAnsi="LM Roman 10"/>
          <w:noProof/>
          <w:sz w:val="20"/>
          <w:lang w:val="es-ES"/>
        </w:rPr>
        <w:t xml:space="preserve">Persona y Soluciones, “Metodología Agile – Características”, Persona y Soluciones, [En línea]. Disponible en: </w:t>
      </w:r>
      <w:hyperlink r:id="rId56" w:history="1">
        <w:r w:rsidR="00AA1E68" w:rsidRPr="00D66CBF">
          <w:rPr>
            <w:rStyle w:val="Hipervnculo"/>
            <w:rFonts w:ascii="LM Roman 10" w:hAnsi="LM Roman 10"/>
            <w:noProof/>
            <w:sz w:val="20"/>
            <w:lang w:val="es-ES"/>
          </w:rPr>
          <w:t>https://personasysoluciones.es/metodologia-agile-caracteristicas</w:t>
        </w:r>
      </w:hyperlink>
      <w:r w:rsidR="00AA1E68" w:rsidRPr="00D66CBF">
        <w:rPr>
          <w:rFonts w:ascii="LM Roman 10" w:hAnsi="LM Roman 10"/>
          <w:noProof/>
          <w:sz w:val="20"/>
          <w:lang w:val="es-ES"/>
        </w:rPr>
        <w:t xml:space="preserve"> </w:t>
      </w:r>
      <w:r w:rsidRPr="00D66CBF">
        <w:rPr>
          <w:rFonts w:ascii="LM Roman 10" w:hAnsi="LM Roman 10"/>
          <w:noProof/>
          <w:sz w:val="20"/>
          <w:lang w:val="es-ES"/>
        </w:rPr>
        <w:t>. [Accedido: 12-ago-2025].</w:t>
      </w:r>
      <w:bookmarkEnd w:id="164"/>
    </w:p>
    <w:p w14:paraId="62B8BB64" w14:textId="2F158B52" w:rsidR="001A4AFC" w:rsidRPr="00D66CBF" w:rsidRDefault="00A429C9" w:rsidP="00A429C9">
      <w:pPr>
        <w:pStyle w:val="Referencias"/>
        <w:numPr>
          <w:ilvl w:val="0"/>
          <w:numId w:val="3"/>
        </w:numPr>
        <w:rPr>
          <w:rFonts w:ascii="LM Roman 10" w:hAnsi="LM Roman 10"/>
          <w:lang w:val="es-ES"/>
        </w:rPr>
      </w:pPr>
      <w:bookmarkStart w:id="165" w:name="_Ref205893155"/>
      <w:r w:rsidRPr="00D66CBF">
        <w:rPr>
          <w:rFonts w:ascii="LM Roman 10" w:hAnsi="LM Roman 10"/>
          <w:lang w:val="es-ES_tradnl"/>
        </w:rPr>
        <w:t xml:space="preserve">Sigma AIE, “Sigma Academic”, </w:t>
      </w:r>
      <w:r w:rsidRPr="00D66CBF">
        <w:rPr>
          <w:rFonts w:ascii="LM Roman 10" w:hAnsi="LM Roman 10"/>
          <w:i/>
          <w:iCs/>
          <w:lang w:val="es-ES_tradnl"/>
        </w:rPr>
        <w:t>Sigma AIE</w:t>
      </w:r>
      <w:r w:rsidRPr="00D66CBF">
        <w:rPr>
          <w:rFonts w:ascii="LM Roman 10" w:hAnsi="LM Roman 10"/>
          <w:lang w:val="es-ES_tradnl"/>
        </w:rPr>
        <w:t xml:space="preserve">, [En línea]. Disponible en: </w:t>
      </w:r>
      <w:hyperlink r:id="rId57" w:tgtFrame="_new" w:history="1">
        <w:r w:rsidRPr="00D66CBF">
          <w:rPr>
            <w:rStyle w:val="Hipervnculo"/>
            <w:rFonts w:ascii="LM Roman 10" w:hAnsi="LM Roman 10"/>
            <w:lang w:val="es-ES_tradnl"/>
          </w:rPr>
          <w:t>https://www.sigmaaie.org/es/soluciones/sigma-academic</w:t>
        </w:r>
      </w:hyperlink>
      <w:r w:rsidRPr="00D66CBF">
        <w:rPr>
          <w:rFonts w:ascii="LM Roman 10" w:hAnsi="LM Roman 10"/>
          <w:lang w:val="es-ES_tradnl"/>
        </w:rPr>
        <w:t xml:space="preserve"> [Accedido: 12-ago-2025].</w:t>
      </w:r>
      <w:bookmarkEnd w:id="165"/>
    </w:p>
    <w:p w14:paraId="4EACD8A5" w14:textId="2BF9C501" w:rsidR="00A429C9" w:rsidRPr="00D66CBF" w:rsidRDefault="00A429C9" w:rsidP="00A429C9">
      <w:pPr>
        <w:pStyle w:val="Referencias"/>
        <w:numPr>
          <w:ilvl w:val="0"/>
          <w:numId w:val="3"/>
        </w:numPr>
        <w:rPr>
          <w:rFonts w:ascii="LM Roman 10" w:hAnsi="LM Roman 10"/>
          <w:lang w:val="es-ES"/>
        </w:rPr>
      </w:pPr>
      <w:bookmarkStart w:id="166" w:name="_Ref205893189"/>
      <w:r w:rsidRPr="00D66CBF">
        <w:rPr>
          <w:rFonts w:ascii="LM Roman 10" w:hAnsi="LM Roman 10"/>
          <w:lang w:val="es-ES_tradnl"/>
        </w:rPr>
        <w:t xml:space="preserve">Universitas XXI, “Universitas XXI”, [En línea]. Disponible en: </w:t>
      </w:r>
      <w:hyperlink r:id="rId58" w:tgtFrame="_new" w:history="1">
        <w:r w:rsidRPr="00D66CBF">
          <w:rPr>
            <w:rStyle w:val="Hipervnculo"/>
            <w:rFonts w:ascii="LM Roman 10" w:hAnsi="LM Roman 10"/>
            <w:lang w:val="es-ES_tradnl"/>
          </w:rPr>
          <w:t>https://universitasxxi.com/co/index.html</w:t>
        </w:r>
      </w:hyperlink>
      <w:r w:rsidRPr="00D66CBF">
        <w:rPr>
          <w:rFonts w:ascii="LM Roman 10" w:hAnsi="LM Roman 10"/>
          <w:lang w:val="es-ES_tradnl"/>
        </w:rPr>
        <w:t xml:space="preserve"> [Accedido: 12-ago-2025].</w:t>
      </w:r>
      <w:bookmarkEnd w:id="166"/>
    </w:p>
    <w:p w14:paraId="5B2CADDE" w14:textId="201F2349" w:rsidR="00A429C9" w:rsidRPr="00D66CBF" w:rsidRDefault="00A429C9" w:rsidP="00A429C9">
      <w:pPr>
        <w:pStyle w:val="Referencias"/>
        <w:numPr>
          <w:ilvl w:val="0"/>
          <w:numId w:val="3"/>
        </w:numPr>
        <w:rPr>
          <w:rFonts w:ascii="LM Roman 10" w:hAnsi="LM Roman 10"/>
          <w:lang w:val="es-ES"/>
        </w:rPr>
      </w:pPr>
      <w:bookmarkStart w:id="167" w:name="_Ref205893272"/>
      <w:r w:rsidRPr="00D66CBF">
        <w:rPr>
          <w:rFonts w:ascii="LM Roman 10" w:hAnsi="LM Roman 10"/>
          <w:lang w:val="es-ES_tradnl"/>
        </w:rPr>
        <w:t xml:space="preserve">Amazon Web Services, “Diferencia entre bases de datos relacionales y no relacionales”, </w:t>
      </w:r>
      <w:r w:rsidRPr="00D66CBF">
        <w:rPr>
          <w:rFonts w:ascii="LM Roman 10" w:hAnsi="LM Roman 10"/>
          <w:i/>
          <w:iCs/>
          <w:lang w:val="es-ES_tradnl"/>
        </w:rPr>
        <w:t>AWS</w:t>
      </w:r>
      <w:r w:rsidRPr="00D66CBF">
        <w:rPr>
          <w:rFonts w:ascii="LM Roman 10" w:hAnsi="LM Roman 10"/>
          <w:lang w:val="es-ES_tradnl"/>
        </w:rPr>
        <w:t xml:space="preserve">, [En línea]. Disponible en: </w:t>
      </w:r>
      <w:hyperlink r:id="rId59" w:tgtFrame="_new" w:history="1">
        <w:r w:rsidRPr="00D66CBF">
          <w:rPr>
            <w:rStyle w:val="Hipervnculo"/>
            <w:rFonts w:ascii="LM Roman 10" w:hAnsi="LM Roman 10"/>
            <w:lang w:val="es-ES_tradnl"/>
          </w:rPr>
          <w:t>https://aws.amazon.com/es/compare/the-difference-between-relational-and-non-relational-databases/</w:t>
        </w:r>
      </w:hyperlink>
      <w:r w:rsidRPr="00D66CBF">
        <w:rPr>
          <w:rFonts w:ascii="LM Roman 10" w:hAnsi="LM Roman 10"/>
          <w:lang w:val="es-ES_tradnl"/>
        </w:rPr>
        <w:t xml:space="preserve"> [Accedido: 12-ago-2025].</w:t>
      </w:r>
      <w:bookmarkEnd w:id="167"/>
    </w:p>
    <w:p w14:paraId="00A3F8B1" w14:textId="65F7A31C" w:rsidR="00A429C9" w:rsidRPr="00D66CBF" w:rsidRDefault="00A429C9" w:rsidP="00A429C9">
      <w:pPr>
        <w:pStyle w:val="Referencias"/>
        <w:numPr>
          <w:ilvl w:val="0"/>
          <w:numId w:val="3"/>
        </w:numPr>
        <w:rPr>
          <w:rFonts w:ascii="LM Roman 10" w:hAnsi="LM Roman 10"/>
          <w:lang w:val="es-ES"/>
        </w:rPr>
      </w:pPr>
      <w:bookmarkStart w:id="168" w:name="_Ref205893292"/>
      <w:r w:rsidRPr="00D66CBF">
        <w:rPr>
          <w:rFonts w:ascii="LM Roman 10" w:hAnsi="LM Roman 10"/>
          <w:lang w:val="es-ES_tradnl"/>
        </w:rPr>
        <w:t xml:space="preserve">MySQL, “MySQL”, [En línea]. Disponible en: </w:t>
      </w:r>
      <w:hyperlink r:id="rId60" w:tgtFrame="_new" w:history="1">
        <w:r w:rsidRPr="00D66CBF">
          <w:rPr>
            <w:rStyle w:val="Hipervnculo"/>
            <w:rFonts w:ascii="LM Roman 10" w:hAnsi="LM Roman 10"/>
            <w:lang w:val="es-ES_tradnl"/>
          </w:rPr>
          <w:t>https://www.mysql.com/</w:t>
        </w:r>
      </w:hyperlink>
      <w:r w:rsidRPr="00D66CBF">
        <w:rPr>
          <w:rFonts w:ascii="LM Roman 10" w:hAnsi="LM Roman 10"/>
          <w:lang w:val="es-ES_tradnl"/>
        </w:rPr>
        <w:t xml:space="preserve"> [Accedido: 12-ago-2025].</w:t>
      </w:r>
      <w:bookmarkEnd w:id="168"/>
    </w:p>
    <w:p w14:paraId="1B7B90EA" w14:textId="1209DB91" w:rsidR="00A429C9" w:rsidRPr="00D66CBF" w:rsidRDefault="00A429C9" w:rsidP="00A429C9">
      <w:pPr>
        <w:pStyle w:val="Referencias"/>
        <w:numPr>
          <w:ilvl w:val="0"/>
          <w:numId w:val="3"/>
        </w:numPr>
        <w:rPr>
          <w:rFonts w:ascii="LM Roman 10" w:hAnsi="LM Roman 10"/>
          <w:lang w:val="es-ES"/>
        </w:rPr>
      </w:pPr>
      <w:bookmarkStart w:id="169" w:name="_Ref205893304"/>
      <w:r w:rsidRPr="00D66CBF">
        <w:rPr>
          <w:rFonts w:ascii="LM Roman 10" w:hAnsi="LM Roman 10"/>
          <w:lang w:val="es-ES_tradnl"/>
        </w:rPr>
        <w:t xml:space="preserve">PostgreSQL, “PostgreSQL”, [En línea]. Disponible en: </w:t>
      </w:r>
      <w:hyperlink r:id="rId61" w:tgtFrame="_new" w:history="1">
        <w:r w:rsidRPr="00D66CBF">
          <w:rPr>
            <w:rStyle w:val="Hipervnculo"/>
            <w:rFonts w:ascii="LM Roman 10" w:hAnsi="LM Roman 10"/>
            <w:lang w:val="es-ES_tradnl"/>
          </w:rPr>
          <w:t>https://www.postgresql.org/</w:t>
        </w:r>
      </w:hyperlink>
      <w:r w:rsidRPr="00D66CBF">
        <w:rPr>
          <w:rFonts w:ascii="LM Roman 10" w:hAnsi="LM Roman 10"/>
          <w:lang w:val="es-ES_tradnl"/>
        </w:rPr>
        <w:t xml:space="preserve"> [Accedido: 12-ago-2025].</w:t>
      </w:r>
      <w:bookmarkEnd w:id="169"/>
    </w:p>
    <w:p w14:paraId="68A8BD12" w14:textId="0B610DF0" w:rsidR="00A429C9" w:rsidRPr="00D66CBF" w:rsidRDefault="00A429C9" w:rsidP="00A429C9">
      <w:pPr>
        <w:pStyle w:val="Referencias"/>
        <w:numPr>
          <w:ilvl w:val="0"/>
          <w:numId w:val="3"/>
        </w:numPr>
        <w:rPr>
          <w:rFonts w:ascii="LM Roman 10" w:hAnsi="LM Roman 10"/>
          <w:lang w:val="es-ES"/>
        </w:rPr>
      </w:pPr>
      <w:bookmarkStart w:id="170" w:name="_Ref205893326"/>
      <w:r w:rsidRPr="00D66CBF">
        <w:rPr>
          <w:rFonts w:ascii="LM Roman 10" w:hAnsi="LM Roman 10"/>
        </w:rPr>
        <w:t xml:space="preserve">Spring, “Spring Framework”, </w:t>
      </w:r>
      <w:r w:rsidRPr="00D66CBF">
        <w:rPr>
          <w:rFonts w:ascii="LM Roman 10" w:hAnsi="LM Roman 10"/>
          <w:i/>
          <w:iCs/>
        </w:rPr>
        <w:t>Spring</w:t>
      </w:r>
      <w:r w:rsidRPr="00D66CBF">
        <w:rPr>
          <w:rFonts w:ascii="LM Roman 10" w:hAnsi="LM Roman 10"/>
        </w:rPr>
        <w:t xml:space="preserve">, [En línea]. </w:t>
      </w:r>
      <w:r w:rsidRPr="00D66CBF">
        <w:rPr>
          <w:rFonts w:ascii="LM Roman 10" w:hAnsi="LM Roman 10"/>
          <w:lang w:val="es-ES_tradnl"/>
        </w:rPr>
        <w:t xml:space="preserve">Disponible en: </w:t>
      </w:r>
      <w:hyperlink r:id="rId62" w:tgtFrame="_new" w:history="1">
        <w:r w:rsidRPr="00D66CBF">
          <w:rPr>
            <w:rStyle w:val="Hipervnculo"/>
            <w:rFonts w:ascii="LM Roman 10" w:hAnsi="LM Roman 10"/>
            <w:lang w:val="es-ES_tradnl"/>
          </w:rPr>
          <w:t>https://spring.io/projects/spring-framework</w:t>
        </w:r>
      </w:hyperlink>
      <w:r w:rsidRPr="00D66CBF">
        <w:rPr>
          <w:rFonts w:ascii="LM Roman 10" w:hAnsi="LM Roman 10"/>
          <w:lang w:val="es-ES_tradnl"/>
        </w:rPr>
        <w:t xml:space="preserve"> [Accedido: 12-ago-2025].</w:t>
      </w:r>
      <w:bookmarkEnd w:id="170"/>
    </w:p>
    <w:p w14:paraId="0D8B80BC" w14:textId="20517027" w:rsidR="00A429C9" w:rsidRPr="00D66CBF" w:rsidRDefault="00A429C9" w:rsidP="00A429C9">
      <w:pPr>
        <w:pStyle w:val="Referencias"/>
        <w:numPr>
          <w:ilvl w:val="0"/>
          <w:numId w:val="3"/>
        </w:numPr>
        <w:rPr>
          <w:rFonts w:ascii="LM Roman 10" w:hAnsi="LM Roman 10"/>
          <w:lang w:val="es-ES"/>
        </w:rPr>
      </w:pPr>
      <w:bookmarkStart w:id="171" w:name="_Ref205893346"/>
      <w:r w:rsidRPr="00D66CBF">
        <w:rPr>
          <w:rFonts w:ascii="LM Roman 10" w:hAnsi="LM Roman 10"/>
          <w:lang w:val="es-ES_tradnl"/>
        </w:rPr>
        <w:t xml:space="preserve">S. Tiangolo, “FastAPI”, [En línea]. Disponible en: </w:t>
      </w:r>
      <w:hyperlink r:id="rId63" w:tgtFrame="_new" w:history="1">
        <w:r w:rsidRPr="00D66CBF">
          <w:rPr>
            <w:rStyle w:val="Hipervnculo"/>
            <w:rFonts w:ascii="LM Roman 10" w:hAnsi="LM Roman 10"/>
            <w:lang w:val="es-ES_tradnl"/>
          </w:rPr>
          <w:t>https://fastapi.tiangolo.com/</w:t>
        </w:r>
      </w:hyperlink>
      <w:r w:rsidRPr="00D66CBF">
        <w:rPr>
          <w:rFonts w:ascii="LM Roman 10" w:hAnsi="LM Roman 10"/>
          <w:lang w:val="es-ES_tradnl"/>
        </w:rPr>
        <w:t xml:space="preserve"> [Accedido: 12-ago-2025].</w:t>
      </w:r>
      <w:bookmarkEnd w:id="171"/>
    </w:p>
    <w:p w14:paraId="1F5208EA" w14:textId="72491E60" w:rsidR="00A429C9" w:rsidRPr="00D66CBF" w:rsidRDefault="00A429C9" w:rsidP="00A429C9">
      <w:pPr>
        <w:pStyle w:val="Referencias"/>
        <w:numPr>
          <w:ilvl w:val="0"/>
          <w:numId w:val="3"/>
        </w:numPr>
        <w:rPr>
          <w:rFonts w:ascii="LM Roman 10" w:hAnsi="LM Roman 10"/>
          <w:lang w:val="es-ES"/>
        </w:rPr>
      </w:pPr>
      <w:bookmarkStart w:id="172" w:name="_Ref205893368"/>
      <w:r w:rsidRPr="00D66CBF">
        <w:rPr>
          <w:rFonts w:ascii="LM Roman 10" w:hAnsi="LM Roman 10"/>
          <w:lang w:val="es-ES_tradnl"/>
        </w:rPr>
        <w:t xml:space="preserve">Microsoft, “Descargar .NET Framework”, </w:t>
      </w:r>
      <w:r w:rsidRPr="00D66CBF">
        <w:rPr>
          <w:rFonts w:ascii="LM Roman 10" w:hAnsi="LM Roman 10"/>
          <w:i/>
          <w:iCs/>
          <w:lang w:val="es-ES_tradnl"/>
        </w:rPr>
        <w:t>Microsoft</w:t>
      </w:r>
      <w:r w:rsidRPr="00D66CBF">
        <w:rPr>
          <w:rFonts w:ascii="LM Roman 10" w:hAnsi="LM Roman 10"/>
          <w:lang w:val="es-ES_tradnl"/>
        </w:rPr>
        <w:t xml:space="preserve">, [En línea]. Disponible en: </w:t>
      </w:r>
      <w:hyperlink r:id="rId64" w:tgtFrame="_new" w:history="1">
        <w:r w:rsidRPr="00D66CBF">
          <w:rPr>
            <w:rStyle w:val="Hipervnculo"/>
            <w:rFonts w:ascii="LM Roman 10" w:hAnsi="LM Roman 10"/>
            <w:lang w:val="es-ES_tradnl"/>
          </w:rPr>
          <w:t>https://dotnet.microsoft.com/es-es/download/dotnet-framework</w:t>
        </w:r>
      </w:hyperlink>
      <w:r w:rsidRPr="00D66CBF">
        <w:rPr>
          <w:rFonts w:ascii="LM Roman 10" w:hAnsi="LM Roman 10"/>
          <w:lang w:val="es-ES_tradnl"/>
        </w:rPr>
        <w:t xml:space="preserve"> [Accedido: 12-ago-2025].</w:t>
      </w:r>
      <w:bookmarkEnd w:id="172"/>
    </w:p>
    <w:p w14:paraId="1BFC6403" w14:textId="43FD0414" w:rsidR="00A429C9" w:rsidRPr="00D66CBF" w:rsidRDefault="00A429C9" w:rsidP="00A429C9">
      <w:pPr>
        <w:pStyle w:val="Referencias"/>
        <w:numPr>
          <w:ilvl w:val="0"/>
          <w:numId w:val="3"/>
        </w:numPr>
        <w:rPr>
          <w:rFonts w:ascii="LM Roman 10" w:hAnsi="LM Roman 10"/>
          <w:lang w:val="es-ES"/>
        </w:rPr>
      </w:pPr>
      <w:bookmarkStart w:id="173" w:name="_Ref205893401"/>
      <w:r w:rsidRPr="00D66CBF">
        <w:rPr>
          <w:rFonts w:ascii="LM Roman 10" w:hAnsi="LM Roman 10"/>
        </w:rPr>
        <w:t xml:space="preserve">Microsoft, “Entity Framework Documentation”, </w:t>
      </w:r>
      <w:r w:rsidRPr="00D66CBF">
        <w:rPr>
          <w:rFonts w:ascii="LM Roman 10" w:hAnsi="LM Roman 10"/>
          <w:i/>
          <w:iCs/>
        </w:rPr>
        <w:t>Microsoft Learn</w:t>
      </w:r>
      <w:r w:rsidRPr="00D66CBF">
        <w:rPr>
          <w:rFonts w:ascii="LM Roman 10" w:hAnsi="LM Roman 10"/>
        </w:rPr>
        <w:t xml:space="preserve">, [En línea]. </w:t>
      </w:r>
      <w:r w:rsidRPr="00D66CBF">
        <w:rPr>
          <w:rFonts w:ascii="LM Roman 10" w:hAnsi="LM Roman 10"/>
          <w:lang w:val="es-ES_tradnl"/>
        </w:rPr>
        <w:t xml:space="preserve">Disponible en: </w:t>
      </w:r>
      <w:hyperlink r:id="rId65" w:tgtFrame="_new" w:history="1">
        <w:r w:rsidRPr="00D66CBF">
          <w:rPr>
            <w:rStyle w:val="Hipervnculo"/>
            <w:rFonts w:ascii="LM Roman 10" w:hAnsi="LM Roman 10"/>
            <w:lang w:val="es-ES_tradnl"/>
          </w:rPr>
          <w:t>https://learn.microsoft.com/es-es/ef/</w:t>
        </w:r>
      </w:hyperlink>
      <w:r w:rsidRPr="00D66CBF">
        <w:rPr>
          <w:rFonts w:ascii="LM Roman 10" w:hAnsi="LM Roman 10"/>
          <w:lang w:val="es-ES_tradnl"/>
        </w:rPr>
        <w:t xml:space="preserve"> [Accedido: 12-ago-2025].</w:t>
      </w:r>
      <w:bookmarkEnd w:id="173"/>
    </w:p>
    <w:p w14:paraId="582E9914" w14:textId="43C74505" w:rsidR="00A429C9" w:rsidRPr="00D66CBF" w:rsidRDefault="00A429C9" w:rsidP="00A429C9">
      <w:pPr>
        <w:pStyle w:val="Referencias"/>
        <w:numPr>
          <w:ilvl w:val="0"/>
          <w:numId w:val="3"/>
        </w:numPr>
        <w:rPr>
          <w:rFonts w:ascii="LM Roman 10" w:hAnsi="LM Roman 10"/>
          <w:lang w:val="es-ES"/>
        </w:rPr>
      </w:pPr>
      <w:bookmarkStart w:id="174" w:name="_Ref205893420"/>
      <w:r w:rsidRPr="00D66CBF">
        <w:rPr>
          <w:rFonts w:ascii="LM Roman 10" w:hAnsi="LM Roman 10"/>
          <w:lang w:val="es-ES_tradnl"/>
        </w:rPr>
        <w:t xml:space="preserve">Angular, “Angular”, [En línea]. Disponible en: </w:t>
      </w:r>
      <w:hyperlink r:id="rId66" w:tgtFrame="_new" w:history="1">
        <w:r w:rsidRPr="00D66CBF">
          <w:rPr>
            <w:rStyle w:val="Hipervnculo"/>
            <w:rFonts w:ascii="LM Roman 10" w:hAnsi="LM Roman 10"/>
            <w:lang w:val="es-ES_tradnl"/>
          </w:rPr>
          <w:t>https://angular.dev/</w:t>
        </w:r>
      </w:hyperlink>
      <w:r w:rsidRPr="00D66CBF">
        <w:rPr>
          <w:rFonts w:ascii="LM Roman 10" w:hAnsi="LM Roman 10"/>
          <w:lang w:val="es-ES_tradnl"/>
        </w:rPr>
        <w:t xml:space="preserve"> [Accedido: 12-ago-2025].</w:t>
      </w:r>
      <w:bookmarkEnd w:id="174"/>
    </w:p>
    <w:p w14:paraId="7D1A0CF2" w14:textId="5DA35CFE" w:rsidR="00A429C9" w:rsidRPr="00D66CBF" w:rsidRDefault="00A429C9" w:rsidP="00A429C9">
      <w:pPr>
        <w:pStyle w:val="Referencias"/>
        <w:numPr>
          <w:ilvl w:val="0"/>
          <w:numId w:val="3"/>
        </w:numPr>
        <w:rPr>
          <w:rFonts w:ascii="LM Roman 10" w:hAnsi="LM Roman 10"/>
          <w:lang w:val="es-ES"/>
        </w:rPr>
      </w:pPr>
      <w:bookmarkStart w:id="175" w:name="_Ref205893431"/>
      <w:r w:rsidRPr="00D66CBF">
        <w:rPr>
          <w:rFonts w:ascii="LM Roman 10" w:hAnsi="LM Roman 10"/>
          <w:lang w:val="es-ES_tradnl"/>
        </w:rPr>
        <w:t xml:space="preserve">Meta, “React”, [En línea]. Disponible en: </w:t>
      </w:r>
      <w:hyperlink r:id="rId67" w:tgtFrame="_new" w:history="1">
        <w:r w:rsidRPr="00D66CBF">
          <w:rPr>
            <w:rStyle w:val="Hipervnculo"/>
            <w:rFonts w:ascii="LM Roman 10" w:hAnsi="LM Roman 10"/>
            <w:lang w:val="es-ES_tradnl"/>
          </w:rPr>
          <w:t>https://es.react.dev/</w:t>
        </w:r>
      </w:hyperlink>
      <w:r w:rsidRPr="00D66CBF">
        <w:rPr>
          <w:rFonts w:ascii="LM Roman 10" w:hAnsi="LM Roman 10"/>
          <w:lang w:val="es-ES_tradnl"/>
        </w:rPr>
        <w:t xml:space="preserve"> [Accedido: 12-ago-2025].</w:t>
      </w:r>
      <w:bookmarkEnd w:id="175"/>
    </w:p>
    <w:p w14:paraId="51BEB9F7" w14:textId="5A2C75CC" w:rsidR="00A429C9" w:rsidRPr="00D66CBF" w:rsidRDefault="00A429C9" w:rsidP="00A429C9">
      <w:pPr>
        <w:pStyle w:val="Referencias"/>
        <w:numPr>
          <w:ilvl w:val="0"/>
          <w:numId w:val="3"/>
        </w:numPr>
        <w:rPr>
          <w:rFonts w:ascii="LM Roman 10" w:hAnsi="LM Roman 10"/>
          <w:lang w:val="es-ES"/>
        </w:rPr>
      </w:pPr>
      <w:bookmarkStart w:id="176" w:name="_Ref205893462"/>
      <w:r w:rsidRPr="00D66CBF">
        <w:rPr>
          <w:rFonts w:ascii="LM Roman 10" w:hAnsi="LM Roman 10"/>
          <w:lang w:val="es-ES_tradnl"/>
        </w:rPr>
        <w:t xml:space="preserve">Geekflare, “Angular vs React”, </w:t>
      </w:r>
      <w:r w:rsidRPr="00D66CBF">
        <w:rPr>
          <w:rFonts w:ascii="LM Roman 10" w:hAnsi="LM Roman 10"/>
          <w:i/>
          <w:iCs/>
          <w:lang w:val="es-ES_tradnl"/>
        </w:rPr>
        <w:t>Geekflare</w:t>
      </w:r>
      <w:r w:rsidRPr="00D66CBF">
        <w:rPr>
          <w:rFonts w:ascii="LM Roman 10" w:hAnsi="LM Roman 10"/>
          <w:lang w:val="es-ES_tradnl"/>
        </w:rPr>
        <w:t xml:space="preserve">, [En línea]. Disponible en: </w:t>
      </w:r>
      <w:hyperlink r:id="rId68" w:tgtFrame="_new" w:history="1">
        <w:r w:rsidRPr="00D66CBF">
          <w:rPr>
            <w:rStyle w:val="Hipervnculo"/>
            <w:rFonts w:ascii="LM Roman 10" w:hAnsi="LM Roman 10"/>
            <w:lang w:val="es-ES_tradnl"/>
          </w:rPr>
          <w:t>https://geekflare.com/es/angular-vs-react/</w:t>
        </w:r>
      </w:hyperlink>
      <w:r w:rsidRPr="00D66CBF">
        <w:rPr>
          <w:rFonts w:ascii="LM Roman 10" w:hAnsi="LM Roman 10"/>
          <w:lang w:val="es-ES_tradnl"/>
        </w:rPr>
        <w:t xml:space="preserve"> [Accedido: 12-ago-2025].</w:t>
      </w:r>
      <w:bookmarkEnd w:id="176"/>
    </w:p>
    <w:p w14:paraId="1B5901E7" w14:textId="517FDC58" w:rsidR="00A429C9" w:rsidRPr="00D66CBF" w:rsidRDefault="00A429C9" w:rsidP="00A429C9">
      <w:pPr>
        <w:pStyle w:val="Referencias"/>
        <w:numPr>
          <w:ilvl w:val="0"/>
          <w:numId w:val="3"/>
        </w:numPr>
        <w:rPr>
          <w:rFonts w:ascii="LM Roman 10" w:hAnsi="LM Roman 10"/>
          <w:lang w:val="es-ES"/>
        </w:rPr>
      </w:pPr>
      <w:bookmarkStart w:id="177" w:name="_Ref205893483"/>
      <w:r w:rsidRPr="00D66CBF">
        <w:rPr>
          <w:rFonts w:ascii="LM Roman 10" w:hAnsi="LM Roman 10"/>
          <w:lang w:val="es-ES_tradnl"/>
        </w:rPr>
        <w:t xml:space="preserve">Microsoft, “Visual Studio Code”, </w:t>
      </w:r>
      <w:r w:rsidRPr="00D66CBF">
        <w:rPr>
          <w:rFonts w:ascii="LM Roman 10" w:hAnsi="LM Roman 10"/>
          <w:i/>
          <w:iCs/>
          <w:lang w:val="es-ES_tradnl"/>
        </w:rPr>
        <w:t>VS Code</w:t>
      </w:r>
      <w:r w:rsidRPr="00D66CBF">
        <w:rPr>
          <w:rFonts w:ascii="LM Roman 10" w:hAnsi="LM Roman 10"/>
          <w:lang w:val="es-ES_tradnl"/>
        </w:rPr>
        <w:t xml:space="preserve">, [En línea]. Disponible en: </w:t>
      </w:r>
      <w:hyperlink r:id="rId69" w:tgtFrame="_new" w:history="1">
        <w:r w:rsidRPr="00D66CBF">
          <w:rPr>
            <w:rStyle w:val="Hipervnculo"/>
            <w:rFonts w:ascii="LM Roman 10" w:hAnsi="LM Roman 10"/>
            <w:lang w:val="es-ES_tradnl"/>
          </w:rPr>
          <w:t>https://code.visualstudio.com/</w:t>
        </w:r>
      </w:hyperlink>
      <w:r w:rsidRPr="00D66CBF">
        <w:rPr>
          <w:rFonts w:ascii="LM Roman 10" w:hAnsi="LM Roman 10"/>
          <w:lang w:val="es-ES_tradnl"/>
        </w:rPr>
        <w:t xml:space="preserve"> [Accedido: 12-ago-2025].</w:t>
      </w:r>
      <w:bookmarkEnd w:id="177"/>
    </w:p>
    <w:p w14:paraId="33659349" w14:textId="71AD3F18" w:rsidR="00A429C9" w:rsidRPr="00D66CBF" w:rsidRDefault="00A429C9" w:rsidP="00A429C9">
      <w:pPr>
        <w:pStyle w:val="Referencias"/>
        <w:numPr>
          <w:ilvl w:val="0"/>
          <w:numId w:val="3"/>
        </w:numPr>
        <w:rPr>
          <w:rFonts w:ascii="LM Roman 10" w:hAnsi="LM Roman 10"/>
          <w:lang w:val="es-ES"/>
        </w:rPr>
      </w:pPr>
      <w:bookmarkStart w:id="178" w:name="_Ref205893493"/>
      <w:r w:rsidRPr="00D66CBF">
        <w:rPr>
          <w:rFonts w:ascii="LM Roman 10" w:hAnsi="LM Roman 10"/>
          <w:lang w:val="es-ES_tradnl"/>
        </w:rPr>
        <w:t xml:space="preserve">Git, “Documentación de Git”, [En línea]. Disponible en: </w:t>
      </w:r>
      <w:hyperlink r:id="rId70" w:tgtFrame="_new" w:history="1">
        <w:r w:rsidRPr="00D66CBF">
          <w:rPr>
            <w:rStyle w:val="Hipervnculo"/>
            <w:rFonts w:ascii="LM Roman 10" w:hAnsi="LM Roman 10"/>
            <w:lang w:val="es-ES_tradnl"/>
          </w:rPr>
          <w:t>https://git-scm.com/doc</w:t>
        </w:r>
      </w:hyperlink>
      <w:r w:rsidRPr="00D66CBF">
        <w:rPr>
          <w:rFonts w:ascii="LM Roman 10" w:hAnsi="LM Roman 10"/>
          <w:lang w:val="es-ES_tradnl"/>
        </w:rPr>
        <w:t xml:space="preserve"> [Accedido: 12-ago-2025].</w:t>
      </w:r>
      <w:bookmarkEnd w:id="178"/>
    </w:p>
    <w:p w14:paraId="75552FB1" w14:textId="06C5AE99" w:rsidR="00A429C9" w:rsidRPr="00D66CBF" w:rsidRDefault="00A429C9" w:rsidP="00A429C9">
      <w:pPr>
        <w:pStyle w:val="Referencias"/>
        <w:numPr>
          <w:ilvl w:val="0"/>
          <w:numId w:val="3"/>
        </w:numPr>
        <w:rPr>
          <w:rFonts w:ascii="LM Roman 10" w:hAnsi="LM Roman 10"/>
          <w:lang w:val="es-ES"/>
        </w:rPr>
      </w:pPr>
      <w:bookmarkStart w:id="179" w:name="_Ref205893495"/>
      <w:r w:rsidRPr="00D66CBF">
        <w:rPr>
          <w:rFonts w:ascii="LM Roman 10" w:hAnsi="LM Roman 10"/>
          <w:lang w:val="es-ES_tradnl"/>
        </w:rPr>
        <w:t xml:space="preserve">GitHub, “GitHub”, [En línea]. Disponible en: </w:t>
      </w:r>
      <w:hyperlink r:id="rId71" w:tgtFrame="_new" w:history="1">
        <w:r w:rsidRPr="00D66CBF">
          <w:rPr>
            <w:rStyle w:val="Hipervnculo"/>
            <w:rFonts w:ascii="LM Roman 10" w:hAnsi="LM Roman 10"/>
            <w:lang w:val="es-ES_tradnl"/>
          </w:rPr>
          <w:t>https://github.com/</w:t>
        </w:r>
      </w:hyperlink>
      <w:r w:rsidRPr="00D66CBF">
        <w:rPr>
          <w:rFonts w:ascii="LM Roman 10" w:hAnsi="LM Roman 10"/>
          <w:lang w:val="es-ES_tradnl"/>
        </w:rPr>
        <w:t xml:space="preserve"> [Accedido: 12-ago-2025].</w:t>
      </w:r>
      <w:bookmarkEnd w:id="179"/>
    </w:p>
    <w:p w14:paraId="4BDB98E2" w14:textId="54995D24" w:rsidR="00A429C9" w:rsidRPr="00D66CBF" w:rsidRDefault="00A429C9" w:rsidP="00A429C9">
      <w:pPr>
        <w:pStyle w:val="Referencias"/>
        <w:numPr>
          <w:ilvl w:val="0"/>
          <w:numId w:val="3"/>
        </w:numPr>
        <w:rPr>
          <w:rFonts w:ascii="LM Roman 10" w:hAnsi="LM Roman 10"/>
          <w:lang w:val="es-ES"/>
        </w:rPr>
      </w:pPr>
      <w:bookmarkStart w:id="180" w:name="_Ref205893510"/>
      <w:r w:rsidRPr="00D66CBF">
        <w:rPr>
          <w:rFonts w:ascii="LM Roman 10" w:hAnsi="LM Roman 10"/>
          <w:lang w:val="es-ES_tradnl"/>
        </w:rPr>
        <w:t xml:space="preserve">Mermaid, “Mermaid.js”, [En línea]. Disponible en: </w:t>
      </w:r>
      <w:hyperlink r:id="rId72" w:tgtFrame="_new" w:history="1">
        <w:r w:rsidRPr="00D66CBF">
          <w:rPr>
            <w:rStyle w:val="Hipervnculo"/>
            <w:rFonts w:ascii="LM Roman 10" w:hAnsi="LM Roman 10"/>
            <w:lang w:val="es-ES_tradnl"/>
          </w:rPr>
          <w:t>https://mermaid.js.org/</w:t>
        </w:r>
      </w:hyperlink>
      <w:r w:rsidRPr="00D66CBF">
        <w:rPr>
          <w:rFonts w:ascii="LM Roman 10" w:hAnsi="LM Roman 10"/>
          <w:lang w:val="es-ES_tradnl"/>
        </w:rPr>
        <w:t xml:space="preserve"> [Accedido: 12-ago-2025].</w:t>
      </w:r>
      <w:bookmarkEnd w:id="180"/>
    </w:p>
    <w:p w14:paraId="06647656" w14:textId="4F6BA967" w:rsidR="00A429C9" w:rsidRPr="00D66CBF" w:rsidRDefault="00A429C9" w:rsidP="00A429C9">
      <w:pPr>
        <w:pStyle w:val="Referencias"/>
        <w:numPr>
          <w:ilvl w:val="0"/>
          <w:numId w:val="3"/>
        </w:numPr>
        <w:rPr>
          <w:rFonts w:ascii="LM Roman 10" w:hAnsi="LM Roman 10"/>
          <w:lang w:val="es-ES"/>
        </w:rPr>
      </w:pPr>
      <w:bookmarkStart w:id="181" w:name="_Ref205893530"/>
      <w:r w:rsidRPr="00D66CBF">
        <w:rPr>
          <w:rFonts w:ascii="LM Roman 10" w:hAnsi="LM Roman 10"/>
          <w:lang w:val="es-ES_tradnl"/>
        </w:rPr>
        <w:t xml:space="preserve">Figma, “Figma”, [En línea]. Disponible en: </w:t>
      </w:r>
      <w:hyperlink r:id="rId73" w:tgtFrame="_new" w:history="1">
        <w:r w:rsidRPr="00D66CBF">
          <w:rPr>
            <w:rStyle w:val="Hipervnculo"/>
            <w:rFonts w:ascii="LM Roman 10" w:hAnsi="LM Roman 10"/>
            <w:lang w:val="es-ES_tradnl"/>
          </w:rPr>
          <w:t>https://www.figma.com/</w:t>
        </w:r>
      </w:hyperlink>
      <w:r w:rsidRPr="00D66CBF">
        <w:rPr>
          <w:rFonts w:ascii="LM Roman 10" w:hAnsi="LM Roman 10"/>
          <w:lang w:val="es-ES_tradnl"/>
        </w:rPr>
        <w:t xml:space="preserve"> [Accedido: 12-ago-2025].</w:t>
      </w:r>
      <w:bookmarkEnd w:id="181"/>
    </w:p>
    <w:p w14:paraId="090AF6A9" w14:textId="045FAD4D" w:rsidR="00A429C9" w:rsidRPr="00D66CBF" w:rsidRDefault="00A429C9" w:rsidP="00A429C9">
      <w:pPr>
        <w:pStyle w:val="Referencias"/>
        <w:numPr>
          <w:ilvl w:val="0"/>
          <w:numId w:val="3"/>
        </w:numPr>
        <w:rPr>
          <w:rFonts w:ascii="LM Roman 10" w:hAnsi="LM Roman 10"/>
          <w:lang w:val="es-ES"/>
        </w:rPr>
      </w:pPr>
      <w:bookmarkStart w:id="182" w:name="_Ref205893577"/>
      <w:r w:rsidRPr="00D66CBF">
        <w:rPr>
          <w:rFonts w:ascii="LM Roman 10" w:hAnsi="LM Roman 10"/>
          <w:lang w:val="es-ES_tradnl"/>
        </w:rPr>
        <w:t xml:space="preserve">Boletín Oficial del Estado, “Ley BOE-A-2018-16673”, </w:t>
      </w:r>
      <w:r w:rsidRPr="00D66CBF">
        <w:rPr>
          <w:rFonts w:ascii="LM Roman 10" w:hAnsi="LM Roman 10"/>
          <w:i/>
          <w:iCs/>
          <w:lang w:val="es-ES_tradnl"/>
        </w:rPr>
        <w:t>BOE</w:t>
      </w:r>
      <w:r w:rsidRPr="00D66CBF">
        <w:rPr>
          <w:rFonts w:ascii="LM Roman 10" w:hAnsi="LM Roman 10"/>
          <w:lang w:val="es-ES_tradnl"/>
        </w:rPr>
        <w:t xml:space="preserve">, [En línea]. Disponible en: </w:t>
      </w:r>
      <w:hyperlink r:id="rId74" w:tgtFrame="_new" w:history="1">
        <w:r w:rsidRPr="00D66CBF">
          <w:rPr>
            <w:rStyle w:val="Hipervnculo"/>
            <w:rFonts w:ascii="LM Roman 10" w:hAnsi="LM Roman 10"/>
            <w:lang w:val="es-ES_tradnl"/>
          </w:rPr>
          <w:t>https://www.boe.es/buscar/act.php?id=BOE-A-2018-16673</w:t>
        </w:r>
      </w:hyperlink>
      <w:r w:rsidRPr="00D66CBF">
        <w:rPr>
          <w:rFonts w:ascii="LM Roman 10" w:hAnsi="LM Roman 10"/>
          <w:lang w:val="es-ES_tradnl"/>
        </w:rPr>
        <w:t xml:space="preserve"> [Accedido: 12-ago-2025].</w:t>
      </w:r>
      <w:bookmarkEnd w:id="182"/>
    </w:p>
    <w:p w14:paraId="4F537CA8" w14:textId="2EF6DB57" w:rsidR="00A429C9" w:rsidRPr="00D66CBF" w:rsidRDefault="00A429C9" w:rsidP="00A429C9">
      <w:pPr>
        <w:pStyle w:val="Referencias"/>
        <w:numPr>
          <w:ilvl w:val="0"/>
          <w:numId w:val="3"/>
        </w:numPr>
        <w:rPr>
          <w:rFonts w:ascii="LM Roman 10" w:hAnsi="LM Roman 10"/>
          <w:lang w:val="es-ES"/>
        </w:rPr>
      </w:pPr>
      <w:bookmarkStart w:id="183" w:name="_Ref205893639"/>
      <w:r w:rsidRPr="00D66CBF">
        <w:rPr>
          <w:rFonts w:ascii="LM Roman 10" w:hAnsi="LM Roman 10"/>
          <w:lang w:val="es-ES_tradnl"/>
        </w:rPr>
        <w:t xml:space="preserve">W3C, “Fundamentos de Accesibilidad Web”, [En línea]. Disponible en: </w:t>
      </w:r>
      <w:hyperlink r:id="rId75" w:tgtFrame="_new" w:history="1">
        <w:r w:rsidRPr="00D66CBF">
          <w:rPr>
            <w:rStyle w:val="Hipervnculo"/>
            <w:rFonts w:ascii="LM Roman 10" w:hAnsi="LM Roman 10"/>
            <w:lang w:val="es-ES_tradnl"/>
          </w:rPr>
          <w:t>https://www.w3.org/WAI/fundamentals/</w:t>
        </w:r>
      </w:hyperlink>
      <w:r w:rsidRPr="00D66CBF">
        <w:rPr>
          <w:rFonts w:ascii="LM Roman 10" w:hAnsi="LM Roman 10"/>
          <w:lang w:val="es-ES_tradnl"/>
        </w:rPr>
        <w:t xml:space="preserve"> [Accedido: 12-ago-2025].</w:t>
      </w:r>
      <w:bookmarkEnd w:id="183"/>
    </w:p>
    <w:p w14:paraId="655168A6" w14:textId="03C5690C" w:rsidR="00A429C9" w:rsidRPr="00D66CBF" w:rsidRDefault="00A429C9" w:rsidP="00A429C9">
      <w:pPr>
        <w:pStyle w:val="Referencias"/>
        <w:numPr>
          <w:ilvl w:val="0"/>
          <w:numId w:val="3"/>
        </w:numPr>
        <w:rPr>
          <w:rFonts w:ascii="LM Roman 10" w:hAnsi="LM Roman 10"/>
          <w:lang w:val="es-ES"/>
        </w:rPr>
      </w:pPr>
      <w:bookmarkStart w:id="184" w:name="_Ref205893651"/>
      <w:r w:rsidRPr="00D66CBF">
        <w:rPr>
          <w:rFonts w:ascii="LM Roman 10" w:hAnsi="LM Roman 10"/>
          <w:lang w:val="es-ES_tradnl"/>
        </w:rPr>
        <w:lastRenderedPageBreak/>
        <w:t xml:space="preserve">W3C, “Responsive Design” (PDF), [En línea]. Disponible en: </w:t>
      </w:r>
      <w:hyperlink r:id="rId76" w:tgtFrame="_new" w:history="1">
        <w:r w:rsidRPr="00D66CBF">
          <w:rPr>
            <w:rStyle w:val="Hipervnculo"/>
            <w:rFonts w:ascii="LM Roman 10" w:hAnsi="LM Roman 10"/>
            <w:lang w:val="es-ES_tradnl"/>
          </w:rPr>
          <w:t>https://www.w3.org/2013/Talks/responsive-design.pdf</w:t>
        </w:r>
      </w:hyperlink>
      <w:r w:rsidRPr="00D66CBF">
        <w:rPr>
          <w:rFonts w:ascii="LM Roman 10" w:hAnsi="LM Roman 10"/>
          <w:lang w:val="es-ES_tradnl"/>
        </w:rPr>
        <w:t xml:space="preserve"> [Accedido: 12-ago-2025].</w:t>
      </w:r>
      <w:bookmarkEnd w:id="184"/>
    </w:p>
    <w:p w14:paraId="1EB554BB" w14:textId="283F16F4" w:rsidR="00A429C9" w:rsidRPr="00D66CBF" w:rsidRDefault="00A429C9" w:rsidP="00A429C9">
      <w:pPr>
        <w:pStyle w:val="Referencias"/>
        <w:numPr>
          <w:ilvl w:val="0"/>
          <w:numId w:val="3"/>
        </w:numPr>
        <w:rPr>
          <w:rFonts w:ascii="LM Roman 10" w:hAnsi="LM Roman 10"/>
          <w:lang w:val="es-ES"/>
        </w:rPr>
      </w:pPr>
      <w:bookmarkStart w:id="185" w:name="_Ref205893683"/>
      <w:r w:rsidRPr="00D66CBF">
        <w:rPr>
          <w:rFonts w:ascii="LM Roman 10" w:hAnsi="LM Roman 10"/>
          <w:lang w:val="es-ES_tradnl"/>
        </w:rPr>
        <w:t xml:space="preserve">.NET Foundation, “MailKit – Trabajando con correos”, [.NET Foundation], [En línea]. Disponible en: </w:t>
      </w:r>
      <w:hyperlink r:id="rId77" w:tgtFrame="_new" w:history="1">
        <w:r w:rsidRPr="00D66CBF">
          <w:rPr>
            <w:rStyle w:val="Hipervnculo"/>
            <w:rFonts w:ascii="LM Roman 10" w:hAnsi="LM Roman 10"/>
            <w:lang w:val="es-ES_tradnl"/>
          </w:rPr>
          <w:t>https://dotnetfoundation.org/news-events/detail/mailkit-working-with-emails</w:t>
        </w:r>
      </w:hyperlink>
      <w:r w:rsidRPr="00D66CBF">
        <w:rPr>
          <w:rFonts w:ascii="LM Roman 10" w:hAnsi="LM Roman 10"/>
          <w:lang w:val="es-ES_tradnl"/>
        </w:rPr>
        <w:t xml:space="preserve"> [Accedido: 12-ago-2025].</w:t>
      </w:r>
      <w:bookmarkEnd w:id="185"/>
    </w:p>
    <w:p w14:paraId="506B8275" w14:textId="419D8333" w:rsidR="00A429C9" w:rsidRPr="00D66CBF" w:rsidRDefault="00A429C9" w:rsidP="00A429C9">
      <w:pPr>
        <w:pStyle w:val="Referencias"/>
        <w:numPr>
          <w:ilvl w:val="0"/>
          <w:numId w:val="3"/>
        </w:numPr>
        <w:rPr>
          <w:rFonts w:ascii="LM Roman 10" w:hAnsi="LM Roman 10"/>
          <w:lang w:val="es-ES"/>
        </w:rPr>
      </w:pPr>
      <w:bookmarkStart w:id="186" w:name="_Ref205893701"/>
      <w:r w:rsidRPr="00D66CBF">
        <w:rPr>
          <w:rFonts w:ascii="LM Roman 10" w:hAnsi="LM Roman 10"/>
          <w:lang w:val="es-ES_tradnl"/>
        </w:rPr>
        <w:t xml:space="preserve">JWT.io, “Introducción a JSON Web Tokens”, [En línea]. Disponible en: </w:t>
      </w:r>
      <w:hyperlink r:id="rId78" w:tgtFrame="_new" w:history="1">
        <w:r w:rsidRPr="00D66CBF">
          <w:rPr>
            <w:rStyle w:val="Hipervnculo"/>
            <w:rFonts w:ascii="LM Roman 10" w:hAnsi="LM Roman 10"/>
            <w:lang w:val="es-ES_tradnl"/>
          </w:rPr>
          <w:t>https://www.jwt.io/introduction</w:t>
        </w:r>
      </w:hyperlink>
      <w:r w:rsidRPr="00D66CBF">
        <w:rPr>
          <w:rFonts w:ascii="LM Roman 10" w:hAnsi="LM Roman 10"/>
          <w:lang w:val="es-ES_tradnl"/>
        </w:rPr>
        <w:t xml:space="preserve"> [Accedido: 12-ago-2025].</w:t>
      </w:r>
      <w:bookmarkEnd w:id="186"/>
    </w:p>
    <w:p w14:paraId="40502DB2" w14:textId="6DD4D0CB" w:rsidR="00A429C9" w:rsidRPr="00D66CBF" w:rsidRDefault="00A429C9" w:rsidP="00A429C9">
      <w:pPr>
        <w:pStyle w:val="Referencias"/>
        <w:numPr>
          <w:ilvl w:val="0"/>
          <w:numId w:val="3"/>
        </w:numPr>
        <w:rPr>
          <w:rFonts w:ascii="LM Roman 10" w:hAnsi="LM Roman 10"/>
          <w:lang w:val="es-ES"/>
        </w:rPr>
      </w:pPr>
      <w:bookmarkStart w:id="187" w:name="_Ref205893713"/>
      <w:r w:rsidRPr="00D66CBF">
        <w:rPr>
          <w:rFonts w:ascii="LM Roman 10" w:hAnsi="LM Roman 10"/>
          <w:lang w:val="es-ES_tradnl"/>
        </w:rPr>
        <w:t xml:space="preserve">NuGet, “jose-jwt”, </w:t>
      </w:r>
      <w:r w:rsidRPr="00D66CBF">
        <w:rPr>
          <w:rFonts w:ascii="LM Roman 10" w:hAnsi="LM Roman 10"/>
          <w:i/>
          <w:iCs/>
          <w:lang w:val="es-ES_tradnl"/>
        </w:rPr>
        <w:t>NuGet</w:t>
      </w:r>
      <w:r w:rsidRPr="00D66CBF">
        <w:rPr>
          <w:rFonts w:ascii="LM Roman 10" w:hAnsi="LM Roman 10"/>
          <w:lang w:val="es-ES_tradnl"/>
        </w:rPr>
        <w:t xml:space="preserve">, [En línea]. Disponible en: </w:t>
      </w:r>
      <w:hyperlink r:id="rId79" w:tgtFrame="_new" w:history="1">
        <w:r w:rsidRPr="00D66CBF">
          <w:rPr>
            <w:rStyle w:val="Hipervnculo"/>
            <w:rFonts w:ascii="LM Roman 10" w:hAnsi="LM Roman 10"/>
            <w:lang w:val="es-ES_tradnl"/>
          </w:rPr>
          <w:t>https://www.nuget.org/packages/jose-jwt/</w:t>
        </w:r>
      </w:hyperlink>
      <w:r w:rsidRPr="00D66CBF">
        <w:rPr>
          <w:rFonts w:ascii="LM Roman 10" w:hAnsi="LM Roman 10"/>
          <w:lang w:val="es-ES_tradnl"/>
        </w:rPr>
        <w:t xml:space="preserve"> [Accedido: 12-ago-2025].</w:t>
      </w:r>
      <w:bookmarkEnd w:id="187"/>
    </w:p>
    <w:p w14:paraId="059A4D28" w14:textId="64712A02" w:rsidR="00A429C9" w:rsidRPr="00D66CBF" w:rsidRDefault="00A429C9" w:rsidP="00A429C9">
      <w:pPr>
        <w:pStyle w:val="Referencias"/>
        <w:numPr>
          <w:ilvl w:val="0"/>
          <w:numId w:val="3"/>
        </w:numPr>
        <w:rPr>
          <w:rFonts w:ascii="LM Roman 10" w:hAnsi="LM Roman 10"/>
          <w:lang w:val="es-ES"/>
        </w:rPr>
      </w:pPr>
      <w:bookmarkStart w:id="188" w:name="_Ref205893726"/>
      <w:r w:rsidRPr="00D66CBF">
        <w:rPr>
          <w:rFonts w:ascii="LM Roman 10" w:hAnsi="LM Roman 10"/>
          <w:lang w:val="es-ES_tradnl"/>
        </w:rPr>
        <w:t xml:space="preserve">Angular, “HttpInterceptor – API Reference”, [En línea]. Disponible en: </w:t>
      </w:r>
      <w:hyperlink r:id="rId80" w:tgtFrame="_new" w:history="1">
        <w:r w:rsidRPr="00D66CBF">
          <w:rPr>
            <w:rStyle w:val="Hipervnculo"/>
            <w:rFonts w:ascii="LM Roman 10" w:hAnsi="LM Roman 10"/>
            <w:lang w:val="es-ES_tradnl"/>
          </w:rPr>
          <w:t>https://v17.angular.io/api/common/http/HttpInterceptor</w:t>
        </w:r>
      </w:hyperlink>
      <w:r w:rsidRPr="00D66CBF">
        <w:rPr>
          <w:rFonts w:ascii="LM Roman 10" w:hAnsi="LM Roman 10"/>
          <w:lang w:val="es-ES_tradnl"/>
        </w:rPr>
        <w:t xml:space="preserve"> [Accedido: 12-ago-2025].</w:t>
      </w:r>
      <w:bookmarkEnd w:id="188"/>
    </w:p>
    <w:p w14:paraId="329ED538" w14:textId="254D8F57" w:rsidR="00A429C9" w:rsidRPr="00D66CBF" w:rsidRDefault="00A429C9" w:rsidP="00A429C9">
      <w:pPr>
        <w:pStyle w:val="Referencias"/>
        <w:numPr>
          <w:ilvl w:val="0"/>
          <w:numId w:val="3"/>
        </w:numPr>
        <w:rPr>
          <w:rFonts w:ascii="LM Roman 10" w:hAnsi="LM Roman 10"/>
          <w:lang w:val="es-ES"/>
        </w:rPr>
      </w:pPr>
      <w:bookmarkStart w:id="189" w:name="_Ref205893739"/>
      <w:r w:rsidRPr="00D66CBF">
        <w:rPr>
          <w:rFonts w:ascii="LM Roman 10" w:hAnsi="LM Roman 10"/>
          <w:lang w:val="es-ES_tradnl"/>
        </w:rPr>
        <w:t xml:space="preserve">Angular, “Route Guards – Guía”, [En línea]. Disponible en: </w:t>
      </w:r>
      <w:hyperlink r:id="rId81" w:tgtFrame="_new" w:history="1">
        <w:r w:rsidRPr="00D66CBF">
          <w:rPr>
            <w:rStyle w:val="Hipervnculo"/>
            <w:rFonts w:ascii="LM Roman 10" w:hAnsi="LM Roman 10"/>
            <w:lang w:val="es-ES_tradnl"/>
          </w:rPr>
          <w:t>https://angular.dev/guide/routing/route-guards</w:t>
        </w:r>
      </w:hyperlink>
      <w:r w:rsidRPr="00D66CBF">
        <w:rPr>
          <w:rFonts w:ascii="LM Roman 10" w:hAnsi="LM Roman 10"/>
          <w:lang w:val="es-ES_tradnl"/>
        </w:rPr>
        <w:t xml:space="preserve"> [Accedido: 12-ago-2025].</w:t>
      </w:r>
      <w:bookmarkEnd w:id="189"/>
    </w:p>
    <w:p w14:paraId="214B3B8F" w14:textId="77777777" w:rsidR="001F5FEA" w:rsidRPr="00D66CBF" w:rsidRDefault="001F5FEA" w:rsidP="00AA1E68">
      <w:pPr>
        <w:pStyle w:val="CaptuloNmero"/>
        <w:numPr>
          <w:ilvl w:val="0"/>
          <w:numId w:val="0"/>
        </w:numPr>
        <w:jc w:val="both"/>
        <w:rPr>
          <w:rFonts w:ascii="LM Roman 10" w:hAnsi="LM Roman 10"/>
          <w:lang w:val="es-ES"/>
        </w:rPr>
        <w:sectPr w:rsidR="001F5FEA" w:rsidRPr="00D66CBF" w:rsidSect="005033DF">
          <w:footerReference w:type="default" r:id="rId82"/>
          <w:type w:val="oddPage"/>
          <w:pgSz w:w="11900" w:h="16840"/>
          <w:pgMar w:top="1418" w:right="1418" w:bottom="1134" w:left="1985" w:header="720" w:footer="720" w:gutter="0"/>
          <w:cols w:space="720"/>
          <w:noEndnote/>
          <w:docGrid w:linePitch="326"/>
        </w:sectPr>
      </w:pPr>
    </w:p>
    <w:p w14:paraId="5E38A69A" w14:textId="77777777" w:rsidR="004F6D9F" w:rsidRPr="00D66CBF" w:rsidRDefault="00B2671C" w:rsidP="00AD050F">
      <w:pPr>
        <w:pStyle w:val="Apndice"/>
        <w:rPr>
          <w:rFonts w:ascii="LM Roman 10" w:hAnsi="LM Roman 10"/>
        </w:rPr>
      </w:pPr>
      <w:bookmarkStart w:id="190" w:name="_Toc505373799"/>
      <w:bookmarkStart w:id="191" w:name="_Toc204855966"/>
      <w:bookmarkStart w:id="192" w:name="_Toc208342572"/>
      <w:r w:rsidRPr="00D66CBF">
        <w:rPr>
          <w:rFonts w:ascii="LM Roman 10" w:hAnsi="LM Roman 10"/>
        </w:rPr>
        <w:lastRenderedPageBreak/>
        <w:t>Manual de</w:t>
      </w:r>
      <w:r w:rsidR="00C12AA8" w:rsidRPr="00D66CBF">
        <w:rPr>
          <w:rFonts w:ascii="LM Roman 10" w:hAnsi="LM Roman 10"/>
        </w:rPr>
        <w:t xml:space="preserve"> </w:t>
      </w:r>
      <w:r w:rsidRPr="00D66CBF">
        <w:rPr>
          <w:rFonts w:ascii="LM Roman 10" w:hAnsi="LM Roman 10"/>
        </w:rPr>
        <w:t>Instalación</w:t>
      </w:r>
      <w:bookmarkEnd w:id="190"/>
      <w:bookmarkEnd w:id="191"/>
      <w:bookmarkEnd w:id="192"/>
    </w:p>
    <w:p w14:paraId="5C17478A" w14:textId="77777777" w:rsidR="003049A7" w:rsidRPr="00D66CBF" w:rsidRDefault="003049A7" w:rsidP="003049A7">
      <w:pPr>
        <w:rPr>
          <w:rFonts w:ascii="LM Roman 10" w:hAnsi="LM Roman 10"/>
          <w:lang w:val="es-ES"/>
        </w:rPr>
      </w:pPr>
      <w:r w:rsidRPr="00D66CBF">
        <w:rPr>
          <w:rFonts w:ascii="LM Roman 10" w:hAnsi="LM Roman 10"/>
          <w:lang w:val="es-ES"/>
        </w:rPr>
        <w:t>Este manual describe el proceso de instalación y despliegue de la aplicación, que se compone de tres elementos principales:</w:t>
      </w:r>
    </w:p>
    <w:p w14:paraId="04206901" w14:textId="77777777" w:rsidR="003049A7" w:rsidRPr="00D66CBF" w:rsidRDefault="003049A7">
      <w:pPr>
        <w:numPr>
          <w:ilvl w:val="0"/>
          <w:numId w:val="175"/>
        </w:numPr>
        <w:rPr>
          <w:rFonts w:ascii="LM Roman 10" w:hAnsi="LM Roman 10"/>
          <w:lang w:val="es-ES"/>
        </w:rPr>
      </w:pPr>
      <w:r w:rsidRPr="00D66CBF">
        <w:rPr>
          <w:rFonts w:ascii="LM Roman 10" w:hAnsi="LM Roman 10"/>
          <w:b/>
          <w:bCs/>
          <w:lang w:val="es-ES"/>
        </w:rPr>
        <w:t>Base de datos (MySQL)</w:t>
      </w:r>
    </w:p>
    <w:p w14:paraId="6A69061B" w14:textId="77777777" w:rsidR="003049A7" w:rsidRPr="00D66CBF" w:rsidRDefault="003049A7">
      <w:pPr>
        <w:numPr>
          <w:ilvl w:val="0"/>
          <w:numId w:val="175"/>
        </w:numPr>
        <w:rPr>
          <w:rFonts w:ascii="LM Roman 10" w:hAnsi="LM Roman 10"/>
          <w:lang w:val="es-ES"/>
        </w:rPr>
      </w:pPr>
      <w:r w:rsidRPr="00D66CBF">
        <w:rPr>
          <w:rFonts w:ascii="LM Roman 10" w:hAnsi="LM Roman 10"/>
          <w:b/>
          <w:bCs/>
          <w:lang w:val="es-ES"/>
        </w:rPr>
        <w:t>Servidor Backend (API en .NET)</w:t>
      </w:r>
    </w:p>
    <w:p w14:paraId="5A1C233B" w14:textId="77777777" w:rsidR="003049A7" w:rsidRPr="00D66CBF" w:rsidRDefault="003049A7">
      <w:pPr>
        <w:numPr>
          <w:ilvl w:val="0"/>
          <w:numId w:val="175"/>
        </w:numPr>
        <w:rPr>
          <w:rFonts w:ascii="LM Roman 10" w:hAnsi="LM Roman 10"/>
          <w:lang w:val="es-ES"/>
        </w:rPr>
      </w:pPr>
      <w:r w:rsidRPr="00D66CBF">
        <w:rPr>
          <w:rFonts w:ascii="LM Roman 10" w:hAnsi="LM Roman 10"/>
          <w:b/>
          <w:bCs/>
          <w:lang w:val="es-ES"/>
        </w:rPr>
        <w:t>Aplicación Frontend (Angular)</w:t>
      </w:r>
    </w:p>
    <w:p w14:paraId="04807E15" w14:textId="77777777" w:rsidR="003049A7" w:rsidRPr="00D66CBF" w:rsidRDefault="003049A7" w:rsidP="003049A7">
      <w:pPr>
        <w:rPr>
          <w:rFonts w:ascii="LM Roman 10" w:hAnsi="LM Roman 10"/>
          <w:lang w:val="es-ES"/>
        </w:rPr>
      </w:pPr>
      <w:r w:rsidRPr="00D66CBF">
        <w:rPr>
          <w:rFonts w:ascii="LM Roman 10" w:hAnsi="LM Roman 10"/>
          <w:lang w:val="es-ES"/>
        </w:rPr>
        <w:t xml:space="preserve">La infraestructura se gestiona de manera conjunta mediante </w:t>
      </w:r>
      <w:r w:rsidRPr="00D66CBF">
        <w:rPr>
          <w:rFonts w:ascii="LM Roman 10" w:hAnsi="LM Roman 10"/>
          <w:b/>
          <w:bCs/>
          <w:lang w:val="es-ES"/>
        </w:rPr>
        <w:t>Docker</w:t>
      </w:r>
      <w:r w:rsidRPr="00D66CBF">
        <w:rPr>
          <w:rFonts w:ascii="LM Roman 10" w:hAnsi="LM Roman 10"/>
          <w:lang w:val="es-ES"/>
        </w:rPr>
        <w:t xml:space="preserve"> y </w:t>
      </w:r>
      <w:r w:rsidRPr="00D66CBF">
        <w:rPr>
          <w:rFonts w:ascii="LM Roman 10" w:hAnsi="LM Roman 10"/>
          <w:b/>
          <w:bCs/>
          <w:lang w:val="es-ES"/>
        </w:rPr>
        <w:t>Docker Compose</w:t>
      </w:r>
      <w:r w:rsidRPr="00D66CBF">
        <w:rPr>
          <w:rFonts w:ascii="LM Roman 10" w:hAnsi="LM Roman 10"/>
          <w:lang w:val="es-ES"/>
        </w:rPr>
        <w:t>, lo que facilita la instalación en diferentes entornos de desarrollo y asegura la portabilidad del sistema.</w:t>
      </w:r>
    </w:p>
    <w:p w14:paraId="19CADB9B" w14:textId="77777777" w:rsidR="00690F0C" w:rsidRPr="00D66CBF" w:rsidRDefault="00690F0C" w:rsidP="003049A7">
      <w:pPr>
        <w:rPr>
          <w:rFonts w:ascii="LM Roman 10" w:hAnsi="LM Roman 10"/>
          <w:lang w:val="es-ES"/>
        </w:rPr>
      </w:pPr>
    </w:p>
    <w:p w14:paraId="7821B314" w14:textId="77777777" w:rsidR="00690F0C" w:rsidRPr="00D66CBF" w:rsidRDefault="00690F0C" w:rsidP="003049A7">
      <w:pPr>
        <w:rPr>
          <w:rFonts w:ascii="LM Roman 10" w:hAnsi="LM Roman 10"/>
          <w:lang w:val="es-ES"/>
        </w:rPr>
      </w:pPr>
      <w:r w:rsidRPr="00D66CBF">
        <w:rPr>
          <w:rFonts w:ascii="LM Roman 10" w:hAnsi="LM Roman 10"/>
          <w:lang w:val="es-ES"/>
        </w:rPr>
        <w:t xml:space="preserve">La aplicación contenida en Docker tiene una información base en la base de datos como profesores, líneas de tfg, centros, etc. Para probar los usuarios se necesitan las siguientes credenciales. </w:t>
      </w:r>
    </w:p>
    <w:p w14:paraId="4791D195" w14:textId="77777777" w:rsidR="00690F0C" w:rsidRPr="00D66CBF" w:rsidRDefault="00690F0C" w:rsidP="003049A7">
      <w:pPr>
        <w:rPr>
          <w:rFonts w:ascii="LM Roman 10" w:hAnsi="LM Roman 10"/>
          <w:lang w:val="es-ES"/>
        </w:rPr>
      </w:pPr>
      <w:r w:rsidRPr="00D66CBF">
        <w:rPr>
          <w:rFonts w:ascii="LM Roman 10" w:hAnsi="LM Roman 10"/>
          <w:b/>
          <w:bCs/>
          <w:lang w:val="es-ES"/>
        </w:rPr>
        <w:t>Administrador:</w:t>
      </w:r>
      <w:r w:rsidRPr="00D66CBF">
        <w:rPr>
          <w:rFonts w:ascii="LM Roman 10" w:hAnsi="LM Roman 10"/>
          <w:lang w:val="es-ES"/>
        </w:rPr>
        <w:t xml:space="preserve"> </w:t>
      </w:r>
    </w:p>
    <w:p w14:paraId="75550613" w14:textId="269E269D" w:rsidR="00690F0C" w:rsidRPr="00D66CBF" w:rsidRDefault="00690F0C" w:rsidP="00690F0C">
      <w:pPr>
        <w:ind w:firstLine="680"/>
        <w:rPr>
          <w:rFonts w:ascii="LM Roman 10" w:hAnsi="LM Roman 10"/>
          <w:lang w:val="es-ES"/>
        </w:rPr>
      </w:pPr>
      <w:r w:rsidRPr="00D66CBF">
        <w:rPr>
          <w:rFonts w:ascii="LM Roman 10" w:hAnsi="LM Roman 10"/>
          <w:lang w:val="es-ES"/>
        </w:rPr>
        <w:t xml:space="preserve">Nombre de usuario: </w:t>
      </w:r>
      <w:hyperlink r:id="rId83" w:history="1">
        <w:r w:rsidRPr="00D66CBF">
          <w:rPr>
            <w:rStyle w:val="Hipervnculo"/>
            <w:rFonts w:ascii="LM Roman 10" w:hAnsi="LM Roman 10"/>
            <w:lang w:val="es-ES"/>
          </w:rPr>
          <w:t>sa@gmail.com</w:t>
        </w:r>
      </w:hyperlink>
      <w:r w:rsidRPr="00D66CBF">
        <w:rPr>
          <w:rFonts w:ascii="LM Roman 10" w:hAnsi="LM Roman 10"/>
          <w:lang w:val="es-ES"/>
        </w:rPr>
        <w:t xml:space="preserve"> </w:t>
      </w:r>
    </w:p>
    <w:p w14:paraId="3515FFCC" w14:textId="668E5A51" w:rsidR="00690F0C" w:rsidRPr="00D66CBF" w:rsidRDefault="00690F0C" w:rsidP="00690F0C">
      <w:pPr>
        <w:ind w:firstLine="680"/>
        <w:rPr>
          <w:rFonts w:ascii="LM Roman 10" w:hAnsi="LM Roman 10"/>
          <w:lang w:val="es-ES"/>
        </w:rPr>
      </w:pPr>
      <w:r w:rsidRPr="00D66CBF">
        <w:rPr>
          <w:rFonts w:ascii="LM Roman 10" w:hAnsi="LM Roman 10"/>
          <w:lang w:val="es-ES"/>
        </w:rPr>
        <w:t>Contraseña: sa</w:t>
      </w:r>
    </w:p>
    <w:p w14:paraId="72C09262" w14:textId="31C9E39B" w:rsidR="00690F0C" w:rsidRPr="00D66CBF" w:rsidRDefault="00690F0C" w:rsidP="00690F0C">
      <w:pPr>
        <w:rPr>
          <w:rFonts w:ascii="LM Roman 10" w:hAnsi="LM Roman 10"/>
          <w:b/>
          <w:bCs/>
          <w:lang w:val="es-ES"/>
        </w:rPr>
      </w:pPr>
      <w:r w:rsidRPr="00D66CBF">
        <w:rPr>
          <w:rFonts w:ascii="LM Roman 10" w:hAnsi="LM Roman 10"/>
          <w:b/>
          <w:bCs/>
          <w:lang w:val="es-ES"/>
        </w:rPr>
        <w:t>Profesor:</w:t>
      </w:r>
    </w:p>
    <w:p w14:paraId="5143395E" w14:textId="46D752FC" w:rsidR="00690F0C" w:rsidRPr="00D66CBF" w:rsidRDefault="00690F0C" w:rsidP="00690F0C">
      <w:pPr>
        <w:rPr>
          <w:rFonts w:ascii="LM Roman 10" w:hAnsi="LM Roman 10"/>
          <w:lang w:val="es-ES"/>
        </w:rPr>
      </w:pPr>
      <w:r w:rsidRPr="00D66CBF">
        <w:rPr>
          <w:rFonts w:ascii="LM Roman 10" w:hAnsi="LM Roman 10"/>
          <w:lang w:val="es-ES"/>
        </w:rPr>
        <w:tab/>
        <w:t xml:space="preserve">Nombre de usuario: </w:t>
      </w:r>
      <w:hyperlink r:id="rId84" w:history="1">
        <w:r w:rsidRPr="00D66CBF">
          <w:rPr>
            <w:rStyle w:val="Hipervnculo"/>
            <w:rFonts w:ascii="LM Roman 10" w:hAnsi="LM Roman 10"/>
            <w:lang w:val="es-ES"/>
          </w:rPr>
          <w:t>profesor1@gmail.com</w:t>
        </w:r>
      </w:hyperlink>
    </w:p>
    <w:p w14:paraId="5136C9C7" w14:textId="3CFD1031" w:rsidR="00690F0C" w:rsidRPr="00D66CBF" w:rsidRDefault="00690F0C" w:rsidP="00690F0C">
      <w:pPr>
        <w:rPr>
          <w:rFonts w:ascii="LM Roman 10" w:hAnsi="LM Roman 10"/>
          <w:lang w:val="es-ES"/>
        </w:rPr>
      </w:pPr>
      <w:r w:rsidRPr="00D66CBF">
        <w:rPr>
          <w:rFonts w:ascii="LM Roman 10" w:hAnsi="LM Roman 10"/>
          <w:lang w:val="es-ES"/>
        </w:rPr>
        <w:tab/>
        <w:t>Contraseña: profesor1</w:t>
      </w:r>
    </w:p>
    <w:p w14:paraId="1A032E14" w14:textId="0BDE08D0" w:rsidR="00690F0C" w:rsidRPr="00D66CBF" w:rsidRDefault="00690F0C" w:rsidP="00690F0C">
      <w:pPr>
        <w:rPr>
          <w:rFonts w:ascii="LM Roman 10" w:hAnsi="LM Roman 10"/>
          <w:b/>
          <w:bCs/>
          <w:lang w:val="es-ES"/>
        </w:rPr>
      </w:pPr>
      <w:r w:rsidRPr="00D66CBF">
        <w:rPr>
          <w:rFonts w:ascii="LM Roman 10" w:hAnsi="LM Roman 10"/>
          <w:b/>
          <w:bCs/>
          <w:lang w:val="es-ES"/>
        </w:rPr>
        <w:t>Alumno:</w:t>
      </w:r>
    </w:p>
    <w:p w14:paraId="30B98ECD" w14:textId="450CCB23" w:rsidR="00690F0C" w:rsidRPr="00D66CBF" w:rsidRDefault="00690F0C" w:rsidP="00690F0C">
      <w:pPr>
        <w:rPr>
          <w:rFonts w:ascii="LM Roman 10" w:hAnsi="LM Roman 10"/>
          <w:lang w:val="es-ES"/>
        </w:rPr>
      </w:pPr>
      <w:r w:rsidRPr="00D66CBF">
        <w:rPr>
          <w:rFonts w:ascii="LM Roman 10" w:hAnsi="LM Roman 10"/>
          <w:b/>
          <w:bCs/>
          <w:lang w:val="es-ES"/>
        </w:rPr>
        <w:tab/>
      </w:r>
      <w:r w:rsidRPr="00D66CBF">
        <w:rPr>
          <w:rFonts w:ascii="LM Roman 10" w:hAnsi="LM Roman 10"/>
          <w:lang w:val="es-ES"/>
        </w:rPr>
        <w:t xml:space="preserve">Nombre de usuario: </w:t>
      </w:r>
      <w:hyperlink r:id="rId85" w:history="1">
        <w:r w:rsidRPr="00D66CBF">
          <w:rPr>
            <w:rStyle w:val="Hipervnculo"/>
            <w:rFonts w:ascii="LM Roman 10" w:hAnsi="LM Roman 10"/>
            <w:lang w:val="es-ES"/>
          </w:rPr>
          <w:t>alumno1@gmail.com</w:t>
        </w:r>
      </w:hyperlink>
    </w:p>
    <w:p w14:paraId="7AEA82AB" w14:textId="50010FFC" w:rsidR="00690F0C" w:rsidRPr="00D66CBF" w:rsidRDefault="00690F0C" w:rsidP="00690F0C">
      <w:pPr>
        <w:rPr>
          <w:rFonts w:ascii="LM Roman 10" w:hAnsi="LM Roman 10"/>
          <w:lang w:val="es-ES"/>
        </w:rPr>
      </w:pPr>
      <w:r w:rsidRPr="00D66CBF">
        <w:rPr>
          <w:rFonts w:ascii="LM Roman 10" w:hAnsi="LM Roman 10"/>
          <w:lang w:val="es-ES"/>
        </w:rPr>
        <w:tab/>
        <w:t>Contraseña: alumno1</w:t>
      </w:r>
    </w:p>
    <w:p w14:paraId="74823170" w14:textId="77777777" w:rsidR="00690F0C" w:rsidRPr="00D66CBF" w:rsidRDefault="00690F0C" w:rsidP="00690F0C">
      <w:pPr>
        <w:rPr>
          <w:rFonts w:ascii="LM Roman 10" w:hAnsi="LM Roman 10"/>
          <w:lang w:val="es-ES"/>
        </w:rPr>
      </w:pPr>
    </w:p>
    <w:p w14:paraId="4BDF3EAD" w14:textId="29189551" w:rsidR="00690F0C" w:rsidRPr="00D66CBF" w:rsidRDefault="00690F0C" w:rsidP="00690F0C">
      <w:pPr>
        <w:rPr>
          <w:rFonts w:ascii="LM Roman 10" w:hAnsi="LM Roman 10"/>
          <w:lang w:val="es-ES"/>
        </w:rPr>
      </w:pPr>
      <w:r w:rsidRPr="00D66CBF">
        <w:rPr>
          <w:rFonts w:ascii="LM Roman 10" w:hAnsi="LM Roman 10"/>
          <w:lang w:val="es-ES"/>
        </w:rPr>
        <w:t>Independientemente de estos usuarios, es posible crear nuevos usuarios desde la aplicación usando la cuenta de administración proporcionada.</w:t>
      </w:r>
    </w:p>
    <w:p w14:paraId="50719178" w14:textId="27B24970" w:rsidR="003049A7" w:rsidRPr="00D66CBF" w:rsidRDefault="003049A7" w:rsidP="003049A7">
      <w:pPr>
        <w:rPr>
          <w:rFonts w:ascii="LM Roman 10" w:hAnsi="LM Roman 10"/>
          <w:lang w:val="es-ES"/>
        </w:rPr>
      </w:pPr>
    </w:p>
    <w:p w14:paraId="68DF6B24" w14:textId="77777777" w:rsidR="003049A7" w:rsidRPr="00D66CBF" w:rsidRDefault="003049A7" w:rsidP="003049A7">
      <w:pPr>
        <w:pStyle w:val="Apndice2"/>
        <w:rPr>
          <w:rFonts w:ascii="LM Roman 10" w:hAnsi="LM Roman 10"/>
        </w:rPr>
      </w:pPr>
      <w:bookmarkStart w:id="193" w:name="_Toc505373800"/>
      <w:bookmarkStart w:id="194" w:name="_Toc204855967"/>
      <w:bookmarkStart w:id="195" w:name="_Toc208342573"/>
      <w:r w:rsidRPr="00D66CBF">
        <w:rPr>
          <w:rFonts w:ascii="LM Roman 10" w:hAnsi="LM Roman 10"/>
        </w:rPr>
        <w:t>Requerimientos</w:t>
      </w:r>
      <w:bookmarkEnd w:id="193"/>
      <w:bookmarkEnd w:id="194"/>
      <w:bookmarkEnd w:id="195"/>
    </w:p>
    <w:p w14:paraId="37971FF9" w14:textId="77777777" w:rsidR="003049A7" w:rsidRPr="00D66CBF" w:rsidRDefault="003049A7" w:rsidP="003049A7">
      <w:pPr>
        <w:rPr>
          <w:rFonts w:ascii="LM Roman 10" w:hAnsi="LM Roman 10"/>
          <w:lang w:val="es-ES"/>
        </w:rPr>
      </w:pPr>
      <w:r w:rsidRPr="00D66CBF">
        <w:rPr>
          <w:rFonts w:ascii="LM Roman 10" w:hAnsi="LM Roman 10"/>
          <w:lang w:val="es-ES"/>
        </w:rPr>
        <w:t>Para realizar la instalación es necesario contar con:</w:t>
      </w:r>
    </w:p>
    <w:p w14:paraId="3BB26A39" w14:textId="77777777" w:rsidR="003049A7" w:rsidRPr="00D66CBF" w:rsidRDefault="003049A7">
      <w:pPr>
        <w:numPr>
          <w:ilvl w:val="0"/>
          <w:numId w:val="176"/>
        </w:numPr>
        <w:rPr>
          <w:rFonts w:ascii="LM Roman 10" w:hAnsi="LM Roman 10"/>
          <w:lang w:val="es-ES"/>
        </w:rPr>
      </w:pPr>
      <w:r w:rsidRPr="00D66CBF">
        <w:rPr>
          <w:rFonts w:ascii="LM Roman 10" w:hAnsi="LM Roman 10"/>
          <w:lang w:val="es-ES"/>
        </w:rPr>
        <w:t>Docker y Docker Compose instalados en el sistema.</w:t>
      </w:r>
    </w:p>
    <w:p w14:paraId="60B98AA0" w14:textId="3CCAC44B" w:rsidR="00A86BDE" w:rsidRPr="00D66CBF" w:rsidRDefault="00A86BDE">
      <w:pPr>
        <w:numPr>
          <w:ilvl w:val="1"/>
          <w:numId w:val="176"/>
        </w:numPr>
        <w:rPr>
          <w:rFonts w:ascii="LM Roman 10" w:hAnsi="LM Roman 10"/>
          <w:lang w:val="en-US"/>
        </w:rPr>
      </w:pPr>
      <w:r w:rsidRPr="00D66CBF">
        <w:rPr>
          <w:rFonts w:ascii="LM Roman 10" w:hAnsi="LM Roman 10"/>
          <w:lang w:val="en-US"/>
        </w:rPr>
        <w:t xml:space="preserve">Instalar Docker Desktop desde este enlace </w:t>
      </w:r>
      <w:hyperlink r:id="rId86" w:history="1">
        <w:r w:rsidRPr="00D66CBF">
          <w:rPr>
            <w:rStyle w:val="Hipervnculo"/>
            <w:rFonts w:ascii="LM Roman 10" w:hAnsi="LM Roman 10"/>
            <w:lang w:val="en-US"/>
          </w:rPr>
          <w:t>Docker Desktop: The #1 Containerization Tool for Developers | Docker</w:t>
        </w:r>
      </w:hyperlink>
    </w:p>
    <w:p w14:paraId="78BA7738" w14:textId="39C8B5AB" w:rsidR="004769CA" w:rsidRPr="00D66CBF" w:rsidRDefault="004769CA">
      <w:pPr>
        <w:numPr>
          <w:ilvl w:val="1"/>
          <w:numId w:val="176"/>
        </w:numPr>
        <w:rPr>
          <w:rFonts w:ascii="LM Roman 10" w:hAnsi="LM Roman 10"/>
          <w:lang w:val="es-ES"/>
        </w:rPr>
      </w:pPr>
      <w:r w:rsidRPr="00D66CBF">
        <w:rPr>
          <w:rFonts w:ascii="LM Roman 10" w:hAnsi="LM Roman 10"/>
        </w:rPr>
        <w:t>Una vez instalado es necesario ejecutar Docker Desktop para el uso de contenedores para la aplicación.</w:t>
      </w:r>
    </w:p>
    <w:p w14:paraId="18C698B2" w14:textId="77777777" w:rsidR="004769CA" w:rsidRPr="00D66CBF" w:rsidRDefault="003049A7">
      <w:pPr>
        <w:numPr>
          <w:ilvl w:val="0"/>
          <w:numId w:val="176"/>
        </w:numPr>
        <w:jc w:val="left"/>
        <w:rPr>
          <w:rFonts w:ascii="LM Roman 10" w:hAnsi="LM Roman 10"/>
          <w:lang w:val="es-ES"/>
        </w:rPr>
      </w:pPr>
      <w:r w:rsidRPr="00D66CBF">
        <w:rPr>
          <w:rFonts w:ascii="LM Roman 10" w:hAnsi="LM Roman 10"/>
          <w:lang w:val="es-ES"/>
        </w:rPr>
        <w:t>El proyecto completo</w:t>
      </w:r>
      <w:r w:rsidR="00C1334A" w:rsidRPr="00D66CBF">
        <w:rPr>
          <w:rFonts w:ascii="LM Roman 10" w:hAnsi="LM Roman 10"/>
          <w:lang w:val="es-ES"/>
        </w:rPr>
        <w:t xml:space="preserve"> (El repositorio de github</w:t>
      </w:r>
      <w:r w:rsidR="00690F0C" w:rsidRPr="00D66CBF">
        <w:rPr>
          <w:rFonts w:ascii="LM Roman 10" w:hAnsi="LM Roman 10"/>
          <w:lang w:val="es-ES"/>
        </w:rPr>
        <w:t xml:space="preserve">: </w:t>
      </w:r>
      <w:hyperlink r:id="rId87" w:history="1">
        <w:r w:rsidR="00690F0C" w:rsidRPr="00D66CBF">
          <w:rPr>
            <w:rStyle w:val="Hipervnculo"/>
            <w:rFonts w:ascii="LM Roman 10" w:hAnsi="LM Roman 10"/>
            <w:lang w:val="es-ES"/>
          </w:rPr>
          <w:t>https://github.com/DavidBuenoCarmona/TFGinfo</w:t>
        </w:r>
      </w:hyperlink>
      <w:r w:rsidR="00690F0C" w:rsidRPr="00D66CBF">
        <w:rPr>
          <w:rFonts w:ascii="LM Roman 10" w:hAnsi="LM Roman 10"/>
          <w:lang w:val="es-ES"/>
        </w:rPr>
        <w:t xml:space="preserve"> </w:t>
      </w:r>
      <w:r w:rsidR="00C1334A" w:rsidRPr="00D66CBF">
        <w:rPr>
          <w:rFonts w:ascii="LM Roman 10" w:hAnsi="LM Roman 10"/>
          <w:lang w:val="es-ES"/>
        </w:rPr>
        <w:t>)</w:t>
      </w:r>
      <w:r w:rsidR="004769CA" w:rsidRPr="00D66CBF">
        <w:rPr>
          <w:rFonts w:ascii="LM Roman 10" w:hAnsi="LM Roman 10"/>
          <w:lang w:val="es-ES"/>
        </w:rPr>
        <w:t>:</w:t>
      </w:r>
    </w:p>
    <w:p w14:paraId="287D4B97" w14:textId="6365C920" w:rsidR="004769CA" w:rsidRPr="00D66CBF" w:rsidRDefault="004769CA">
      <w:pPr>
        <w:numPr>
          <w:ilvl w:val="1"/>
          <w:numId w:val="176"/>
        </w:numPr>
        <w:jc w:val="left"/>
        <w:rPr>
          <w:rFonts w:ascii="LM Roman 10" w:hAnsi="LM Roman 10"/>
          <w:lang w:val="es-ES"/>
        </w:rPr>
      </w:pPr>
      <w:r w:rsidRPr="00D66CBF">
        <w:rPr>
          <w:rFonts w:ascii="LM Roman 10" w:hAnsi="LM Roman 10"/>
          <w:lang w:val="es-ES"/>
        </w:rPr>
        <w:lastRenderedPageBreak/>
        <w:t xml:space="preserve">Es necesario tener git instalado para clonar el repositorio, es posible descargarlo desde este enlace: </w:t>
      </w:r>
      <w:hyperlink r:id="rId88" w:history="1">
        <w:r w:rsidRPr="00D66CBF">
          <w:rPr>
            <w:rStyle w:val="Hipervnculo"/>
            <w:rFonts w:ascii="LM Roman 10" w:hAnsi="LM Roman 10"/>
          </w:rPr>
          <w:t>Git - Downloads</w:t>
        </w:r>
      </w:hyperlink>
    </w:p>
    <w:p w14:paraId="44F145B2" w14:textId="39F3E12C" w:rsidR="004769CA" w:rsidRPr="00D66CBF" w:rsidRDefault="004769CA">
      <w:pPr>
        <w:numPr>
          <w:ilvl w:val="1"/>
          <w:numId w:val="176"/>
        </w:numPr>
        <w:jc w:val="left"/>
        <w:rPr>
          <w:rFonts w:ascii="LM Roman 10" w:hAnsi="LM Roman 10"/>
          <w:lang w:val="es-ES"/>
        </w:rPr>
      </w:pPr>
      <w:r w:rsidRPr="00D66CBF">
        <w:rPr>
          <w:rFonts w:ascii="LM Roman 10" w:hAnsi="LM Roman 10"/>
          <w:lang w:val="es-ES"/>
        </w:rPr>
        <w:t>Para clonar el repositorio crearemos una carpeta donde se vaya a guardar y abriremos una terminal del sistema.</w:t>
      </w:r>
    </w:p>
    <w:p w14:paraId="0899919A" w14:textId="70FDC740" w:rsidR="004769CA" w:rsidRPr="00D66CBF" w:rsidRDefault="004769CA">
      <w:pPr>
        <w:numPr>
          <w:ilvl w:val="1"/>
          <w:numId w:val="176"/>
        </w:numPr>
        <w:jc w:val="left"/>
        <w:rPr>
          <w:rFonts w:ascii="LM Roman 10" w:hAnsi="LM Roman 10"/>
          <w:lang w:val="es-ES"/>
        </w:rPr>
      </w:pPr>
      <w:r w:rsidRPr="00D66CBF">
        <w:rPr>
          <w:rFonts w:ascii="LM Roman 10" w:hAnsi="LM Roman 10"/>
          <w:lang w:val="es-ES"/>
        </w:rPr>
        <w:t>En la ubicación de esta carpeta ejecutaremos el siguiente comando:</w:t>
      </w:r>
    </w:p>
    <w:p w14:paraId="04A96FE2" w14:textId="77777777" w:rsidR="004769CA" w:rsidRPr="00D66CBF" w:rsidRDefault="004769CA" w:rsidP="004769CA">
      <w:pPr>
        <w:pStyle w:val="Codigo"/>
        <w:rPr>
          <w:rFonts w:ascii="LM Roman 10" w:hAnsi="LM Roman 10"/>
        </w:rPr>
      </w:pPr>
      <w:r w:rsidRPr="00D66CBF">
        <w:rPr>
          <w:rFonts w:ascii="LM Roman 10" w:hAnsi="LM Roman 10"/>
        </w:rPr>
        <w:t>// Para clonar el repositorio</w:t>
      </w:r>
    </w:p>
    <w:p w14:paraId="530BBEF4" w14:textId="4E85FF06" w:rsidR="004769CA" w:rsidRPr="00D66CBF" w:rsidRDefault="004769CA" w:rsidP="004769CA">
      <w:pPr>
        <w:pStyle w:val="Codigo"/>
        <w:rPr>
          <w:rFonts w:ascii="LM Roman 10" w:hAnsi="LM Roman 10"/>
        </w:rPr>
      </w:pPr>
      <w:r w:rsidRPr="00D66CBF">
        <w:rPr>
          <w:rFonts w:ascii="LM Roman 10" w:hAnsi="LM Roman 10"/>
        </w:rPr>
        <w:t xml:space="preserve">$ git clone </w:t>
      </w:r>
      <w:hyperlink r:id="rId89" w:history="1">
        <w:r w:rsidRPr="00D66CBF">
          <w:rPr>
            <w:rStyle w:val="Hipervnculo"/>
            <w:rFonts w:ascii="LM Roman 10" w:hAnsi="LM Roman 10"/>
          </w:rPr>
          <w:t>https://github.com/DavidBuenoCarmona/TFGinfo.git</w:t>
        </w:r>
      </w:hyperlink>
      <w:r w:rsidRPr="00D66CBF">
        <w:rPr>
          <w:rFonts w:ascii="LM Roman 10" w:hAnsi="LM Roman 10"/>
        </w:rPr>
        <w:t xml:space="preserve"> </w:t>
      </w:r>
    </w:p>
    <w:p w14:paraId="6F574C2F" w14:textId="36987DED" w:rsidR="00C1334A" w:rsidRPr="00D66CBF" w:rsidRDefault="00E12F06">
      <w:pPr>
        <w:numPr>
          <w:ilvl w:val="0"/>
          <w:numId w:val="176"/>
        </w:numPr>
        <w:rPr>
          <w:rFonts w:ascii="LM Roman 10" w:hAnsi="LM Roman 10"/>
          <w:lang w:val="es-ES"/>
        </w:rPr>
      </w:pPr>
      <w:r w:rsidRPr="00D66CBF">
        <w:rPr>
          <w:rFonts w:ascii="LM Roman 10" w:hAnsi="LM Roman 10"/>
          <w:lang w:val="es-ES"/>
        </w:rPr>
        <w:t xml:space="preserve">Ejecutar </w:t>
      </w:r>
      <w:r w:rsidR="00C1334A" w:rsidRPr="00D66CBF">
        <w:rPr>
          <w:rFonts w:ascii="LM Roman 10" w:hAnsi="LM Roman 10"/>
          <w:lang w:val="es-ES"/>
        </w:rPr>
        <w:t>el archivo de orquestación global</w:t>
      </w:r>
    </w:p>
    <w:p w14:paraId="1E7ECF3E" w14:textId="36A4698B" w:rsidR="001524E2" w:rsidRPr="00D66CBF" w:rsidRDefault="001524E2">
      <w:pPr>
        <w:numPr>
          <w:ilvl w:val="1"/>
          <w:numId w:val="176"/>
        </w:numPr>
        <w:rPr>
          <w:rFonts w:ascii="LM Roman 10" w:hAnsi="LM Roman 10"/>
          <w:lang w:val="es-ES"/>
        </w:rPr>
      </w:pPr>
      <w:r w:rsidRPr="00D66CBF">
        <w:rPr>
          <w:rFonts w:ascii="LM Roman 10" w:hAnsi="LM Roman 10"/>
          <w:lang w:val="es-ES"/>
        </w:rPr>
        <w:t xml:space="preserve">Docker </w:t>
      </w:r>
      <w:r w:rsidR="004769CA" w:rsidRPr="00D66CBF">
        <w:rPr>
          <w:rFonts w:ascii="LM Roman 10" w:hAnsi="LM Roman 10"/>
          <w:lang w:val="es-ES"/>
        </w:rPr>
        <w:t xml:space="preserve">Desktop debe estar iniciado </w:t>
      </w:r>
      <w:r w:rsidR="005469DC" w:rsidRPr="00D66CBF">
        <w:rPr>
          <w:rFonts w:ascii="LM Roman 10" w:hAnsi="LM Roman 10"/>
          <w:lang w:val="es-ES"/>
        </w:rPr>
        <w:t>para que funcione la llamada a compose up</w:t>
      </w:r>
      <w:r w:rsidRPr="00D66CBF">
        <w:rPr>
          <w:rFonts w:ascii="LM Roman 10" w:hAnsi="LM Roman 10"/>
          <w:lang w:val="es-ES"/>
        </w:rPr>
        <w:t>.</w:t>
      </w:r>
    </w:p>
    <w:p w14:paraId="62194A63" w14:textId="34EBCC00" w:rsidR="001524E2" w:rsidRPr="00D66CBF" w:rsidRDefault="004769CA">
      <w:pPr>
        <w:numPr>
          <w:ilvl w:val="1"/>
          <w:numId w:val="176"/>
        </w:numPr>
        <w:rPr>
          <w:rFonts w:ascii="LM Roman 10" w:hAnsi="LM Roman 10"/>
          <w:lang w:val="es-ES"/>
        </w:rPr>
      </w:pPr>
      <w:r w:rsidRPr="00D66CBF">
        <w:rPr>
          <w:rFonts w:ascii="LM Roman 10" w:hAnsi="LM Roman 10"/>
          <w:lang w:val="es-ES"/>
        </w:rPr>
        <w:t>Previamente se ha clonado el repositorio en una carpeta mediante una terminal, usando esa misma terminal accedemos al proyecto</w:t>
      </w:r>
    </w:p>
    <w:p w14:paraId="62F13A77" w14:textId="77777777" w:rsidR="004769CA" w:rsidRPr="00D66CBF" w:rsidRDefault="004769CA" w:rsidP="004769CA">
      <w:pPr>
        <w:pStyle w:val="Codigo"/>
        <w:ind w:left="720"/>
        <w:rPr>
          <w:rFonts w:ascii="LM Roman 10" w:hAnsi="LM Roman 10"/>
        </w:rPr>
      </w:pPr>
      <w:r w:rsidRPr="00D66CBF">
        <w:rPr>
          <w:rFonts w:ascii="LM Roman 10" w:hAnsi="LM Roman 10"/>
        </w:rPr>
        <w:t>// Accedemos a la carpeta del repositorio</w:t>
      </w:r>
    </w:p>
    <w:p w14:paraId="5BFF0F0D" w14:textId="501E3BD0" w:rsidR="004769CA" w:rsidRPr="00D66CBF" w:rsidRDefault="004769CA" w:rsidP="004769CA">
      <w:pPr>
        <w:pStyle w:val="Codigo"/>
        <w:ind w:left="720"/>
        <w:rPr>
          <w:rFonts w:ascii="LM Roman 10" w:hAnsi="LM Roman 10"/>
        </w:rPr>
      </w:pPr>
      <w:r w:rsidRPr="00D66CBF">
        <w:rPr>
          <w:rFonts w:ascii="LM Roman 10" w:hAnsi="LM Roman 10"/>
        </w:rPr>
        <w:t>$ cd TFGinfo\tfginfo\src</w:t>
      </w:r>
    </w:p>
    <w:p w14:paraId="62D73C47" w14:textId="704DE58B" w:rsidR="005469DC" w:rsidRPr="00D66CBF" w:rsidRDefault="004769CA">
      <w:pPr>
        <w:numPr>
          <w:ilvl w:val="1"/>
          <w:numId w:val="176"/>
        </w:numPr>
        <w:rPr>
          <w:rFonts w:ascii="LM Roman 10" w:hAnsi="LM Roman 10"/>
          <w:lang w:val="es-ES"/>
        </w:rPr>
      </w:pPr>
      <w:r w:rsidRPr="00D66CBF">
        <w:rPr>
          <w:rFonts w:ascii="LM Roman 10" w:hAnsi="LM Roman 10"/>
          <w:lang w:val="es-ES"/>
        </w:rPr>
        <w:t>Una vez en la carpeta del proyecto podemos ejecutar Docker compose up para comenzar con el procesamiento en contenedores</w:t>
      </w:r>
    </w:p>
    <w:p w14:paraId="781DBBE7" w14:textId="66555843" w:rsidR="005469DC" w:rsidRPr="00D66CBF" w:rsidRDefault="004769CA" w:rsidP="005469DC">
      <w:pPr>
        <w:pStyle w:val="Codigo"/>
        <w:ind w:left="360"/>
        <w:rPr>
          <w:rFonts w:ascii="LM Roman 10" w:hAnsi="LM Roman 10"/>
        </w:rPr>
      </w:pPr>
      <w:r w:rsidRPr="00D66CBF">
        <w:rPr>
          <w:rFonts w:ascii="LM Roman 10" w:hAnsi="LM Roman 10"/>
        </w:rPr>
        <w:t xml:space="preserve">$ </w:t>
      </w:r>
      <w:r w:rsidR="005469DC" w:rsidRPr="00D66CBF">
        <w:rPr>
          <w:rFonts w:ascii="LM Roman 10" w:hAnsi="LM Roman 10"/>
        </w:rPr>
        <w:t>Docker compose up</w:t>
      </w:r>
    </w:p>
    <w:p w14:paraId="43C9C692" w14:textId="77777777" w:rsidR="004769CA" w:rsidRPr="00D66CBF" w:rsidRDefault="004769CA" w:rsidP="005469DC">
      <w:pPr>
        <w:rPr>
          <w:rFonts w:ascii="LM Roman 10" w:hAnsi="LM Roman 10"/>
        </w:rPr>
      </w:pPr>
    </w:p>
    <w:p w14:paraId="1C21E69B" w14:textId="1323C657" w:rsidR="005469DC" w:rsidRPr="00D66CBF" w:rsidRDefault="005469DC" w:rsidP="005469DC">
      <w:pPr>
        <w:rPr>
          <w:rFonts w:ascii="LM Roman 10" w:hAnsi="LM Roman 10"/>
        </w:rPr>
      </w:pPr>
      <w:r w:rsidRPr="00D66CBF">
        <w:rPr>
          <w:rFonts w:ascii="LM Roman 10" w:hAnsi="LM Roman 10"/>
        </w:rPr>
        <w:t xml:space="preserve">El resultado debería ser similar a </w:t>
      </w:r>
      <w:r w:rsidR="00CF40D2" w:rsidRPr="00D66CBF">
        <w:rPr>
          <w:rFonts w:ascii="LM Roman 10" w:hAnsi="LM Roman 10"/>
        </w:rPr>
        <w:t xml:space="preserve">la siguiente </w:t>
      </w:r>
      <w:r w:rsidRPr="00D66CBF">
        <w:rPr>
          <w:rFonts w:ascii="LM Roman 10" w:hAnsi="LM Roman 10"/>
        </w:rPr>
        <w:t>pantalla</w:t>
      </w:r>
      <w:r w:rsidR="004769CA" w:rsidRPr="00D66CBF">
        <w:rPr>
          <w:rFonts w:ascii="LM Roman 10" w:hAnsi="LM Roman 10"/>
        </w:rPr>
        <w:t>, representado que todo se ha ejecutado correctamente</w:t>
      </w:r>
      <w:r w:rsidRPr="00D66CBF">
        <w:rPr>
          <w:rFonts w:ascii="LM Roman 10" w:hAnsi="LM Roman 10"/>
        </w:rPr>
        <w:t xml:space="preserve">: </w:t>
      </w:r>
    </w:p>
    <w:p w14:paraId="478360C1" w14:textId="19E992B4" w:rsidR="005469DC" w:rsidRPr="00D66CBF" w:rsidRDefault="005469DC" w:rsidP="005469DC">
      <w:pPr>
        <w:rPr>
          <w:rFonts w:ascii="LM Roman 10" w:hAnsi="LM Roman 10"/>
        </w:rPr>
      </w:pPr>
      <w:r w:rsidRPr="00D66CBF">
        <w:rPr>
          <w:rFonts w:ascii="LM Roman 10" w:hAnsi="LM Roman 10"/>
          <w:noProof/>
        </w:rPr>
        <w:drawing>
          <wp:inline distT="0" distB="0" distL="0" distR="0" wp14:anchorId="30ADD07E" wp14:editId="0D86DBC4">
            <wp:extent cx="5395595" cy="2954020"/>
            <wp:effectExtent l="0" t="0" r="0" b="0"/>
            <wp:docPr id="16307956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5638" name="Imagen 1" descr="Texto&#10;&#10;El contenido generado por IA puede ser incorrecto."/>
                    <pic:cNvPicPr/>
                  </pic:nvPicPr>
                  <pic:blipFill>
                    <a:blip r:embed="rId90"/>
                    <a:stretch>
                      <a:fillRect/>
                    </a:stretch>
                  </pic:blipFill>
                  <pic:spPr>
                    <a:xfrm>
                      <a:off x="0" y="0"/>
                      <a:ext cx="5395595" cy="2954020"/>
                    </a:xfrm>
                    <a:prstGeom prst="rect">
                      <a:avLst/>
                    </a:prstGeom>
                  </pic:spPr>
                </pic:pic>
              </a:graphicData>
            </a:graphic>
          </wp:inline>
        </w:drawing>
      </w:r>
    </w:p>
    <w:p w14:paraId="4DD56DE1" w14:textId="77777777" w:rsidR="005469DC" w:rsidRPr="00D66CBF" w:rsidRDefault="005469DC" w:rsidP="005469DC">
      <w:pPr>
        <w:rPr>
          <w:rFonts w:ascii="LM Roman 10" w:hAnsi="LM Roman 10"/>
        </w:rPr>
      </w:pPr>
    </w:p>
    <w:p w14:paraId="45188E06" w14:textId="5E7CB7E4" w:rsidR="005469DC" w:rsidRPr="00D66CBF" w:rsidRDefault="005469DC" w:rsidP="004769CA">
      <w:pPr>
        <w:rPr>
          <w:rFonts w:ascii="LM Roman 10" w:hAnsi="LM Roman 10"/>
        </w:rPr>
      </w:pPr>
      <w:r w:rsidRPr="00D66CBF">
        <w:rPr>
          <w:rFonts w:ascii="LM Roman 10" w:hAnsi="LM Roman 10"/>
        </w:rPr>
        <w:t xml:space="preserve">Se </w:t>
      </w:r>
      <w:r w:rsidR="00CF40D2" w:rsidRPr="00D66CBF">
        <w:rPr>
          <w:rFonts w:ascii="LM Roman 10" w:hAnsi="LM Roman 10"/>
        </w:rPr>
        <w:t xml:space="preserve">deberá poder </w:t>
      </w:r>
      <w:r w:rsidRPr="00D66CBF">
        <w:rPr>
          <w:rFonts w:ascii="LM Roman 10" w:hAnsi="LM Roman 10"/>
        </w:rPr>
        <w:t xml:space="preserve">acceder desde un navegador a la dirección </w:t>
      </w:r>
      <w:hyperlink r:id="rId91" w:history="1">
        <w:r w:rsidRPr="00D66CBF">
          <w:rPr>
            <w:rStyle w:val="Hipervnculo"/>
            <w:rFonts w:ascii="LM Roman 10" w:hAnsi="LM Roman 10"/>
          </w:rPr>
          <w:t>http://localhost:4200/</w:t>
        </w:r>
      </w:hyperlink>
      <w:r w:rsidRPr="00D66CBF">
        <w:rPr>
          <w:rFonts w:ascii="LM Roman 10" w:hAnsi="LM Roman 10"/>
        </w:rPr>
        <w:t xml:space="preserve"> y debería </w:t>
      </w:r>
      <w:r w:rsidR="004769CA" w:rsidRPr="00D66CBF">
        <w:rPr>
          <w:rFonts w:ascii="LM Roman 10" w:hAnsi="LM Roman 10"/>
        </w:rPr>
        <w:t>aparecer</w:t>
      </w:r>
      <w:r w:rsidRPr="00D66CBF">
        <w:rPr>
          <w:rFonts w:ascii="LM Roman 10" w:hAnsi="LM Roman 10"/>
        </w:rPr>
        <w:t xml:space="preserve"> la pantalla de </w:t>
      </w:r>
      <w:r w:rsidR="004769CA" w:rsidRPr="00D66CBF">
        <w:rPr>
          <w:rFonts w:ascii="LM Roman 10" w:hAnsi="LM Roman 10"/>
        </w:rPr>
        <w:t>inicio de sesión</w:t>
      </w:r>
      <w:r w:rsidR="00126E87" w:rsidRPr="00D66CBF">
        <w:rPr>
          <w:rFonts w:ascii="LM Roman 10" w:hAnsi="LM Roman 10"/>
        </w:rPr>
        <w:t xml:space="preserve">, en la cual se podrá </w:t>
      </w:r>
      <w:r w:rsidR="004769CA" w:rsidRPr="00D66CBF">
        <w:rPr>
          <w:rFonts w:ascii="LM Roman 10" w:hAnsi="LM Roman 10"/>
        </w:rPr>
        <w:t>acceder</w:t>
      </w:r>
      <w:r w:rsidR="00126E87" w:rsidRPr="00D66CBF">
        <w:rPr>
          <w:rFonts w:ascii="LM Roman 10" w:hAnsi="LM Roman 10"/>
        </w:rPr>
        <w:t xml:space="preserve"> con los usuarios y contraseñas que aparecen en la introducción del manual. </w:t>
      </w:r>
    </w:p>
    <w:p w14:paraId="27163D34" w14:textId="09A149A5" w:rsidR="003049A7" w:rsidRPr="00D66CBF" w:rsidRDefault="003049A7" w:rsidP="003049A7">
      <w:pPr>
        <w:rPr>
          <w:rFonts w:ascii="LM Roman 10" w:hAnsi="LM Roman 10"/>
          <w:lang w:val="es-ES"/>
        </w:rPr>
      </w:pPr>
    </w:p>
    <w:p w14:paraId="4244F4C7" w14:textId="2EF1E609" w:rsidR="003049A7" w:rsidRPr="00D66CBF" w:rsidRDefault="003049A7" w:rsidP="003049A7">
      <w:pPr>
        <w:pStyle w:val="Apndice2"/>
        <w:rPr>
          <w:rFonts w:ascii="LM Roman 10" w:hAnsi="LM Roman 10"/>
        </w:rPr>
      </w:pPr>
      <w:bookmarkStart w:id="196" w:name="_Toc208342574"/>
      <w:r w:rsidRPr="00D66CBF">
        <w:rPr>
          <w:rFonts w:ascii="LM Roman 10" w:hAnsi="LM Roman 10"/>
        </w:rPr>
        <w:t>Estructura del proyecto</w:t>
      </w:r>
      <w:bookmarkEnd w:id="196"/>
    </w:p>
    <w:p w14:paraId="1BCAE6CC" w14:textId="77777777" w:rsidR="003049A7" w:rsidRPr="00D66CBF" w:rsidRDefault="003049A7" w:rsidP="003049A7">
      <w:pPr>
        <w:rPr>
          <w:rFonts w:ascii="LM Roman 10" w:hAnsi="LM Roman 10"/>
          <w:lang w:val="es-ES"/>
        </w:rPr>
      </w:pPr>
      <w:r w:rsidRPr="00D66CBF">
        <w:rPr>
          <w:rFonts w:ascii="LM Roman 10" w:hAnsi="LM Roman 10"/>
          <w:lang w:val="es-ES"/>
        </w:rPr>
        <w:t>El proyecto se organiza en tres directorios principales:</w:t>
      </w:r>
    </w:p>
    <w:p w14:paraId="5204D382" w14:textId="77777777" w:rsidR="003049A7" w:rsidRPr="00D66CBF" w:rsidRDefault="003049A7">
      <w:pPr>
        <w:numPr>
          <w:ilvl w:val="0"/>
          <w:numId w:val="177"/>
        </w:numPr>
        <w:rPr>
          <w:rFonts w:ascii="LM Roman 10" w:hAnsi="LM Roman 10"/>
          <w:lang w:val="es-ES"/>
        </w:rPr>
      </w:pPr>
      <w:r w:rsidRPr="00D66CBF">
        <w:rPr>
          <w:rFonts w:ascii="LM Roman 10" w:hAnsi="LM Roman 10"/>
          <w:lang w:val="es-ES"/>
        </w:rPr>
        <w:lastRenderedPageBreak/>
        <w:t xml:space="preserve">Una carpeta para el </w:t>
      </w:r>
      <w:r w:rsidRPr="00D66CBF">
        <w:rPr>
          <w:rFonts w:ascii="LM Roman 10" w:hAnsi="LM Roman 10"/>
          <w:b/>
          <w:bCs/>
          <w:lang w:val="es-ES"/>
        </w:rPr>
        <w:t>frontend</w:t>
      </w:r>
      <w:r w:rsidRPr="00D66CBF">
        <w:rPr>
          <w:rFonts w:ascii="LM Roman 10" w:hAnsi="LM Roman 10"/>
          <w:lang w:val="es-ES"/>
        </w:rPr>
        <w:t>, que contiene la aplicación Angular junto con su Dockerfile.</w:t>
      </w:r>
    </w:p>
    <w:p w14:paraId="1E33134C" w14:textId="77777777" w:rsidR="003049A7" w:rsidRPr="00D66CBF" w:rsidRDefault="003049A7">
      <w:pPr>
        <w:numPr>
          <w:ilvl w:val="0"/>
          <w:numId w:val="177"/>
        </w:numPr>
        <w:rPr>
          <w:rFonts w:ascii="LM Roman 10" w:hAnsi="LM Roman 10"/>
          <w:lang w:val="es-ES"/>
        </w:rPr>
      </w:pPr>
      <w:r w:rsidRPr="00D66CBF">
        <w:rPr>
          <w:rFonts w:ascii="LM Roman 10" w:hAnsi="LM Roman 10"/>
          <w:lang w:val="es-ES"/>
        </w:rPr>
        <w:t xml:space="preserve">Una carpeta para el </w:t>
      </w:r>
      <w:r w:rsidRPr="00D66CBF">
        <w:rPr>
          <w:rFonts w:ascii="LM Roman 10" w:hAnsi="LM Roman 10"/>
          <w:b/>
          <w:bCs/>
          <w:lang w:val="es-ES"/>
        </w:rPr>
        <w:t>backend</w:t>
      </w:r>
      <w:r w:rsidRPr="00D66CBF">
        <w:rPr>
          <w:rFonts w:ascii="LM Roman 10" w:hAnsi="LM Roman 10"/>
          <w:lang w:val="es-ES"/>
        </w:rPr>
        <w:t>, que incluye la API desarrollada en .NET y su correspondiente Dockerfile.</w:t>
      </w:r>
    </w:p>
    <w:p w14:paraId="287801C2" w14:textId="77777777" w:rsidR="003049A7" w:rsidRPr="00D66CBF" w:rsidRDefault="003049A7">
      <w:pPr>
        <w:numPr>
          <w:ilvl w:val="0"/>
          <w:numId w:val="177"/>
        </w:numPr>
        <w:rPr>
          <w:rFonts w:ascii="LM Roman 10" w:hAnsi="LM Roman 10"/>
          <w:lang w:val="es-ES"/>
        </w:rPr>
      </w:pPr>
      <w:r w:rsidRPr="00D66CBF">
        <w:rPr>
          <w:rFonts w:ascii="LM Roman 10" w:hAnsi="LM Roman 10"/>
          <w:lang w:val="es-ES"/>
        </w:rPr>
        <w:t xml:space="preserve">Una carpeta destinada a la </w:t>
      </w:r>
      <w:r w:rsidRPr="00D66CBF">
        <w:rPr>
          <w:rFonts w:ascii="LM Roman 10" w:hAnsi="LM Roman 10"/>
          <w:b/>
          <w:bCs/>
          <w:lang w:val="es-ES"/>
        </w:rPr>
        <w:t>base de datos</w:t>
      </w:r>
      <w:r w:rsidRPr="00D66CBF">
        <w:rPr>
          <w:rFonts w:ascii="LM Roman 10" w:hAnsi="LM Roman 10"/>
          <w:lang w:val="es-ES"/>
        </w:rPr>
        <w:t>, donde se ubican los scripts SQL para la creación de la base de datos y carga inicial de datos.</w:t>
      </w:r>
    </w:p>
    <w:p w14:paraId="1EE83D54" w14:textId="77777777" w:rsidR="003049A7" w:rsidRPr="00D66CBF" w:rsidRDefault="003049A7" w:rsidP="003049A7">
      <w:pPr>
        <w:rPr>
          <w:rFonts w:ascii="LM Roman 10" w:hAnsi="LM Roman 10"/>
          <w:lang w:val="es-ES"/>
        </w:rPr>
      </w:pPr>
      <w:r w:rsidRPr="00D66CBF">
        <w:rPr>
          <w:rFonts w:ascii="LM Roman 10" w:hAnsi="LM Roman 10"/>
          <w:lang w:val="es-ES"/>
        </w:rPr>
        <w:t xml:space="preserve">En la raíz del proyecto se encuentra el archivo de </w:t>
      </w:r>
      <w:r w:rsidRPr="00D66CBF">
        <w:rPr>
          <w:rFonts w:ascii="LM Roman 10" w:hAnsi="LM Roman 10"/>
          <w:b/>
          <w:bCs/>
          <w:lang w:val="es-ES"/>
        </w:rPr>
        <w:t>Docker Compose</w:t>
      </w:r>
      <w:r w:rsidRPr="00D66CBF">
        <w:rPr>
          <w:rFonts w:ascii="LM Roman 10" w:hAnsi="LM Roman 10"/>
          <w:lang w:val="es-ES"/>
        </w:rPr>
        <w:t>, que unifica todos los servicios en un mismo entorno.</w:t>
      </w:r>
    </w:p>
    <w:p w14:paraId="4E858ECA" w14:textId="4E08F0FF" w:rsidR="003049A7" w:rsidRPr="00D66CBF" w:rsidRDefault="003049A7" w:rsidP="003049A7">
      <w:pPr>
        <w:rPr>
          <w:rFonts w:ascii="LM Roman 10" w:hAnsi="LM Roman 10"/>
          <w:lang w:val="es-ES"/>
        </w:rPr>
      </w:pPr>
    </w:p>
    <w:p w14:paraId="018D879E" w14:textId="77777777" w:rsidR="00CF40D2" w:rsidRPr="00D66CBF" w:rsidRDefault="00CF40D2" w:rsidP="003049A7">
      <w:pPr>
        <w:rPr>
          <w:rFonts w:ascii="LM Roman 10" w:hAnsi="LM Roman 10"/>
          <w:lang w:val="es-ES"/>
        </w:rPr>
      </w:pPr>
    </w:p>
    <w:p w14:paraId="454CC722" w14:textId="77777777" w:rsidR="00CF40D2" w:rsidRPr="00D66CBF" w:rsidRDefault="00CF40D2" w:rsidP="003049A7">
      <w:pPr>
        <w:rPr>
          <w:rFonts w:ascii="LM Roman 10" w:hAnsi="LM Roman 10"/>
          <w:lang w:val="es-ES"/>
        </w:rPr>
      </w:pPr>
    </w:p>
    <w:p w14:paraId="2C5696E4" w14:textId="77777777" w:rsidR="00CF40D2" w:rsidRPr="00D66CBF" w:rsidRDefault="00CF40D2" w:rsidP="003049A7">
      <w:pPr>
        <w:rPr>
          <w:rFonts w:ascii="LM Roman 10" w:hAnsi="LM Roman 10"/>
          <w:lang w:val="es-ES"/>
        </w:rPr>
      </w:pPr>
    </w:p>
    <w:p w14:paraId="1112A23E" w14:textId="57B3BBE3" w:rsidR="003049A7" w:rsidRPr="00D66CBF" w:rsidRDefault="003049A7" w:rsidP="003049A7">
      <w:pPr>
        <w:pStyle w:val="Apndice2"/>
        <w:rPr>
          <w:rFonts w:ascii="LM Roman 10" w:hAnsi="LM Roman 10"/>
        </w:rPr>
      </w:pPr>
      <w:bookmarkStart w:id="197" w:name="_Toc208342575"/>
      <w:r w:rsidRPr="00D66CBF">
        <w:rPr>
          <w:rFonts w:ascii="LM Roman 10" w:hAnsi="LM Roman 10"/>
        </w:rPr>
        <w:t>Componentes principales</w:t>
      </w:r>
      <w:bookmarkEnd w:id="197"/>
    </w:p>
    <w:p w14:paraId="140ED1BE" w14:textId="189E3755" w:rsidR="003049A7" w:rsidRPr="00D66CBF" w:rsidRDefault="003049A7" w:rsidP="003049A7">
      <w:pPr>
        <w:rPr>
          <w:rFonts w:ascii="LM Roman 10" w:hAnsi="LM Roman 10"/>
          <w:b/>
          <w:bCs/>
          <w:lang w:val="es-ES"/>
        </w:rPr>
      </w:pPr>
      <w:r w:rsidRPr="00D66CBF">
        <w:rPr>
          <w:rFonts w:ascii="LM Roman 10" w:hAnsi="LM Roman 10"/>
          <w:b/>
          <w:bCs/>
          <w:lang w:val="es-ES"/>
        </w:rPr>
        <w:t>Base de datos (MySQL)</w:t>
      </w:r>
    </w:p>
    <w:p w14:paraId="179125CA" w14:textId="71A7A02F" w:rsidR="003049A7" w:rsidRPr="00D66CBF" w:rsidRDefault="003049A7" w:rsidP="003049A7">
      <w:pPr>
        <w:rPr>
          <w:rFonts w:ascii="LM Roman 10" w:hAnsi="LM Roman 10"/>
          <w:lang w:val="es-ES"/>
        </w:rPr>
      </w:pPr>
      <w:r w:rsidRPr="00D66CBF">
        <w:rPr>
          <w:rFonts w:ascii="LM Roman 10" w:hAnsi="LM Roman 10"/>
          <w:lang w:val="es-ES"/>
        </w:rPr>
        <w:t>La base de datos se despliega en un contenedor independiente con la imagen oficial de MySQL.</w:t>
      </w:r>
      <w:r w:rsidR="00CF40D2" w:rsidRPr="00D66CBF">
        <w:rPr>
          <w:rFonts w:ascii="LM Roman 10" w:hAnsi="LM Roman 10"/>
          <w:lang w:val="es-ES"/>
        </w:rPr>
        <w:t xml:space="preserve"> </w:t>
      </w:r>
      <w:r w:rsidRPr="00D66CBF">
        <w:rPr>
          <w:rFonts w:ascii="LM Roman 10" w:hAnsi="LM Roman 10"/>
          <w:lang w:val="es-ES"/>
        </w:rPr>
        <w:t>Está configurada para:</w:t>
      </w:r>
    </w:p>
    <w:p w14:paraId="36637FF7" w14:textId="468D8DAF" w:rsidR="003049A7" w:rsidRPr="00D66CBF" w:rsidRDefault="00CF40D2">
      <w:pPr>
        <w:numPr>
          <w:ilvl w:val="0"/>
          <w:numId w:val="178"/>
        </w:numPr>
        <w:rPr>
          <w:rFonts w:ascii="LM Roman 10" w:hAnsi="LM Roman 10"/>
          <w:lang w:val="es-ES"/>
        </w:rPr>
      </w:pPr>
      <w:r w:rsidRPr="00D66CBF">
        <w:rPr>
          <w:rFonts w:ascii="LM Roman 10" w:hAnsi="LM Roman 10"/>
          <w:lang w:val="es-ES"/>
        </w:rPr>
        <w:t>u</w:t>
      </w:r>
      <w:r w:rsidR="003049A7" w:rsidRPr="00D66CBF">
        <w:rPr>
          <w:rFonts w:ascii="LM Roman 10" w:hAnsi="LM Roman 10"/>
          <w:lang w:val="es-ES"/>
        </w:rPr>
        <w:t>sar credenciales definidas mediante variables de entorno</w:t>
      </w:r>
      <w:r w:rsidRPr="00D66CBF">
        <w:rPr>
          <w:rFonts w:ascii="LM Roman 10" w:hAnsi="LM Roman 10"/>
          <w:lang w:val="es-ES"/>
        </w:rPr>
        <w:t>,</w:t>
      </w:r>
    </w:p>
    <w:p w14:paraId="2230E872" w14:textId="5DFE7472" w:rsidR="003049A7" w:rsidRPr="00D66CBF" w:rsidRDefault="00CF40D2">
      <w:pPr>
        <w:numPr>
          <w:ilvl w:val="0"/>
          <w:numId w:val="178"/>
        </w:numPr>
        <w:rPr>
          <w:rFonts w:ascii="LM Roman 10" w:hAnsi="LM Roman 10"/>
          <w:lang w:val="es-ES"/>
        </w:rPr>
      </w:pPr>
      <w:r w:rsidRPr="00D66CBF">
        <w:rPr>
          <w:rFonts w:ascii="LM Roman 10" w:hAnsi="LM Roman 10"/>
          <w:lang w:val="es-ES"/>
        </w:rPr>
        <w:t>e</w:t>
      </w:r>
      <w:r w:rsidR="003049A7" w:rsidRPr="00D66CBF">
        <w:rPr>
          <w:rFonts w:ascii="LM Roman 10" w:hAnsi="LM Roman 10"/>
          <w:lang w:val="es-ES"/>
        </w:rPr>
        <w:t>xponer un puerto al sistema anfitrión para conexiones externas</w:t>
      </w:r>
      <w:r w:rsidRPr="00D66CBF">
        <w:rPr>
          <w:rFonts w:ascii="LM Roman 10" w:hAnsi="LM Roman 10"/>
          <w:lang w:val="es-ES"/>
        </w:rPr>
        <w:t>,</w:t>
      </w:r>
    </w:p>
    <w:p w14:paraId="49521C5B" w14:textId="05C627B6" w:rsidR="003049A7" w:rsidRPr="00D66CBF" w:rsidRDefault="00CF40D2">
      <w:pPr>
        <w:numPr>
          <w:ilvl w:val="0"/>
          <w:numId w:val="178"/>
        </w:numPr>
        <w:rPr>
          <w:rFonts w:ascii="LM Roman 10" w:hAnsi="LM Roman 10"/>
          <w:lang w:val="es-ES"/>
        </w:rPr>
      </w:pPr>
      <w:r w:rsidRPr="00D66CBF">
        <w:rPr>
          <w:rFonts w:ascii="LM Roman 10" w:hAnsi="LM Roman 10"/>
          <w:lang w:val="es-ES"/>
        </w:rPr>
        <w:t>e</w:t>
      </w:r>
      <w:r w:rsidR="003049A7" w:rsidRPr="00D66CBF">
        <w:rPr>
          <w:rFonts w:ascii="LM Roman 10" w:hAnsi="LM Roman 10"/>
          <w:lang w:val="es-ES"/>
        </w:rPr>
        <w:t>jecutar automáticamente los scripts de inicialización que crean las tablas y cargan los datos básicos.</w:t>
      </w:r>
    </w:p>
    <w:p w14:paraId="6E1698B6" w14:textId="40F19C61" w:rsidR="003049A7" w:rsidRPr="00D66CBF" w:rsidRDefault="003049A7" w:rsidP="003049A7">
      <w:pPr>
        <w:rPr>
          <w:rFonts w:ascii="LM Roman 10" w:hAnsi="LM Roman 10"/>
          <w:b/>
          <w:bCs/>
          <w:lang w:val="es-ES"/>
        </w:rPr>
      </w:pPr>
      <w:r w:rsidRPr="00D66CBF">
        <w:rPr>
          <w:rFonts w:ascii="LM Roman 10" w:hAnsi="LM Roman 10"/>
          <w:b/>
          <w:bCs/>
          <w:lang w:val="es-ES"/>
        </w:rPr>
        <w:t>Servidor Backend (API .NET)</w:t>
      </w:r>
    </w:p>
    <w:p w14:paraId="73ED6D28" w14:textId="77777777" w:rsidR="003049A7" w:rsidRPr="00D66CBF" w:rsidRDefault="003049A7" w:rsidP="003049A7">
      <w:pPr>
        <w:rPr>
          <w:rFonts w:ascii="LM Roman 10" w:hAnsi="LM Roman 10"/>
          <w:lang w:val="es-ES"/>
        </w:rPr>
      </w:pPr>
      <w:r w:rsidRPr="00D66CBF">
        <w:rPr>
          <w:rFonts w:ascii="LM Roman 10" w:hAnsi="LM Roman 10"/>
          <w:lang w:val="es-ES"/>
        </w:rPr>
        <w:t>El backend se construye a partir de un Dockerfile que:</w:t>
      </w:r>
    </w:p>
    <w:p w14:paraId="76819F39" w14:textId="5626940F" w:rsidR="003049A7" w:rsidRPr="00D66CBF" w:rsidRDefault="00CF40D2">
      <w:pPr>
        <w:numPr>
          <w:ilvl w:val="0"/>
          <w:numId w:val="179"/>
        </w:numPr>
        <w:rPr>
          <w:rFonts w:ascii="LM Roman 10" w:hAnsi="LM Roman 10"/>
          <w:lang w:val="es-ES"/>
        </w:rPr>
      </w:pPr>
      <w:r w:rsidRPr="00D66CBF">
        <w:rPr>
          <w:rFonts w:ascii="LM Roman 10" w:hAnsi="LM Roman 10"/>
          <w:lang w:val="es-ES"/>
        </w:rPr>
        <w:t>u</w:t>
      </w:r>
      <w:r w:rsidR="003049A7" w:rsidRPr="00D66CBF">
        <w:rPr>
          <w:rFonts w:ascii="LM Roman 10" w:hAnsi="LM Roman 10"/>
          <w:lang w:val="es-ES"/>
        </w:rPr>
        <w:t>tiliza la imagen oficial de .NET SDK para permitir el desarrollo con recarga en caliente</w:t>
      </w:r>
      <w:r w:rsidRPr="00D66CBF">
        <w:rPr>
          <w:rFonts w:ascii="LM Roman 10" w:hAnsi="LM Roman 10"/>
          <w:lang w:val="es-ES"/>
        </w:rPr>
        <w:t>,</w:t>
      </w:r>
    </w:p>
    <w:p w14:paraId="65C64C1C" w14:textId="3AEED980" w:rsidR="003049A7" w:rsidRPr="00D66CBF" w:rsidRDefault="00CF40D2">
      <w:pPr>
        <w:numPr>
          <w:ilvl w:val="0"/>
          <w:numId w:val="179"/>
        </w:numPr>
        <w:rPr>
          <w:rFonts w:ascii="LM Roman 10" w:hAnsi="LM Roman 10"/>
          <w:lang w:val="es-ES"/>
        </w:rPr>
      </w:pPr>
      <w:r w:rsidRPr="00D66CBF">
        <w:rPr>
          <w:rFonts w:ascii="LM Roman 10" w:hAnsi="LM Roman 10"/>
          <w:lang w:val="es-ES"/>
        </w:rPr>
        <w:t>r</w:t>
      </w:r>
      <w:r w:rsidR="003049A7" w:rsidRPr="00D66CBF">
        <w:rPr>
          <w:rFonts w:ascii="LM Roman 10" w:hAnsi="LM Roman 10"/>
          <w:lang w:val="es-ES"/>
        </w:rPr>
        <w:t>estaura dependencias, compila y ejecuta la aplicación en un contenedor</w:t>
      </w:r>
      <w:r w:rsidRPr="00D66CBF">
        <w:rPr>
          <w:rFonts w:ascii="LM Roman 10" w:hAnsi="LM Roman 10"/>
          <w:lang w:val="es-ES"/>
        </w:rPr>
        <w:t>,</w:t>
      </w:r>
    </w:p>
    <w:p w14:paraId="0362B880" w14:textId="39B5A3C3" w:rsidR="003049A7" w:rsidRPr="00D66CBF" w:rsidRDefault="00CF40D2">
      <w:pPr>
        <w:numPr>
          <w:ilvl w:val="0"/>
          <w:numId w:val="179"/>
        </w:numPr>
        <w:rPr>
          <w:rFonts w:ascii="LM Roman 10" w:hAnsi="LM Roman 10"/>
          <w:lang w:val="es-ES"/>
        </w:rPr>
      </w:pPr>
      <w:r w:rsidRPr="00D66CBF">
        <w:rPr>
          <w:rFonts w:ascii="LM Roman 10" w:hAnsi="LM Roman 10"/>
          <w:lang w:val="es-ES"/>
        </w:rPr>
        <w:t>e</w:t>
      </w:r>
      <w:r w:rsidR="003049A7" w:rsidRPr="00D66CBF">
        <w:rPr>
          <w:rFonts w:ascii="LM Roman 10" w:hAnsi="LM Roman 10"/>
          <w:lang w:val="es-ES"/>
        </w:rPr>
        <w:t>xpone el puerto donde se publica la API</w:t>
      </w:r>
      <w:r w:rsidRPr="00D66CBF">
        <w:rPr>
          <w:rFonts w:ascii="LM Roman 10" w:hAnsi="LM Roman 10"/>
          <w:lang w:val="es-ES"/>
        </w:rPr>
        <w:t>,</w:t>
      </w:r>
    </w:p>
    <w:p w14:paraId="7D4CB04E" w14:textId="085838E6" w:rsidR="003049A7" w:rsidRPr="00D66CBF" w:rsidRDefault="00CF40D2">
      <w:pPr>
        <w:numPr>
          <w:ilvl w:val="0"/>
          <w:numId w:val="179"/>
        </w:numPr>
        <w:rPr>
          <w:rFonts w:ascii="LM Roman 10" w:hAnsi="LM Roman 10"/>
          <w:lang w:val="es-ES"/>
        </w:rPr>
      </w:pPr>
      <w:r w:rsidRPr="00D66CBF">
        <w:rPr>
          <w:rFonts w:ascii="LM Roman 10" w:hAnsi="LM Roman 10"/>
          <w:lang w:val="es-ES"/>
        </w:rPr>
        <w:t>e</w:t>
      </w:r>
      <w:r w:rsidR="003049A7" w:rsidRPr="00D66CBF">
        <w:rPr>
          <w:rFonts w:ascii="LM Roman 10" w:hAnsi="LM Roman 10"/>
          <w:lang w:val="es-ES"/>
        </w:rPr>
        <w:t>stá conectado con la base de datos a través de la cadena de conexión definida en las variables de entorno.</w:t>
      </w:r>
    </w:p>
    <w:p w14:paraId="0214AE2E" w14:textId="1D8F7943" w:rsidR="003049A7" w:rsidRPr="00D66CBF" w:rsidRDefault="003049A7" w:rsidP="003049A7">
      <w:pPr>
        <w:rPr>
          <w:rFonts w:ascii="LM Roman 10" w:hAnsi="LM Roman 10"/>
          <w:b/>
          <w:bCs/>
          <w:lang w:val="es-ES"/>
        </w:rPr>
      </w:pPr>
      <w:r w:rsidRPr="00D66CBF">
        <w:rPr>
          <w:rFonts w:ascii="LM Roman 10" w:hAnsi="LM Roman 10"/>
          <w:b/>
          <w:bCs/>
          <w:lang w:val="es-ES"/>
        </w:rPr>
        <w:t>Aplicación Frontend (Angular)</w:t>
      </w:r>
    </w:p>
    <w:p w14:paraId="6E6AC857" w14:textId="77777777" w:rsidR="003049A7" w:rsidRPr="00D66CBF" w:rsidRDefault="003049A7" w:rsidP="003049A7">
      <w:pPr>
        <w:rPr>
          <w:rFonts w:ascii="LM Roman 10" w:hAnsi="LM Roman 10"/>
          <w:lang w:val="es-ES"/>
        </w:rPr>
      </w:pPr>
      <w:r w:rsidRPr="00D66CBF">
        <w:rPr>
          <w:rFonts w:ascii="LM Roman 10" w:hAnsi="LM Roman 10"/>
          <w:lang w:val="es-ES"/>
        </w:rPr>
        <w:t>El frontend se construye con un Dockerfile que:</w:t>
      </w:r>
    </w:p>
    <w:p w14:paraId="1194A334" w14:textId="72C134FB" w:rsidR="003049A7" w:rsidRPr="00D66CBF" w:rsidRDefault="00A5612A">
      <w:pPr>
        <w:numPr>
          <w:ilvl w:val="0"/>
          <w:numId w:val="180"/>
        </w:numPr>
        <w:rPr>
          <w:rFonts w:ascii="LM Roman 10" w:hAnsi="LM Roman 10"/>
          <w:lang w:val="es-ES"/>
        </w:rPr>
      </w:pPr>
      <w:r w:rsidRPr="00D66CBF">
        <w:rPr>
          <w:rFonts w:ascii="LM Roman 10" w:hAnsi="LM Roman 10"/>
          <w:lang w:val="es-ES"/>
        </w:rPr>
        <w:t>s</w:t>
      </w:r>
      <w:r w:rsidR="003049A7" w:rsidRPr="00D66CBF">
        <w:rPr>
          <w:rFonts w:ascii="LM Roman 10" w:hAnsi="LM Roman 10"/>
          <w:lang w:val="es-ES"/>
        </w:rPr>
        <w:t>e basa en la imagen oficial de Node</w:t>
      </w:r>
      <w:r w:rsidRPr="00D66CBF">
        <w:rPr>
          <w:rFonts w:ascii="LM Roman 10" w:hAnsi="LM Roman 10"/>
          <w:lang w:val="es-ES"/>
        </w:rPr>
        <w:t>,</w:t>
      </w:r>
    </w:p>
    <w:p w14:paraId="0E45B42C" w14:textId="0611051A" w:rsidR="003049A7" w:rsidRPr="00D66CBF" w:rsidRDefault="00A5612A">
      <w:pPr>
        <w:numPr>
          <w:ilvl w:val="0"/>
          <w:numId w:val="180"/>
        </w:numPr>
        <w:rPr>
          <w:rFonts w:ascii="LM Roman 10" w:hAnsi="LM Roman 10"/>
          <w:lang w:val="es-ES"/>
        </w:rPr>
      </w:pPr>
      <w:r w:rsidRPr="00D66CBF">
        <w:rPr>
          <w:rFonts w:ascii="LM Roman 10" w:hAnsi="LM Roman 10"/>
          <w:lang w:val="es-ES"/>
        </w:rPr>
        <w:t>i</w:t>
      </w:r>
      <w:r w:rsidR="003049A7" w:rsidRPr="00D66CBF">
        <w:rPr>
          <w:rFonts w:ascii="LM Roman 10" w:hAnsi="LM Roman 10"/>
          <w:lang w:val="es-ES"/>
        </w:rPr>
        <w:t>nstala las dependencias de Angular y de la aplicación</w:t>
      </w:r>
      <w:r w:rsidRPr="00D66CBF">
        <w:rPr>
          <w:rFonts w:ascii="LM Roman 10" w:hAnsi="LM Roman 10"/>
          <w:lang w:val="es-ES"/>
        </w:rPr>
        <w:t>,</w:t>
      </w:r>
    </w:p>
    <w:p w14:paraId="231DAAE4" w14:textId="75905782" w:rsidR="003049A7" w:rsidRPr="00D66CBF" w:rsidRDefault="00A5612A">
      <w:pPr>
        <w:numPr>
          <w:ilvl w:val="0"/>
          <w:numId w:val="180"/>
        </w:numPr>
        <w:rPr>
          <w:rFonts w:ascii="LM Roman 10" w:hAnsi="LM Roman 10"/>
          <w:lang w:val="es-ES"/>
        </w:rPr>
      </w:pPr>
      <w:r w:rsidRPr="00D66CBF">
        <w:rPr>
          <w:rFonts w:ascii="LM Roman 10" w:hAnsi="LM Roman 10"/>
          <w:lang w:val="es-ES"/>
        </w:rPr>
        <w:t>e</w:t>
      </w:r>
      <w:r w:rsidR="003049A7" w:rsidRPr="00D66CBF">
        <w:rPr>
          <w:rFonts w:ascii="LM Roman 10" w:hAnsi="LM Roman 10"/>
          <w:lang w:val="es-ES"/>
        </w:rPr>
        <w:t>xpone el puerto correspondiente al servidor de desarrollo de Angular</w:t>
      </w:r>
      <w:r w:rsidRPr="00D66CBF">
        <w:rPr>
          <w:rFonts w:ascii="LM Roman 10" w:hAnsi="LM Roman 10"/>
          <w:lang w:val="es-ES"/>
        </w:rPr>
        <w:t>,</w:t>
      </w:r>
    </w:p>
    <w:p w14:paraId="4431BB6E" w14:textId="3D7A05CC" w:rsidR="003049A7" w:rsidRPr="00D66CBF" w:rsidRDefault="00A5612A">
      <w:pPr>
        <w:numPr>
          <w:ilvl w:val="0"/>
          <w:numId w:val="180"/>
        </w:numPr>
        <w:rPr>
          <w:rFonts w:ascii="LM Roman 10" w:hAnsi="LM Roman 10"/>
          <w:lang w:val="es-ES"/>
        </w:rPr>
      </w:pPr>
      <w:r w:rsidRPr="00D66CBF">
        <w:rPr>
          <w:rFonts w:ascii="LM Roman 10" w:hAnsi="LM Roman 10"/>
          <w:lang w:val="es-ES"/>
        </w:rPr>
        <w:t>p</w:t>
      </w:r>
      <w:r w:rsidR="003049A7" w:rsidRPr="00D66CBF">
        <w:rPr>
          <w:rFonts w:ascii="LM Roman 10" w:hAnsi="LM Roman 10"/>
          <w:lang w:val="es-ES"/>
        </w:rPr>
        <w:t>ermite trabajar con recarga en tiempo real para facilitar el desarrollo.</w:t>
      </w:r>
    </w:p>
    <w:p w14:paraId="42F03331" w14:textId="1607B220" w:rsidR="003049A7" w:rsidRPr="00D66CBF" w:rsidRDefault="003049A7" w:rsidP="003049A7">
      <w:pPr>
        <w:rPr>
          <w:rFonts w:ascii="LM Roman 10" w:hAnsi="LM Roman 10"/>
          <w:lang w:val="es-ES"/>
        </w:rPr>
      </w:pPr>
    </w:p>
    <w:p w14:paraId="253BDE51" w14:textId="0DB31BB9" w:rsidR="003049A7" w:rsidRPr="00D66CBF" w:rsidRDefault="003049A7" w:rsidP="003049A7">
      <w:pPr>
        <w:pStyle w:val="Apndice2"/>
        <w:rPr>
          <w:rFonts w:ascii="LM Roman 10" w:hAnsi="LM Roman 10"/>
        </w:rPr>
      </w:pPr>
      <w:bookmarkStart w:id="198" w:name="_Toc208342576"/>
      <w:r w:rsidRPr="00D66CBF">
        <w:rPr>
          <w:rFonts w:ascii="LM Roman 10" w:hAnsi="LM Roman 10"/>
        </w:rPr>
        <w:t>Orquestación con Docker Compose</w:t>
      </w:r>
      <w:bookmarkEnd w:id="198"/>
    </w:p>
    <w:p w14:paraId="24881BF5" w14:textId="0D3D286C" w:rsidR="003049A7" w:rsidRPr="00D66CBF" w:rsidRDefault="003049A7" w:rsidP="003049A7">
      <w:pPr>
        <w:rPr>
          <w:rFonts w:ascii="LM Roman 10" w:hAnsi="LM Roman 10"/>
          <w:lang w:val="es-ES"/>
        </w:rPr>
      </w:pPr>
      <w:r w:rsidRPr="00D66CBF">
        <w:rPr>
          <w:rFonts w:ascii="LM Roman 10" w:hAnsi="LM Roman 10"/>
          <w:lang w:val="es-ES"/>
        </w:rPr>
        <w:t xml:space="preserve">El archivo de orquestación global define los tres servicios: </w:t>
      </w:r>
      <w:r w:rsidRPr="00D66CBF">
        <w:rPr>
          <w:rFonts w:ascii="LM Roman 10" w:hAnsi="LM Roman 10"/>
          <w:b/>
          <w:bCs/>
          <w:lang w:val="es-ES"/>
        </w:rPr>
        <w:t>frontend</w:t>
      </w:r>
      <w:r w:rsidRPr="00D66CBF">
        <w:rPr>
          <w:rFonts w:ascii="LM Roman 10" w:hAnsi="LM Roman 10"/>
          <w:lang w:val="es-ES"/>
        </w:rPr>
        <w:t xml:space="preserve">, </w:t>
      </w:r>
      <w:r w:rsidRPr="00D66CBF">
        <w:rPr>
          <w:rFonts w:ascii="LM Roman 10" w:hAnsi="LM Roman 10"/>
          <w:b/>
          <w:bCs/>
          <w:lang w:val="es-ES"/>
        </w:rPr>
        <w:t>backend</w:t>
      </w:r>
      <w:r w:rsidRPr="00D66CBF">
        <w:rPr>
          <w:rFonts w:ascii="LM Roman 10" w:hAnsi="LM Roman 10"/>
          <w:lang w:val="es-ES"/>
        </w:rPr>
        <w:t xml:space="preserve"> y </w:t>
      </w:r>
      <w:r w:rsidRPr="00D66CBF">
        <w:rPr>
          <w:rFonts w:ascii="LM Roman 10" w:hAnsi="LM Roman 10"/>
          <w:b/>
          <w:bCs/>
          <w:lang w:val="es-ES"/>
        </w:rPr>
        <w:t>base de datos</w:t>
      </w:r>
      <w:r w:rsidRPr="00D66CBF">
        <w:rPr>
          <w:rFonts w:ascii="LM Roman 10" w:hAnsi="LM Roman 10"/>
          <w:lang w:val="es-ES"/>
        </w:rPr>
        <w:t>.</w:t>
      </w:r>
      <w:r w:rsidR="00A5612A" w:rsidRPr="00D66CBF">
        <w:rPr>
          <w:rFonts w:ascii="LM Roman 10" w:hAnsi="LM Roman 10"/>
          <w:lang w:val="es-ES"/>
        </w:rPr>
        <w:t xml:space="preserve"> </w:t>
      </w:r>
      <w:r w:rsidRPr="00D66CBF">
        <w:rPr>
          <w:rFonts w:ascii="LM Roman 10" w:hAnsi="LM Roman 10"/>
          <w:lang w:val="es-ES"/>
        </w:rPr>
        <w:t>Este archivo:</w:t>
      </w:r>
    </w:p>
    <w:p w14:paraId="14A5415A" w14:textId="21D878A1" w:rsidR="003049A7" w:rsidRPr="00D66CBF" w:rsidRDefault="00A5612A">
      <w:pPr>
        <w:numPr>
          <w:ilvl w:val="0"/>
          <w:numId w:val="181"/>
        </w:numPr>
        <w:rPr>
          <w:rFonts w:ascii="LM Roman 10" w:hAnsi="LM Roman 10"/>
          <w:lang w:val="es-ES"/>
        </w:rPr>
      </w:pPr>
      <w:r w:rsidRPr="00D66CBF">
        <w:rPr>
          <w:rFonts w:ascii="LM Roman 10" w:hAnsi="LM Roman 10"/>
          <w:lang w:val="es-ES"/>
        </w:rPr>
        <w:t>c</w:t>
      </w:r>
      <w:r w:rsidR="003049A7" w:rsidRPr="00D66CBF">
        <w:rPr>
          <w:rFonts w:ascii="LM Roman 10" w:hAnsi="LM Roman 10"/>
          <w:lang w:val="es-ES"/>
        </w:rPr>
        <w:t>onfigura los puertos de exposición hacia el host</w:t>
      </w:r>
      <w:r w:rsidRPr="00D66CBF">
        <w:rPr>
          <w:rFonts w:ascii="LM Roman 10" w:hAnsi="LM Roman 10"/>
          <w:lang w:val="es-ES"/>
        </w:rPr>
        <w:t>,</w:t>
      </w:r>
    </w:p>
    <w:p w14:paraId="22C8C7C7" w14:textId="5A9532D9" w:rsidR="003049A7" w:rsidRPr="00D66CBF" w:rsidRDefault="00A5612A">
      <w:pPr>
        <w:numPr>
          <w:ilvl w:val="0"/>
          <w:numId w:val="181"/>
        </w:numPr>
        <w:rPr>
          <w:rFonts w:ascii="LM Roman 10" w:hAnsi="LM Roman 10"/>
          <w:lang w:val="es-ES"/>
        </w:rPr>
      </w:pPr>
      <w:r w:rsidRPr="00D66CBF">
        <w:rPr>
          <w:rFonts w:ascii="LM Roman 10" w:hAnsi="LM Roman 10"/>
          <w:lang w:val="es-ES"/>
        </w:rPr>
        <w:lastRenderedPageBreak/>
        <w:t>s</w:t>
      </w:r>
      <w:r w:rsidR="003049A7" w:rsidRPr="00D66CBF">
        <w:rPr>
          <w:rFonts w:ascii="LM Roman 10" w:hAnsi="LM Roman 10"/>
          <w:lang w:val="es-ES"/>
        </w:rPr>
        <w:t>incroniza volúmenes para que los cambios en el código del host se reflejen dentro de los contenedores</w:t>
      </w:r>
      <w:r w:rsidRPr="00D66CBF">
        <w:rPr>
          <w:rFonts w:ascii="LM Roman 10" w:hAnsi="LM Roman 10"/>
          <w:lang w:val="es-ES"/>
        </w:rPr>
        <w:t>,</w:t>
      </w:r>
    </w:p>
    <w:p w14:paraId="0BA4EBF9" w14:textId="4DA911DB" w:rsidR="003049A7" w:rsidRPr="00D66CBF" w:rsidRDefault="00A5612A">
      <w:pPr>
        <w:numPr>
          <w:ilvl w:val="0"/>
          <w:numId w:val="181"/>
        </w:numPr>
        <w:rPr>
          <w:rFonts w:ascii="LM Roman 10" w:hAnsi="LM Roman 10"/>
          <w:lang w:val="es-ES"/>
        </w:rPr>
      </w:pPr>
      <w:r w:rsidRPr="00D66CBF">
        <w:rPr>
          <w:rFonts w:ascii="LM Roman 10" w:hAnsi="LM Roman 10"/>
          <w:lang w:val="es-ES"/>
        </w:rPr>
        <w:t>d</w:t>
      </w:r>
      <w:r w:rsidR="003049A7" w:rsidRPr="00D66CBF">
        <w:rPr>
          <w:rFonts w:ascii="LM Roman 10" w:hAnsi="LM Roman 10"/>
          <w:lang w:val="es-ES"/>
        </w:rPr>
        <w:t>eclara dependencias para que los servicios arranquen en el orden correcto (por ejemplo, el backend espera a que la base de datos esté disponible)</w:t>
      </w:r>
      <w:r w:rsidRPr="00D66CBF">
        <w:rPr>
          <w:rFonts w:ascii="LM Roman 10" w:hAnsi="LM Roman 10"/>
          <w:lang w:val="es-ES"/>
        </w:rPr>
        <w:t>,</w:t>
      </w:r>
    </w:p>
    <w:p w14:paraId="50FD584B" w14:textId="6A1EECC7" w:rsidR="003049A7" w:rsidRPr="00D66CBF" w:rsidRDefault="00A5612A">
      <w:pPr>
        <w:numPr>
          <w:ilvl w:val="0"/>
          <w:numId w:val="181"/>
        </w:numPr>
        <w:rPr>
          <w:rFonts w:ascii="LM Roman 10" w:hAnsi="LM Roman 10"/>
          <w:lang w:val="es-ES"/>
        </w:rPr>
      </w:pPr>
      <w:r w:rsidRPr="00D66CBF">
        <w:rPr>
          <w:rFonts w:ascii="LM Roman 10" w:hAnsi="LM Roman 10"/>
          <w:lang w:val="es-ES"/>
        </w:rPr>
        <w:t>e</w:t>
      </w:r>
      <w:r w:rsidR="003049A7" w:rsidRPr="00D66CBF">
        <w:rPr>
          <w:rFonts w:ascii="LM Roman 10" w:hAnsi="LM Roman 10"/>
          <w:lang w:val="es-ES"/>
        </w:rPr>
        <w:t>stablece las variables de entorno necesarias, como las credenciales de la base de datos y la cadena de conexión del backend.</w:t>
      </w:r>
    </w:p>
    <w:p w14:paraId="22310EDD" w14:textId="6A627948" w:rsidR="003049A7" w:rsidRPr="00D66CBF" w:rsidRDefault="003049A7" w:rsidP="003049A7">
      <w:pPr>
        <w:rPr>
          <w:rFonts w:ascii="LM Roman 10" w:hAnsi="LM Roman 10"/>
          <w:lang w:val="es-ES"/>
        </w:rPr>
      </w:pPr>
    </w:p>
    <w:p w14:paraId="2B3B51DD" w14:textId="49809F9C" w:rsidR="003049A7" w:rsidRPr="00D66CBF" w:rsidRDefault="003049A7" w:rsidP="003049A7">
      <w:pPr>
        <w:pStyle w:val="Apndice2"/>
        <w:rPr>
          <w:rFonts w:ascii="LM Roman 10" w:hAnsi="LM Roman 10"/>
        </w:rPr>
      </w:pPr>
      <w:bookmarkStart w:id="199" w:name="_Toc208342577"/>
      <w:r w:rsidRPr="00D66CBF">
        <w:rPr>
          <w:rFonts w:ascii="LM Roman 10" w:hAnsi="LM Roman 10"/>
        </w:rPr>
        <w:t>Flujo de despliegue</w:t>
      </w:r>
      <w:bookmarkEnd w:id="199"/>
    </w:p>
    <w:p w14:paraId="4B13657A" w14:textId="77777777" w:rsidR="003049A7" w:rsidRPr="00D66CBF" w:rsidRDefault="003049A7" w:rsidP="003049A7">
      <w:pPr>
        <w:rPr>
          <w:rFonts w:ascii="LM Roman 10" w:hAnsi="LM Roman 10"/>
          <w:lang w:val="es-ES"/>
        </w:rPr>
      </w:pPr>
      <w:r w:rsidRPr="00D66CBF">
        <w:rPr>
          <w:rFonts w:ascii="LM Roman 10" w:hAnsi="LM Roman 10"/>
          <w:lang w:val="es-ES"/>
        </w:rPr>
        <w:t>El proceso de despliegue de la aplicación sigue el siguiente flujo:</w:t>
      </w:r>
    </w:p>
    <w:p w14:paraId="36F48DA8" w14:textId="3F6E6F8D" w:rsidR="00A86BDE" w:rsidRPr="00D66CBF" w:rsidRDefault="00A5612A">
      <w:pPr>
        <w:numPr>
          <w:ilvl w:val="0"/>
          <w:numId w:val="182"/>
        </w:numPr>
        <w:rPr>
          <w:rFonts w:ascii="LM Roman 10" w:hAnsi="LM Roman 10"/>
          <w:lang w:val="es-ES"/>
        </w:rPr>
      </w:pPr>
      <w:r w:rsidRPr="00D66CBF">
        <w:rPr>
          <w:rFonts w:ascii="LM Roman 10" w:hAnsi="LM Roman 10"/>
          <w:b/>
          <w:bCs/>
          <w:lang w:val="es-ES"/>
        </w:rPr>
        <w:t xml:space="preserve">Inicialización </w:t>
      </w:r>
      <w:r w:rsidR="003049A7" w:rsidRPr="00D66CBF">
        <w:rPr>
          <w:rFonts w:ascii="LM Roman 10" w:hAnsi="LM Roman 10"/>
          <w:b/>
          <w:bCs/>
          <w:lang w:val="es-ES"/>
        </w:rPr>
        <w:t>del entorno</w:t>
      </w:r>
      <w:r w:rsidR="003049A7" w:rsidRPr="00D66CBF">
        <w:rPr>
          <w:rFonts w:ascii="LM Roman 10" w:hAnsi="LM Roman 10"/>
          <w:lang w:val="es-ES"/>
        </w:rPr>
        <w:t>:</w:t>
      </w:r>
    </w:p>
    <w:p w14:paraId="4228C66C" w14:textId="5EEB3035" w:rsidR="003049A7" w:rsidRPr="00D66CBF" w:rsidRDefault="003049A7" w:rsidP="00A86BDE">
      <w:pPr>
        <w:ind w:left="720"/>
        <w:rPr>
          <w:rFonts w:ascii="LM Roman 10" w:hAnsi="LM Roman 10"/>
          <w:lang w:val="es-ES"/>
        </w:rPr>
      </w:pPr>
      <w:r w:rsidRPr="00D66CBF">
        <w:rPr>
          <w:rFonts w:ascii="LM Roman 10" w:hAnsi="LM Roman 10"/>
          <w:lang w:val="es-ES"/>
        </w:rPr>
        <w:t>Se inicia Docker Compose desde la raíz del proyecto. Esto descarga las imágenes necesarias, construye las imágenes personalizadas para frontend y backend, y levanta los tres contenedores en ejecución.</w:t>
      </w:r>
    </w:p>
    <w:p w14:paraId="3150F38E" w14:textId="77777777" w:rsidR="003049A7" w:rsidRPr="00D66CBF" w:rsidRDefault="003049A7">
      <w:pPr>
        <w:numPr>
          <w:ilvl w:val="0"/>
          <w:numId w:val="182"/>
        </w:numPr>
        <w:jc w:val="left"/>
        <w:rPr>
          <w:rFonts w:ascii="LM Roman 10" w:hAnsi="LM Roman 10"/>
          <w:lang w:val="es-ES"/>
        </w:rPr>
      </w:pPr>
      <w:r w:rsidRPr="00D66CBF">
        <w:rPr>
          <w:rFonts w:ascii="LM Roman 10" w:hAnsi="LM Roman 10"/>
          <w:b/>
          <w:bCs/>
          <w:lang w:val="es-ES"/>
        </w:rPr>
        <w:t>Inicialización de la base de datos</w:t>
      </w:r>
      <w:r w:rsidRPr="00D66CBF">
        <w:rPr>
          <w:rFonts w:ascii="LM Roman 10" w:hAnsi="LM Roman 10"/>
          <w:lang w:val="es-ES"/>
        </w:rPr>
        <w:t>:</w:t>
      </w:r>
      <w:r w:rsidRPr="00D66CBF">
        <w:rPr>
          <w:rFonts w:ascii="LM Roman 10" w:hAnsi="LM Roman 10"/>
          <w:lang w:val="es-ES"/>
        </w:rPr>
        <w:br/>
        <w:t>Al iniciarse por primera vez, el contenedor de MySQL ejecuta automáticamente los scripts SQL de la carpeta correspondiente, creando las tablas y cargando los datos iniciales.</w:t>
      </w:r>
    </w:p>
    <w:p w14:paraId="0595E2D2" w14:textId="77777777" w:rsidR="00A86BDE" w:rsidRPr="00D66CBF" w:rsidRDefault="003049A7">
      <w:pPr>
        <w:numPr>
          <w:ilvl w:val="0"/>
          <w:numId w:val="182"/>
        </w:numPr>
        <w:rPr>
          <w:rFonts w:ascii="LM Roman 10" w:hAnsi="LM Roman 10"/>
          <w:lang w:val="es-ES"/>
        </w:rPr>
      </w:pPr>
      <w:r w:rsidRPr="00D66CBF">
        <w:rPr>
          <w:rFonts w:ascii="LM Roman 10" w:hAnsi="LM Roman 10"/>
          <w:b/>
          <w:bCs/>
          <w:lang w:val="es-ES"/>
        </w:rPr>
        <w:t>Arranque del backend</w:t>
      </w:r>
      <w:r w:rsidRPr="00D66CBF">
        <w:rPr>
          <w:rFonts w:ascii="LM Roman 10" w:hAnsi="LM Roman 10"/>
          <w:lang w:val="es-ES"/>
        </w:rPr>
        <w:t>:</w:t>
      </w:r>
    </w:p>
    <w:p w14:paraId="099C4BA8" w14:textId="622B3893" w:rsidR="003049A7" w:rsidRPr="00D66CBF" w:rsidRDefault="003049A7" w:rsidP="00A86BDE">
      <w:pPr>
        <w:ind w:left="720"/>
        <w:rPr>
          <w:rFonts w:ascii="LM Roman 10" w:hAnsi="LM Roman 10"/>
          <w:lang w:val="es-ES"/>
        </w:rPr>
      </w:pPr>
      <w:r w:rsidRPr="00D66CBF">
        <w:rPr>
          <w:rFonts w:ascii="LM Roman 10" w:hAnsi="LM Roman 10"/>
          <w:lang w:val="es-ES"/>
        </w:rPr>
        <w:t>Una vez la base de datos está en marcha, el backend se conecta a ella utilizando la cadena de conexión definida. La API queda disponible en el puerto configurado.</w:t>
      </w:r>
    </w:p>
    <w:p w14:paraId="6D233B01" w14:textId="77777777" w:rsidR="00A86BDE" w:rsidRPr="00D66CBF" w:rsidRDefault="003049A7">
      <w:pPr>
        <w:numPr>
          <w:ilvl w:val="0"/>
          <w:numId w:val="182"/>
        </w:numPr>
        <w:rPr>
          <w:rFonts w:ascii="LM Roman 10" w:hAnsi="LM Roman 10"/>
          <w:lang w:val="es-ES"/>
        </w:rPr>
      </w:pPr>
      <w:r w:rsidRPr="00D66CBF">
        <w:rPr>
          <w:rFonts w:ascii="LM Roman 10" w:hAnsi="LM Roman 10"/>
          <w:b/>
          <w:bCs/>
          <w:lang w:val="es-ES"/>
        </w:rPr>
        <w:t>Arranque del frontend</w:t>
      </w:r>
      <w:r w:rsidRPr="00D66CBF">
        <w:rPr>
          <w:rFonts w:ascii="LM Roman 10" w:hAnsi="LM Roman 10"/>
          <w:lang w:val="es-ES"/>
        </w:rPr>
        <w:t>:</w:t>
      </w:r>
    </w:p>
    <w:p w14:paraId="4C0F20EE" w14:textId="7B9B94BD" w:rsidR="003049A7" w:rsidRPr="00D66CBF" w:rsidRDefault="003049A7" w:rsidP="00A86BDE">
      <w:pPr>
        <w:ind w:left="720"/>
        <w:rPr>
          <w:rFonts w:ascii="LM Roman 10" w:hAnsi="LM Roman 10"/>
          <w:lang w:val="es-ES"/>
        </w:rPr>
      </w:pPr>
      <w:r w:rsidRPr="00D66CBF">
        <w:rPr>
          <w:rFonts w:ascii="LM Roman 10" w:hAnsi="LM Roman 10"/>
          <w:lang w:val="es-ES"/>
        </w:rPr>
        <w:t>La aplicación Angular se ejecuta en modo de desarrollo, sirviendo la interfaz web y comunicándose con la API para obtener y enviar datos.</w:t>
      </w:r>
    </w:p>
    <w:p w14:paraId="7B6F2D70" w14:textId="123AB52F" w:rsidR="003049A7" w:rsidRPr="00D66CBF" w:rsidRDefault="003049A7" w:rsidP="003049A7">
      <w:pPr>
        <w:rPr>
          <w:rFonts w:ascii="LM Roman 10" w:hAnsi="LM Roman 10"/>
          <w:lang w:val="es-ES"/>
        </w:rPr>
      </w:pPr>
    </w:p>
    <w:p w14:paraId="732F1FDD" w14:textId="1C4AFBDE" w:rsidR="003049A7" w:rsidRPr="00D66CBF" w:rsidRDefault="003049A7" w:rsidP="003049A7">
      <w:pPr>
        <w:pStyle w:val="Apndice2"/>
        <w:rPr>
          <w:rFonts w:ascii="LM Roman 10" w:hAnsi="LM Roman 10"/>
          <w:lang w:val="es-ES"/>
        </w:rPr>
      </w:pPr>
      <w:bookmarkStart w:id="200" w:name="_Toc208342578"/>
      <w:r w:rsidRPr="00D66CBF">
        <w:rPr>
          <w:rFonts w:ascii="LM Roman 10" w:hAnsi="LM Roman 10"/>
          <w:lang w:val="es-ES"/>
        </w:rPr>
        <w:t>Acceso a servicios</w:t>
      </w:r>
      <w:bookmarkEnd w:id="200"/>
    </w:p>
    <w:p w14:paraId="71E65CFD" w14:textId="77777777" w:rsidR="003049A7" w:rsidRPr="00D66CBF" w:rsidRDefault="003049A7">
      <w:pPr>
        <w:numPr>
          <w:ilvl w:val="0"/>
          <w:numId w:val="183"/>
        </w:numPr>
        <w:rPr>
          <w:rFonts w:ascii="LM Roman 10" w:hAnsi="LM Roman 10"/>
          <w:lang w:val="es-ES"/>
        </w:rPr>
      </w:pPr>
      <w:r w:rsidRPr="00D66CBF">
        <w:rPr>
          <w:rFonts w:ascii="LM Roman 10" w:hAnsi="LM Roman 10"/>
          <w:b/>
          <w:bCs/>
          <w:lang w:val="es-ES"/>
        </w:rPr>
        <w:t>Frontend (Angular)</w:t>
      </w:r>
      <w:r w:rsidRPr="00D66CBF">
        <w:rPr>
          <w:rFonts w:ascii="LM Roman 10" w:hAnsi="LM Roman 10"/>
          <w:lang w:val="es-ES"/>
        </w:rPr>
        <w:t>: disponible en el puerto asignado en el host, accesible desde un navegador web.</w:t>
      </w:r>
    </w:p>
    <w:p w14:paraId="2D8A51EB" w14:textId="77777777" w:rsidR="003049A7" w:rsidRPr="00D66CBF" w:rsidRDefault="003049A7">
      <w:pPr>
        <w:numPr>
          <w:ilvl w:val="0"/>
          <w:numId w:val="183"/>
        </w:numPr>
        <w:rPr>
          <w:rFonts w:ascii="LM Roman 10" w:hAnsi="LM Roman 10"/>
          <w:lang w:val="es-ES"/>
        </w:rPr>
      </w:pPr>
      <w:r w:rsidRPr="00D66CBF">
        <w:rPr>
          <w:rFonts w:ascii="LM Roman 10" w:hAnsi="LM Roman 10"/>
          <w:b/>
          <w:bCs/>
          <w:lang w:val="es-ES"/>
        </w:rPr>
        <w:t>Backend (API .NET)</w:t>
      </w:r>
      <w:r w:rsidRPr="00D66CBF">
        <w:rPr>
          <w:rFonts w:ascii="LM Roman 10" w:hAnsi="LM Roman 10"/>
          <w:lang w:val="es-ES"/>
        </w:rPr>
        <w:t>: expuesto en el puerto correspondiente, accesible mediante clientes HTTP o directamente desde el frontend.</w:t>
      </w:r>
    </w:p>
    <w:p w14:paraId="2E756F87" w14:textId="77777777" w:rsidR="003049A7" w:rsidRPr="00D66CBF" w:rsidRDefault="003049A7">
      <w:pPr>
        <w:numPr>
          <w:ilvl w:val="0"/>
          <w:numId w:val="183"/>
        </w:numPr>
        <w:rPr>
          <w:rFonts w:ascii="LM Roman 10" w:hAnsi="LM Roman 10"/>
          <w:lang w:val="es-ES"/>
        </w:rPr>
      </w:pPr>
      <w:r w:rsidRPr="00D66CBF">
        <w:rPr>
          <w:rFonts w:ascii="LM Roman 10" w:hAnsi="LM Roman 10"/>
          <w:b/>
          <w:bCs/>
          <w:lang w:val="es-ES"/>
        </w:rPr>
        <w:t>Base de datos (MySQL)</w:t>
      </w:r>
      <w:r w:rsidRPr="00D66CBF">
        <w:rPr>
          <w:rFonts w:ascii="LM Roman 10" w:hAnsi="LM Roman 10"/>
          <w:lang w:val="es-ES"/>
        </w:rPr>
        <w:t>: accesible desde el propio backend y, en caso de ser necesario, también desde clientes externos de gestión de bases de datos mediante el puerto mapeado.</w:t>
      </w:r>
    </w:p>
    <w:p w14:paraId="2CD21349" w14:textId="77777777" w:rsidR="003049A7" w:rsidRPr="00D66CBF" w:rsidRDefault="003049A7" w:rsidP="003049A7">
      <w:pPr>
        <w:rPr>
          <w:rFonts w:ascii="LM Roman 10" w:hAnsi="LM Roman 10"/>
          <w:lang w:val="es-ES"/>
        </w:rPr>
      </w:pPr>
    </w:p>
    <w:p w14:paraId="58A370B3" w14:textId="645B81CB" w:rsidR="003049A7" w:rsidRPr="00D66CBF" w:rsidRDefault="003049A7" w:rsidP="003049A7">
      <w:pPr>
        <w:pStyle w:val="Apndice2"/>
        <w:rPr>
          <w:rFonts w:ascii="LM Roman 10" w:hAnsi="LM Roman 10"/>
          <w:lang w:val="es-ES"/>
        </w:rPr>
      </w:pPr>
      <w:bookmarkStart w:id="201" w:name="_Toc208342579"/>
      <w:r w:rsidRPr="00D66CBF">
        <w:rPr>
          <w:rFonts w:ascii="LM Roman 10" w:hAnsi="LM Roman 10"/>
          <w:lang w:val="es-ES"/>
        </w:rPr>
        <w:t>Mantenimiento y reinicio</w:t>
      </w:r>
      <w:bookmarkEnd w:id="201"/>
    </w:p>
    <w:p w14:paraId="11277AEA" w14:textId="77777777" w:rsidR="003049A7" w:rsidRPr="00D66CBF" w:rsidRDefault="003049A7">
      <w:pPr>
        <w:numPr>
          <w:ilvl w:val="0"/>
          <w:numId w:val="184"/>
        </w:numPr>
        <w:rPr>
          <w:rFonts w:ascii="LM Roman 10" w:hAnsi="LM Roman 10"/>
          <w:lang w:val="es-ES"/>
        </w:rPr>
      </w:pPr>
      <w:r w:rsidRPr="00D66CBF">
        <w:rPr>
          <w:rFonts w:ascii="LM Roman 10" w:hAnsi="LM Roman 10"/>
          <w:lang w:val="es-ES"/>
        </w:rPr>
        <w:t>Los servicios pueden detenerse y reiniciarse fácilmente desde Docker Compose.</w:t>
      </w:r>
    </w:p>
    <w:p w14:paraId="32A32E76" w14:textId="77777777" w:rsidR="003049A7" w:rsidRPr="00D66CBF" w:rsidRDefault="003049A7">
      <w:pPr>
        <w:numPr>
          <w:ilvl w:val="0"/>
          <w:numId w:val="184"/>
        </w:numPr>
        <w:rPr>
          <w:rFonts w:ascii="LM Roman 10" w:hAnsi="LM Roman 10"/>
          <w:lang w:val="es-ES"/>
        </w:rPr>
      </w:pPr>
      <w:r w:rsidRPr="00D66CBF">
        <w:rPr>
          <w:rFonts w:ascii="LM Roman 10" w:hAnsi="LM Roman 10"/>
          <w:lang w:val="es-ES"/>
        </w:rPr>
        <w:t xml:space="preserve">Si se requiere reinstalar la base de datos desde cero, basta con eliminar el volumen asociado para que, en el próximo arranque, los scripts SQL </w:t>
      </w:r>
      <w:r w:rsidRPr="00D66CBF">
        <w:rPr>
          <w:rFonts w:ascii="LM Roman 10" w:hAnsi="LM Roman 10"/>
          <w:lang w:val="es-ES"/>
        </w:rPr>
        <w:lastRenderedPageBreak/>
        <w:t>vuelvan a ejecutarse y reconstruyan toda la estructura con los datos de prueba.</w:t>
      </w:r>
    </w:p>
    <w:p w14:paraId="393A3B56" w14:textId="77777777" w:rsidR="003049A7" w:rsidRPr="00D66CBF" w:rsidRDefault="003049A7">
      <w:pPr>
        <w:numPr>
          <w:ilvl w:val="0"/>
          <w:numId w:val="184"/>
        </w:numPr>
        <w:rPr>
          <w:rFonts w:ascii="LM Roman 10" w:hAnsi="LM Roman 10"/>
          <w:lang w:val="es-ES"/>
        </w:rPr>
      </w:pPr>
      <w:r w:rsidRPr="00D66CBF">
        <w:rPr>
          <w:rFonts w:ascii="LM Roman 10" w:hAnsi="LM Roman 10"/>
          <w:lang w:val="es-ES"/>
        </w:rPr>
        <w:t>Los contenedores de frontend y backend admiten cambios en el código sin necesidad de reconstruir la imagen completa, gracias al uso de volúmenes y recarga en caliente.</w:t>
      </w:r>
    </w:p>
    <w:p w14:paraId="24F8520C" w14:textId="77777777" w:rsidR="003049A7" w:rsidRPr="00D66CBF" w:rsidRDefault="003049A7" w:rsidP="003049A7">
      <w:pPr>
        <w:rPr>
          <w:rFonts w:ascii="LM Roman 10" w:hAnsi="LM Roman 10"/>
        </w:rPr>
      </w:pPr>
    </w:p>
    <w:p w14:paraId="3E5C50FD" w14:textId="77777777" w:rsidR="002813E4" w:rsidRPr="00D66CBF" w:rsidRDefault="002813E4" w:rsidP="002813E4">
      <w:pPr>
        <w:pStyle w:val="HTMLconformatoprevio"/>
        <w:pBdr>
          <w:top w:val="single" w:sz="6" w:space="17" w:color="D1D1D1"/>
          <w:left w:val="single" w:sz="6" w:space="18" w:color="D1D1D1"/>
          <w:bottom w:val="single" w:sz="6" w:space="17" w:color="D1D1D1"/>
          <w:right w:val="single" w:sz="6" w:space="18" w:color="D1D1D1"/>
        </w:pBdr>
        <w:shd w:val="clear" w:color="auto" w:fill="FAFAFA"/>
        <w:spacing w:before="255" w:after="345"/>
        <w:jc w:val="right"/>
        <w:rPr>
          <w:rFonts w:ascii="LM Roman 10" w:eastAsia="Times New Roman" w:hAnsi="LM Roman 10"/>
          <w:color w:val="424242"/>
          <w:sz w:val="23"/>
          <w:szCs w:val="23"/>
          <w:lang w:val="es-ES" w:eastAsia="es-ES"/>
        </w:rPr>
      </w:pPr>
      <w:r w:rsidRPr="00D66CBF">
        <w:rPr>
          <w:rFonts w:ascii="LM Roman 10" w:hAnsi="LM Roman 10"/>
          <w:noProof/>
        </w:rPr>
        <w:fldChar w:fldCharType="begin"/>
      </w:r>
      <w:r w:rsidRPr="00D66CBF">
        <w:rPr>
          <w:rFonts w:ascii="LM Roman 10" w:hAnsi="LM Roman 10"/>
          <w:noProof/>
          <w:lang w:val="es-ES"/>
        </w:rPr>
        <w:instrText xml:space="preserve"> </w:instrText>
      </w:r>
      <w:r w:rsidRPr="00D66CBF">
        <w:rPr>
          <w:rFonts w:ascii="LM Roman 10" w:eastAsia="Times New Roman" w:hAnsi="LM Roman 10"/>
          <w:color w:val="424242"/>
          <w:lang w:val="es-ES" w:eastAsia="es-ES"/>
        </w:rPr>
        <w:instrText>TC "Apéndice A. Manual de Instalación" \l 1</w:instrText>
      </w:r>
    </w:p>
    <w:p w14:paraId="2F1D1239" w14:textId="5C6DBD17" w:rsidR="003D0E61" w:rsidRPr="00D66CBF" w:rsidRDefault="002813E4" w:rsidP="003D0E61">
      <w:pPr>
        <w:rPr>
          <w:rFonts w:ascii="LM Roman 10" w:hAnsi="LM Roman 10"/>
          <w:noProof/>
        </w:rPr>
      </w:pPr>
      <w:r w:rsidRPr="00D66CBF">
        <w:rPr>
          <w:rFonts w:ascii="LM Roman 10" w:hAnsi="LM Roman 10"/>
          <w:noProof/>
        </w:rPr>
        <w:instrText xml:space="preserve"> </w:instrText>
      </w:r>
      <w:r w:rsidRPr="00D66CBF">
        <w:rPr>
          <w:rFonts w:ascii="LM Roman 10" w:hAnsi="LM Roman 10"/>
          <w:noProof/>
        </w:rPr>
        <w:fldChar w:fldCharType="end"/>
      </w:r>
      <w:r w:rsidR="003D0E61" w:rsidRPr="00D66CBF">
        <w:rPr>
          <w:rFonts w:ascii="LM Roman 10" w:hAnsi="LM Roman 10"/>
        </w:rPr>
        <w:br w:type="page"/>
      </w:r>
    </w:p>
    <w:p w14:paraId="0950E0C3" w14:textId="1FDB7574" w:rsidR="00F2422C" w:rsidRPr="00D66CBF" w:rsidRDefault="00AA1E68" w:rsidP="00AD050F">
      <w:pPr>
        <w:pStyle w:val="Apndice"/>
        <w:rPr>
          <w:rFonts w:ascii="LM Roman 10" w:hAnsi="LM Roman 10"/>
        </w:rPr>
      </w:pPr>
      <w:bookmarkStart w:id="202" w:name="_Toc208342580"/>
      <w:r w:rsidRPr="00D66CBF">
        <w:rPr>
          <w:rFonts w:ascii="LM Roman 10" w:hAnsi="LM Roman 10"/>
        </w:rPr>
        <w:lastRenderedPageBreak/>
        <w:t>Manual de Usuario</w:t>
      </w:r>
      <w:bookmarkEnd w:id="202"/>
    </w:p>
    <w:p w14:paraId="4233024D" w14:textId="77777777" w:rsidR="00AA1E68" w:rsidRPr="00D66CBF" w:rsidRDefault="00AA1E68" w:rsidP="00AA1E68">
      <w:pPr>
        <w:rPr>
          <w:rFonts w:ascii="LM Roman 10" w:hAnsi="LM Roman 10"/>
        </w:rPr>
      </w:pPr>
    </w:p>
    <w:p w14:paraId="7ECB5A53" w14:textId="77777777" w:rsidR="00F2422C" w:rsidRPr="00D66CBF" w:rsidRDefault="00F2422C" w:rsidP="009F27AC">
      <w:pPr>
        <w:rPr>
          <w:rFonts w:ascii="LM Roman 10" w:hAnsi="LM Roman 10"/>
        </w:rPr>
      </w:pPr>
    </w:p>
    <w:p w14:paraId="1795BC61" w14:textId="223C3EA8" w:rsidR="00085685" w:rsidRPr="00D66CBF" w:rsidRDefault="00085685" w:rsidP="00085685">
      <w:pPr>
        <w:rPr>
          <w:rFonts w:ascii="LM Roman 10" w:hAnsi="LM Roman 10"/>
          <w:lang w:val="es-ES"/>
        </w:rPr>
      </w:pPr>
      <w:r w:rsidRPr="00D66CBF">
        <w:rPr>
          <w:rFonts w:ascii="LM Roman 10" w:hAnsi="LM Roman 10"/>
          <w:lang w:val="es-ES"/>
        </w:rPr>
        <w:t>Este manual de usuario muestra el uso de la aplicación, explicando de manera clara y detallada cada uno de sus componentes y funcionalidades. A lo largo de esta sección, se describirán las distintas partes de la interfaz, el propósito de cada módulo y los pasos necesarios para realizar las acciones más habituales. Desde la autenticación y gestión de usuarios, hasta la administración de líneas de TFG, solicitudes, grupos de trabajo y notificaciones, el manual busca ofrecer una referencia completa que permita a cualquier usuario, independientemente de su rol, aprovechar al máximo las capacidades de la aplicación.</w:t>
      </w:r>
    </w:p>
    <w:p w14:paraId="3B7AB74F" w14:textId="18A385B0" w:rsidR="00085685" w:rsidRPr="00D66CBF" w:rsidRDefault="004504B4" w:rsidP="00085685">
      <w:pPr>
        <w:pStyle w:val="Apndice2"/>
        <w:rPr>
          <w:rFonts w:ascii="LM Roman 10" w:hAnsi="LM Roman 10"/>
          <w:lang w:val="es-ES"/>
        </w:rPr>
      </w:pPr>
      <w:bookmarkStart w:id="203" w:name="_Toc208342581"/>
      <w:r w:rsidRPr="00D66CBF">
        <w:rPr>
          <w:rFonts w:ascii="LM Roman 10" w:hAnsi="LM Roman 10"/>
          <w:lang w:val="es-ES"/>
        </w:rPr>
        <w:t>Inicio de sesión</w:t>
      </w:r>
      <w:bookmarkEnd w:id="203"/>
    </w:p>
    <w:p w14:paraId="5B772F29" w14:textId="5595FA5C" w:rsidR="00085685" w:rsidRPr="00D66CBF" w:rsidRDefault="00085685" w:rsidP="008545B1">
      <w:pPr>
        <w:jc w:val="center"/>
        <w:rPr>
          <w:rFonts w:ascii="LM Roman 10" w:hAnsi="LM Roman 10"/>
          <w:lang w:val="es-ES"/>
        </w:rPr>
      </w:pPr>
      <w:r w:rsidRPr="00D66CBF">
        <w:rPr>
          <w:rFonts w:ascii="LM Roman 10" w:hAnsi="LM Roman 10"/>
          <w:noProof/>
          <w:lang w:val="es-ES"/>
        </w:rPr>
        <w:drawing>
          <wp:inline distT="0" distB="0" distL="0" distR="0" wp14:anchorId="75B26BE4" wp14:editId="19B1415E">
            <wp:extent cx="2204110" cy="3524250"/>
            <wp:effectExtent l="0" t="0" r="5715" b="0"/>
            <wp:docPr id="5062879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87933" name="Imagen 1" descr="Texto&#10;&#10;El contenido generado por IA puede ser incorrecto."/>
                    <pic:cNvPicPr/>
                  </pic:nvPicPr>
                  <pic:blipFill>
                    <a:blip r:embed="rId92"/>
                    <a:stretch>
                      <a:fillRect/>
                    </a:stretch>
                  </pic:blipFill>
                  <pic:spPr>
                    <a:xfrm>
                      <a:off x="0" y="0"/>
                      <a:ext cx="2207269" cy="3529301"/>
                    </a:xfrm>
                    <a:prstGeom prst="rect">
                      <a:avLst/>
                    </a:prstGeom>
                  </pic:spPr>
                </pic:pic>
              </a:graphicData>
            </a:graphic>
          </wp:inline>
        </w:drawing>
      </w:r>
    </w:p>
    <w:p w14:paraId="74B74082" w14:textId="43CA1078" w:rsidR="001524E2" w:rsidRPr="00D66CBF" w:rsidRDefault="001524E2" w:rsidP="001524E2">
      <w:pPr>
        <w:pStyle w:val="Descripcin"/>
        <w:rPr>
          <w:rFonts w:ascii="LM Roman 10" w:hAnsi="LM Roman 10"/>
          <w:lang w:val="es-ES"/>
        </w:rPr>
      </w:pPr>
      <w:bookmarkStart w:id="204" w:name="_Toc208342491"/>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32</w:t>
      </w:r>
      <w:r w:rsidRPr="00D66CBF">
        <w:rPr>
          <w:rFonts w:ascii="LM Roman 10" w:hAnsi="LM Roman 10"/>
        </w:rPr>
        <w:fldChar w:fldCharType="end"/>
      </w:r>
      <w:r w:rsidRPr="00D66CBF">
        <w:rPr>
          <w:rFonts w:ascii="LM Roman 10" w:hAnsi="LM Roman 10"/>
        </w:rPr>
        <w:t>. Vista de inicio de sesión</w:t>
      </w:r>
      <w:bookmarkEnd w:id="204"/>
    </w:p>
    <w:p w14:paraId="782E45E4" w14:textId="77777777" w:rsidR="00085685" w:rsidRPr="00D66CBF" w:rsidRDefault="00085685" w:rsidP="00960BF0">
      <w:pPr>
        <w:rPr>
          <w:rFonts w:ascii="LM Roman 10" w:hAnsi="LM Roman 10"/>
        </w:rPr>
      </w:pPr>
    </w:p>
    <w:bookmarkEnd w:id="0"/>
    <w:p w14:paraId="2DB903C8" w14:textId="2A311595" w:rsidR="00FF21AC" w:rsidRPr="00D66CBF" w:rsidRDefault="00FF21AC" w:rsidP="00A86BDE">
      <w:pPr>
        <w:rPr>
          <w:rFonts w:ascii="LM Roman 10" w:hAnsi="LM Roman 10"/>
          <w:lang w:val="es-ES"/>
        </w:rPr>
      </w:pPr>
      <w:r w:rsidRPr="00D66CBF">
        <w:rPr>
          <w:rFonts w:ascii="LM Roman 10" w:hAnsi="LM Roman 10"/>
          <w:lang w:val="es-ES"/>
        </w:rPr>
        <w:t xml:space="preserve">La pantalla de inicio de sesión </w:t>
      </w:r>
      <w:r w:rsidR="00A5612A" w:rsidRPr="00D66CBF">
        <w:rPr>
          <w:rFonts w:ascii="LM Roman 10" w:hAnsi="LM Roman 10"/>
          <w:lang w:val="es-ES"/>
        </w:rPr>
        <w:t xml:space="preserve">(Illustración 32) </w:t>
      </w:r>
      <w:r w:rsidRPr="00D66CBF">
        <w:rPr>
          <w:rFonts w:ascii="LM Roman 10" w:hAnsi="LM Roman 10"/>
          <w:lang w:val="es-ES"/>
        </w:rPr>
        <w:t>es la única vista disponible antes de que un usuario se autentique en el sistema.</w:t>
      </w:r>
      <w:r w:rsidR="00A5612A" w:rsidRPr="00D66CBF">
        <w:rPr>
          <w:rFonts w:ascii="LM Roman 10" w:hAnsi="LM Roman 10"/>
          <w:lang w:val="es-ES"/>
        </w:rPr>
        <w:t xml:space="preserve"> </w:t>
      </w:r>
      <w:r w:rsidRPr="00D66CBF">
        <w:rPr>
          <w:rFonts w:ascii="LM Roman 10" w:hAnsi="LM Roman 10"/>
          <w:lang w:val="es-ES"/>
        </w:rPr>
        <w:t>En esta pantalla se muestra un formulario que solicita los siguientes datos:</w:t>
      </w:r>
    </w:p>
    <w:p w14:paraId="2DD2D112" w14:textId="77777777" w:rsidR="00FF21AC" w:rsidRPr="00D66CBF" w:rsidRDefault="00FF21AC">
      <w:pPr>
        <w:numPr>
          <w:ilvl w:val="0"/>
          <w:numId w:val="78"/>
        </w:numPr>
        <w:rPr>
          <w:rFonts w:ascii="LM Roman 10" w:hAnsi="LM Roman 10"/>
          <w:lang w:val="es-ES"/>
        </w:rPr>
      </w:pPr>
      <w:r w:rsidRPr="00D66CBF">
        <w:rPr>
          <w:rFonts w:ascii="LM Roman 10" w:hAnsi="LM Roman 10"/>
          <w:b/>
          <w:bCs/>
          <w:lang w:val="es-ES"/>
        </w:rPr>
        <w:t>Correo electrónico</w:t>
      </w:r>
      <w:r w:rsidRPr="00D66CBF">
        <w:rPr>
          <w:rFonts w:ascii="LM Roman 10" w:hAnsi="LM Roman 10"/>
          <w:lang w:val="es-ES"/>
        </w:rPr>
        <w:t xml:space="preserve"> del usuario.</w:t>
      </w:r>
    </w:p>
    <w:p w14:paraId="0BAB68F9" w14:textId="77777777" w:rsidR="00FF21AC" w:rsidRPr="00D66CBF" w:rsidRDefault="00FF21AC">
      <w:pPr>
        <w:numPr>
          <w:ilvl w:val="0"/>
          <w:numId w:val="78"/>
        </w:numPr>
        <w:rPr>
          <w:rFonts w:ascii="LM Roman 10" w:hAnsi="LM Roman 10"/>
          <w:lang w:val="es-ES"/>
        </w:rPr>
      </w:pPr>
      <w:r w:rsidRPr="00D66CBF">
        <w:rPr>
          <w:rFonts w:ascii="LM Roman 10" w:hAnsi="LM Roman 10"/>
          <w:b/>
          <w:bCs/>
          <w:lang w:val="es-ES"/>
        </w:rPr>
        <w:lastRenderedPageBreak/>
        <w:t>Contraseña</w:t>
      </w:r>
      <w:r w:rsidRPr="00D66CBF">
        <w:rPr>
          <w:rFonts w:ascii="LM Roman 10" w:hAnsi="LM Roman 10"/>
          <w:lang w:val="es-ES"/>
        </w:rPr>
        <w:t>.</w:t>
      </w:r>
    </w:p>
    <w:p w14:paraId="49E6CC3B" w14:textId="77777777" w:rsidR="00FF21AC" w:rsidRPr="00D66CBF" w:rsidRDefault="00FF21AC" w:rsidP="00FF21AC">
      <w:pPr>
        <w:rPr>
          <w:rFonts w:ascii="LM Roman 10" w:hAnsi="LM Roman 10"/>
          <w:lang w:val="es-ES"/>
        </w:rPr>
      </w:pPr>
      <w:r w:rsidRPr="00D66CBF">
        <w:rPr>
          <w:rFonts w:ascii="LM Roman 10" w:hAnsi="LM Roman 10"/>
          <w:lang w:val="es-ES"/>
        </w:rPr>
        <w:t>Una vez ingresados los datos, el sistema procesará la solicitud y podrá producirse una de las siguientes situaciones:</w:t>
      </w:r>
    </w:p>
    <w:p w14:paraId="3635E0FB" w14:textId="571A9BBE" w:rsidR="00FF21AC" w:rsidRPr="00D66CBF" w:rsidRDefault="00FF21AC" w:rsidP="00FF21AC">
      <w:pPr>
        <w:rPr>
          <w:rFonts w:ascii="LM Roman 10" w:hAnsi="LM Roman 10"/>
          <w:lang w:val="es-ES"/>
        </w:rPr>
      </w:pPr>
    </w:p>
    <w:p w14:paraId="4AC33508" w14:textId="77777777" w:rsidR="00FF21AC" w:rsidRPr="00D66CBF" w:rsidRDefault="00FF21AC" w:rsidP="00FF21AC">
      <w:pPr>
        <w:rPr>
          <w:rFonts w:ascii="LM Roman 10" w:hAnsi="LM Roman 10"/>
          <w:lang w:val="es-ES"/>
        </w:rPr>
      </w:pPr>
    </w:p>
    <w:p w14:paraId="49085461" w14:textId="77777777" w:rsidR="00640BB5" w:rsidRPr="00D66CBF" w:rsidRDefault="00640BB5" w:rsidP="00FF21AC">
      <w:pPr>
        <w:rPr>
          <w:rFonts w:ascii="LM Roman 10" w:hAnsi="LM Roman 10"/>
          <w:lang w:val="es-ES"/>
        </w:rPr>
      </w:pPr>
    </w:p>
    <w:p w14:paraId="4C04C617" w14:textId="41390263" w:rsidR="00FF21AC" w:rsidRPr="00D66CBF" w:rsidRDefault="00FF21AC" w:rsidP="00FF21AC">
      <w:pPr>
        <w:rPr>
          <w:rFonts w:ascii="LM Roman 10" w:hAnsi="LM Roman 10"/>
          <w:b/>
          <w:bCs/>
          <w:lang w:val="es-ES"/>
        </w:rPr>
      </w:pPr>
      <w:r w:rsidRPr="00D66CBF">
        <w:rPr>
          <w:rFonts w:ascii="LM Roman 10" w:hAnsi="LM Roman 10"/>
          <w:b/>
          <w:bCs/>
          <w:lang w:val="es-ES"/>
        </w:rPr>
        <w:t>Datos incorrectos</w:t>
      </w:r>
    </w:p>
    <w:p w14:paraId="6E303014" w14:textId="77777777" w:rsidR="00FF21AC" w:rsidRPr="00D66CBF" w:rsidRDefault="00FF21AC" w:rsidP="00FF21AC">
      <w:pPr>
        <w:rPr>
          <w:rFonts w:ascii="LM Roman 10" w:hAnsi="LM Roman 10"/>
          <w:lang w:val="es-ES"/>
        </w:rPr>
      </w:pPr>
      <w:r w:rsidRPr="00D66CBF">
        <w:rPr>
          <w:rFonts w:ascii="LM Roman 10" w:hAnsi="LM Roman 10"/>
          <w:lang w:val="es-ES"/>
        </w:rPr>
        <w:t>Si el correo electrónico o la contraseña son incorrectos, se mostrará el mensaje de error:</w:t>
      </w:r>
    </w:p>
    <w:p w14:paraId="49B1534B" w14:textId="402FD7DA" w:rsidR="00FF21AC" w:rsidRPr="00D66CBF" w:rsidRDefault="00FF21AC" w:rsidP="00FF21AC">
      <w:pPr>
        <w:rPr>
          <w:rFonts w:ascii="LM Roman 10" w:hAnsi="LM Roman 10"/>
          <w:lang w:val="es-ES"/>
        </w:rPr>
      </w:pPr>
      <w:r w:rsidRPr="00D66CBF">
        <w:rPr>
          <w:rFonts w:ascii="LM Roman 10" w:hAnsi="LM Roman 10"/>
          <w:b/>
          <w:bCs/>
          <w:lang w:val="es-ES"/>
        </w:rPr>
        <w:t>“Usuario o contraseña incorrecto”</w:t>
      </w:r>
    </w:p>
    <w:p w14:paraId="32D550F8" w14:textId="77777777" w:rsidR="00FF21AC" w:rsidRPr="00D66CBF" w:rsidRDefault="00FF21AC" w:rsidP="00A86BDE">
      <w:pPr>
        <w:rPr>
          <w:rFonts w:ascii="LM Roman 10" w:hAnsi="LM Roman 10"/>
          <w:lang w:val="es-ES"/>
        </w:rPr>
      </w:pPr>
      <w:r w:rsidRPr="00D66CBF">
        <w:rPr>
          <w:rFonts w:ascii="LM Roman 10" w:hAnsi="LM Roman 10"/>
          <w:lang w:val="es-ES"/>
        </w:rPr>
        <w:t>Este mensaje está diseñado para no revelar si la cuenta de usuario existe o no, protegiendo así la seguridad del sistema.</w:t>
      </w:r>
    </w:p>
    <w:p w14:paraId="3C900313" w14:textId="0678A595" w:rsidR="00FF21AC" w:rsidRPr="00D66CBF" w:rsidRDefault="00FF21AC" w:rsidP="00FF21AC">
      <w:pPr>
        <w:rPr>
          <w:rFonts w:ascii="LM Roman 10" w:hAnsi="LM Roman 10"/>
          <w:lang w:val="es-ES"/>
        </w:rPr>
      </w:pPr>
    </w:p>
    <w:p w14:paraId="7BD2C697" w14:textId="7B0992C7" w:rsidR="00FF21AC" w:rsidRPr="00D66CBF" w:rsidRDefault="00FF21AC" w:rsidP="00FF21AC">
      <w:pPr>
        <w:rPr>
          <w:rFonts w:ascii="LM Roman 10" w:hAnsi="LM Roman 10"/>
          <w:b/>
          <w:bCs/>
          <w:lang w:val="es-ES"/>
        </w:rPr>
      </w:pPr>
      <w:r w:rsidRPr="00D66CBF">
        <w:rPr>
          <w:rFonts w:ascii="LM Roman 10" w:hAnsi="LM Roman 10"/>
          <w:b/>
          <w:bCs/>
          <w:lang w:val="es-ES"/>
        </w:rPr>
        <w:t>Datos correctos – Primer inicio de sesión</w:t>
      </w:r>
    </w:p>
    <w:p w14:paraId="507AD9A5" w14:textId="3815CFCB" w:rsidR="00FF21AC" w:rsidRPr="00D66CBF" w:rsidRDefault="00FF21AC" w:rsidP="00FF21AC">
      <w:pPr>
        <w:rPr>
          <w:rFonts w:ascii="LM Roman 10" w:hAnsi="LM Roman 10"/>
          <w:lang w:val="es-ES"/>
        </w:rPr>
      </w:pPr>
      <w:r w:rsidRPr="00D66CBF">
        <w:rPr>
          <w:rFonts w:ascii="LM Roman 10" w:hAnsi="LM Roman 10"/>
          <w:lang w:val="es-ES"/>
        </w:rPr>
        <w:t>Si las credenciales son correctas, pero es la primera vez que el usuario accede a la aplicación, se mostrará un modal solicitando el cambio de contraseña.</w:t>
      </w:r>
      <w:r w:rsidR="00A5612A" w:rsidRPr="00D66CBF">
        <w:rPr>
          <w:rFonts w:ascii="LM Roman 10" w:hAnsi="LM Roman 10"/>
          <w:lang w:val="es-ES"/>
        </w:rPr>
        <w:t xml:space="preserve"> </w:t>
      </w:r>
      <w:r w:rsidRPr="00D66CBF">
        <w:rPr>
          <w:rFonts w:ascii="LM Roman 10" w:hAnsi="LM Roman 10"/>
          <w:lang w:val="es-ES"/>
        </w:rPr>
        <w:t>Esto ocurre porque el usuario está utilizando la contraseña temporal generada por el sistema. Será obligatorio reemplazarla por una contraseña personal antes de continuar.</w:t>
      </w:r>
    </w:p>
    <w:p w14:paraId="27170983" w14:textId="1D7AA479" w:rsidR="00FF21AC" w:rsidRPr="00D66CBF" w:rsidRDefault="00FF21AC" w:rsidP="008545B1">
      <w:pPr>
        <w:jc w:val="center"/>
        <w:rPr>
          <w:rFonts w:ascii="LM Roman 10" w:hAnsi="LM Roman 10"/>
          <w:lang w:val="es-ES"/>
        </w:rPr>
      </w:pPr>
      <w:r w:rsidRPr="00D66CBF">
        <w:rPr>
          <w:rFonts w:ascii="LM Roman 10" w:hAnsi="LM Roman 10"/>
          <w:noProof/>
          <w:lang w:val="es-ES"/>
        </w:rPr>
        <w:drawing>
          <wp:inline distT="0" distB="0" distL="0" distR="0" wp14:anchorId="050469A9" wp14:editId="0AF4EE56">
            <wp:extent cx="1965960" cy="3951433"/>
            <wp:effectExtent l="0" t="0" r="0" b="0"/>
            <wp:docPr id="46080272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02720" name="Imagen 1" descr="Interfaz de usuario gráfica, Texto, Aplicación&#10;&#10;El contenido generado por IA puede ser incorrecto."/>
                    <pic:cNvPicPr/>
                  </pic:nvPicPr>
                  <pic:blipFill>
                    <a:blip r:embed="rId93"/>
                    <a:stretch>
                      <a:fillRect/>
                    </a:stretch>
                  </pic:blipFill>
                  <pic:spPr>
                    <a:xfrm>
                      <a:off x="0" y="0"/>
                      <a:ext cx="1974804" cy="3969208"/>
                    </a:xfrm>
                    <a:prstGeom prst="rect">
                      <a:avLst/>
                    </a:prstGeom>
                  </pic:spPr>
                </pic:pic>
              </a:graphicData>
            </a:graphic>
          </wp:inline>
        </w:drawing>
      </w:r>
    </w:p>
    <w:p w14:paraId="4B382DEE" w14:textId="12536EF4" w:rsidR="001524E2" w:rsidRPr="00D66CBF" w:rsidRDefault="001524E2" w:rsidP="001524E2">
      <w:pPr>
        <w:pStyle w:val="Descripcin"/>
        <w:rPr>
          <w:rFonts w:ascii="LM Roman 10" w:hAnsi="LM Roman 10"/>
          <w:lang w:val="es-ES"/>
        </w:rPr>
      </w:pPr>
      <w:bookmarkStart w:id="205" w:name="_Toc208342492"/>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33</w:t>
      </w:r>
      <w:r w:rsidRPr="00D66CBF">
        <w:rPr>
          <w:rFonts w:ascii="LM Roman 10" w:hAnsi="LM Roman 10"/>
        </w:rPr>
        <w:fldChar w:fldCharType="end"/>
      </w:r>
      <w:r w:rsidRPr="00D66CBF">
        <w:rPr>
          <w:rFonts w:ascii="LM Roman 10" w:hAnsi="LM Roman 10"/>
        </w:rPr>
        <w:t>. Vista de cambio de contraseña</w:t>
      </w:r>
      <w:bookmarkEnd w:id="205"/>
    </w:p>
    <w:p w14:paraId="13FC73CC" w14:textId="716820CC" w:rsidR="00FF21AC" w:rsidRPr="00D66CBF" w:rsidRDefault="00FF21AC" w:rsidP="00FF21AC">
      <w:pPr>
        <w:rPr>
          <w:rFonts w:ascii="LM Roman 10" w:hAnsi="LM Roman 10"/>
          <w:lang w:val="es-ES"/>
        </w:rPr>
      </w:pPr>
    </w:p>
    <w:p w14:paraId="56F31F51" w14:textId="66B6F146" w:rsidR="00FF21AC" w:rsidRPr="00D66CBF" w:rsidRDefault="00FF21AC" w:rsidP="00FF21AC">
      <w:pPr>
        <w:rPr>
          <w:rFonts w:ascii="LM Roman 10" w:hAnsi="LM Roman 10"/>
          <w:b/>
          <w:bCs/>
          <w:lang w:val="es-ES"/>
        </w:rPr>
      </w:pPr>
      <w:r w:rsidRPr="00D66CBF">
        <w:rPr>
          <w:rFonts w:ascii="LM Roman 10" w:hAnsi="LM Roman 10"/>
          <w:b/>
          <w:bCs/>
          <w:lang w:val="es-ES"/>
        </w:rPr>
        <w:t>Datos correctos – Inicio de sesión normal</w:t>
      </w:r>
    </w:p>
    <w:p w14:paraId="55C9D99F" w14:textId="4CBDE1A3" w:rsidR="002B71C9" w:rsidRPr="00D66CBF" w:rsidRDefault="00FF21AC" w:rsidP="00275FD8">
      <w:pPr>
        <w:rPr>
          <w:rFonts w:ascii="LM Roman 10" w:hAnsi="LM Roman 10"/>
          <w:lang w:val="es-ES"/>
        </w:rPr>
      </w:pPr>
      <w:r w:rsidRPr="00D66CBF">
        <w:rPr>
          <w:rFonts w:ascii="LM Roman 10" w:hAnsi="LM Roman 10"/>
          <w:lang w:val="es-ES"/>
        </w:rPr>
        <w:lastRenderedPageBreak/>
        <w:t>Si las credenciales son correctas y no es el primer inicio de sesión, el sistema permitirá el acceso de forma normal.</w:t>
      </w:r>
      <w:r w:rsidR="00A5612A" w:rsidRPr="00D66CBF">
        <w:rPr>
          <w:rFonts w:ascii="LM Roman 10" w:hAnsi="LM Roman 10"/>
          <w:lang w:val="es-ES"/>
        </w:rPr>
        <w:t xml:space="preserve"> </w:t>
      </w:r>
      <w:r w:rsidRPr="00D66CBF">
        <w:rPr>
          <w:rFonts w:ascii="LM Roman 10" w:hAnsi="LM Roman 10"/>
          <w:lang w:val="es-ES"/>
        </w:rPr>
        <w:t>El usuario será redirigido a la vista principal de la aplicación, sin necesidad de cambiar su contraseña.</w:t>
      </w:r>
    </w:p>
    <w:p w14:paraId="6006711F" w14:textId="77777777" w:rsidR="00FF21AC" w:rsidRPr="00D66CBF" w:rsidRDefault="00FF21AC" w:rsidP="00FF21AC">
      <w:pPr>
        <w:rPr>
          <w:rFonts w:ascii="LM Roman 10" w:hAnsi="LM Roman 10"/>
          <w:lang w:val="es-ES"/>
        </w:rPr>
      </w:pPr>
    </w:p>
    <w:p w14:paraId="02032D9E" w14:textId="72DFC27F" w:rsidR="002B71C9" w:rsidRPr="00D66CBF" w:rsidRDefault="00FF21AC" w:rsidP="002B71C9">
      <w:pPr>
        <w:pStyle w:val="Apndice2"/>
        <w:rPr>
          <w:rFonts w:ascii="LM Roman 10" w:hAnsi="LM Roman 10"/>
          <w:lang w:val="es-ES"/>
        </w:rPr>
      </w:pPr>
      <w:bookmarkStart w:id="206" w:name="_Toc208342582"/>
      <w:r w:rsidRPr="00D66CBF">
        <w:rPr>
          <w:rFonts w:ascii="LM Roman 10" w:hAnsi="LM Roman 10"/>
          <w:lang w:val="es-ES"/>
        </w:rPr>
        <w:t>Mis reservas</w:t>
      </w:r>
      <w:bookmarkEnd w:id="206"/>
    </w:p>
    <w:p w14:paraId="1FFA3ABD" w14:textId="4D269592" w:rsidR="002B71C9" w:rsidRPr="00D66CBF" w:rsidRDefault="002B71C9" w:rsidP="00FF21AC">
      <w:pPr>
        <w:jc w:val="left"/>
        <w:rPr>
          <w:rFonts w:ascii="LM Roman 10" w:hAnsi="LM Roman 10"/>
          <w:lang w:val="es-ES"/>
        </w:rPr>
      </w:pPr>
      <w:r w:rsidRPr="00D66CBF">
        <w:rPr>
          <w:rFonts w:ascii="LM Roman 10" w:hAnsi="LM Roman 10"/>
          <w:noProof/>
          <w:lang w:val="es-ES"/>
        </w:rPr>
        <w:drawing>
          <wp:inline distT="0" distB="0" distL="0" distR="0" wp14:anchorId="54DB70A1" wp14:editId="44BB3710">
            <wp:extent cx="5395595" cy="2404110"/>
            <wp:effectExtent l="0" t="0" r="0" b="0"/>
            <wp:docPr id="1287036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3688" name="Imagen 1" descr="Interfaz de usuario gráfica, Aplicación&#10;&#10;El contenido generado por IA puede ser incorrecto."/>
                    <pic:cNvPicPr/>
                  </pic:nvPicPr>
                  <pic:blipFill>
                    <a:blip r:embed="rId94"/>
                    <a:stretch>
                      <a:fillRect/>
                    </a:stretch>
                  </pic:blipFill>
                  <pic:spPr>
                    <a:xfrm>
                      <a:off x="0" y="0"/>
                      <a:ext cx="5395595" cy="2404110"/>
                    </a:xfrm>
                    <a:prstGeom prst="rect">
                      <a:avLst/>
                    </a:prstGeom>
                  </pic:spPr>
                </pic:pic>
              </a:graphicData>
            </a:graphic>
          </wp:inline>
        </w:drawing>
      </w:r>
    </w:p>
    <w:p w14:paraId="4E59C511" w14:textId="6857B947" w:rsidR="001524E2" w:rsidRPr="00D66CBF" w:rsidRDefault="001524E2" w:rsidP="001524E2">
      <w:pPr>
        <w:pStyle w:val="Descripcin"/>
        <w:rPr>
          <w:rFonts w:ascii="LM Roman 10" w:hAnsi="LM Roman 10"/>
          <w:lang w:val="es-ES"/>
        </w:rPr>
      </w:pPr>
      <w:bookmarkStart w:id="207" w:name="_Toc208342493"/>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34</w:t>
      </w:r>
      <w:r w:rsidRPr="00D66CBF">
        <w:rPr>
          <w:rFonts w:ascii="LM Roman 10" w:hAnsi="LM Roman 10"/>
        </w:rPr>
        <w:fldChar w:fldCharType="end"/>
      </w:r>
      <w:r w:rsidRPr="00D66CBF">
        <w:rPr>
          <w:rFonts w:ascii="LM Roman 10" w:hAnsi="LM Roman 10"/>
        </w:rPr>
        <w:t>. Vista de Mis Reservas</w:t>
      </w:r>
      <w:bookmarkEnd w:id="207"/>
    </w:p>
    <w:p w14:paraId="598E7978" w14:textId="78CFB263" w:rsidR="002B71C9" w:rsidRPr="00D66CBF" w:rsidRDefault="002B71C9" w:rsidP="00A86BDE">
      <w:pPr>
        <w:rPr>
          <w:rFonts w:ascii="LM Roman 10" w:hAnsi="LM Roman 10"/>
          <w:lang w:val="es-ES"/>
        </w:rPr>
      </w:pPr>
      <w:r w:rsidRPr="00D66CBF">
        <w:rPr>
          <w:rFonts w:ascii="LM Roman 10" w:hAnsi="LM Roman 10"/>
          <w:lang w:val="es-ES"/>
        </w:rPr>
        <w:t>La vista de Mis Reservas es la vista principal para los usuarios con rol de Alumno y Profesor.</w:t>
      </w:r>
      <w:r w:rsidR="00A5612A" w:rsidRPr="00D66CBF">
        <w:rPr>
          <w:rFonts w:ascii="LM Roman 10" w:hAnsi="LM Roman 10"/>
          <w:lang w:val="es-ES"/>
        </w:rPr>
        <w:t xml:space="preserve"> </w:t>
      </w:r>
      <w:r w:rsidRPr="00D66CBF">
        <w:rPr>
          <w:rFonts w:ascii="LM Roman 10" w:hAnsi="LM Roman 10"/>
          <w:lang w:val="es-ES"/>
        </w:rPr>
        <w:t>Los usuarios con rol de Administrador no tienen acceso a esta vista, ya que no están relacionados con TFGs ni canales como los otros roles.</w:t>
      </w:r>
    </w:p>
    <w:p w14:paraId="553E5F49" w14:textId="2BCD99BB" w:rsidR="002B71C9" w:rsidRPr="00D66CBF" w:rsidRDefault="002B71C9" w:rsidP="002B71C9">
      <w:pPr>
        <w:jc w:val="left"/>
        <w:rPr>
          <w:rFonts w:ascii="LM Roman 10" w:hAnsi="LM Roman 10"/>
          <w:b/>
          <w:bCs/>
          <w:lang w:val="es-ES"/>
        </w:rPr>
      </w:pPr>
    </w:p>
    <w:p w14:paraId="2C26B228" w14:textId="797B1D34" w:rsidR="002B71C9" w:rsidRPr="00D66CBF" w:rsidRDefault="002B71C9" w:rsidP="00A86BDE">
      <w:pPr>
        <w:rPr>
          <w:rFonts w:ascii="LM Roman 10" w:hAnsi="LM Roman 10"/>
          <w:b/>
          <w:bCs/>
          <w:lang w:val="es-ES"/>
        </w:rPr>
      </w:pPr>
      <w:r w:rsidRPr="00D66CBF">
        <w:rPr>
          <w:rFonts w:ascii="LM Roman 10" w:hAnsi="LM Roman 10"/>
          <w:b/>
          <w:bCs/>
          <w:lang w:val="es-ES"/>
        </w:rPr>
        <w:t>Cabecera de la aplicación</w:t>
      </w:r>
    </w:p>
    <w:p w14:paraId="46F4A681" w14:textId="52FB78AC" w:rsidR="002B71C9" w:rsidRPr="00D66CBF" w:rsidRDefault="002B71C9" w:rsidP="002B71C9">
      <w:pPr>
        <w:jc w:val="left"/>
        <w:rPr>
          <w:rFonts w:ascii="LM Roman 10" w:hAnsi="LM Roman 10"/>
          <w:lang w:val="es-ES"/>
        </w:rPr>
      </w:pPr>
      <w:r w:rsidRPr="00D66CBF">
        <w:rPr>
          <w:rFonts w:ascii="LM Roman 10" w:hAnsi="LM Roman 10"/>
          <w:lang w:val="es-ES"/>
        </w:rPr>
        <w:t>Esta cabecera permanece visible en toda la sesión una vez que el usuario ha iniciado sesión.</w:t>
      </w:r>
      <w:r w:rsidR="00A5612A" w:rsidRPr="00D66CBF">
        <w:rPr>
          <w:rFonts w:ascii="LM Roman 10" w:hAnsi="LM Roman 10"/>
          <w:lang w:val="es-ES"/>
        </w:rPr>
        <w:t xml:space="preserve"> </w:t>
      </w:r>
      <w:r w:rsidRPr="00D66CBF">
        <w:rPr>
          <w:rFonts w:ascii="LM Roman 10" w:hAnsi="LM Roman 10"/>
          <w:lang w:val="es-ES"/>
        </w:rPr>
        <w:t>Funciona como el método principal de navegación dentro de la aplicación.</w:t>
      </w:r>
    </w:p>
    <w:p w14:paraId="3E433AA7" w14:textId="77777777" w:rsidR="002B71C9" w:rsidRPr="00D66CBF" w:rsidRDefault="002B71C9" w:rsidP="002B71C9">
      <w:pPr>
        <w:jc w:val="left"/>
        <w:rPr>
          <w:rFonts w:ascii="LM Roman 10" w:hAnsi="LM Roman 10"/>
          <w:lang w:val="es-ES"/>
        </w:rPr>
      </w:pPr>
    </w:p>
    <w:p w14:paraId="32A46D0B" w14:textId="6C7A1233" w:rsidR="002B71C9" w:rsidRPr="00D66CBF" w:rsidRDefault="002B71C9" w:rsidP="002B71C9">
      <w:pPr>
        <w:jc w:val="left"/>
        <w:rPr>
          <w:rFonts w:ascii="LM Roman 10" w:hAnsi="LM Roman 10"/>
          <w:b/>
          <w:bCs/>
          <w:lang w:val="es-ES"/>
        </w:rPr>
      </w:pPr>
      <w:r w:rsidRPr="00D66CBF">
        <w:rPr>
          <w:rFonts w:ascii="LM Roman 10" w:hAnsi="LM Roman 10"/>
          <w:b/>
          <w:bCs/>
          <w:lang w:val="es-ES"/>
        </w:rPr>
        <w:t>Listado de TFGs</w:t>
      </w:r>
    </w:p>
    <w:p w14:paraId="68F81217" w14:textId="77777777" w:rsidR="002B71C9" w:rsidRPr="00D66CBF" w:rsidRDefault="002B71C9" w:rsidP="00A86BDE">
      <w:pPr>
        <w:rPr>
          <w:rFonts w:ascii="LM Roman 10" w:hAnsi="LM Roman 10"/>
          <w:lang w:val="es-ES"/>
        </w:rPr>
      </w:pPr>
      <w:r w:rsidRPr="00D66CBF">
        <w:rPr>
          <w:rFonts w:ascii="LM Roman 10" w:hAnsi="LM Roman 10"/>
          <w:lang w:val="es-ES"/>
        </w:rPr>
        <w:t>Este listado se muestra tanto a alumnos como a profesores, con diferencias según el rol:</w:t>
      </w:r>
    </w:p>
    <w:p w14:paraId="0FDAE70E" w14:textId="77777777" w:rsidR="002B71C9" w:rsidRPr="00D66CBF" w:rsidRDefault="002B71C9">
      <w:pPr>
        <w:numPr>
          <w:ilvl w:val="0"/>
          <w:numId w:val="79"/>
        </w:numPr>
        <w:jc w:val="left"/>
        <w:rPr>
          <w:rFonts w:ascii="LM Roman 10" w:hAnsi="LM Roman 10"/>
          <w:lang w:val="es-ES"/>
        </w:rPr>
      </w:pPr>
      <w:r w:rsidRPr="00D66CBF">
        <w:rPr>
          <w:rFonts w:ascii="LM Roman 10" w:hAnsi="LM Roman 10"/>
          <w:lang w:val="es-ES"/>
        </w:rPr>
        <w:t>Alumnos: Visualizan las líneas de TFG que han solicitado.</w:t>
      </w:r>
    </w:p>
    <w:p w14:paraId="2C1A8764" w14:textId="7545E02D" w:rsidR="002B71C9" w:rsidRPr="00D66CBF" w:rsidRDefault="002B71C9">
      <w:pPr>
        <w:numPr>
          <w:ilvl w:val="0"/>
          <w:numId w:val="79"/>
        </w:numPr>
        <w:jc w:val="left"/>
        <w:rPr>
          <w:rFonts w:ascii="LM Roman 10" w:hAnsi="LM Roman 10"/>
          <w:lang w:val="es-ES"/>
        </w:rPr>
      </w:pPr>
      <w:r w:rsidRPr="00D66CBF">
        <w:rPr>
          <w:rFonts w:ascii="LM Roman 10" w:hAnsi="LM Roman 10"/>
          <w:lang w:val="es-ES"/>
        </w:rPr>
        <w:t>Profesores</w:t>
      </w:r>
      <w:r w:rsidRPr="00D66CBF">
        <w:rPr>
          <w:rFonts w:ascii="LM Roman 10" w:hAnsi="LM Roman 10"/>
          <w:b/>
          <w:bCs/>
          <w:lang w:val="es-ES"/>
        </w:rPr>
        <w:t>:</w:t>
      </w:r>
      <w:r w:rsidRPr="00D66CBF">
        <w:rPr>
          <w:rFonts w:ascii="LM Roman 10" w:hAnsi="LM Roman 10"/>
          <w:lang w:val="es-ES"/>
        </w:rPr>
        <w:t xml:space="preserve"> Visualizan las líneas de TFG en las que está asignad</w:t>
      </w:r>
      <w:r w:rsidR="004B0A94" w:rsidRPr="00D66CBF">
        <w:rPr>
          <w:rFonts w:ascii="LM Roman 10" w:hAnsi="LM Roman 10"/>
          <w:lang w:val="es-ES"/>
        </w:rPr>
        <w:t>o</w:t>
      </w:r>
      <w:r w:rsidRPr="00D66CBF">
        <w:rPr>
          <w:rFonts w:ascii="LM Roman 10" w:hAnsi="LM Roman 10"/>
          <w:lang w:val="es-ES"/>
        </w:rPr>
        <w:t xml:space="preserve"> como</w:t>
      </w:r>
      <w:r w:rsidR="004B0A94" w:rsidRPr="00D66CBF">
        <w:rPr>
          <w:rFonts w:ascii="LM Roman 10" w:hAnsi="LM Roman 10"/>
          <w:lang w:val="es-ES"/>
        </w:rPr>
        <w:t xml:space="preserve"> posible</w:t>
      </w:r>
      <w:r w:rsidRPr="00D66CBF">
        <w:rPr>
          <w:rFonts w:ascii="LM Roman 10" w:hAnsi="LM Roman 10"/>
          <w:lang w:val="es-ES"/>
        </w:rPr>
        <w:t xml:space="preserve"> tutor o co-tutor.</w:t>
      </w:r>
    </w:p>
    <w:p w14:paraId="0DFAB589" w14:textId="10C8C24D" w:rsidR="002B71C9" w:rsidRPr="00D66CBF" w:rsidRDefault="002B71C9" w:rsidP="00A86BDE">
      <w:pPr>
        <w:rPr>
          <w:rFonts w:ascii="LM Roman 10" w:hAnsi="LM Roman 10"/>
          <w:lang w:val="es-ES"/>
        </w:rPr>
      </w:pPr>
      <w:r w:rsidRPr="00D66CBF">
        <w:rPr>
          <w:rFonts w:ascii="LM Roman 10" w:hAnsi="LM Roman 10"/>
          <w:lang w:val="es-ES"/>
        </w:rPr>
        <w:t>Ambos roles pueden visualizar la línea de TFG, lo que redirige a la vista de edición correspondiente.</w:t>
      </w:r>
    </w:p>
    <w:p w14:paraId="6612F832" w14:textId="2219322E" w:rsidR="002B71C9" w:rsidRPr="00D66CBF" w:rsidRDefault="002B71C9" w:rsidP="002B71C9">
      <w:pPr>
        <w:jc w:val="left"/>
        <w:rPr>
          <w:rFonts w:ascii="LM Roman 10" w:hAnsi="LM Roman 10"/>
          <w:lang w:val="es-ES"/>
        </w:rPr>
      </w:pPr>
    </w:p>
    <w:p w14:paraId="00C8958C" w14:textId="7B4B1078" w:rsidR="002B71C9" w:rsidRPr="00D66CBF" w:rsidRDefault="002B71C9" w:rsidP="00A86BDE">
      <w:pPr>
        <w:rPr>
          <w:rFonts w:ascii="LM Roman 10" w:hAnsi="LM Roman 10"/>
          <w:b/>
          <w:bCs/>
          <w:lang w:val="es-ES"/>
        </w:rPr>
      </w:pPr>
      <w:r w:rsidRPr="00D66CBF">
        <w:rPr>
          <w:rFonts w:ascii="LM Roman 10" w:hAnsi="LM Roman 10"/>
          <w:b/>
          <w:bCs/>
          <w:lang w:val="es-ES"/>
        </w:rPr>
        <w:t>Canales</w:t>
      </w:r>
    </w:p>
    <w:p w14:paraId="537175E2" w14:textId="1451504E" w:rsidR="002B71C9" w:rsidRPr="00D66CBF" w:rsidRDefault="002B71C9" w:rsidP="00A86BDE">
      <w:pPr>
        <w:rPr>
          <w:rFonts w:ascii="LM Roman 10" w:hAnsi="LM Roman 10"/>
          <w:lang w:val="es-ES"/>
        </w:rPr>
      </w:pPr>
      <w:r w:rsidRPr="00D66CBF">
        <w:rPr>
          <w:rFonts w:ascii="LM Roman 10" w:hAnsi="LM Roman 10"/>
          <w:lang w:val="es-ES"/>
        </w:rPr>
        <w:t>Muestra los canales a los que pertenece el usuario, independientemente de su rol (alumno o profesor).</w:t>
      </w:r>
      <w:r w:rsidR="00A5612A" w:rsidRPr="00D66CBF">
        <w:rPr>
          <w:rFonts w:ascii="LM Roman 10" w:hAnsi="LM Roman 10"/>
          <w:lang w:val="es-ES"/>
        </w:rPr>
        <w:t xml:space="preserve"> </w:t>
      </w:r>
      <w:r w:rsidRPr="00D66CBF">
        <w:rPr>
          <w:rFonts w:ascii="LM Roman 10" w:hAnsi="LM Roman 10"/>
          <w:lang w:val="es-ES"/>
        </w:rPr>
        <w:t>Al pulsar sobre un canal, el usuario accede a la vista de edición de dicho canal.</w:t>
      </w:r>
    </w:p>
    <w:p w14:paraId="42C434B5" w14:textId="2C420F15" w:rsidR="002B71C9" w:rsidRPr="00D66CBF" w:rsidRDefault="002B71C9" w:rsidP="002B71C9">
      <w:pPr>
        <w:jc w:val="left"/>
        <w:rPr>
          <w:rFonts w:ascii="LM Roman 10" w:hAnsi="LM Roman 10"/>
          <w:lang w:val="es-ES"/>
        </w:rPr>
      </w:pPr>
    </w:p>
    <w:p w14:paraId="7C26DE90" w14:textId="126D17EC" w:rsidR="002B71C9" w:rsidRPr="00D66CBF" w:rsidRDefault="002B71C9" w:rsidP="002B71C9">
      <w:pPr>
        <w:jc w:val="left"/>
        <w:rPr>
          <w:rFonts w:ascii="LM Roman 10" w:hAnsi="LM Roman 10"/>
          <w:b/>
          <w:bCs/>
          <w:lang w:val="es-ES"/>
        </w:rPr>
      </w:pPr>
      <w:r w:rsidRPr="00D66CBF">
        <w:rPr>
          <w:rFonts w:ascii="LM Roman 10" w:hAnsi="LM Roman 10"/>
          <w:b/>
          <w:bCs/>
          <w:lang w:val="es-ES"/>
        </w:rPr>
        <w:lastRenderedPageBreak/>
        <w:t>Solicitudes de estudiantes (Exclusivo para profesores)</w:t>
      </w:r>
    </w:p>
    <w:p w14:paraId="67ED21DE" w14:textId="0E827071" w:rsidR="002B71C9" w:rsidRPr="00D66CBF" w:rsidRDefault="002B71C9" w:rsidP="007B5C6A">
      <w:pPr>
        <w:rPr>
          <w:rFonts w:ascii="LM Roman 10" w:hAnsi="LM Roman 10"/>
          <w:lang w:val="es-ES"/>
        </w:rPr>
      </w:pPr>
      <w:r w:rsidRPr="00D66CBF">
        <w:rPr>
          <w:rFonts w:ascii="LM Roman 10" w:hAnsi="LM Roman 10"/>
          <w:lang w:val="es-ES"/>
        </w:rPr>
        <w:t>En esta sección, los profesores pueden ver los TFGs activos de los estudiantes en los</w:t>
      </w:r>
      <w:r w:rsidR="00A86BDE" w:rsidRPr="00D66CBF">
        <w:rPr>
          <w:rFonts w:ascii="LM Roman 10" w:hAnsi="LM Roman 10"/>
          <w:lang w:val="es-ES"/>
        </w:rPr>
        <w:t xml:space="preserve"> </w:t>
      </w:r>
      <w:r w:rsidRPr="00D66CBF">
        <w:rPr>
          <w:rFonts w:ascii="LM Roman 10" w:hAnsi="LM Roman 10"/>
          <w:lang w:val="es-ES"/>
        </w:rPr>
        <w:t xml:space="preserve">que </w:t>
      </w:r>
      <w:r w:rsidR="004B0A94" w:rsidRPr="00D66CBF">
        <w:rPr>
          <w:rFonts w:ascii="LM Roman 10" w:hAnsi="LM Roman 10"/>
          <w:lang w:val="es-ES"/>
        </w:rPr>
        <w:t xml:space="preserve">él </w:t>
      </w:r>
      <w:r w:rsidRPr="00D66CBF">
        <w:rPr>
          <w:rFonts w:ascii="LM Roman 10" w:hAnsi="LM Roman 10"/>
          <w:lang w:val="es-ES"/>
        </w:rPr>
        <w:t>actúa como tutor o co-tutor.</w:t>
      </w:r>
      <w:r w:rsidR="00A5612A" w:rsidRPr="00D66CBF">
        <w:rPr>
          <w:rFonts w:ascii="LM Roman 10" w:hAnsi="LM Roman 10"/>
          <w:lang w:val="es-ES"/>
        </w:rPr>
        <w:t xml:space="preserve"> </w:t>
      </w:r>
      <w:r w:rsidR="004B0A94" w:rsidRPr="00D66CBF">
        <w:rPr>
          <w:rFonts w:ascii="LM Roman 10" w:hAnsi="LM Roman 10"/>
          <w:lang w:val="es-ES"/>
        </w:rPr>
        <w:t>Las a</w:t>
      </w:r>
      <w:r w:rsidRPr="00D66CBF">
        <w:rPr>
          <w:rFonts w:ascii="LM Roman 10" w:hAnsi="LM Roman 10"/>
          <w:lang w:val="es-ES"/>
        </w:rPr>
        <w:t xml:space="preserve">cciones disponibles </w:t>
      </w:r>
      <w:r w:rsidR="004B0A94" w:rsidRPr="00D66CBF">
        <w:rPr>
          <w:rFonts w:ascii="LM Roman 10" w:hAnsi="LM Roman 10"/>
          <w:lang w:val="es-ES"/>
        </w:rPr>
        <w:t>dependen d</w:t>
      </w:r>
      <w:r w:rsidRPr="00D66CBF">
        <w:rPr>
          <w:rFonts w:ascii="LM Roman 10" w:hAnsi="LM Roman 10"/>
          <w:lang w:val="es-ES"/>
        </w:rPr>
        <w:t>el estado del TFG:</w:t>
      </w:r>
    </w:p>
    <w:p w14:paraId="0F394227" w14:textId="77777777" w:rsidR="002B71C9" w:rsidRPr="00D66CBF" w:rsidRDefault="002B71C9" w:rsidP="007B5C6A">
      <w:pPr>
        <w:numPr>
          <w:ilvl w:val="0"/>
          <w:numId w:val="80"/>
        </w:numPr>
        <w:rPr>
          <w:rFonts w:ascii="LM Roman 10" w:hAnsi="LM Roman 10"/>
          <w:lang w:val="es-ES"/>
        </w:rPr>
      </w:pPr>
      <w:r w:rsidRPr="00D66CBF">
        <w:rPr>
          <w:rFonts w:ascii="LM Roman 10" w:hAnsi="LM Roman 10"/>
          <w:lang w:val="es-ES"/>
        </w:rPr>
        <w:t>Pendiente de aceptar: El profesor puede aceptar o rechazar la solicitud.</w:t>
      </w:r>
    </w:p>
    <w:p w14:paraId="22AB995A" w14:textId="77777777" w:rsidR="002B71C9" w:rsidRPr="00D66CBF" w:rsidRDefault="002B71C9" w:rsidP="007B5C6A">
      <w:pPr>
        <w:numPr>
          <w:ilvl w:val="0"/>
          <w:numId w:val="80"/>
        </w:numPr>
        <w:rPr>
          <w:rFonts w:ascii="LM Roman 10" w:hAnsi="LM Roman 10"/>
          <w:lang w:val="es-ES"/>
        </w:rPr>
      </w:pPr>
      <w:r w:rsidRPr="00D66CBF">
        <w:rPr>
          <w:rFonts w:ascii="LM Roman 10" w:hAnsi="LM Roman 10"/>
          <w:lang w:val="es-ES"/>
        </w:rPr>
        <w:t>Aceptado: El profesor puede avanzar el estado del TFG siguiendo el flujo habitual:</w:t>
      </w:r>
    </w:p>
    <w:p w14:paraId="269CE61B" w14:textId="77777777" w:rsidR="00A5612A" w:rsidRPr="00D66CBF" w:rsidRDefault="00A5612A" w:rsidP="002B71C9">
      <w:pPr>
        <w:jc w:val="left"/>
        <w:rPr>
          <w:rFonts w:ascii="LM Roman 10" w:hAnsi="LM Roman 10"/>
          <w:lang w:val="es-ES"/>
        </w:rPr>
      </w:pPr>
    </w:p>
    <w:p w14:paraId="2C26DA9A" w14:textId="5BB0BF04" w:rsidR="002B71C9" w:rsidRPr="00D66CBF" w:rsidRDefault="002B71C9" w:rsidP="007B5C6A">
      <w:pPr>
        <w:jc w:val="center"/>
        <w:rPr>
          <w:rFonts w:ascii="LM Roman 10" w:hAnsi="LM Roman 10"/>
          <w:lang w:val="es-ES"/>
        </w:rPr>
      </w:pPr>
      <w:r w:rsidRPr="00D66CBF">
        <w:rPr>
          <w:rFonts w:ascii="LM Roman 10" w:hAnsi="LM Roman 10"/>
          <w:lang w:val="es-ES"/>
        </w:rPr>
        <w:t>Aceptado → Anteproyecto entregado → Anteproyecto aceptado → Presentado → Finalizado</w:t>
      </w:r>
    </w:p>
    <w:p w14:paraId="342EA155" w14:textId="77777777" w:rsidR="00A5612A" w:rsidRPr="00D66CBF" w:rsidRDefault="00A5612A" w:rsidP="002B71C9">
      <w:pPr>
        <w:jc w:val="left"/>
        <w:rPr>
          <w:rFonts w:ascii="LM Roman 10" w:hAnsi="LM Roman 10"/>
          <w:lang w:val="es-ES"/>
        </w:rPr>
      </w:pPr>
    </w:p>
    <w:p w14:paraId="27F19405" w14:textId="0DBC5E0D" w:rsidR="004B0A94" w:rsidRPr="00D66CBF" w:rsidRDefault="004B0A94" w:rsidP="004B0A94">
      <w:pPr>
        <w:pStyle w:val="Apndice2"/>
        <w:rPr>
          <w:rFonts w:ascii="LM Roman 10" w:hAnsi="LM Roman 10"/>
          <w:lang w:val="es-ES"/>
        </w:rPr>
      </w:pPr>
      <w:bookmarkStart w:id="208" w:name="_Toc208342583"/>
      <w:r w:rsidRPr="00D66CBF">
        <w:rPr>
          <w:rFonts w:ascii="LM Roman 10" w:hAnsi="LM Roman 10"/>
          <w:lang w:val="es-ES"/>
        </w:rPr>
        <w:t>Cabecera</w:t>
      </w:r>
      <w:bookmarkEnd w:id="208"/>
    </w:p>
    <w:p w14:paraId="0D55C149" w14:textId="2582BC3E" w:rsidR="002B71C9" w:rsidRPr="00D66CBF" w:rsidRDefault="00D4677E" w:rsidP="00FF21AC">
      <w:pPr>
        <w:jc w:val="left"/>
        <w:rPr>
          <w:rFonts w:ascii="LM Roman 10" w:hAnsi="LM Roman 10"/>
          <w:lang w:val="es-ES"/>
        </w:rPr>
      </w:pPr>
      <w:r w:rsidRPr="00D66CBF">
        <w:rPr>
          <w:rFonts w:ascii="LM Roman 10" w:hAnsi="LM Roman 10"/>
          <w:noProof/>
          <w:lang w:val="es-ES"/>
        </w:rPr>
        <w:drawing>
          <wp:inline distT="0" distB="0" distL="0" distR="0" wp14:anchorId="36600920" wp14:editId="40149A5C">
            <wp:extent cx="5425440" cy="207517"/>
            <wp:effectExtent l="0" t="0" r="0" b="2540"/>
            <wp:docPr id="1484630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30977" name=""/>
                    <pic:cNvPicPr/>
                  </pic:nvPicPr>
                  <pic:blipFill>
                    <a:blip r:embed="rId95"/>
                    <a:stretch>
                      <a:fillRect/>
                    </a:stretch>
                  </pic:blipFill>
                  <pic:spPr>
                    <a:xfrm>
                      <a:off x="0" y="0"/>
                      <a:ext cx="5573676" cy="213187"/>
                    </a:xfrm>
                    <a:prstGeom prst="rect">
                      <a:avLst/>
                    </a:prstGeom>
                  </pic:spPr>
                </pic:pic>
              </a:graphicData>
            </a:graphic>
          </wp:inline>
        </w:drawing>
      </w:r>
    </w:p>
    <w:p w14:paraId="3D2E0859" w14:textId="396C62B3" w:rsidR="001524E2" w:rsidRPr="00D66CBF" w:rsidRDefault="001524E2" w:rsidP="001524E2">
      <w:pPr>
        <w:pStyle w:val="Descripcin"/>
        <w:rPr>
          <w:rFonts w:ascii="LM Roman 10" w:hAnsi="LM Roman 10"/>
          <w:lang w:val="es-ES"/>
        </w:rPr>
      </w:pPr>
      <w:bookmarkStart w:id="209" w:name="_Toc208342494"/>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35</w:t>
      </w:r>
      <w:r w:rsidRPr="00D66CBF">
        <w:rPr>
          <w:rFonts w:ascii="LM Roman 10" w:hAnsi="LM Roman 10"/>
        </w:rPr>
        <w:fldChar w:fldCharType="end"/>
      </w:r>
      <w:r w:rsidRPr="00D66CBF">
        <w:rPr>
          <w:rFonts w:ascii="LM Roman 10" w:hAnsi="LM Roman 10"/>
        </w:rPr>
        <w:t>. Cabecera de la aplicación</w:t>
      </w:r>
      <w:bookmarkEnd w:id="209"/>
    </w:p>
    <w:p w14:paraId="1538C399" w14:textId="2D27AFE8" w:rsidR="00D4677E" w:rsidRPr="00D66CBF" w:rsidRDefault="00D4677E" w:rsidP="00A86BDE">
      <w:pPr>
        <w:rPr>
          <w:rFonts w:ascii="LM Roman 10" w:hAnsi="LM Roman 10"/>
          <w:lang w:val="es-ES"/>
        </w:rPr>
      </w:pPr>
      <w:r w:rsidRPr="00D66CBF">
        <w:rPr>
          <w:rFonts w:ascii="LM Roman 10" w:hAnsi="LM Roman 10"/>
          <w:lang w:val="es-ES"/>
        </w:rPr>
        <w:t>La cabecera de la aplicación es un elemento constante durante toda la navegación, ya que facilita el acceso a las principales secciones y funcionalidades. Esta imagen muestra la vista de un administrador, donde no podemos ver el apartado de Mis Reservas, pero s</w:t>
      </w:r>
      <w:r w:rsidR="003F76AA" w:rsidRPr="00D66CBF">
        <w:rPr>
          <w:rFonts w:ascii="LM Roman 10" w:hAnsi="LM Roman 10"/>
          <w:lang w:val="es-ES"/>
        </w:rPr>
        <w:t>í</w:t>
      </w:r>
      <w:r w:rsidRPr="00D66CBF">
        <w:rPr>
          <w:rFonts w:ascii="LM Roman 10" w:hAnsi="LM Roman 10"/>
          <w:lang w:val="es-ES"/>
        </w:rPr>
        <w:t xml:space="preserve"> el de Administración.</w:t>
      </w:r>
    </w:p>
    <w:p w14:paraId="3DB49248" w14:textId="77777777" w:rsidR="00D4677E" w:rsidRPr="00D66CBF" w:rsidRDefault="00D4677E" w:rsidP="00D4677E">
      <w:pPr>
        <w:jc w:val="left"/>
        <w:rPr>
          <w:rFonts w:ascii="LM Roman 10" w:hAnsi="LM Roman 10"/>
          <w:b/>
          <w:bCs/>
          <w:lang w:val="es-ES"/>
        </w:rPr>
      </w:pPr>
      <w:r w:rsidRPr="00D66CBF">
        <w:rPr>
          <w:rFonts w:ascii="LM Roman 10" w:hAnsi="LM Roman 10"/>
          <w:b/>
          <w:bCs/>
          <w:lang w:val="es-ES"/>
        </w:rPr>
        <w:t>Acciones disponibles en la cabecera</w:t>
      </w:r>
    </w:p>
    <w:p w14:paraId="535CBBDB" w14:textId="3677A463" w:rsidR="00D4677E" w:rsidRPr="00D66CBF" w:rsidRDefault="00D4677E" w:rsidP="007B5C6A">
      <w:pPr>
        <w:rPr>
          <w:rFonts w:ascii="LM Roman 10" w:hAnsi="LM Roman 10"/>
          <w:b/>
          <w:bCs/>
          <w:lang w:val="es-ES"/>
        </w:rPr>
      </w:pPr>
      <w:r w:rsidRPr="00D66CBF">
        <w:rPr>
          <w:rFonts w:ascii="LM Roman 10" w:hAnsi="LM Roman 10"/>
          <w:b/>
          <w:bCs/>
          <w:lang w:val="es-ES"/>
        </w:rPr>
        <w:t>Logo</w:t>
      </w:r>
    </w:p>
    <w:p w14:paraId="3331F2DD" w14:textId="77777777" w:rsidR="00D4677E" w:rsidRPr="00D66CBF" w:rsidRDefault="00D4677E" w:rsidP="007B5C6A">
      <w:pPr>
        <w:pStyle w:val="Prrafodelista"/>
        <w:numPr>
          <w:ilvl w:val="0"/>
          <w:numId w:val="90"/>
        </w:numPr>
        <w:rPr>
          <w:rFonts w:ascii="LM Roman 10" w:hAnsi="LM Roman 10"/>
          <w:lang w:val="es-ES"/>
        </w:rPr>
      </w:pPr>
      <w:r w:rsidRPr="00D66CBF">
        <w:rPr>
          <w:rFonts w:ascii="LM Roman 10" w:hAnsi="LM Roman 10"/>
          <w:lang w:val="es-ES"/>
        </w:rPr>
        <w:t>Al hacer clic sobre él, el usuario será redirigido a su vista principal correspondiente según su rol.</w:t>
      </w:r>
    </w:p>
    <w:p w14:paraId="1E3ECF18" w14:textId="299169A8" w:rsidR="00D4677E" w:rsidRPr="00D66CBF" w:rsidRDefault="00D4677E" w:rsidP="007B5C6A">
      <w:pPr>
        <w:rPr>
          <w:rFonts w:ascii="LM Roman 10" w:hAnsi="LM Roman 10"/>
          <w:b/>
          <w:bCs/>
          <w:lang w:val="es-ES"/>
        </w:rPr>
      </w:pPr>
      <w:r w:rsidRPr="00D66CBF">
        <w:rPr>
          <w:rFonts w:ascii="LM Roman 10" w:hAnsi="LM Roman 10"/>
          <w:b/>
          <w:bCs/>
          <w:lang w:val="es-ES"/>
        </w:rPr>
        <w:t>Mis Reservas</w:t>
      </w:r>
    </w:p>
    <w:p w14:paraId="6A9B9825" w14:textId="77777777" w:rsidR="00D4677E" w:rsidRPr="00D66CBF" w:rsidRDefault="00D4677E" w:rsidP="007B5C6A">
      <w:pPr>
        <w:numPr>
          <w:ilvl w:val="0"/>
          <w:numId w:val="81"/>
        </w:numPr>
        <w:rPr>
          <w:rFonts w:ascii="LM Roman 10" w:hAnsi="LM Roman 10"/>
          <w:lang w:val="es-ES"/>
        </w:rPr>
      </w:pPr>
      <w:r w:rsidRPr="00D66CBF">
        <w:rPr>
          <w:rFonts w:ascii="LM Roman 10" w:hAnsi="LM Roman 10"/>
          <w:lang w:val="es-ES"/>
        </w:rPr>
        <w:t>Disponible solo para usuarios con rol de Profesor o Alumno.</w:t>
      </w:r>
    </w:p>
    <w:p w14:paraId="6E28A7C5" w14:textId="77777777" w:rsidR="00D4677E" w:rsidRPr="00D66CBF" w:rsidRDefault="00D4677E" w:rsidP="007B5C6A">
      <w:pPr>
        <w:numPr>
          <w:ilvl w:val="0"/>
          <w:numId w:val="81"/>
        </w:numPr>
        <w:rPr>
          <w:rFonts w:ascii="LM Roman 10" w:hAnsi="LM Roman 10"/>
          <w:lang w:val="es-ES"/>
        </w:rPr>
      </w:pPr>
      <w:r w:rsidRPr="00D66CBF">
        <w:rPr>
          <w:rFonts w:ascii="LM Roman 10" w:hAnsi="LM Roman 10"/>
          <w:lang w:val="es-ES"/>
        </w:rPr>
        <w:t>Al seleccionarlo, carga la vista Mis Reservas.</w:t>
      </w:r>
    </w:p>
    <w:p w14:paraId="28B912B9" w14:textId="590D4434" w:rsidR="00D4677E" w:rsidRPr="00D66CBF" w:rsidRDefault="00D4677E" w:rsidP="007B5C6A">
      <w:pPr>
        <w:rPr>
          <w:rFonts w:ascii="LM Roman 10" w:hAnsi="LM Roman 10"/>
          <w:b/>
          <w:bCs/>
          <w:lang w:val="es-ES"/>
        </w:rPr>
      </w:pPr>
      <w:r w:rsidRPr="00D66CBF">
        <w:rPr>
          <w:rFonts w:ascii="LM Roman 10" w:hAnsi="LM Roman 10"/>
          <w:b/>
          <w:bCs/>
          <w:lang w:val="es-ES"/>
        </w:rPr>
        <w:t>TFGs</w:t>
      </w:r>
    </w:p>
    <w:p w14:paraId="5F101B3F" w14:textId="77777777" w:rsidR="00D4677E" w:rsidRPr="00D66CBF" w:rsidRDefault="00D4677E" w:rsidP="007B5C6A">
      <w:pPr>
        <w:numPr>
          <w:ilvl w:val="0"/>
          <w:numId w:val="82"/>
        </w:numPr>
        <w:rPr>
          <w:rFonts w:ascii="LM Roman 10" w:hAnsi="LM Roman 10"/>
          <w:lang w:val="es-ES"/>
        </w:rPr>
      </w:pPr>
      <w:r w:rsidRPr="00D66CBF">
        <w:rPr>
          <w:rFonts w:ascii="LM Roman 10" w:hAnsi="LM Roman 10"/>
          <w:lang w:val="es-ES"/>
        </w:rPr>
        <w:t>Accesible para todos los usuarios, sin importar el rol.</w:t>
      </w:r>
    </w:p>
    <w:p w14:paraId="07F22A24" w14:textId="77777777" w:rsidR="00D4677E" w:rsidRPr="00D66CBF" w:rsidRDefault="00D4677E" w:rsidP="007B5C6A">
      <w:pPr>
        <w:numPr>
          <w:ilvl w:val="0"/>
          <w:numId w:val="82"/>
        </w:numPr>
        <w:rPr>
          <w:rFonts w:ascii="LM Roman 10" w:hAnsi="LM Roman 10"/>
          <w:lang w:val="es-ES"/>
        </w:rPr>
      </w:pPr>
      <w:r w:rsidRPr="00D66CBF">
        <w:rPr>
          <w:rFonts w:ascii="LM Roman 10" w:hAnsi="LM Roman 10"/>
          <w:lang w:val="es-ES"/>
        </w:rPr>
        <w:t>Redirige a la vista del listado de líneas de TFG.</w:t>
      </w:r>
    </w:p>
    <w:p w14:paraId="6C0881A1" w14:textId="071CD420" w:rsidR="00D4677E" w:rsidRPr="00D66CBF" w:rsidRDefault="00D4677E" w:rsidP="007B5C6A">
      <w:pPr>
        <w:rPr>
          <w:rFonts w:ascii="LM Roman 10" w:hAnsi="LM Roman 10"/>
          <w:b/>
          <w:bCs/>
          <w:lang w:val="es-ES"/>
        </w:rPr>
      </w:pPr>
      <w:r w:rsidRPr="00D66CBF">
        <w:rPr>
          <w:rFonts w:ascii="LM Roman 10" w:hAnsi="LM Roman 10"/>
          <w:b/>
          <w:bCs/>
          <w:lang w:val="es-ES"/>
        </w:rPr>
        <w:t>Canales</w:t>
      </w:r>
    </w:p>
    <w:p w14:paraId="4921B550" w14:textId="580663CB" w:rsidR="00D4677E" w:rsidRPr="00D66CBF" w:rsidRDefault="00D4677E" w:rsidP="007B5C6A">
      <w:pPr>
        <w:pStyle w:val="Prrafodelista"/>
        <w:numPr>
          <w:ilvl w:val="0"/>
          <w:numId w:val="90"/>
        </w:numPr>
        <w:rPr>
          <w:rFonts w:ascii="LM Roman 10" w:hAnsi="LM Roman 10"/>
          <w:b/>
          <w:bCs/>
          <w:lang w:val="es-ES"/>
        </w:rPr>
      </w:pPr>
      <w:r w:rsidRPr="00D66CBF">
        <w:rPr>
          <w:rFonts w:ascii="LM Roman 10" w:hAnsi="LM Roman 10"/>
          <w:lang w:val="es-ES"/>
        </w:rPr>
        <w:t>Accesible para todos los usuarios, sin importar el rol.</w:t>
      </w:r>
    </w:p>
    <w:p w14:paraId="79EBA7F7" w14:textId="3CFB61CD" w:rsidR="00D4677E" w:rsidRPr="00D66CBF" w:rsidRDefault="00D4677E" w:rsidP="007B5C6A">
      <w:pPr>
        <w:numPr>
          <w:ilvl w:val="0"/>
          <w:numId w:val="83"/>
        </w:numPr>
        <w:rPr>
          <w:rFonts w:ascii="LM Roman 10" w:hAnsi="LM Roman 10"/>
          <w:lang w:val="es-ES"/>
        </w:rPr>
      </w:pPr>
      <w:r w:rsidRPr="00D66CBF">
        <w:rPr>
          <w:rFonts w:ascii="LM Roman 10" w:hAnsi="LM Roman 10"/>
          <w:lang w:val="es-ES"/>
        </w:rPr>
        <w:t>Muestra el listado de canales.</w:t>
      </w:r>
    </w:p>
    <w:p w14:paraId="6097A8A3" w14:textId="4D629C3F" w:rsidR="00D4677E" w:rsidRPr="00D66CBF" w:rsidRDefault="00D4677E" w:rsidP="007B5C6A">
      <w:pPr>
        <w:rPr>
          <w:rFonts w:ascii="LM Roman 10" w:hAnsi="LM Roman 10"/>
          <w:b/>
          <w:bCs/>
          <w:lang w:val="es-ES"/>
        </w:rPr>
      </w:pPr>
      <w:r w:rsidRPr="00D66CBF">
        <w:rPr>
          <w:rFonts w:ascii="LM Roman 10" w:hAnsi="LM Roman 10"/>
          <w:b/>
          <w:bCs/>
          <w:lang w:val="es-ES"/>
        </w:rPr>
        <w:t>Profesores</w:t>
      </w:r>
    </w:p>
    <w:p w14:paraId="6A6E50A8" w14:textId="2A96EEAF" w:rsidR="00D4677E" w:rsidRPr="00D66CBF" w:rsidRDefault="00D4677E" w:rsidP="007B5C6A">
      <w:pPr>
        <w:pStyle w:val="Prrafodelista"/>
        <w:numPr>
          <w:ilvl w:val="0"/>
          <w:numId w:val="90"/>
        </w:numPr>
        <w:rPr>
          <w:rFonts w:ascii="LM Roman 10" w:hAnsi="LM Roman 10"/>
          <w:b/>
          <w:bCs/>
          <w:lang w:val="es-ES"/>
        </w:rPr>
      </w:pPr>
      <w:r w:rsidRPr="00D66CBF">
        <w:rPr>
          <w:rFonts w:ascii="LM Roman 10" w:hAnsi="LM Roman 10"/>
          <w:lang w:val="es-ES"/>
        </w:rPr>
        <w:t>Accesible para todos los usuarios, sin importar el rol.</w:t>
      </w:r>
    </w:p>
    <w:p w14:paraId="352D636F" w14:textId="77777777" w:rsidR="00D4677E" w:rsidRPr="00D66CBF" w:rsidRDefault="00D4677E" w:rsidP="007B5C6A">
      <w:pPr>
        <w:numPr>
          <w:ilvl w:val="0"/>
          <w:numId w:val="84"/>
        </w:numPr>
        <w:rPr>
          <w:rFonts w:ascii="LM Roman 10" w:hAnsi="LM Roman 10"/>
          <w:lang w:val="es-ES"/>
        </w:rPr>
      </w:pPr>
      <w:r w:rsidRPr="00D66CBF">
        <w:rPr>
          <w:rFonts w:ascii="LM Roman 10" w:hAnsi="LM Roman 10"/>
          <w:lang w:val="es-ES"/>
        </w:rPr>
        <w:t>Redirige a la vista del listado de profesores.</w:t>
      </w:r>
    </w:p>
    <w:p w14:paraId="294C7A95" w14:textId="08F65EC0" w:rsidR="00D4677E" w:rsidRPr="00D66CBF" w:rsidRDefault="00D4677E" w:rsidP="007B5C6A">
      <w:pPr>
        <w:rPr>
          <w:rFonts w:ascii="LM Roman 10" w:hAnsi="LM Roman 10"/>
          <w:b/>
          <w:bCs/>
          <w:lang w:val="es-ES"/>
        </w:rPr>
      </w:pPr>
      <w:r w:rsidRPr="00D66CBF">
        <w:rPr>
          <w:rFonts w:ascii="LM Roman 10" w:hAnsi="LM Roman 10"/>
          <w:b/>
          <w:bCs/>
          <w:lang w:val="es-ES"/>
        </w:rPr>
        <w:t>Administración</w:t>
      </w:r>
    </w:p>
    <w:p w14:paraId="76077720" w14:textId="77777777" w:rsidR="00D4677E" w:rsidRPr="00D66CBF" w:rsidRDefault="00D4677E" w:rsidP="007B5C6A">
      <w:pPr>
        <w:numPr>
          <w:ilvl w:val="0"/>
          <w:numId w:val="85"/>
        </w:numPr>
        <w:rPr>
          <w:rFonts w:ascii="LM Roman 10" w:hAnsi="LM Roman 10"/>
          <w:lang w:val="es-ES"/>
        </w:rPr>
      </w:pPr>
      <w:r w:rsidRPr="00D66CBF">
        <w:rPr>
          <w:rFonts w:ascii="LM Roman 10" w:hAnsi="LM Roman 10"/>
          <w:lang w:val="es-ES"/>
        </w:rPr>
        <w:t>Exclusivo para usuarios con rol de Administrador.</w:t>
      </w:r>
    </w:p>
    <w:p w14:paraId="1771EE07" w14:textId="77777777" w:rsidR="00D4677E" w:rsidRPr="00D66CBF" w:rsidRDefault="00D4677E" w:rsidP="007B5C6A">
      <w:pPr>
        <w:numPr>
          <w:ilvl w:val="0"/>
          <w:numId w:val="85"/>
        </w:numPr>
        <w:rPr>
          <w:rFonts w:ascii="LM Roman 10" w:hAnsi="LM Roman 10"/>
          <w:lang w:val="es-ES"/>
        </w:rPr>
      </w:pPr>
      <w:r w:rsidRPr="00D66CBF">
        <w:rPr>
          <w:rFonts w:ascii="LM Roman 10" w:hAnsi="LM Roman 10"/>
          <w:lang w:val="es-ES"/>
        </w:rPr>
        <w:t>Se presenta como un menú desplegable (dropdown) que da acceso a las entidades internas de la universidad:</w:t>
      </w:r>
    </w:p>
    <w:p w14:paraId="08C54F7F" w14:textId="77777777" w:rsidR="00D4677E" w:rsidRPr="00D66CBF" w:rsidRDefault="00D4677E" w:rsidP="007B5C6A">
      <w:pPr>
        <w:numPr>
          <w:ilvl w:val="1"/>
          <w:numId w:val="85"/>
        </w:numPr>
        <w:rPr>
          <w:rFonts w:ascii="LM Roman 10" w:hAnsi="LM Roman 10"/>
          <w:lang w:val="es-ES"/>
        </w:rPr>
      </w:pPr>
      <w:r w:rsidRPr="00D66CBF">
        <w:rPr>
          <w:rFonts w:ascii="LM Roman 10" w:hAnsi="LM Roman 10"/>
          <w:lang w:val="es-ES"/>
        </w:rPr>
        <w:t>Centros</w:t>
      </w:r>
    </w:p>
    <w:p w14:paraId="14878385" w14:textId="77777777" w:rsidR="00D4677E" w:rsidRPr="00D66CBF" w:rsidRDefault="00D4677E" w:rsidP="007B5C6A">
      <w:pPr>
        <w:numPr>
          <w:ilvl w:val="1"/>
          <w:numId w:val="85"/>
        </w:numPr>
        <w:rPr>
          <w:rFonts w:ascii="LM Roman 10" w:hAnsi="LM Roman 10"/>
          <w:lang w:val="es-ES"/>
        </w:rPr>
      </w:pPr>
      <w:r w:rsidRPr="00D66CBF">
        <w:rPr>
          <w:rFonts w:ascii="LM Roman 10" w:hAnsi="LM Roman 10"/>
          <w:lang w:val="es-ES"/>
        </w:rPr>
        <w:t>Departamentos</w:t>
      </w:r>
    </w:p>
    <w:p w14:paraId="2DCD4AA0" w14:textId="77777777" w:rsidR="00D4677E" w:rsidRPr="00D66CBF" w:rsidRDefault="00D4677E" w:rsidP="007B5C6A">
      <w:pPr>
        <w:numPr>
          <w:ilvl w:val="1"/>
          <w:numId w:val="85"/>
        </w:numPr>
        <w:rPr>
          <w:rFonts w:ascii="LM Roman 10" w:hAnsi="LM Roman 10"/>
          <w:lang w:val="es-ES"/>
        </w:rPr>
      </w:pPr>
      <w:r w:rsidRPr="00D66CBF">
        <w:rPr>
          <w:rFonts w:ascii="LM Roman 10" w:hAnsi="LM Roman 10"/>
          <w:lang w:val="es-ES"/>
        </w:rPr>
        <w:t>Titulaciones</w:t>
      </w:r>
    </w:p>
    <w:p w14:paraId="37B4B6A4" w14:textId="77777777" w:rsidR="00D4677E" w:rsidRPr="00D66CBF" w:rsidRDefault="00D4677E" w:rsidP="007B5C6A">
      <w:pPr>
        <w:numPr>
          <w:ilvl w:val="1"/>
          <w:numId w:val="85"/>
        </w:numPr>
        <w:rPr>
          <w:rFonts w:ascii="LM Roman 10" w:hAnsi="LM Roman 10"/>
          <w:lang w:val="es-ES"/>
        </w:rPr>
      </w:pPr>
      <w:r w:rsidRPr="00D66CBF">
        <w:rPr>
          <w:rFonts w:ascii="LM Roman 10" w:hAnsi="LM Roman 10"/>
          <w:lang w:val="es-ES"/>
        </w:rPr>
        <w:lastRenderedPageBreak/>
        <w:t>Estudiantes</w:t>
      </w:r>
    </w:p>
    <w:p w14:paraId="2ACF753D" w14:textId="77777777" w:rsidR="00D4677E" w:rsidRPr="00D66CBF" w:rsidRDefault="00D4677E" w:rsidP="007B5C6A">
      <w:pPr>
        <w:numPr>
          <w:ilvl w:val="0"/>
          <w:numId w:val="85"/>
        </w:numPr>
        <w:rPr>
          <w:rFonts w:ascii="LM Roman 10" w:hAnsi="LM Roman 10"/>
          <w:lang w:val="es-ES"/>
        </w:rPr>
      </w:pPr>
      <w:r w:rsidRPr="00D66CBF">
        <w:rPr>
          <w:rFonts w:ascii="LM Roman 10" w:hAnsi="LM Roman 10"/>
          <w:lang w:val="es-ES"/>
        </w:rPr>
        <w:t>Cada opción redirige a la vista correspondiente.</w:t>
      </w:r>
    </w:p>
    <w:p w14:paraId="73D17FD2" w14:textId="5D447CF8" w:rsidR="00D4677E" w:rsidRPr="00D66CBF" w:rsidRDefault="00D4677E" w:rsidP="007B5C6A">
      <w:pPr>
        <w:rPr>
          <w:rFonts w:ascii="LM Roman 10" w:hAnsi="LM Roman 10"/>
          <w:b/>
          <w:bCs/>
          <w:lang w:val="es-ES"/>
        </w:rPr>
      </w:pPr>
      <w:r w:rsidRPr="00D66CBF">
        <w:rPr>
          <w:rFonts w:ascii="LM Roman 10" w:hAnsi="LM Roman 10"/>
          <w:b/>
          <w:bCs/>
          <w:lang w:val="es-ES"/>
        </w:rPr>
        <w:t>Centro Seleccionado</w:t>
      </w:r>
    </w:p>
    <w:p w14:paraId="47219340" w14:textId="77777777" w:rsidR="00D4677E" w:rsidRPr="00D66CBF" w:rsidRDefault="00D4677E" w:rsidP="007B5C6A">
      <w:pPr>
        <w:numPr>
          <w:ilvl w:val="0"/>
          <w:numId w:val="86"/>
        </w:numPr>
        <w:rPr>
          <w:rFonts w:ascii="LM Roman 10" w:hAnsi="LM Roman 10"/>
          <w:lang w:val="es-ES"/>
        </w:rPr>
      </w:pPr>
      <w:r w:rsidRPr="00D66CBF">
        <w:rPr>
          <w:rFonts w:ascii="LM Roman 10" w:hAnsi="LM Roman 10"/>
          <w:lang w:val="es-ES"/>
        </w:rPr>
        <w:t>Elemento informativo exclusivo para administradores.</w:t>
      </w:r>
    </w:p>
    <w:p w14:paraId="6E1AD0BE" w14:textId="77777777" w:rsidR="00D4677E" w:rsidRPr="00D66CBF" w:rsidRDefault="00D4677E" w:rsidP="007B5C6A">
      <w:pPr>
        <w:numPr>
          <w:ilvl w:val="0"/>
          <w:numId w:val="86"/>
        </w:numPr>
        <w:rPr>
          <w:rFonts w:ascii="LM Roman 10" w:hAnsi="LM Roman 10"/>
          <w:lang w:val="es-ES"/>
        </w:rPr>
      </w:pPr>
      <w:r w:rsidRPr="00D66CBF">
        <w:rPr>
          <w:rFonts w:ascii="LM Roman 10" w:hAnsi="LM Roman 10"/>
          <w:lang w:val="es-ES"/>
        </w:rPr>
        <w:t>Muestra el centro actualmente seleccionado, el cual determina la información visible sobre canales, centros, profesores y TFGs.</w:t>
      </w:r>
    </w:p>
    <w:p w14:paraId="15C708B4" w14:textId="77777777" w:rsidR="00D4677E" w:rsidRPr="00D66CBF" w:rsidRDefault="00D4677E" w:rsidP="007B5C6A">
      <w:pPr>
        <w:numPr>
          <w:ilvl w:val="0"/>
          <w:numId w:val="86"/>
        </w:numPr>
        <w:rPr>
          <w:rFonts w:ascii="LM Roman 10" w:hAnsi="LM Roman 10"/>
          <w:lang w:val="es-ES"/>
        </w:rPr>
      </w:pPr>
      <w:r w:rsidRPr="00D66CBF">
        <w:rPr>
          <w:rFonts w:ascii="LM Roman 10" w:hAnsi="LM Roman 10"/>
          <w:lang w:val="es-ES"/>
        </w:rPr>
        <w:t>Al hacer clic, redirige a la vista de selección de centro para cambiar esta configuración.</w:t>
      </w:r>
    </w:p>
    <w:p w14:paraId="0FA5A8A7" w14:textId="3ED98906" w:rsidR="00D4677E" w:rsidRPr="00D66CBF" w:rsidRDefault="00D4677E" w:rsidP="007B5C6A">
      <w:pPr>
        <w:rPr>
          <w:rFonts w:ascii="LM Roman 10" w:hAnsi="LM Roman 10"/>
          <w:b/>
          <w:bCs/>
          <w:lang w:val="es-ES"/>
        </w:rPr>
      </w:pPr>
      <w:r w:rsidRPr="00D66CBF">
        <w:rPr>
          <w:rFonts w:ascii="LM Roman 10" w:hAnsi="LM Roman 10"/>
          <w:b/>
          <w:bCs/>
          <w:lang w:val="es-ES"/>
        </w:rPr>
        <w:t>Selector de idioma</w:t>
      </w:r>
    </w:p>
    <w:p w14:paraId="6143B82D" w14:textId="77777777" w:rsidR="00D4677E" w:rsidRPr="00D66CBF" w:rsidRDefault="00D4677E" w:rsidP="007B5C6A">
      <w:pPr>
        <w:numPr>
          <w:ilvl w:val="0"/>
          <w:numId w:val="87"/>
        </w:numPr>
        <w:rPr>
          <w:rFonts w:ascii="LM Roman 10" w:hAnsi="LM Roman 10"/>
          <w:lang w:val="es-ES"/>
        </w:rPr>
      </w:pPr>
      <w:r w:rsidRPr="00D66CBF">
        <w:rPr>
          <w:rFonts w:ascii="LM Roman 10" w:hAnsi="LM Roman 10"/>
          <w:lang w:val="es-ES"/>
        </w:rPr>
        <w:t>Disponible para todos los usuarios.</w:t>
      </w:r>
    </w:p>
    <w:p w14:paraId="7DFD884F" w14:textId="77777777" w:rsidR="00D4677E" w:rsidRPr="00D66CBF" w:rsidRDefault="00D4677E" w:rsidP="007B5C6A">
      <w:pPr>
        <w:numPr>
          <w:ilvl w:val="0"/>
          <w:numId w:val="87"/>
        </w:numPr>
        <w:rPr>
          <w:rFonts w:ascii="LM Roman 10" w:hAnsi="LM Roman 10"/>
          <w:lang w:val="es-ES"/>
        </w:rPr>
      </w:pPr>
      <w:r w:rsidRPr="00D66CBF">
        <w:rPr>
          <w:rFonts w:ascii="LM Roman 10" w:hAnsi="LM Roman 10"/>
          <w:lang w:val="es-ES"/>
        </w:rPr>
        <w:t>Permite cambiar el idioma de la aplicación entre español e inglés.</w:t>
      </w:r>
    </w:p>
    <w:p w14:paraId="02634978" w14:textId="3208074C" w:rsidR="00D4677E" w:rsidRPr="00D66CBF" w:rsidRDefault="00D4677E" w:rsidP="007B5C6A">
      <w:pPr>
        <w:rPr>
          <w:rFonts w:ascii="LM Roman 10" w:hAnsi="LM Roman 10"/>
          <w:b/>
          <w:bCs/>
          <w:lang w:val="es-ES"/>
        </w:rPr>
      </w:pPr>
      <w:r w:rsidRPr="00D66CBF">
        <w:rPr>
          <w:rFonts w:ascii="LM Roman 10" w:hAnsi="LM Roman 10"/>
          <w:b/>
          <w:bCs/>
          <w:lang w:val="es-ES"/>
        </w:rPr>
        <w:t>Selector de tema</w:t>
      </w:r>
    </w:p>
    <w:p w14:paraId="3606435B" w14:textId="77777777" w:rsidR="00D4677E" w:rsidRPr="00D66CBF" w:rsidRDefault="00D4677E" w:rsidP="007B5C6A">
      <w:pPr>
        <w:numPr>
          <w:ilvl w:val="0"/>
          <w:numId w:val="88"/>
        </w:numPr>
        <w:rPr>
          <w:rFonts w:ascii="LM Roman 10" w:hAnsi="LM Roman 10"/>
          <w:lang w:val="es-ES"/>
        </w:rPr>
      </w:pPr>
      <w:r w:rsidRPr="00D66CBF">
        <w:rPr>
          <w:rFonts w:ascii="LM Roman 10" w:hAnsi="LM Roman 10"/>
          <w:lang w:val="es-ES"/>
        </w:rPr>
        <w:t>Permite alternar entre tema claro (representado con un sol) y tema oscuro (representado con una luna).</w:t>
      </w:r>
    </w:p>
    <w:p w14:paraId="2952CDD5" w14:textId="49AE91F4" w:rsidR="00D4677E" w:rsidRPr="00D66CBF" w:rsidRDefault="00D4677E" w:rsidP="007B5C6A">
      <w:pPr>
        <w:rPr>
          <w:rFonts w:ascii="LM Roman 10" w:hAnsi="LM Roman 10"/>
          <w:b/>
          <w:bCs/>
          <w:lang w:val="es-ES"/>
        </w:rPr>
      </w:pPr>
      <w:r w:rsidRPr="00D66CBF">
        <w:rPr>
          <w:rFonts w:ascii="LM Roman 10" w:hAnsi="LM Roman 10"/>
          <w:b/>
          <w:bCs/>
          <w:lang w:val="es-ES"/>
        </w:rPr>
        <w:t>Dropdown de perfil</w:t>
      </w:r>
    </w:p>
    <w:p w14:paraId="68AF31B4" w14:textId="77777777" w:rsidR="00D4677E" w:rsidRPr="00D66CBF" w:rsidRDefault="00D4677E" w:rsidP="007B5C6A">
      <w:pPr>
        <w:numPr>
          <w:ilvl w:val="0"/>
          <w:numId w:val="89"/>
        </w:numPr>
        <w:rPr>
          <w:rFonts w:ascii="LM Roman 10" w:hAnsi="LM Roman 10"/>
          <w:lang w:val="es-ES"/>
        </w:rPr>
      </w:pPr>
      <w:r w:rsidRPr="00D66CBF">
        <w:rPr>
          <w:rFonts w:ascii="LM Roman 10" w:hAnsi="LM Roman 10"/>
          <w:lang w:val="es-ES"/>
        </w:rPr>
        <w:t>Para usuarios con rol de Profesor o Alumno, permite:</w:t>
      </w:r>
    </w:p>
    <w:p w14:paraId="2412B19D" w14:textId="77777777" w:rsidR="00D4677E" w:rsidRPr="00D66CBF" w:rsidRDefault="00D4677E" w:rsidP="007B5C6A">
      <w:pPr>
        <w:numPr>
          <w:ilvl w:val="1"/>
          <w:numId w:val="89"/>
        </w:numPr>
        <w:rPr>
          <w:rFonts w:ascii="LM Roman 10" w:hAnsi="LM Roman 10"/>
          <w:lang w:val="es-ES"/>
        </w:rPr>
      </w:pPr>
      <w:r w:rsidRPr="00D66CBF">
        <w:rPr>
          <w:rFonts w:ascii="LM Roman 10" w:hAnsi="LM Roman 10"/>
          <w:lang w:val="es-ES"/>
        </w:rPr>
        <w:t>Visualizar su perfil.</w:t>
      </w:r>
    </w:p>
    <w:p w14:paraId="7C34AB19" w14:textId="77777777" w:rsidR="00D4677E" w:rsidRPr="00D66CBF" w:rsidRDefault="00D4677E" w:rsidP="007B5C6A">
      <w:pPr>
        <w:numPr>
          <w:ilvl w:val="1"/>
          <w:numId w:val="89"/>
        </w:numPr>
        <w:rPr>
          <w:rFonts w:ascii="LM Roman 10" w:hAnsi="LM Roman 10"/>
          <w:lang w:val="es-ES"/>
        </w:rPr>
      </w:pPr>
      <w:r w:rsidRPr="00D66CBF">
        <w:rPr>
          <w:rFonts w:ascii="LM Roman 10" w:hAnsi="LM Roman 10"/>
          <w:lang w:val="es-ES"/>
        </w:rPr>
        <w:t>Cerrar sesión.</w:t>
      </w:r>
    </w:p>
    <w:p w14:paraId="0B94E0D6" w14:textId="77777777" w:rsidR="00D4677E" w:rsidRPr="00D66CBF" w:rsidRDefault="00D4677E" w:rsidP="007B5C6A">
      <w:pPr>
        <w:numPr>
          <w:ilvl w:val="0"/>
          <w:numId w:val="89"/>
        </w:numPr>
        <w:rPr>
          <w:rFonts w:ascii="LM Roman 10" w:hAnsi="LM Roman 10"/>
          <w:lang w:val="es-ES"/>
        </w:rPr>
      </w:pPr>
      <w:r w:rsidRPr="00D66CBF">
        <w:rPr>
          <w:rFonts w:ascii="LM Roman 10" w:hAnsi="LM Roman 10"/>
          <w:lang w:val="es-ES"/>
        </w:rPr>
        <w:t>Para usuarios con rol de Administrador, permite:</w:t>
      </w:r>
    </w:p>
    <w:p w14:paraId="698223DE" w14:textId="77777777" w:rsidR="00D4677E" w:rsidRPr="00D66CBF" w:rsidRDefault="00D4677E" w:rsidP="007B5C6A">
      <w:pPr>
        <w:numPr>
          <w:ilvl w:val="1"/>
          <w:numId w:val="89"/>
        </w:numPr>
        <w:rPr>
          <w:rFonts w:ascii="LM Roman 10" w:hAnsi="LM Roman 10"/>
          <w:lang w:val="es-ES"/>
        </w:rPr>
      </w:pPr>
      <w:r w:rsidRPr="00D66CBF">
        <w:rPr>
          <w:rFonts w:ascii="LM Roman 10" w:hAnsi="LM Roman 10"/>
          <w:lang w:val="es-ES"/>
        </w:rPr>
        <w:t>Cerrar sesión.</w:t>
      </w:r>
    </w:p>
    <w:p w14:paraId="40A6E958" w14:textId="77777777" w:rsidR="00D4677E" w:rsidRPr="00D66CBF" w:rsidRDefault="00D4677E" w:rsidP="007B5C6A">
      <w:pPr>
        <w:numPr>
          <w:ilvl w:val="1"/>
          <w:numId w:val="89"/>
        </w:numPr>
        <w:rPr>
          <w:rFonts w:ascii="LM Roman 10" w:hAnsi="LM Roman 10"/>
          <w:lang w:val="es-ES"/>
        </w:rPr>
      </w:pPr>
      <w:r w:rsidRPr="00D66CBF">
        <w:rPr>
          <w:rFonts w:ascii="LM Roman 10" w:hAnsi="LM Roman 10"/>
          <w:lang w:val="es-ES"/>
        </w:rPr>
        <w:t>Modificar el centro seleccionado.</w:t>
      </w:r>
    </w:p>
    <w:p w14:paraId="335E7F95" w14:textId="77777777" w:rsidR="00D4677E" w:rsidRPr="00D66CBF" w:rsidRDefault="00D4677E" w:rsidP="00D4677E">
      <w:pPr>
        <w:jc w:val="left"/>
        <w:rPr>
          <w:rFonts w:ascii="LM Roman 10" w:hAnsi="LM Roman 10"/>
          <w:lang w:val="es-ES"/>
        </w:rPr>
      </w:pPr>
    </w:p>
    <w:p w14:paraId="7878799D" w14:textId="56B5A714" w:rsidR="00D4677E" w:rsidRPr="00D66CBF" w:rsidRDefault="00D4677E" w:rsidP="00D4677E">
      <w:pPr>
        <w:pStyle w:val="Apndice2"/>
        <w:rPr>
          <w:rFonts w:ascii="LM Roman 10" w:hAnsi="LM Roman 10"/>
          <w:lang w:val="es-ES"/>
        </w:rPr>
      </w:pPr>
      <w:bookmarkStart w:id="210" w:name="_Toc208342584"/>
      <w:r w:rsidRPr="00D66CBF">
        <w:rPr>
          <w:rFonts w:ascii="LM Roman 10" w:hAnsi="LM Roman 10"/>
          <w:lang w:val="es-ES"/>
        </w:rPr>
        <w:t>Listado de líneas de TFG</w:t>
      </w:r>
      <w:bookmarkEnd w:id="210"/>
    </w:p>
    <w:p w14:paraId="743ECCA0" w14:textId="55D2A6E1" w:rsidR="00D4677E" w:rsidRPr="00D66CBF" w:rsidRDefault="004504B4" w:rsidP="00D4677E">
      <w:pPr>
        <w:jc w:val="left"/>
        <w:rPr>
          <w:rFonts w:ascii="LM Roman 10" w:hAnsi="LM Roman 10"/>
          <w:lang w:val="es-ES"/>
        </w:rPr>
      </w:pPr>
      <w:r w:rsidRPr="00D66CBF">
        <w:rPr>
          <w:rFonts w:ascii="LM Roman 10" w:hAnsi="LM Roman 10"/>
          <w:noProof/>
          <w:lang w:val="es-ES"/>
        </w:rPr>
        <w:drawing>
          <wp:inline distT="0" distB="0" distL="0" distR="0" wp14:anchorId="0D58E760" wp14:editId="477B2DC3">
            <wp:extent cx="5395595" cy="1871345"/>
            <wp:effectExtent l="0" t="0" r="0" b="0"/>
            <wp:docPr id="204010007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00071" name="Imagen 1" descr="Captura de pantalla de un celular&#10;&#10;El contenido generado por IA puede ser incorrecto."/>
                    <pic:cNvPicPr/>
                  </pic:nvPicPr>
                  <pic:blipFill>
                    <a:blip r:embed="rId96"/>
                    <a:stretch>
                      <a:fillRect/>
                    </a:stretch>
                  </pic:blipFill>
                  <pic:spPr>
                    <a:xfrm>
                      <a:off x="0" y="0"/>
                      <a:ext cx="5395595" cy="1871345"/>
                    </a:xfrm>
                    <a:prstGeom prst="rect">
                      <a:avLst/>
                    </a:prstGeom>
                  </pic:spPr>
                </pic:pic>
              </a:graphicData>
            </a:graphic>
          </wp:inline>
        </w:drawing>
      </w:r>
    </w:p>
    <w:p w14:paraId="09EABB55" w14:textId="0D94523D" w:rsidR="001524E2" w:rsidRPr="00D66CBF" w:rsidRDefault="001524E2" w:rsidP="001524E2">
      <w:pPr>
        <w:pStyle w:val="Descripcin"/>
        <w:rPr>
          <w:rFonts w:ascii="LM Roman 10" w:hAnsi="LM Roman 10"/>
          <w:lang w:val="es-ES"/>
        </w:rPr>
      </w:pPr>
      <w:bookmarkStart w:id="211" w:name="_Toc208342495"/>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36</w:t>
      </w:r>
      <w:r w:rsidRPr="00D66CBF">
        <w:rPr>
          <w:rFonts w:ascii="LM Roman 10" w:hAnsi="LM Roman 10"/>
        </w:rPr>
        <w:fldChar w:fldCharType="end"/>
      </w:r>
      <w:r w:rsidRPr="00D66CBF">
        <w:rPr>
          <w:rFonts w:ascii="LM Roman 10" w:hAnsi="LM Roman 10"/>
        </w:rPr>
        <w:t>. Vista del listado de líneas de TFG</w:t>
      </w:r>
      <w:bookmarkEnd w:id="211"/>
    </w:p>
    <w:p w14:paraId="4538E448" w14:textId="77777777" w:rsidR="00A728CC" w:rsidRPr="00D66CBF" w:rsidRDefault="00A728CC" w:rsidP="00A86BDE">
      <w:pPr>
        <w:rPr>
          <w:rFonts w:ascii="LM Roman 10" w:hAnsi="LM Roman 10"/>
          <w:lang w:val="es-ES"/>
        </w:rPr>
      </w:pPr>
      <w:r w:rsidRPr="00D66CBF">
        <w:rPr>
          <w:rFonts w:ascii="LM Roman 10" w:hAnsi="LM Roman 10"/>
          <w:lang w:val="es-ES"/>
        </w:rPr>
        <w:t>Este apartado muestra el listado de líneas de TFG. Aunque la vista es la misma para todos los usuarios, el contenido cambia según el rol y características del usuario.</w:t>
      </w:r>
    </w:p>
    <w:p w14:paraId="329A864F" w14:textId="669429C6" w:rsidR="00A728CC" w:rsidRPr="00D66CBF" w:rsidRDefault="00A728CC" w:rsidP="007B5C6A">
      <w:pPr>
        <w:numPr>
          <w:ilvl w:val="0"/>
          <w:numId w:val="91"/>
        </w:numPr>
        <w:rPr>
          <w:rFonts w:ascii="LM Roman 10" w:hAnsi="LM Roman 10"/>
          <w:lang w:val="es-ES"/>
        </w:rPr>
      </w:pPr>
      <w:r w:rsidRPr="00D66CBF">
        <w:rPr>
          <w:rFonts w:ascii="LM Roman 10" w:hAnsi="LM Roman 10"/>
          <w:b/>
          <w:bCs/>
          <w:lang w:val="es-ES"/>
        </w:rPr>
        <w:t>Administradores:</w:t>
      </w:r>
      <w:r w:rsidRPr="00D66CBF">
        <w:rPr>
          <w:rFonts w:ascii="LM Roman 10" w:hAnsi="LM Roman 10"/>
          <w:lang w:val="es-ES"/>
        </w:rPr>
        <w:br/>
        <w:t>Al ingresar por primera vez, no verán ninguna línea. Aparecerá un mensaje en la tabla indicando que deben seleccionar un centro para visualizar los TFGs disponibles en dicho centro.</w:t>
      </w:r>
      <w:r w:rsidR="005F2B06" w:rsidRPr="00D66CBF">
        <w:rPr>
          <w:rFonts w:ascii="LM Roman 10" w:hAnsi="LM Roman 10"/>
          <w:lang w:val="es-ES"/>
        </w:rPr>
        <w:t xml:space="preserve"> </w:t>
      </w:r>
      <w:r w:rsidRPr="00D66CBF">
        <w:rPr>
          <w:rFonts w:ascii="LM Roman 10" w:hAnsi="LM Roman 10"/>
          <w:lang w:val="es-ES"/>
        </w:rPr>
        <w:t xml:space="preserve">Esto se debe a que los administradores </w:t>
      </w:r>
      <w:r w:rsidRPr="00D66CBF">
        <w:rPr>
          <w:rFonts w:ascii="LM Roman 10" w:hAnsi="LM Roman 10"/>
          <w:lang w:val="es-ES"/>
        </w:rPr>
        <w:lastRenderedPageBreak/>
        <w:t>tienen acceso a todos los centros de la universidad y deben elegir uno para cargar el listado correspondiente.</w:t>
      </w:r>
    </w:p>
    <w:p w14:paraId="6D1F4A9B" w14:textId="5D13909B" w:rsidR="00A728CC" w:rsidRPr="00D66CBF" w:rsidRDefault="00A728CC" w:rsidP="007B5C6A">
      <w:pPr>
        <w:numPr>
          <w:ilvl w:val="0"/>
          <w:numId w:val="91"/>
        </w:numPr>
        <w:rPr>
          <w:rFonts w:ascii="LM Roman 10" w:hAnsi="LM Roman 10"/>
          <w:lang w:val="es-ES"/>
        </w:rPr>
      </w:pPr>
      <w:r w:rsidRPr="00D66CBF">
        <w:rPr>
          <w:rFonts w:ascii="LM Roman 10" w:hAnsi="LM Roman 10"/>
          <w:b/>
          <w:bCs/>
          <w:lang w:val="es-ES"/>
        </w:rPr>
        <w:t>Alumnos:</w:t>
      </w:r>
      <w:r w:rsidRPr="00D66CBF">
        <w:rPr>
          <w:rFonts w:ascii="LM Roman 10" w:hAnsi="LM Roman 10"/>
          <w:lang w:val="es-ES"/>
        </w:rPr>
        <w:br/>
        <w:t>Visualizan los TFGs a los que pueden solicitar unirse, filtrados automáticamente según su titulación.</w:t>
      </w:r>
      <w:r w:rsidR="005F2B06" w:rsidRPr="00D66CBF">
        <w:rPr>
          <w:rFonts w:ascii="LM Roman 10" w:hAnsi="LM Roman 10"/>
          <w:lang w:val="es-ES"/>
        </w:rPr>
        <w:t xml:space="preserve"> </w:t>
      </w:r>
      <w:r w:rsidRPr="00D66CBF">
        <w:rPr>
          <w:rFonts w:ascii="LM Roman 10" w:hAnsi="LM Roman 10"/>
          <w:lang w:val="es-ES"/>
        </w:rPr>
        <w:t>Esto significa que la aplicación elimina todas las líneas de TFG cuya titulación no coincide con la del alumno.</w:t>
      </w:r>
    </w:p>
    <w:p w14:paraId="647E0834" w14:textId="77777777" w:rsidR="00A728CC" w:rsidRPr="00D66CBF" w:rsidRDefault="00A728CC">
      <w:pPr>
        <w:numPr>
          <w:ilvl w:val="0"/>
          <w:numId w:val="91"/>
        </w:numPr>
        <w:rPr>
          <w:rFonts w:ascii="LM Roman 10" w:hAnsi="LM Roman 10"/>
          <w:lang w:val="es-ES"/>
        </w:rPr>
      </w:pPr>
      <w:r w:rsidRPr="00D66CBF">
        <w:rPr>
          <w:rFonts w:ascii="LM Roman 10" w:hAnsi="LM Roman 10"/>
          <w:b/>
          <w:bCs/>
          <w:lang w:val="es-ES"/>
        </w:rPr>
        <w:t>Profesores:</w:t>
      </w:r>
      <w:r w:rsidRPr="00D66CBF">
        <w:rPr>
          <w:rFonts w:ascii="LM Roman 10" w:hAnsi="LM Roman 10"/>
          <w:lang w:val="es-ES"/>
        </w:rPr>
        <w:br/>
        <w:t>Pueden visualizar todas las líneas de TFG asociadas a su departamento.</w:t>
      </w:r>
      <w:r w:rsidRPr="00D66CBF">
        <w:rPr>
          <w:rFonts w:ascii="LM Roman 10" w:hAnsi="LM Roman 10"/>
          <w:lang w:val="es-ES"/>
        </w:rPr>
        <w:br/>
        <w:t>De manera automática, se filtran las líneas que no estén relacionadas con el departamento del profesor que está consultando la vista.</w:t>
      </w:r>
    </w:p>
    <w:p w14:paraId="520DA24F" w14:textId="5948746B" w:rsidR="00A728CC" w:rsidRPr="00D66CBF" w:rsidRDefault="00A728CC" w:rsidP="00A728CC">
      <w:pPr>
        <w:jc w:val="left"/>
        <w:rPr>
          <w:rFonts w:ascii="LM Roman 10" w:hAnsi="LM Roman 10"/>
          <w:lang w:val="es-ES"/>
        </w:rPr>
      </w:pPr>
    </w:p>
    <w:p w14:paraId="70188E5B" w14:textId="77777777" w:rsidR="00A728CC" w:rsidRPr="00D66CBF" w:rsidRDefault="00A728CC" w:rsidP="00A728CC">
      <w:pPr>
        <w:jc w:val="left"/>
        <w:rPr>
          <w:rFonts w:ascii="LM Roman 10" w:hAnsi="LM Roman 10"/>
          <w:b/>
          <w:bCs/>
          <w:lang w:val="es-ES"/>
        </w:rPr>
      </w:pPr>
      <w:r w:rsidRPr="00D66CBF">
        <w:rPr>
          <w:rFonts w:ascii="LM Roman 10" w:hAnsi="LM Roman 10"/>
          <w:b/>
          <w:bCs/>
          <w:lang w:val="es-ES"/>
        </w:rPr>
        <w:t>Filtros disponibles</w:t>
      </w:r>
    </w:p>
    <w:p w14:paraId="791A3B35" w14:textId="751F36F4" w:rsidR="00A728CC" w:rsidRPr="00D66CBF" w:rsidRDefault="00A728CC" w:rsidP="00A86BDE">
      <w:pPr>
        <w:rPr>
          <w:rFonts w:ascii="LM Roman 10" w:hAnsi="LM Roman 10"/>
          <w:lang w:val="es-ES"/>
        </w:rPr>
      </w:pPr>
      <w:r w:rsidRPr="00D66CBF">
        <w:rPr>
          <w:rFonts w:ascii="LM Roman 10" w:hAnsi="LM Roman 10"/>
          <w:lang w:val="es-ES"/>
        </w:rPr>
        <w:t>Como en todos los listados de la aplicación, aquí se dispone de filtros para facilitar la</w:t>
      </w:r>
      <w:r w:rsidR="00A86BDE" w:rsidRPr="00D66CBF">
        <w:rPr>
          <w:rFonts w:ascii="LM Roman 10" w:hAnsi="LM Roman 10"/>
          <w:lang w:val="es-ES"/>
        </w:rPr>
        <w:t xml:space="preserve"> </w:t>
      </w:r>
      <w:r w:rsidRPr="00D66CBF">
        <w:rPr>
          <w:rFonts w:ascii="LM Roman 10" w:hAnsi="LM Roman 10"/>
          <w:lang w:val="es-ES"/>
        </w:rPr>
        <w:t>búsqueda:</w:t>
      </w:r>
    </w:p>
    <w:p w14:paraId="7E5E4DB8" w14:textId="77777777" w:rsidR="00A728CC" w:rsidRPr="00D66CBF" w:rsidRDefault="00A728CC">
      <w:pPr>
        <w:numPr>
          <w:ilvl w:val="0"/>
          <w:numId w:val="92"/>
        </w:numPr>
        <w:jc w:val="left"/>
        <w:rPr>
          <w:rFonts w:ascii="LM Roman 10" w:hAnsi="LM Roman 10"/>
          <w:lang w:val="es-ES"/>
        </w:rPr>
      </w:pPr>
      <w:r w:rsidRPr="00D66CBF">
        <w:rPr>
          <w:rFonts w:ascii="LM Roman 10" w:hAnsi="LM Roman 10"/>
          <w:b/>
          <w:bCs/>
          <w:lang w:val="es-ES"/>
        </w:rPr>
        <w:t>Filtro general:</w:t>
      </w:r>
      <w:r w:rsidRPr="00D66CBF">
        <w:rPr>
          <w:rFonts w:ascii="LM Roman 10" w:hAnsi="LM Roman 10"/>
          <w:lang w:val="es-ES"/>
        </w:rPr>
        <w:br/>
        <w:t>Permite buscar por cualquier parámetro visible en la tabla, en este caso:</w:t>
      </w:r>
    </w:p>
    <w:p w14:paraId="02D89A96" w14:textId="77777777" w:rsidR="00A728CC" w:rsidRPr="00D66CBF" w:rsidRDefault="00A728CC">
      <w:pPr>
        <w:numPr>
          <w:ilvl w:val="1"/>
          <w:numId w:val="92"/>
        </w:numPr>
        <w:jc w:val="left"/>
        <w:rPr>
          <w:rFonts w:ascii="LM Roman 10" w:hAnsi="LM Roman 10"/>
          <w:lang w:val="es-ES"/>
        </w:rPr>
      </w:pPr>
      <w:r w:rsidRPr="00D66CBF">
        <w:rPr>
          <w:rFonts w:ascii="LM Roman 10" w:hAnsi="LM Roman 10"/>
          <w:lang w:val="es-ES"/>
        </w:rPr>
        <w:t>Nombre</w:t>
      </w:r>
    </w:p>
    <w:p w14:paraId="4AAF2104" w14:textId="77777777" w:rsidR="00A728CC" w:rsidRPr="00D66CBF" w:rsidRDefault="00A728CC">
      <w:pPr>
        <w:numPr>
          <w:ilvl w:val="1"/>
          <w:numId w:val="92"/>
        </w:numPr>
        <w:jc w:val="left"/>
        <w:rPr>
          <w:rFonts w:ascii="LM Roman 10" w:hAnsi="LM Roman 10"/>
          <w:lang w:val="es-ES"/>
        </w:rPr>
      </w:pPr>
      <w:r w:rsidRPr="00D66CBF">
        <w:rPr>
          <w:rFonts w:ascii="LM Roman 10" w:hAnsi="LM Roman 10"/>
          <w:lang w:val="es-ES"/>
        </w:rPr>
        <w:t>Descripción</w:t>
      </w:r>
    </w:p>
    <w:p w14:paraId="3CFEC24B" w14:textId="529F77EE" w:rsidR="0052598E" w:rsidRPr="00D66CBF" w:rsidRDefault="00A728CC">
      <w:pPr>
        <w:numPr>
          <w:ilvl w:val="1"/>
          <w:numId w:val="92"/>
        </w:numPr>
        <w:jc w:val="left"/>
        <w:rPr>
          <w:rFonts w:ascii="LM Roman 10" w:hAnsi="LM Roman 10"/>
          <w:lang w:val="es-ES"/>
        </w:rPr>
      </w:pPr>
      <w:r w:rsidRPr="00D66CBF">
        <w:rPr>
          <w:rFonts w:ascii="LM Roman 10" w:hAnsi="LM Roman 10"/>
          <w:lang w:val="es-ES"/>
        </w:rPr>
        <w:t>Departamento</w:t>
      </w:r>
    </w:p>
    <w:p w14:paraId="3B927CF5" w14:textId="4AC8B556" w:rsidR="00A728CC" w:rsidRPr="00D66CBF" w:rsidRDefault="00A728CC" w:rsidP="007B5C6A">
      <w:pPr>
        <w:ind w:left="720"/>
        <w:rPr>
          <w:rFonts w:ascii="LM Roman 10" w:hAnsi="LM Roman 10"/>
          <w:lang w:val="es-ES"/>
        </w:rPr>
      </w:pPr>
      <w:r w:rsidRPr="00D66CBF">
        <w:rPr>
          <w:rFonts w:ascii="LM Roman 10" w:hAnsi="LM Roman 10"/>
          <w:lang w:val="es-ES"/>
        </w:rPr>
        <w:t xml:space="preserve">Al pulsar el botón </w:t>
      </w:r>
      <w:r w:rsidRPr="00D66CBF">
        <w:rPr>
          <w:rFonts w:ascii="LM Roman 10" w:hAnsi="LM Roman 10"/>
          <w:b/>
          <w:bCs/>
          <w:lang w:val="es-ES"/>
        </w:rPr>
        <w:t>Buscar</w:t>
      </w:r>
      <w:r w:rsidRPr="00D66CBF">
        <w:rPr>
          <w:rFonts w:ascii="LM Roman 10" w:hAnsi="LM Roman 10"/>
          <w:lang w:val="es-ES"/>
        </w:rPr>
        <w:t>, se aplican los filtros y se actualiza el listado.</w:t>
      </w:r>
      <w:r w:rsidR="0052598E" w:rsidRPr="00D66CBF">
        <w:rPr>
          <w:rFonts w:ascii="LM Roman 10" w:hAnsi="LM Roman 10"/>
          <w:lang w:val="es-ES"/>
        </w:rPr>
        <w:t xml:space="preserve"> </w:t>
      </w:r>
      <w:r w:rsidRPr="00D66CBF">
        <w:rPr>
          <w:rFonts w:ascii="LM Roman 10" w:hAnsi="LM Roman 10"/>
          <w:lang w:val="es-ES"/>
        </w:rPr>
        <w:t xml:space="preserve">El botón </w:t>
      </w:r>
      <w:r w:rsidRPr="00D66CBF">
        <w:rPr>
          <w:rFonts w:ascii="LM Roman 10" w:hAnsi="LM Roman 10"/>
          <w:b/>
          <w:bCs/>
          <w:lang w:val="es-ES"/>
        </w:rPr>
        <w:t>Limpiar filtros</w:t>
      </w:r>
      <w:r w:rsidRPr="00D66CBF">
        <w:rPr>
          <w:rFonts w:ascii="LM Roman 10" w:hAnsi="LM Roman 10"/>
          <w:lang w:val="es-ES"/>
        </w:rPr>
        <w:t xml:space="preserve"> elimina los filtros aplicados.</w:t>
      </w:r>
    </w:p>
    <w:p w14:paraId="7DD0A010" w14:textId="10E16FD9" w:rsidR="00A728CC" w:rsidRPr="00D66CBF" w:rsidRDefault="00A728CC">
      <w:pPr>
        <w:numPr>
          <w:ilvl w:val="0"/>
          <w:numId w:val="92"/>
        </w:numPr>
        <w:jc w:val="left"/>
        <w:rPr>
          <w:rFonts w:ascii="LM Roman 10" w:hAnsi="LM Roman 10"/>
          <w:lang w:val="es-ES"/>
        </w:rPr>
      </w:pPr>
      <w:r w:rsidRPr="00D66CBF">
        <w:rPr>
          <w:rFonts w:ascii="LM Roman 10" w:hAnsi="LM Roman 10"/>
          <w:b/>
          <w:bCs/>
          <w:lang w:val="es-ES"/>
        </w:rPr>
        <w:t>Filtros avanzados:</w:t>
      </w:r>
      <w:r w:rsidRPr="00D66CBF">
        <w:rPr>
          <w:rFonts w:ascii="LM Roman 10" w:hAnsi="LM Roman 10"/>
          <w:lang w:val="es-ES"/>
        </w:rPr>
        <w:br/>
        <w:t>Se acceden pulsando el icono del embudo.</w:t>
      </w:r>
      <w:r w:rsidR="006D1891" w:rsidRPr="00D66CBF">
        <w:rPr>
          <w:rFonts w:ascii="LM Roman 10" w:hAnsi="LM Roman 10"/>
          <w:lang w:val="es-ES"/>
        </w:rPr>
        <w:t xml:space="preserve"> </w:t>
      </w:r>
      <w:r w:rsidRPr="00D66CBF">
        <w:rPr>
          <w:rFonts w:ascii="LM Roman 10" w:hAnsi="LM Roman 10"/>
          <w:lang w:val="es-ES"/>
        </w:rPr>
        <w:t>Al desplegarlos, aparecen campos para cada parámetro mostrado en la tabla:</w:t>
      </w:r>
    </w:p>
    <w:p w14:paraId="47997694" w14:textId="77777777" w:rsidR="00A728CC" w:rsidRPr="00D66CBF" w:rsidRDefault="00A728CC">
      <w:pPr>
        <w:numPr>
          <w:ilvl w:val="1"/>
          <w:numId w:val="92"/>
        </w:numPr>
        <w:jc w:val="left"/>
        <w:rPr>
          <w:rFonts w:ascii="LM Roman 10" w:hAnsi="LM Roman 10"/>
          <w:lang w:val="es-ES"/>
        </w:rPr>
      </w:pPr>
      <w:r w:rsidRPr="00D66CBF">
        <w:rPr>
          <w:rFonts w:ascii="LM Roman 10" w:hAnsi="LM Roman 10"/>
          <w:lang w:val="es-ES"/>
        </w:rPr>
        <w:t>Nombre</w:t>
      </w:r>
    </w:p>
    <w:p w14:paraId="6566F3D7" w14:textId="77777777" w:rsidR="00A728CC" w:rsidRPr="00D66CBF" w:rsidRDefault="00A728CC">
      <w:pPr>
        <w:numPr>
          <w:ilvl w:val="1"/>
          <w:numId w:val="92"/>
        </w:numPr>
        <w:jc w:val="left"/>
        <w:rPr>
          <w:rFonts w:ascii="LM Roman 10" w:hAnsi="LM Roman 10"/>
          <w:lang w:val="es-ES"/>
        </w:rPr>
      </w:pPr>
      <w:r w:rsidRPr="00D66CBF">
        <w:rPr>
          <w:rFonts w:ascii="LM Roman 10" w:hAnsi="LM Roman 10"/>
          <w:lang w:val="es-ES"/>
        </w:rPr>
        <w:t>Descripción</w:t>
      </w:r>
    </w:p>
    <w:p w14:paraId="39A56469" w14:textId="77777777" w:rsidR="00A728CC" w:rsidRPr="00D66CBF" w:rsidRDefault="00A728CC">
      <w:pPr>
        <w:numPr>
          <w:ilvl w:val="1"/>
          <w:numId w:val="92"/>
        </w:numPr>
        <w:jc w:val="left"/>
        <w:rPr>
          <w:rFonts w:ascii="LM Roman 10" w:hAnsi="LM Roman 10"/>
          <w:lang w:val="es-ES"/>
        </w:rPr>
      </w:pPr>
      <w:r w:rsidRPr="00D66CBF">
        <w:rPr>
          <w:rFonts w:ascii="LM Roman 10" w:hAnsi="LM Roman 10"/>
          <w:lang w:val="es-ES"/>
        </w:rPr>
        <w:t>Departamento</w:t>
      </w:r>
    </w:p>
    <w:p w14:paraId="1909D9CD" w14:textId="77777777" w:rsidR="00A728CC" w:rsidRPr="00D66CBF" w:rsidRDefault="00A728CC">
      <w:pPr>
        <w:numPr>
          <w:ilvl w:val="1"/>
          <w:numId w:val="92"/>
        </w:numPr>
        <w:jc w:val="left"/>
        <w:rPr>
          <w:rFonts w:ascii="LM Roman 10" w:hAnsi="LM Roman 10"/>
          <w:lang w:val="es-ES"/>
        </w:rPr>
      </w:pPr>
      <w:r w:rsidRPr="00D66CBF">
        <w:rPr>
          <w:rFonts w:ascii="LM Roman 10" w:hAnsi="LM Roman 10"/>
          <w:lang w:val="es-ES"/>
        </w:rPr>
        <w:t>Plazas</w:t>
      </w:r>
    </w:p>
    <w:p w14:paraId="0FA991D1" w14:textId="43DB952B" w:rsidR="00A728CC" w:rsidRPr="00D66CBF" w:rsidRDefault="00A728CC" w:rsidP="00A728CC">
      <w:pPr>
        <w:jc w:val="left"/>
        <w:rPr>
          <w:rFonts w:ascii="LM Roman 10" w:hAnsi="LM Roman 10"/>
          <w:lang w:val="es-ES"/>
        </w:rPr>
      </w:pPr>
      <w:r w:rsidRPr="00D66CBF">
        <w:rPr>
          <w:rFonts w:ascii="LM Roman 10" w:hAnsi="LM Roman 10"/>
          <w:noProof/>
          <w:lang w:val="es-ES"/>
        </w:rPr>
        <w:drawing>
          <wp:inline distT="0" distB="0" distL="0" distR="0" wp14:anchorId="59F67A52" wp14:editId="00505C59">
            <wp:extent cx="5395595" cy="996950"/>
            <wp:effectExtent l="0" t="0" r="0" b="0"/>
            <wp:docPr id="5219535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53504" name="Imagen 1" descr="Texto&#10;&#10;El contenido generado por IA puede ser incorrecto."/>
                    <pic:cNvPicPr/>
                  </pic:nvPicPr>
                  <pic:blipFill>
                    <a:blip r:embed="rId97"/>
                    <a:stretch>
                      <a:fillRect/>
                    </a:stretch>
                  </pic:blipFill>
                  <pic:spPr>
                    <a:xfrm>
                      <a:off x="0" y="0"/>
                      <a:ext cx="5395595" cy="996950"/>
                    </a:xfrm>
                    <a:prstGeom prst="rect">
                      <a:avLst/>
                    </a:prstGeom>
                  </pic:spPr>
                </pic:pic>
              </a:graphicData>
            </a:graphic>
          </wp:inline>
        </w:drawing>
      </w:r>
    </w:p>
    <w:p w14:paraId="2AA03DDE" w14:textId="4F89B591" w:rsidR="001524E2" w:rsidRPr="00D66CBF" w:rsidRDefault="001524E2" w:rsidP="001524E2">
      <w:pPr>
        <w:pStyle w:val="Descripcin"/>
        <w:rPr>
          <w:rFonts w:ascii="LM Roman 10" w:hAnsi="LM Roman 10"/>
          <w:lang w:val="es-ES"/>
        </w:rPr>
      </w:pPr>
      <w:bookmarkStart w:id="212" w:name="_Toc208342496"/>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37</w:t>
      </w:r>
      <w:r w:rsidRPr="00D66CBF">
        <w:rPr>
          <w:rFonts w:ascii="LM Roman 10" w:hAnsi="LM Roman 10"/>
        </w:rPr>
        <w:fldChar w:fldCharType="end"/>
      </w:r>
      <w:r w:rsidRPr="00D66CBF">
        <w:rPr>
          <w:rFonts w:ascii="LM Roman 10" w:hAnsi="LM Roman 10"/>
        </w:rPr>
        <w:t>. Filtros avanzados líneas de TFG</w:t>
      </w:r>
      <w:bookmarkEnd w:id="212"/>
    </w:p>
    <w:p w14:paraId="29F55628" w14:textId="2E371578" w:rsidR="00A728CC" w:rsidRPr="00D66CBF" w:rsidRDefault="00A728CC" w:rsidP="00A728CC">
      <w:pPr>
        <w:jc w:val="left"/>
        <w:rPr>
          <w:rFonts w:ascii="LM Roman 10" w:hAnsi="LM Roman 10"/>
          <w:lang w:val="es-ES"/>
        </w:rPr>
      </w:pPr>
    </w:p>
    <w:p w14:paraId="43F6F75A" w14:textId="77777777" w:rsidR="00A728CC" w:rsidRPr="00D66CBF" w:rsidRDefault="00A728CC" w:rsidP="00A728CC">
      <w:pPr>
        <w:jc w:val="left"/>
        <w:rPr>
          <w:rFonts w:ascii="LM Roman 10" w:hAnsi="LM Roman 10"/>
          <w:b/>
          <w:bCs/>
          <w:lang w:val="es-ES"/>
        </w:rPr>
      </w:pPr>
      <w:r w:rsidRPr="00D66CBF">
        <w:rPr>
          <w:rFonts w:ascii="LM Roman 10" w:hAnsi="LM Roman 10"/>
          <w:b/>
          <w:bCs/>
          <w:lang w:val="es-ES"/>
        </w:rPr>
        <w:t>Acciones disponibles según rol</w:t>
      </w:r>
    </w:p>
    <w:p w14:paraId="747C01B9" w14:textId="77777777" w:rsidR="00A728CC" w:rsidRPr="00D66CBF" w:rsidRDefault="00A728CC">
      <w:pPr>
        <w:numPr>
          <w:ilvl w:val="0"/>
          <w:numId w:val="93"/>
        </w:numPr>
        <w:jc w:val="left"/>
        <w:rPr>
          <w:rFonts w:ascii="LM Roman 10" w:hAnsi="LM Roman 10"/>
          <w:lang w:val="es-ES"/>
        </w:rPr>
      </w:pPr>
      <w:r w:rsidRPr="00D66CBF">
        <w:rPr>
          <w:rFonts w:ascii="LM Roman 10" w:hAnsi="LM Roman 10"/>
          <w:b/>
          <w:bCs/>
          <w:lang w:val="es-ES"/>
        </w:rPr>
        <w:t>Administradores:</w:t>
      </w:r>
    </w:p>
    <w:p w14:paraId="545B01BA" w14:textId="77777777" w:rsidR="00A728CC" w:rsidRPr="00D66CBF" w:rsidRDefault="00A728CC">
      <w:pPr>
        <w:numPr>
          <w:ilvl w:val="1"/>
          <w:numId w:val="93"/>
        </w:numPr>
        <w:jc w:val="left"/>
        <w:rPr>
          <w:rFonts w:ascii="LM Roman 10" w:hAnsi="LM Roman 10"/>
          <w:lang w:val="es-ES"/>
        </w:rPr>
      </w:pPr>
      <w:r w:rsidRPr="00D66CBF">
        <w:rPr>
          <w:rFonts w:ascii="LM Roman 10" w:hAnsi="LM Roman 10"/>
          <w:lang w:val="es-ES"/>
        </w:rPr>
        <w:t xml:space="preserve">Pueden crear nuevas líneas de TFG pulsando el botón </w:t>
      </w:r>
      <w:r w:rsidRPr="00D66CBF">
        <w:rPr>
          <w:rFonts w:ascii="LM Roman 10" w:hAnsi="LM Roman 10"/>
          <w:b/>
          <w:bCs/>
          <w:lang w:val="es-ES"/>
        </w:rPr>
        <w:t>Crear</w:t>
      </w:r>
      <w:r w:rsidRPr="00D66CBF">
        <w:rPr>
          <w:rFonts w:ascii="LM Roman 10" w:hAnsi="LM Roman 10"/>
          <w:lang w:val="es-ES"/>
        </w:rPr>
        <w:t>, que redirige al formulario de creación.</w:t>
      </w:r>
    </w:p>
    <w:p w14:paraId="425E2F96" w14:textId="77777777" w:rsidR="00A728CC" w:rsidRPr="00D66CBF" w:rsidRDefault="00A728CC">
      <w:pPr>
        <w:numPr>
          <w:ilvl w:val="1"/>
          <w:numId w:val="93"/>
        </w:numPr>
        <w:rPr>
          <w:rFonts w:ascii="LM Roman 10" w:hAnsi="LM Roman 10"/>
          <w:lang w:val="es-ES"/>
        </w:rPr>
      </w:pPr>
      <w:r w:rsidRPr="00D66CBF">
        <w:rPr>
          <w:rFonts w:ascii="LM Roman 10" w:hAnsi="LM Roman 10"/>
          <w:lang w:val="es-ES"/>
        </w:rPr>
        <w:lastRenderedPageBreak/>
        <w:t>Pueden importar líneas en masa desde un archivo CSV, lo cual abre un modal para subir el archivo.</w:t>
      </w:r>
    </w:p>
    <w:p w14:paraId="3254605D" w14:textId="77777777" w:rsidR="00A728CC" w:rsidRPr="00D66CBF" w:rsidRDefault="00A728CC">
      <w:pPr>
        <w:numPr>
          <w:ilvl w:val="1"/>
          <w:numId w:val="93"/>
        </w:numPr>
        <w:jc w:val="left"/>
        <w:rPr>
          <w:rFonts w:ascii="LM Roman 10" w:hAnsi="LM Roman 10"/>
          <w:lang w:val="es-ES"/>
        </w:rPr>
      </w:pPr>
      <w:r w:rsidRPr="00D66CBF">
        <w:rPr>
          <w:rFonts w:ascii="LM Roman 10" w:hAnsi="LM Roman 10"/>
          <w:lang w:val="es-ES"/>
        </w:rPr>
        <w:t>Pueden editar o eliminar líneas existentes.</w:t>
      </w:r>
    </w:p>
    <w:p w14:paraId="6A01A593" w14:textId="77777777" w:rsidR="00A728CC" w:rsidRPr="00D66CBF" w:rsidRDefault="00A728CC">
      <w:pPr>
        <w:numPr>
          <w:ilvl w:val="0"/>
          <w:numId w:val="93"/>
        </w:numPr>
        <w:jc w:val="left"/>
        <w:rPr>
          <w:rFonts w:ascii="LM Roman 10" w:hAnsi="LM Roman 10"/>
          <w:lang w:val="es-ES"/>
        </w:rPr>
      </w:pPr>
      <w:r w:rsidRPr="00D66CBF">
        <w:rPr>
          <w:rFonts w:ascii="LM Roman 10" w:hAnsi="LM Roman 10"/>
          <w:b/>
          <w:bCs/>
          <w:lang w:val="es-ES"/>
        </w:rPr>
        <w:t>Profesores y Alumnos:</w:t>
      </w:r>
    </w:p>
    <w:p w14:paraId="5C39F7C7" w14:textId="77777777" w:rsidR="00A728CC" w:rsidRPr="00D66CBF" w:rsidRDefault="00A728CC">
      <w:pPr>
        <w:numPr>
          <w:ilvl w:val="1"/>
          <w:numId w:val="93"/>
        </w:numPr>
        <w:jc w:val="left"/>
        <w:rPr>
          <w:rFonts w:ascii="LM Roman 10" w:hAnsi="LM Roman 10"/>
          <w:lang w:val="es-ES"/>
        </w:rPr>
      </w:pPr>
      <w:r w:rsidRPr="00D66CBF">
        <w:rPr>
          <w:rFonts w:ascii="LM Roman 10" w:hAnsi="LM Roman 10"/>
          <w:lang w:val="es-ES"/>
        </w:rPr>
        <w:t>Solo pueden visualizar los detalles de cada línea de TFG.</w:t>
      </w:r>
    </w:p>
    <w:p w14:paraId="7B77BD7E" w14:textId="77777777" w:rsidR="00A728CC" w:rsidRPr="00D66CBF" w:rsidRDefault="00A728CC" w:rsidP="00A728CC">
      <w:pPr>
        <w:ind w:left="1080"/>
        <w:jc w:val="left"/>
        <w:rPr>
          <w:rFonts w:ascii="LM Roman 10" w:hAnsi="LM Roman 10"/>
          <w:lang w:val="es-ES"/>
        </w:rPr>
      </w:pPr>
    </w:p>
    <w:p w14:paraId="5C120B5F" w14:textId="762803C0" w:rsidR="00834664" w:rsidRPr="00D66CBF" w:rsidRDefault="00A728CC" w:rsidP="00B91886">
      <w:pPr>
        <w:pStyle w:val="Apndice2"/>
        <w:rPr>
          <w:rFonts w:ascii="LM Roman 10" w:hAnsi="LM Roman 10"/>
          <w:lang w:val="es-ES"/>
        </w:rPr>
      </w:pPr>
      <w:bookmarkStart w:id="213" w:name="_Toc208342585"/>
      <w:r w:rsidRPr="00D66CBF">
        <w:rPr>
          <w:rFonts w:ascii="LM Roman 10" w:hAnsi="LM Roman 10"/>
          <w:lang w:val="es-ES"/>
        </w:rPr>
        <w:t>Canales</w:t>
      </w:r>
      <w:bookmarkEnd w:id="213"/>
    </w:p>
    <w:p w14:paraId="5C3EDAB9" w14:textId="7259E3B0" w:rsidR="00B91886" w:rsidRPr="00D66CBF" w:rsidRDefault="00B91886" w:rsidP="00834664">
      <w:pPr>
        <w:jc w:val="left"/>
        <w:rPr>
          <w:rFonts w:ascii="LM Roman 10" w:hAnsi="LM Roman 10"/>
          <w:b/>
          <w:bCs/>
          <w:lang w:val="es-ES"/>
        </w:rPr>
      </w:pPr>
      <w:r w:rsidRPr="00D66CBF">
        <w:rPr>
          <w:rFonts w:ascii="LM Roman 10" w:hAnsi="LM Roman 10"/>
          <w:noProof/>
          <w:lang w:val="es-ES"/>
        </w:rPr>
        <w:drawing>
          <wp:inline distT="0" distB="0" distL="0" distR="0" wp14:anchorId="7D80DA22" wp14:editId="6406ECE7">
            <wp:extent cx="5395595" cy="2516505"/>
            <wp:effectExtent l="0" t="0" r="0" b="0"/>
            <wp:docPr id="2541438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43831" name="Imagen 1" descr="Interfaz de usuario gráfica, Aplicación&#10;&#10;El contenido generado por IA puede ser incorrecto."/>
                    <pic:cNvPicPr/>
                  </pic:nvPicPr>
                  <pic:blipFill>
                    <a:blip r:embed="rId98"/>
                    <a:stretch>
                      <a:fillRect/>
                    </a:stretch>
                  </pic:blipFill>
                  <pic:spPr>
                    <a:xfrm>
                      <a:off x="0" y="0"/>
                      <a:ext cx="5395595" cy="2516505"/>
                    </a:xfrm>
                    <a:prstGeom prst="rect">
                      <a:avLst/>
                    </a:prstGeom>
                  </pic:spPr>
                </pic:pic>
              </a:graphicData>
            </a:graphic>
          </wp:inline>
        </w:drawing>
      </w:r>
    </w:p>
    <w:p w14:paraId="4A982E42" w14:textId="5BFC4607" w:rsidR="001524E2" w:rsidRPr="00D66CBF" w:rsidRDefault="001524E2" w:rsidP="001524E2">
      <w:pPr>
        <w:pStyle w:val="Descripcin"/>
        <w:rPr>
          <w:rFonts w:ascii="LM Roman 10" w:hAnsi="LM Roman 10"/>
          <w:b/>
          <w:bCs/>
          <w:lang w:val="es-ES"/>
        </w:rPr>
      </w:pPr>
      <w:bookmarkStart w:id="214" w:name="_Toc208342497"/>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38</w:t>
      </w:r>
      <w:r w:rsidRPr="00D66CBF">
        <w:rPr>
          <w:rFonts w:ascii="LM Roman 10" w:hAnsi="LM Roman 10"/>
        </w:rPr>
        <w:fldChar w:fldCharType="end"/>
      </w:r>
      <w:r w:rsidRPr="00D66CBF">
        <w:rPr>
          <w:rFonts w:ascii="LM Roman 10" w:hAnsi="LM Roman 10"/>
        </w:rPr>
        <w:t>. Vista de listado de canales</w:t>
      </w:r>
      <w:bookmarkEnd w:id="214"/>
    </w:p>
    <w:p w14:paraId="643ADF94" w14:textId="431D75D9" w:rsidR="00A728CC" w:rsidRPr="00D66CBF" w:rsidRDefault="00A728CC" w:rsidP="00834664">
      <w:pPr>
        <w:jc w:val="left"/>
        <w:rPr>
          <w:rFonts w:ascii="LM Roman 10" w:hAnsi="LM Roman 10"/>
          <w:b/>
          <w:bCs/>
          <w:lang w:val="es-ES"/>
        </w:rPr>
      </w:pPr>
      <w:r w:rsidRPr="00D66CBF">
        <w:rPr>
          <w:rFonts w:ascii="LM Roman 10" w:hAnsi="LM Roman 10"/>
          <w:b/>
          <w:bCs/>
          <w:lang w:val="es-ES"/>
        </w:rPr>
        <w:t>Listado de Canales</w:t>
      </w:r>
    </w:p>
    <w:p w14:paraId="41A025BB" w14:textId="77777777" w:rsidR="00A728CC" w:rsidRPr="00D66CBF" w:rsidRDefault="00A728CC" w:rsidP="00A86BDE">
      <w:pPr>
        <w:rPr>
          <w:rFonts w:ascii="LM Roman 10" w:hAnsi="LM Roman 10"/>
          <w:lang w:val="es-ES"/>
        </w:rPr>
      </w:pPr>
      <w:r w:rsidRPr="00D66CBF">
        <w:rPr>
          <w:rFonts w:ascii="LM Roman 10" w:hAnsi="LM Roman 10"/>
          <w:lang w:val="es-ES"/>
        </w:rPr>
        <w:t>Este apartado muestra el listado de canales disponibles para el usuario. Aunque la vista es común para todos, el contenido se ajusta según el rol y permisos del usuario.</w:t>
      </w:r>
    </w:p>
    <w:p w14:paraId="37D43F2A" w14:textId="77777777" w:rsidR="00A728CC" w:rsidRPr="00D66CBF" w:rsidRDefault="00A728CC">
      <w:pPr>
        <w:numPr>
          <w:ilvl w:val="0"/>
          <w:numId w:val="94"/>
        </w:numPr>
        <w:rPr>
          <w:rFonts w:ascii="LM Roman 10" w:hAnsi="LM Roman 10"/>
          <w:lang w:val="es-ES"/>
        </w:rPr>
      </w:pPr>
      <w:r w:rsidRPr="00D66CBF">
        <w:rPr>
          <w:rFonts w:ascii="LM Roman 10" w:hAnsi="LM Roman 10"/>
          <w:b/>
          <w:bCs/>
          <w:lang w:val="es-ES"/>
        </w:rPr>
        <w:t>Administradores:</w:t>
      </w:r>
      <w:r w:rsidRPr="00D66CBF">
        <w:rPr>
          <w:rFonts w:ascii="LM Roman 10" w:hAnsi="LM Roman 10"/>
          <w:lang w:val="es-ES"/>
        </w:rPr>
        <w:br/>
        <w:t>Inicialmente no visualizarán canales hasta seleccionar un centro. Aparecerá un mensaje en la tabla indicando que deben seleccionar un centro para mostrar los canales asociados a ese centro.</w:t>
      </w:r>
    </w:p>
    <w:p w14:paraId="64880BFE" w14:textId="7D282850" w:rsidR="00A728CC" w:rsidRPr="00D66CBF" w:rsidRDefault="00A728CC">
      <w:pPr>
        <w:numPr>
          <w:ilvl w:val="0"/>
          <w:numId w:val="94"/>
        </w:numPr>
        <w:jc w:val="left"/>
        <w:rPr>
          <w:rFonts w:ascii="LM Roman 10" w:hAnsi="LM Roman 10"/>
          <w:lang w:val="es-ES"/>
        </w:rPr>
      </w:pPr>
      <w:r w:rsidRPr="00D66CBF">
        <w:rPr>
          <w:rFonts w:ascii="LM Roman 10" w:hAnsi="LM Roman 10"/>
          <w:b/>
          <w:bCs/>
          <w:lang w:val="es-ES"/>
        </w:rPr>
        <w:t>Alumnos y Profesores:</w:t>
      </w:r>
      <w:r w:rsidRPr="00D66CBF">
        <w:rPr>
          <w:rFonts w:ascii="LM Roman 10" w:hAnsi="LM Roman 10"/>
          <w:lang w:val="es-ES"/>
        </w:rPr>
        <w:br/>
        <w:t>Visualizan únicamente los canales</w:t>
      </w:r>
      <w:r w:rsidR="00834664" w:rsidRPr="00D66CBF">
        <w:rPr>
          <w:rFonts w:ascii="LM Roman 10" w:hAnsi="LM Roman 10"/>
          <w:lang w:val="es-ES"/>
        </w:rPr>
        <w:t xml:space="preserve"> de su escuela/centro</w:t>
      </w:r>
    </w:p>
    <w:p w14:paraId="5240F207" w14:textId="089F6FD7" w:rsidR="00A728CC" w:rsidRPr="00D66CBF" w:rsidRDefault="00A728CC" w:rsidP="00A728CC">
      <w:pPr>
        <w:jc w:val="left"/>
        <w:rPr>
          <w:rFonts w:ascii="LM Roman 10" w:hAnsi="LM Roman 10"/>
          <w:lang w:val="es-ES"/>
        </w:rPr>
      </w:pPr>
    </w:p>
    <w:p w14:paraId="2091DFD2" w14:textId="77777777" w:rsidR="00A728CC" w:rsidRPr="00D66CBF" w:rsidRDefault="00A728CC" w:rsidP="00834664">
      <w:pPr>
        <w:jc w:val="left"/>
        <w:rPr>
          <w:rFonts w:ascii="LM Roman 10" w:hAnsi="LM Roman 10"/>
          <w:b/>
          <w:bCs/>
          <w:lang w:val="es-ES"/>
        </w:rPr>
      </w:pPr>
      <w:r w:rsidRPr="00D66CBF">
        <w:rPr>
          <w:rFonts w:ascii="LM Roman 10" w:hAnsi="LM Roman 10"/>
          <w:b/>
          <w:bCs/>
          <w:lang w:val="es-ES"/>
        </w:rPr>
        <w:t>Información mostrada en la tabla</w:t>
      </w:r>
    </w:p>
    <w:p w14:paraId="174436A3" w14:textId="77777777" w:rsidR="00A728CC" w:rsidRPr="00D66CBF" w:rsidRDefault="00A728CC" w:rsidP="00A728CC">
      <w:pPr>
        <w:jc w:val="left"/>
        <w:rPr>
          <w:rFonts w:ascii="LM Roman 10" w:hAnsi="LM Roman 10"/>
          <w:lang w:val="es-ES"/>
        </w:rPr>
      </w:pPr>
      <w:r w:rsidRPr="00D66CBF">
        <w:rPr>
          <w:rFonts w:ascii="LM Roman 10" w:hAnsi="LM Roman 10"/>
          <w:lang w:val="es-ES"/>
        </w:rPr>
        <w:t>En el listado se presentan los siguientes datos por cada canal:</w:t>
      </w:r>
    </w:p>
    <w:p w14:paraId="2EF0B94C" w14:textId="77777777" w:rsidR="00A728CC" w:rsidRPr="00D66CBF" w:rsidRDefault="00A728CC">
      <w:pPr>
        <w:numPr>
          <w:ilvl w:val="0"/>
          <w:numId w:val="95"/>
        </w:numPr>
        <w:jc w:val="left"/>
        <w:rPr>
          <w:rFonts w:ascii="LM Roman 10" w:hAnsi="LM Roman 10"/>
          <w:lang w:val="es-ES"/>
        </w:rPr>
      </w:pPr>
      <w:r w:rsidRPr="00D66CBF">
        <w:rPr>
          <w:rFonts w:ascii="LM Roman 10" w:hAnsi="LM Roman 10"/>
          <w:b/>
          <w:bCs/>
          <w:lang w:val="es-ES"/>
        </w:rPr>
        <w:t>Nombre</w:t>
      </w:r>
    </w:p>
    <w:p w14:paraId="64016748" w14:textId="77777777" w:rsidR="00A728CC" w:rsidRPr="00D66CBF" w:rsidRDefault="00A728CC">
      <w:pPr>
        <w:numPr>
          <w:ilvl w:val="0"/>
          <w:numId w:val="95"/>
        </w:numPr>
        <w:jc w:val="left"/>
        <w:rPr>
          <w:rFonts w:ascii="LM Roman 10" w:hAnsi="LM Roman 10"/>
          <w:lang w:val="es-ES"/>
        </w:rPr>
      </w:pPr>
      <w:r w:rsidRPr="00D66CBF">
        <w:rPr>
          <w:rFonts w:ascii="LM Roman 10" w:hAnsi="LM Roman 10"/>
          <w:b/>
          <w:bCs/>
          <w:lang w:val="es-ES"/>
        </w:rPr>
        <w:t>Descripción</w:t>
      </w:r>
    </w:p>
    <w:p w14:paraId="24E42AB9" w14:textId="77777777" w:rsidR="00A728CC" w:rsidRPr="00D66CBF" w:rsidRDefault="00A728CC">
      <w:pPr>
        <w:numPr>
          <w:ilvl w:val="0"/>
          <w:numId w:val="95"/>
        </w:numPr>
        <w:jc w:val="left"/>
        <w:rPr>
          <w:rFonts w:ascii="LM Roman 10" w:hAnsi="LM Roman 10"/>
          <w:lang w:val="es-ES"/>
        </w:rPr>
      </w:pPr>
      <w:r w:rsidRPr="00D66CBF">
        <w:rPr>
          <w:rFonts w:ascii="LM Roman 10" w:hAnsi="LM Roman 10"/>
          <w:b/>
          <w:bCs/>
          <w:lang w:val="es-ES"/>
        </w:rPr>
        <w:t>Privacidad</w:t>
      </w:r>
    </w:p>
    <w:p w14:paraId="6047AE75" w14:textId="77777777" w:rsidR="00A728CC" w:rsidRPr="00D66CBF" w:rsidRDefault="00A728CC">
      <w:pPr>
        <w:numPr>
          <w:ilvl w:val="1"/>
          <w:numId w:val="95"/>
        </w:numPr>
        <w:jc w:val="left"/>
        <w:rPr>
          <w:rFonts w:ascii="LM Roman 10" w:hAnsi="LM Roman 10"/>
          <w:lang w:val="es-ES"/>
        </w:rPr>
      </w:pPr>
      <w:r w:rsidRPr="00D66CBF">
        <w:rPr>
          <w:rFonts w:ascii="LM Roman 10" w:hAnsi="LM Roman 10"/>
          <w:lang w:val="es-ES"/>
        </w:rPr>
        <w:t>Indicada mediante un icono de candado:</w:t>
      </w:r>
    </w:p>
    <w:p w14:paraId="38FCA1A3" w14:textId="77777777" w:rsidR="00A728CC" w:rsidRPr="00D66CBF" w:rsidRDefault="00A728CC">
      <w:pPr>
        <w:numPr>
          <w:ilvl w:val="2"/>
          <w:numId w:val="95"/>
        </w:numPr>
        <w:jc w:val="left"/>
        <w:rPr>
          <w:rFonts w:ascii="LM Roman 10" w:hAnsi="LM Roman 10"/>
          <w:lang w:val="es-ES"/>
        </w:rPr>
      </w:pPr>
      <w:r w:rsidRPr="00D66CBF">
        <w:rPr>
          <w:rFonts w:ascii="LM Roman 10" w:hAnsi="LM Roman 10"/>
          <w:b/>
          <w:bCs/>
          <w:lang w:val="es-ES"/>
        </w:rPr>
        <w:t>Candado cerrado:</w:t>
      </w:r>
      <w:r w:rsidRPr="00D66CBF">
        <w:rPr>
          <w:rFonts w:ascii="LM Roman 10" w:hAnsi="LM Roman 10"/>
          <w:lang w:val="es-ES"/>
        </w:rPr>
        <w:t xml:space="preserve"> Canal privado.</w:t>
      </w:r>
    </w:p>
    <w:p w14:paraId="4ED1A99B" w14:textId="77777777" w:rsidR="00A728CC" w:rsidRPr="00D66CBF" w:rsidRDefault="00A728CC">
      <w:pPr>
        <w:numPr>
          <w:ilvl w:val="2"/>
          <w:numId w:val="95"/>
        </w:numPr>
        <w:jc w:val="left"/>
        <w:rPr>
          <w:rFonts w:ascii="LM Roman 10" w:hAnsi="LM Roman 10"/>
          <w:lang w:val="es-ES"/>
        </w:rPr>
      </w:pPr>
      <w:r w:rsidRPr="00D66CBF">
        <w:rPr>
          <w:rFonts w:ascii="LM Roman 10" w:hAnsi="LM Roman 10"/>
          <w:b/>
          <w:bCs/>
          <w:lang w:val="es-ES"/>
        </w:rPr>
        <w:t>Candado abierto:</w:t>
      </w:r>
      <w:r w:rsidRPr="00D66CBF">
        <w:rPr>
          <w:rFonts w:ascii="LM Roman 10" w:hAnsi="LM Roman 10"/>
          <w:lang w:val="es-ES"/>
        </w:rPr>
        <w:t xml:space="preserve"> Canal público.</w:t>
      </w:r>
    </w:p>
    <w:p w14:paraId="5C646C69" w14:textId="4DD51601" w:rsidR="00A728CC" w:rsidRPr="00D66CBF" w:rsidRDefault="00A728CC" w:rsidP="00A728CC">
      <w:pPr>
        <w:jc w:val="left"/>
        <w:rPr>
          <w:rFonts w:ascii="LM Roman 10" w:hAnsi="LM Roman 10"/>
          <w:lang w:val="es-ES"/>
        </w:rPr>
      </w:pPr>
    </w:p>
    <w:p w14:paraId="139FCE77" w14:textId="77777777" w:rsidR="00A728CC" w:rsidRPr="00D66CBF" w:rsidRDefault="00A728CC" w:rsidP="00834664">
      <w:pPr>
        <w:jc w:val="left"/>
        <w:rPr>
          <w:rFonts w:ascii="LM Roman 10" w:hAnsi="LM Roman 10"/>
          <w:b/>
          <w:bCs/>
          <w:lang w:val="es-ES"/>
        </w:rPr>
      </w:pPr>
      <w:r w:rsidRPr="00D66CBF">
        <w:rPr>
          <w:rFonts w:ascii="LM Roman 10" w:hAnsi="LM Roman 10"/>
          <w:b/>
          <w:bCs/>
          <w:lang w:val="es-ES"/>
        </w:rPr>
        <w:t>Filtros disponibles</w:t>
      </w:r>
    </w:p>
    <w:p w14:paraId="74C0684B" w14:textId="77777777" w:rsidR="00A728CC" w:rsidRPr="00D66CBF" w:rsidRDefault="00A728CC" w:rsidP="00A728CC">
      <w:pPr>
        <w:jc w:val="left"/>
        <w:rPr>
          <w:rFonts w:ascii="LM Roman 10" w:hAnsi="LM Roman 10"/>
          <w:lang w:val="es-ES"/>
        </w:rPr>
      </w:pPr>
      <w:r w:rsidRPr="00D66CBF">
        <w:rPr>
          <w:rFonts w:ascii="LM Roman 10" w:hAnsi="LM Roman 10"/>
          <w:lang w:val="es-ES"/>
        </w:rPr>
        <w:lastRenderedPageBreak/>
        <w:t>Como en todos los listados de la aplicación, se pueden aplicar filtros para facilitar la búsqueda:</w:t>
      </w:r>
    </w:p>
    <w:p w14:paraId="146E06E0" w14:textId="77777777" w:rsidR="00A728CC" w:rsidRPr="00D66CBF" w:rsidRDefault="00A728CC">
      <w:pPr>
        <w:numPr>
          <w:ilvl w:val="0"/>
          <w:numId w:val="96"/>
        </w:numPr>
        <w:jc w:val="left"/>
        <w:rPr>
          <w:rFonts w:ascii="LM Roman 10" w:hAnsi="LM Roman 10"/>
          <w:lang w:val="es-ES"/>
        </w:rPr>
      </w:pPr>
      <w:r w:rsidRPr="00D66CBF">
        <w:rPr>
          <w:rFonts w:ascii="LM Roman 10" w:hAnsi="LM Roman 10"/>
          <w:b/>
          <w:bCs/>
          <w:lang w:val="es-ES"/>
        </w:rPr>
        <w:t>Filtro general:</w:t>
      </w:r>
      <w:r w:rsidRPr="00D66CBF">
        <w:rPr>
          <w:rFonts w:ascii="LM Roman 10" w:hAnsi="LM Roman 10"/>
          <w:lang w:val="es-ES"/>
        </w:rPr>
        <w:br/>
        <w:t>Permite buscar por cualquiera de los campos visibles en la tabla:</w:t>
      </w:r>
    </w:p>
    <w:p w14:paraId="5C0A7C24" w14:textId="77777777" w:rsidR="00A728CC" w:rsidRPr="00D66CBF" w:rsidRDefault="00A728CC">
      <w:pPr>
        <w:numPr>
          <w:ilvl w:val="1"/>
          <w:numId w:val="96"/>
        </w:numPr>
        <w:jc w:val="left"/>
        <w:rPr>
          <w:rFonts w:ascii="LM Roman 10" w:hAnsi="LM Roman 10"/>
          <w:lang w:val="es-ES"/>
        </w:rPr>
      </w:pPr>
      <w:r w:rsidRPr="00D66CBF">
        <w:rPr>
          <w:rFonts w:ascii="LM Roman 10" w:hAnsi="LM Roman 10"/>
          <w:lang w:val="es-ES"/>
        </w:rPr>
        <w:t>Nombre</w:t>
      </w:r>
    </w:p>
    <w:p w14:paraId="1D9145A7" w14:textId="77777777" w:rsidR="00834664" w:rsidRPr="00D66CBF" w:rsidRDefault="00A728CC">
      <w:pPr>
        <w:numPr>
          <w:ilvl w:val="1"/>
          <w:numId w:val="96"/>
        </w:numPr>
        <w:jc w:val="left"/>
        <w:rPr>
          <w:rFonts w:ascii="LM Roman 10" w:hAnsi="LM Roman 10"/>
          <w:lang w:val="es-ES"/>
        </w:rPr>
      </w:pPr>
      <w:r w:rsidRPr="00D66CBF">
        <w:rPr>
          <w:rFonts w:ascii="LM Roman 10" w:hAnsi="LM Roman 10"/>
          <w:lang w:val="es-ES"/>
        </w:rPr>
        <w:t>Descripción</w:t>
      </w:r>
    </w:p>
    <w:p w14:paraId="2D94F67B" w14:textId="0D840A71" w:rsidR="00A728CC" w:rsidRPr="00D66CBF" w:rsidRDefault="00A728CC" w:rsidP="00834664">
      <w:pPr>
        <w:ind w:left="1080"/>
        <w:jc w:val="left"/>
        <w:rPr>
          <w:rFonts w:ascii="LM Roman 10" w:hAnsi="LM Roman 10"/>
          <w:lang w:val="es-ES"/>
        </w:rPr>
      </w:pPr>
      <w:r w:rsidRPr="00D66CBF">
        <w:rPr>
          <w:rFonts w:ascii="LM Roman 10" w:hAnsi="LM Roman 10"/>
          <w:lang w:val="es-ES"/>
        </w:rPr>
        <w:br/>
        <w:t xml:space="preserve">Al pulsar el botón </w:t>
      </w:r>
      <w:r w:rsidRPr="00D66CBF">
        <w:rPr>
          <w:rFonts w:ascii="LM Roman 10" w:hAnsi="LM Roman 10"/>
          <w:b/>
          <w:bCs/>
          <w:lang w:val="es-ES"/>
        </w:rPr>
        <w:t>Buscar</w:t>
      </w:r>
      <w:r w:rsidRPr="00D66CBF">
        <w:rPr>
          <w:rFonts w:ascii="LM Roman 10" w:hAnsi="LM Roman 10"/>
          <w:lang w:val="es-ES"/>
        </w:rPr>
        <w:t>, se aplican los filtros y se actualiza el listado.</w:t>
      </w:r>
      <w:r w:rsidRPr="00D66CBF">
        <w:rPr>
          <w:rFonts w:ascii="LM Roman 10" w:hAnsi="LM Roman 10"/>
          <w:lang w:val="es-ES"/>
        </w:rPr>
        <w:br/>
        <w:t xml:space="preserve">El botón </w:t>
      </w:r>
      <w:r w:rsidRPr="00D66CBF">
        <w:rPr>
          <w:rFonts w:ascii="LM Roman 10" w:hAnsi="LM Roman 10"/>
          <w:b/>
          <w:bCs/>
          <w:lang w:val="es-ES"/>
        </w:rPr>
        <w:t>Limpiar filtros</w:t>
      </w:r>
      <w:r w:rsidRPr="00D66CBF">
        <w:rPr>
          <w:rFonts w:ascii="LM Roman 10" w:hAnsi="LM Roman 10"/>
          <w:lang w:val="es-ES"/>
        </w:rPr>
        <w:t xml:space="preserve"> elimina cualquier filtro activo.</w:t>
      </w:r>
    </w:p>
    <w:p w14:paraId="46C0A300" w14:textId="77777777" w:rsidR="00A728CC" w:rsidRPr="00D66CBF" w:rsidRDefault="00A728CC">
      <w:pPr>
        <w:numPr>
          <w:ilvl w:val="0"/>
          <w:numId w:val="96"/>
        </w:numPr>
        <w:jc w:val="left"/>
        <w:rPr>
          <w:rFonts w:ascii="LM Roman 10" w:hAnsi="LM Roman 10"/>
          <w:lang w:val="es-ES"/>
        </w:rPr>
      </w:pPr>
      <w:r w:rsidRPr="00D66CBF">
        <w:rPr>
          <w:rFonts w:ascii="LM Roman 10" w:hAnsi="LM Roman 10"/>
          <w:b/>
          <w:bCs/>
          <w:lang w:val="es-ES"/>
        </w:rPr>
        <w:t>Filtros avanzados:</w:t>
      </w:r>
      <w:r w:rsidRPr="00D66CBF">
        <w:rPr>
          <w:rFonts w:ascii="LM Roman 10" w:hAnsi="LM Roman 10"/>
          <w:lang w:val="es-ES"/>
        </w:rPr>
        <w:br/>
        <w:t>Se activan mediante el icono del embudo y muestran campos para filtrar por:</w:t>
      </w:r>
    </w:p>
    <w:p w14:paraId="673A1A6E" w14:textId="77777777" w:rsidR="00A728CC" w:rsidRPr="00D66CBF" w:rsidRDefault="00A728CC">
      <w:pPr>
        <w:numPr>
          <w:ilvl w:val="1"/>
          <w:numId w:val="96"/>
        </w:numPr>
        <w:jc w:val="left"/>
        <w:rPr>
          <w:rFonts w:ascii="LM Roman 10" w:hAnsi="LM Roman 10"/>
          <w:lang w:val="es-ES"/>
        </w:rPr>
      </w:pPr>
      <w:r w:rsidRPr="00D66CBF">
        <w:rPr>
          <w:rFonts w:ascii="LM Roman 10" w:hAnsi="LM Roman 10"/>
          <w:lang w:val="es-ES"/>
        </w:rPr>
        <w:t>Nombre</w:t>
      </w:r>
    </w:p>
    <w:p w14:paraId="3B14C939" w14:textId="77777777" w:rsidR="00A728CC" w:rsidRPr="00D66CBF" w:rsidRDefault="00A728CC">
      <w:pPr>
        <w:numPr>
          <w:ilvl w:val="1"/>
          <w:numId w:val="96"/>
        </w:numPr>
        <w:jc w:val="left"/>
        <w:rPr>
          <w:rFonts w:ascii="LM Roman 10" w:hAnsi="LM Roman 10"/>
          <w:lang w:val="es-ES"/>
        </w:rPr>
      </w:pPr>
      <w:r w:rsidRPr="00D66CBF">
        <w:rPr>
          <w:rFonts w:ascii="LM Roman 10" w:hAnsi="LM Roman 10"/>
          <w:lang w:val="es-ES"/>
        </w:rPr>
        <w:t>Descripción</w:t>
      </w:r>
    </w:p>
    <w:p w14:paraId="277872B0" w14:textId="77777777" w:rsidR="00A728CC" w:rsidRPr="00D66CBF" w:rsidRDefault="00A728CC">
      <w:pPr>
        <w:numPr>
          <w:ilvl w:val="1"/>
          <w:numId w:val="96"/>
        </w:numPr>
        <w:jc w:val="left"/>
        <w:rPr>
          <w:rFonts w:ascii="LM Roman 10" w:hAnsi="LM Roman 10"/>
          <w:lang w:val="es-ES"/>
        </w:rPr>
      </w:pPr>
      <w:r w:rsidRPr="00D66CBF">
        <w:rPr>
          <w:rFonts w:ascii="LM Roman 10" w:hAnsi="LM Roman 10"/>
          <w:lang w:val="es-ES"/>
        </w:rPr>
        <w:t>Privacidad</w:t>
      </w:r>
    </w:p>
    <w:p w14:paraId="52D4A1C1" w14:textId="0A3BFBAC" w:rsidR="00A728CC" w:rsidRPr="00D66CBF" w:rsidRDefault="00A728CC" w:rsidP="00A728CC">
      <w:pPr>
        <w:jc w:val="left"/>
        <w:rPr>
          <w:rFonts w:ascii="LM Roman 10" w:hAnsi="LM Roman 10"/>
          <w:lang w:val="es-ES"/>
        </w:rPr>
      </w:pPr>
    </w:p>
    <w:p w14:paraId="424E3E75" w14:textId="77777777" w:rsidR="00A728CC" w:rsidRPr="00D66CBF" w:rsidRDefault="00A728CC" w:rsidP="00834664">
      <w:pPr>
        <w:jc w:val="left"/>
        <w:rPr>
          <w:rFonts w:ascii="LM Roman 10" w:hAnsi="LM Roman 10"/>
          <w:b/>
          <w:bCs/>
          <w:lang w:val="es-ES"/>
        </w:rPr>
      </w:pPr>
      <w:r w:rsidRPr="00D66CBF">
        <w:rPr>
          <w:rFonts w:ascii="LM Roman 10" w:hAnsi="LM Roman 10"/>
          <w:b/>
          <w:bCs/>
          <w:lang w:val="es-ES"/>
        </w:rPr>
        <w:t>Acciones disponibles según rol</w:t>
      </w:r>
    </w:p>
    <w:p w14:paraId="4EBEE412" w14:textId="77777777" w:rsidR="00A728CC" w:rsidRPr="00D66CBF" w:rsidRDefault="00A728CC">
      <w:pPr>
        <w:numPr>
          <w:ilvl w:val="0"/>
          <w:numId w:val="97"/>
        </w:numPr>
        <w:jc w:val="left"/>
        <w:rPr>
          <w:rFonts w:ascii="LM Roman 10" w:hAnsi="LM Roman 10"/>
          <w:lang w:val="es-ES"/>
        </w:rPr>
      </w:pPr>
      <w:r w:rsidRPr="00D66CBF">
        <w:rPr>
          <w:rFonts w:ascii="LM Roman 10" w:hAnsi="LM Roman 10"/>
          <w:b/>
          <w:bCs/>
          <w:lang w:val="es-ES"/>
        </w:rPr>
        <w:t>Administradores:</w:t>
      </w:r>
    </w:p>
    <w:p w14:paraId="0C407104" w14:textId="77777777" w:rsidR="00A728CC" w:rsidRPr="00D66CBF" w:rsidRDefault="00A728CC">
      <w:pPr>
        <w:numPr>
          <w:ilvl w:val="1"/>
          <w:numId w:val="97"/>
        </w:numPr>
        <w:jc w:val="left"/>
        <w:rPr>
          <w:rFonts w:ascii="LM Roman 10" w:hAnsi="LM Roman 10"/>
          <w:lang w:val="es-ES"/>
        </w:rPr>
      </w:pPr>
      <w:r w:rsidRPr="00D66CBF">
        <w:rPr>
          <w:rFonts w:ascii="LM Roman 10" w:hAnsi="LM Roman 10"/>
          <w:lang w:val="es-ES"/>
        </w:rPr>
        <w:t xml:space="preserve">Pueden crear nuevos canales mediante el botón </w:t>
      </w:r>
      <w:r w:rsidRPr="00D66CBF">
        <w:rPr>
          <w:rFonts w:ascii="LM Roman 10" w:hAnsi="LM Roman 10"/>
          <w:b/>
          <w:bCs/>
          <w:lang w:val="es-ES"/>
        </w:rPr>
        <w:t>Crear</w:t>
      </w:r>
      <w:r w:rsidRPr="00D66CBF">
        <w:rPr>
          <w:rFonts w:ascii="LM Roman 10" w:hAnsi="LM Roman 10"/>
          <w:lang w:val="es-ES"/>
        </w:rPr>
        <w:t>, que redirige al formulario de creación.</w:t>
      </w:r>
    </w:p>
    <w:p w14:paraId="69F6A9C2" w14:textId="77777777" w:rsidR="00A728CC" w:rsidRPr="00D66CBF" w:rsidRDefault="00A728CC">
      <w:pPr>
        <w:numPr>
          <w:ilvl w:val="1"/>
          <w:numId w:val="97"/>
        </w:numPr>
        <w:jc w:val="left"/>
        <w:rPr>
          <w:rFonts w:ascii="LM Roman 10" w:hAnsi="LM Roman 10"/>
          <w:lang w:val="es-ES"/>
        </w:rPr>
      </w:pPr>
      <w:r w:rsidRPr="00D66CBF">
        <w:rPr>
          <w:rFonts w:ascii="LM Roman 10" w:hAnsi="LM Roman 10"/>
          <w:lang w:val="es-ES"/>
        </w:rPr>
        <w:t>Tienen permisos para editar o eliminar canales existentes.</w:t>
      </w:r>
    </w:p>
    <w:p w14:paraId="36DB7282" w14:textId="438B605E" w:rsidR="00A728CC" w:rsidRPr="00D66CBF" w:rsidRDefault="00A728CC">
      <w:pPr>
        <w:numPr>
          <w:ilvl w:val="0"/>
          <w:numId w:val="97"/>
        </w:numPr>
        <w:jc w:val="left"/>
        <w:rPr>
          <w:rFonts w:ascii="LM Roman 10" w:hAnsi="LM Roman 10"/>
          <w:lang w:val="es-ES"/>
        </w:rPr>
      </w:pPr>
      <w:r w:rsidRPr="00D66CBF">
        <w:rPr>
          <w:rFonts w:ascii="LM Roman 10" w:hAnsi="LM Roman 10"/>
          <w:b/>
          <w:bCs/>
          <w:lang w:val="es-ES"/>
        </w:rPr>
        <w:t>Profesores:</w:t>
      </w:r>
    </w:p>
    <w:p w14:paraId="37623B53" w14:textId="77777777" w:rsidR="00834664" w:rsidRPr="00D66CBF" w:rsidRDefault="00834664">
      <w:pPr>
        <w:numPr>
          <w:ilvl w:val="1"/>
          <w:numId w:val="97"/>
        </w:numPr>
        <w:jc w:val="left"/>
        <w:rPr>
          <w:rFonts w:ascii="LM Roman 10" w:hAnsi="LM Roman 10"/>
          <w:lang w:val="es-ES"/>
        </w:rPr>
      </w:pPr>
      <w:r w:rsidRPr="00D66CBF">
        <w:rPr>
          <w:rFonts w:ascii="LM Roman 10" w:hAnsi="LM Roman 10"/>
          <w:lang w:val="es-ES"/>
        </w:rPr>
        <w:t xml:space="preserve">Pueden crear nuevos canales mediante el botón </w:t>
      </w:r>
      <w:r w:rsidRPr="00D66CBF">
        <w:rPr>
          <w:rFonts w:ascii="LM Roman 10" w:hAnsi="LM Roman 10"/>
          <w:b/>
          <w:bCs/>
          <w:lang w:val="es-ES"/>
        </w:rPr>
        <w:t>Crear</w:t>
      </w:r>
      <w:r w:rsidRPr="00D66CBF">
        <w:rPr>
          <w:rFonts w:ascii="LM Roman 10" w:hAnsi="LM Roman 10"/>
          <w:lang w:val="es-ES"/>
        </w:rPr>
        <w:t>, que redirige al formulario de creación.</w:t>
      </w:r>
    </w:p>
    <w:p w14:paraId="2E1359A1" w14:textId="7BE68C9F" w:rsidR="00834664" w:rsidRPr="00D66CBF" w:rsidRDefault="00834664">
      <w:pPr>
        <w:numPr>
          <w:ilvl w:val="0"/>
          <w:numId w:val="97"/>
        </w:numPr>
        <w:jc w:val="left"/>
        <w:rPr>
          <w:rFonts w:ascii="LM Roman 10" w:hAnsi="LM Roman 10"/>
          <w:lang w:val="es-ES"/>
        </w:rPr>
      </w:pPr>
      <w:r w:rsidRPr="00D66CBF">
        <w:rPr>
          <w:rFonts w:ascii="LM Roman 10" w:hAnsi="LM Roman 10"/>
          <w:b/>
          <w:bCs/>
          <w:lang w:val="es-ES"/>
        </w:rPr>
        <w:t>Alumnos:</w:t>
      </w:r>
    </w:p>
    <w:p w14:paraId="1BC4C8CF" w14:textId="77777777" w:rsidR="00A728CC" w:rsidRPr="00D66CBF" w:rsidRDefault="00A728CC">
      <w:pPr>
        <w:numPr>
          <w:ilvl w:val="1"/>
          <w:numId w:val="97"/>
        </w:numPr>
        <w:jc w:val="left"/>
        <w:rPr>
          <w:rFonts w:ascii="LM Roman 10" w:hAnsi="LM Roman 10"/>
          <w:lang w:val="es-ES"/>
        </w:rPr>
      </w:pPr>
      <w:r w:rsidRPr="00D66CBF">
        <w:rPr>
          <w:rFonts w:ascii="LM Roman 10" w:hAnsi="LM Roman 10"/>
          <w:lang w:val="es-ES"/>
        </w:rPr>
        <w:t>Solo pueden visualizar los detalles de los canales a los que pertenecen.</w:t>
      </w:r>
    </w:p>
    <w:p w14:paraId="185D226F" w14:textId="77777777" w:rsidR="001A1944" w:rsidRPr="00D66CBF" w:rsidRDefault="001A1944" w:rsidP="001A1944">
      <w:pPr>
        <w:jc w:val="left"/>
        <w:rPr>
          <w:rFonts w:ascii="LM Roman 10" w:hAnsi="LM Roman 10"/>
          <w:lang w:val="es-ES"/>
        </w:rPr>
      </w:pPr>
    </w:p>
    <w:p w14:paraId="4DFA5601" w14:textId="295DA5F3" w:rsidR="001A1944" w:rsidRPr="00D66CBF" w:rsidRDefault="001A1944" w:rsidP="001A1944">
      <w:pPr>
        <w:pStyle w:val="Apndice2"/>
        <w:rPr>
          <w:rFonts w:ascii="LM Roman 10" w:hAnsi="LM Roman 10"/>
          <w:lang w:val="es-ES"/>
        </w:rPr>
      </w:pPr>
      <w:bookmarkStart w:id="215" w:name="_Toc208342586"/>
      <w:r w:rsidRPr="00D66CBF">
        <w:rPr>
          <w:rFonts w:ascii="LM Roman 10" w:hAnsi="LM Roman 10"/>
          <w:lang w:val="es-ES"/>
        </w:rPr>
        <w:t>Profesores</w:t>
      </w:r>
      <w:bookmarkEnd w:id="215"/>
    </w:p>
    <w:p w14:paraId="02F0DEBD" w14:textId="4FE46A6C" w:rsidR="001A1944" w:rsidRPr="00D66CBF" w:rsidRDefault="001A1944" w:rsidP="001A1944">
      <w:pPr>
        <w:jc w:val="left"/>
        <w:rPr>
          <w:rFonts w:ascii="LM Roman 10" w:hAnsi="LM Roman 10"/>
          <w:lang w:val="es-ES"/>
        </w:rPr>
      </w:pPr>
      <w:r w:rsidRPr="00D66CBF">
        <w:rPr>
          <w:rFonts w:ascii="LM Roman 10" w:hAnsi="LM Roman 10"/>
          <w:noProof/>
          <w:lang w:val="es-ES"/>
        </w:rPr>
        <w:drawing>
          <wp:inline distT="0" distB="0" distL="0" distR="0" wp14:anchorId="11C720B8" wp14:editId="7C407564">
            <wp:extent cx="5395595" cy="2385695"/>
            <wp:effectExtent l="0" t="0" r="0" b="0"/>
            <wp:docPr id="33545828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58287" name="Imagen 1" descr="Interfaz de usuario gráfica, Texto, Aplicación, Chat o mensaje de texto&#10;&#10;El contenido generado por IA puede ser incorrecto."/>
                    <pic:cNvPicPr/>
                  </pic:nvPicPr>
                  <pic:blipFill>
                    <a:blip r:embed="rId99"/>
                    <a:stretch>
                      <a:fillRect/>
                    </a:stretch>
                  </pic:blipFill>
                  <pic:spPr>
                    <a:xfrm>
                      <a:off x="0" y="0"/>
                      <a:ext cx="5395595" cy="2385695"/>
                    </a:xfrm>
                    <a:prstGeom prst="rect">
                      <a:avLst/>
                    </a:prstGeom>
                  </pic:spPr>
                </pic:pic>
              </a:graphicData>
            </a:graphic>
          </wp:inline>
        </w:drawing>
      </w:r>
    </w:p>
    <w:p w14:paraId="19EAA55B" w14:textId="75D73249" w:rsidR="001524E2" w:rsidRPr="00D66CBF" w:rsidRDefault="001524E2" w:rsidP="001524E2">
      <w:pPr>
        <w:pStyle w:val="Descripcin"/>
        <w:rPr>
          <w:rFonts w:ascii="LM Roman 10" w:hAnsi="LM Roman 10"/>
          <w:lang w:val="es-ES"/>
        </w:rPr>
      </w:pPr>
      <w:bookmarkStart w:id="216" w:name="_Toc208342498"/>
      <w:r w:rsidRPr="00D66CBF">
        <w:rPr>
          <w:rFonts w:ascii="LM Roman 10" w:hAnsi="LM Roman 10"/>
        </w:rPr>
        <w:lastRenderedPageBreak/>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39</w:t>
      </w:r>
      <w:r w:rsidRPr="00D66CBF">
        <w:rPr>
          <w:rFonts w:ascii="LM Roman 10" w:hAnsi="LM Roman 10"/>
        </w:rPr>
        <w:fldChar w:fldCharType="end"/>
      </w:r>
      <w:r w:rsidRPr="00D66CBF">
        <w:rPr>
          <w:rFonts w:ascii="LM Roman 10" w:hAnsi="LM Roman 10"/>
        </w:rPr>
        <w:t>. Vista del listado de profesores</w:t>
      </w:r>
      <w:bookmarkEnd w:id="216"/>
    </w:p>
    <w:p w14:paraId="6D750FB3" w14:textId="13857BF3" w:rsidR="001A1944" w:rsidRPr="00D66CBF" w:rsidRDefault="001A1944" w:rsidP="001A1944">
      <w:pPr>
        <w:jc w:val="left"/>
        <w:rPr>
          <w:rFonts w:ascii="LM Roman 10" w:hAnsi="LM Roman 10"/>
          <w:lang w:val="es-ES"/>
        </w:rPr>
      </w:pPr>
      <w:r w:rsidRPr="00D66CBF">
        <w:rPr>
          <w:rFonts w:ascii="LM Roman 10" w:hAnsi="LM Roman 10"/>
          <w:lang w:val="es-ES"/>
        </w:rPr>
        <w:t>Este apartado muestra el listado de profesores de la universidad. Aunque la vista es común para todos los usuarios, el contenido y las acciones disponibles dependen del rol.</w:t>
      </w:r>
    </w:p>
    <w:p w14:paraId="3EE847E1" w14:textId="7448E502" w:rsidR="001A1944" w:rsidRPr="00D66CBF" w:rsidRDefault="001A1944">
      <w:pPr>
        <w:numPr>
          <w:ilvl w:val="0"/>
          <w:numId w:val="98"/>
        </w:numPr>
        <w:rPr>
          <w:rFonts w:ascii="LM Roman 10" w:hAnsi="LM Roman 10"/>
          <w:lang w:val="es-ES"/>
        </w:rPr>
      </w:pPr>
      <w:r w:rsidRPr="00D66CBF">
        <w:rPr>
          <w:rFonts w:ascii="LM Roman 10" w:hAnsi="LM Roman 10"/>
          <w:b/>
          <w:bCs/>
          <w:lang w:val="es-ES"/>
        </w:rPr>
        <w:t>Administradores:</w:t>
      </w:r>
      <w:r w:rsidRPr="00D66CBF">
        <w:rPr>
          <w:rFonts w:ascii="LM Roman 10" w:hAnsi="LM Roman 10"/>
          <w:lang w:val="es-ES"/>
        </w:rPr>
        <w:br/>
        <w:t>Pueden visualizar todos los profesores del centro actualmente seleccionado. Sino se ha seleccionado un centro, no se mostrará ningún registro y aparecerá un mensaje indicando que es necesario seleccionar un centro para cargar el listado.</w:t>
      </w:r>
    </w:p>
    <w:p w14:paraId="701A5455" w14:textId="77777777" w:rsidR="001A1944" w:rsidRPr="00D66CBF" w:rsidRDefault="001A1944">
      <w:pPr>
        <w:numPr>
          <w:ilvl w:val="0"/>
          <w:numId w:val="98"/>
        </w:numPr>
        <w:jc w:val="left"/>
        <w:rPr>
          <w:rFonts w:ascii="LM Roman 10" w:hAnsi="LM Roman 10"/>
          <w:lang w:val="es-ES"/>
        </w:rPr>
      </w:pPr>
      <w:r w:rsidRPr="00D66CBF">
        <w:rPr>
          <w:rFonts w:ascii="LM Roman 10" w:hAnsi="LM Roman 10"/>
          <w:b/>
          <w:bCs/>
          <w:lang w:val="es-ES"/>
        </w:rPr>
        <w:t>Alumnos y Profesores:</w:t>
      </w:r>
      <w:r w:rsidRPr="00D66CBF">
        <w:rPr>
          <w:rFonts w:ascii="LM Roman 10" w:hAnsi="LM Roman 10"/>
          <w:lang w:val="es-ES"/>
        </w:rPr>
        <w:br/>
        <w:t>Pueden visualizar el listado de profesores correspondientes a su centro.</w:t>
      </w:r>
    </w:p>
    <w:p w14:paraId="3D2239AA" w14:textId="4E54E292" w:rsidR="001A1944" w:rsidRPr="00D66CBF" w:rsidRDefault="001A1944" w:rsidP="001A1944">
      <w:pPr>
        <w:jc w:val="left"/>
        <w:rPr>
          <w:rFonts w:ascii="LM Roman 10" w:hAnsi="LM Roman 10"/>
          <w:lang w:val="es-ES"/>
        </w:rPr>
      </w:pPr>
    </w:p>
    <w:p w14:paraId="650B011A" w14:textId="77777777" w:rsidR="001A1944" w:rsidRPr="00D66CBF" w:rsidRDefault="001A1944" w:rsidP="001A1944">
      <w:pPr>
        <w:jc w:val="left"/>
        <w:rPr>
          <w:rFonts w:ascii="LM Roman 10" w:hAnsi="LM Roman 10"/>
          <w:b/>
          <w:bCs/>
          <w:lang w:val="es-ES"/>
        </w:rPr>
      </w:pPr>
      <w:r w:rsidRPr="00D66CBF">
        <w:rPr>
          <w:rFonts w:ascii="LM Roman 10" w:hAnsi="LM Roman 10"/>
          <w:b/>
          <w:bCs/>
          <w:lang w:val="es-ES"/>
        </w:rPr>
        <w:t>Información mostrada en la tabla</w:t>
      </w:r>
    </w:p>
    <w:p w14:paraId="7236342F" w14:textId="77777777" w:rsidR="001A1944" w:rsidRPr="00D66CBF" w:rsidRDefault="001A1944" w:rsidP="001A1944">
      <w:pPr>
        <w:jc w:val="left"/>
        <w:rPr>
          <w:rFonts w:ascii="LM Roman 10" w:hAnsi="LM Roman 10"/>
          <w:lang w:val="es-ES"/>
        </w:rPr>
      </w:pPr>
      <w:r w:rsidRPr="00D66CBF">
        <w:rPr>
          <w:rFonts w:ascii="LM Roman 10" w:hAnsi="LM Roman 10"/>
          <w:lang w:val="es-ES"/>
        </w:rPr>
        <w:t>Cada fila del listado contiene la siguiente información:</w:t>
      </w:r>
    </w:p>
    <w:p w14:paraId="247CE4F0" w14:textId="77777777" w:rsidR="001A1944" w:rsidRPr="00D66CBF" w:rsidRDefault="001A1944">
      <w:pPr>
        <w:numPr>
          <w:ilvl w:val="0"/>
          <w:numId w:val="99"/>
        </w:numPr>
        <w:jc w:val="left"/>
        <w:rPr>
          <w:rFonts w:ascii="LM Roman 10" w:hAnsi="LM Roman 10"/>
          <w:lang w:val="es-ES"/>
        </w:rPr>
      </w:pPr>
      <w:r w:rsidRPr="00D66CBF">
        <w:rPr>
          <w:rFonts w:ascii="LM Roman 10" w:hAnsi="LM Roman 10"/>
          <w:b/>
          <w:bCs/>
          <w:lang w:val="es-ES"/>
        </w:rPr>
        <w:t>Nombre</w:t>
      </w:r>
    </w:p>
    <w:p w14:paraId="66679A62" w14:textId="77777777" w:rsidR="001A1944" w:rsidRPr="00D66CBF" w:rsidRDefault="001A1944">
      <w:pPr>
        <w:numPr>
          <w:ilvl w:val="0"/>
          <w:numId w:val="99"/>
        </w:numPr>
        <w:jc w:val="left"/>
        <w:rPr>
          <w:rFonts w:ascii="LM Roman 10" w:hAnsi="LM Roman 10"/>
          <w:lang w:val="es-ES"/>
        </w:rPr>
      </w:pPr>
      <w:r w:rsidRPr="00D66CBF">
        <w:rPr>
          <w:rFonts w:ascii="LM Roman 10" w:hAnsi="LM Roman 10"/>
          <w:b/>
          <w:bCs/>
          <w:lang w:val="es-ES"/>
        </w:rPr>
        <w:t>Apellido</w:t>
      </w:r>
    </w:p>
    <w:p w14:paraId="2F9AA195" w14:textId="77777777" w:rsidR="001A1944" w:rsidRPr="00D66CBF" w:rsidRDefault="001A1944">
      <w:pPr>
        <w:numPr>
          <w:ilvl w:val="0"/>
          <w:numId w:val="99"/>
        </w:numPr>
        <w:jc w:val="left"/>
        <w:rPr>
          <w:rFonts w:ascii="LM Roman 10" w:hAnsi="LM Roman 10"/>
          <w:lang w:val="es-ES"/>
        </w:rPr>
      </w:pPr>
      <w:r w:rsidRPr="00D66CBF">
        <w:rPr>
          <w:rFonts w:ascii="LM Roman 10" w:hAnsi="LM Roman 10"/>
          <w:b/>
          <w:bCs/>
          <w:lang w:val="es-ES"/>
        </w:rPr>
        <w:t>Departamento</w:t>
      </w:r>
    </w:p>
    <w:p w14:paraId="5A358DE5" w14:textId="77777777" w:rsidR="001A1944" w:rsidRPr="00D66CBF" w:rsidRDefault="001A1944">
      <w:pPr>
        <w:numPr>
          <w:ilvl w:val="0"/>
          <w:numId w:val="99"/>
        </w:numPr>
        <w:jc w:val="left"/>
        <w:rPr>
          <w:rFonts w:ascii="LM Roman 10" w:hAnsi="LM Roman 10"/>
          <w:lang w:val="es-ES"/>
        </w:rPr>
      </w:pPr>
      <w:r w:rsidRPr="00D66CBF">
        <w:rPr>
          <w:rFonts w:ascii="LM Roman 10" w:hAnsi="LM Roman 10"/>
          <w:b/>
          <w:bCs/>
          <w:lang w:val="es-ES"/>
        </w:rPr>
        <w:t>Correo electrónico</w:t>
      </w:r>
    </w:p>
    <w:p w14:paraId="53916FF1" w14:textId="6EFDC4B6" w:rsidR="001A1944" w:rsidRPr="00D66CBF" w:rsidRDefault="001A1944" w:rsidP="001A1944">
      <w:pPr>
        <w:jc w:val="left"/>
        <w:rPr>
          <w:rFonts w:ascii="LM Roman 10" w:hAnsi="LM Roman 10"/>
          <w:lang w:val="es-ES"/>
        </w:rPr>
      </w:pPr>
    </w:p>
    <w:p w14:paraId="0D806405" w14:textId="77777777" w:rsidR="001A1944" w:rsidRPr="00D66CBF" w:rsidRDefault="001A1944" w:rsidP="001A1944">
      <w:pPr>
        <w:jc w:val="left"/>
        <w:rPr>
          <w:rFonts w:ascii="LM Roman 10" w:hAnsi="LM Roman 10"/>
          <w:b/>
          <w:bCs/>
          <w:lang w:val="es-ES"/>
        </w:rPr>
      </w:pPr>
      <w:r w:rsidRPr="00D66CBF">
        <w:rPr>
          <w:rFonts w:ascii="LM Roman 10" w:hAnsi="LM Roman 10"/>
          <w:b/>
          <w:bCs/>
          <w:lang w:val="es-ES"/>
        </w:rPr>
        <w:t>Filtros disponibles</w:t>
      </w:r>
    </w:p>
    <w:p w14:paraId="1189C3C6" w14:textId="77777777" w:rsidR="001A1944" w:rsidRPr="00D66CBF" w:rsidRDefault="001A1944" w:rsidP="00841298">
      <w:pPr>
        <w:rPr>
          <w:rFonts w:ascii="LM Roman 10" w:hAnsi="LM Roman 10"/>
          <w:lang w:val="es-ES"/>
        </w:rPr>
      </w:pPr>
      <w:r w:rsidRPr="00D66CBF">
        <w:rPr>
          <w:rFonts w:ascii="LM Roman 10" w:hAnsi="LM Roman 10"/>
          <w:lang w:val="es-ES"/>
        </w:rPr>
        <w:t>Como en todos los listados de la aplicación, se cuenta con herramientas de filtrado:</w:t>
      </w:r>
    </w:p>
    <w:p w14:paraId="6D283FFE" w14:textId="77777777" w:rsidR="001A1944" w:rsidRPr="00D66CBF" w:rsidRDefault="001A1944">
      <w:pPr>
        <w:numPr>
          <w:ilvl w:val="0"/>
          <w:numId w:val="100"/>
        </w:numPr>
        <w:jc w:val="left"/>
        <w:rPr>
          <w:rFonts w:ascii="LM Roman 10" w:hAnsi="LM Roman 10"/>
          <w:lang w:val="es-ES"/>
        </w:rPr>
      </w:pPr>
      <w:r w:rsidRPr="00D66CBF">
        <w:rPr>
          <w:rFonts w:ascii="LM Roman 10" w:hAnsi="LM Roman 10"/>
          <w:b/>
          <w:bCs/>
          <w:lang w:val="es-ES"/>
        </w:rPr>
        <w:t>Filtro general:</w:t>
      </w:r>
      <w:r w:rsidRPr="00D66CBF">
        <w:rPr>
          <w:rFonts w:ascii="LM Roman 10" w:hAnsi="LM Roman 10"/>
          <w:lang w:val="es-ES"/>
        </w:rPr>
        <w:br/>
        <w:t>Permite buscar por cualquiera de los campos visibles en la tabla:</w:t>
      </w:r>
    </w:p>
    <w:p w14:paraId="3C2BF4E6" w14:textId="77777777" w:rsidR="001A1944" w:rsidRPr="00D66CBF" w:rsidRDefault="001A1944">
      <w:pPr>
        <w:numPr>
          <w:ilvl w:val="1"/>
          <w:numId w:val="100"/>
        </w:numPr>
        <w:jc w:val="left"/>
        <w:rPr>
          <w:rFonts w:ascii="LM Roman 10" w:hAnsi="LM Roman 10"/>
          <w:lang w:val="es-ES"/>
        </w:rPr>
      </w:pPr>
      <w:r w:rsidRPr="00D66CBF">
        <w:rPr>
          <w:rFonts w:ascii="LM Roman 10" w:hAnsi="LM Roman 10"/>
          <w:lang w:val="es-ES"/>
        </w:rPr>
        <w:t>Nombre</w:t>
      </w:r>
    </w:p>
    <w:p w14:paraId="7D5EFEAE" w14:textId="77777777" w:rsidR="001A1944" w:rsidRPr="00D66CBF" w:rsidRDefault="001A1944">
      <w:pPr>
        <w:numPr>
          <w:ilvl w:val="1"/>
          <w:numId w:val="100"/>
        </w:numPr>
        <w:jc w:val="left"/>
        <w:rPr>
          <w:rFonts w:ascii="LM Roman 10" w:hAnsi="LM Roman 10"/>
          <w:lang w:val="es-ES"/>
        </w:rPr>
      </w:pPr>
      <w:r w:rsidRPr="00D66CBF">
        <w:rPr>
          <w:rFonts w:ascii="LM Roman 10" w:hAnsi="LM Roman 10"/>
          <w:lang w:val="es-ES"/>
        </w:rPr>
        <w:t>Apellido</w:t>
      </w:r>
    </w:p>
    <w:p w14:paraId="405D6554" w14:textId="77777777" w:rsidR="001A1944" w:rsidRPr="00D66CBF" w:rsidRDefault="001A1944">
      <w:pPr>
        <w:numPr>
          <w:ilvl w:val="1"/>
          <w:numId w:val="100"/>
        </w:numPr>
        <w:jc w:val="left"/>
        <w:rPr>
          <w:rFonts w:ascii="LM Roman 10" w:hAnsi="LM Roman 10"/>
          <w:lang w:val="es-ES"/>
        </w:rPr>
      </w:pPr>
      <w:r w:rsidRPr="00D66CBF">
        <w:rPr>
          <w:rFonts w:ascii="LM Roman 10" w:hAnsi="LM Roman 10"/>
          <w:lang w:val="es-ES"/>
        </w:rPr>
        <w:t>Departamento</w:t>
      </w:r>
    </w:p>
    <w:p w14:paraId="5A0514C4" w14:textId="77777777" w:rsidR="001A1944" w:rsidRPr="00D66CBF" w:rsidRDefault="001A1944">
      <w:pPr>
        <w:numPr>
          <w:ilvl w:val="1"/>
          <w:numId w:val="100"/>
        </w:numPr>
        <w:jc w:val="left"/>
        <w:rPr>
          <w:rFonts w:ascii="LM Roman 10" w:hAnsi="LM Roman 10"/>
          <w:lang w:val="es-ES"/>
        </w:rPr>
      </w:pPr>
      <w:r w:rsidRPr="00D66CBF">
        <w:rPr>
          <w:rFonts w:ascii="LM Roman 10" w:hAnsi="LM Roman 10"/>
          <w:lang w:val="es-ES"/>
        </w:rPr>
        <w:t>Correo electrónico</w:t>
      </w:r>
      <w:r w:rsidRPr="00D66CBF">
        <w:rPr>
          <w:rFonts w:ascii="LM Roman 10" w:hAnsi="LM Roman 10"/>
          <w:lang w:val="es-ES"/>
        </w:rPr>
        <w:br/>
        <w:t xml:space="preserve">El botón </w:t>
      </w:r>
      <w:r w:rsidRPr="00D66CBF">
        <w:rPr>
          <w:rFonts w:ascii="LM Roman 10" w:hAnsi="LM Roman 10"/>
          <w:b/>
          <w:bCs/>
          <w:lang w:val="es-ES"/>
        </w:rPr>
        <w:t>Buscar</w:t>
      </w:r>
      <w:r w:rsidRPr="00D66CBF">
        <w:rPr>
          <w:rFonts w:ascii="LM Roman 10" w:hAnsi="LM Roman 10"/>
          <w:lang w:val="es-ES"/>
        </w:rPr>
        <w:t xml:space="preserve"> aplica los filtros y actualiza el listado, mientras que </w:t>
      </w:r>
      <w:r w:rsidRPr="00D66CBF">
        <w:rPr>
          <w:rFonts w:ascii="LM Roman 10" w:hAnsi="LM Roman 10"/>
          <w:b/>
          <w:bCs/>
          <w:lang w:val="es-ES"/>
        </w:rPr>
        <w:t>Limpiar filtros</w:t>
      </w:r>
      <w:r w:rsidRPr="00D66CBF">
        <w:rPr>
          <w:rFonts w:ascii="LM Roman 10" w:hAnsi="LM Roman 10"/>
          <w:lang w:val="es-ES"/>
        </w:rPr>
        <w:t xml:space="preserve"> los elimina.</w:t>
      </w:r>
    </w:p>
    <w:p w14:paraId="237802AB" w14:textId="77777777" w:rsidR="00841298" w:rsidRPr="00D66CBF" w:rsidRDefault="001A1944">
      <w:pPr>
        <w:numPr>
          <w:ilvl w:val="0"/>
          <w:numId w:val="100"/>
        </w:numPr>
        <w:rPr>
          <w:rFonts w:ascii="LM Roman 10" w:hAnsi="LM Roman 10"/>
          <w:lang w:val="es-ES"/>
        </w:rPr>
      </w:pPr>
      <w:r w:rsidRPr="00D66CBF">
        <w:rPr>
          <w:rFonts w:ascii="LM Roman 10" w:hAnsi="LM Roman 10"/>
          <w:b/>
          <w:bCs/>
          <w:lang w:val="es-ES"/>
        </w:rPr>
        <w:t>Filtros avanzados:</w:t>
      </w:r>
    </w:p>
    <w:p w14:paraId="0FFA8776" w14:textId="1B9F1B07" w:rsidR="001A1944" w:rsidRPr="00D66CBF" w:rsidRDefault="001A1944" w:rsidP="00841298">
      <w:pPr>
        <w:ind w:left="720"/>
        <w:rPr>
          <w:rFonts w:ascii="LM Roman 10" w:hAnsi="LM Roman 10"/>
          <w:lang w:val="es-ES"/>
        </w:rPr>
      </w:pPr>
      <w:r w:rsidRPr="00D66CBF">
        <w:rPr>
          <w:rFonts w:ascii="LM Roman 10" w:hAnsi="LM Roman 10"/>
          <w:lang w:val="es-ES"/>
        </w:rPr>
        <w:t>Accesibles mediante el icono del embudo, permiten filtrar de forma individual</w:t>
      </w:r>
      <w:r w:rsidR="00841298" w:rsidRPr="00D66CBF">
        <w:rPr>
          <w:rFonts w:ascii="LM Roman 10" w:hAnsi="LM Roman 10"/>
          <w:lang w:val="es-ES"/>
        </w:rPr>
        <w:t xml:space="preserve"> </w:t>
      </w:r>
      <w:r w:rsidRPr="00D66CBF">
        <w:rPr>
          <w:rFonts w:ascii="LM Roman 10" w:hAnsi="LM Roman 10"/>
          <w:lang w:val="es-ES"/>
        </w:rPr>
        <w:t>por:</w:t>
      </w:r>
    </w:p>
    <w:p w14:paraId="192B6EB2" w14:textId="77777777" w:rsidR="001A1944" w:rsidRPr="00D66CBF" w:rsidRDefault="001A1944">
      <w:pPr>
        <w:numPr>
          <w:ilvl w:val="1"/>
          <w:numId w:val="100"/>
        </w:numPr>
        <w:jc w:val="left"/>
        <w:rPr>
          <w:rFonts w:ascii="LM Roman 10" w:hAnsi="LM Roman 10"/>
          <w:lang w:val="es-ES"/>
        </w:rPr>
      </w:pPr>
      <w:r w:rsidRPr="00D66CBF">
        <w:rPr>
          <w:rFonts w:ascii="LM Roman 10" w:hAnsi="LM Roman 10"/>
          <w:lang w:val="es-ES"/>
        </w:rPr>
        <w:t>Nombre</w:t>
      </w:r>
    </w:p>
    <w:p w14:paraId="32425850" w14:textId="77777777" w:rsidR="001A1944" w:rsidRPr="00D66CBF" w:rsidRDefault="001A1944">
      <w:pPr>
        <w:numPr>
          <w:ilvl w:val="1"/>
          <w:numId w:val="100"/>
        </w:numPr>
        <w:jc w:val="left"/>
        <w:rPr>
          <w:rFonts w:ascii="LM Roman 10" w:hAnsi="LM Roman 10"/>
          <w:lang w:val="es-ES"/>
        </w:rPr>
      </w:pPr>
      <w:r w:rsidRPr="00D66CBF">
        <w:rPr>
          <w:rFonts w:ascii="LM Roman 10" w:hAnsi="LM Roman 10"/>
          <w:lang w:val="es-ES"/>
        </w:rPr>
        <w:t>Apellido</w:t>
      </w:r>
    </w:p>
    <w:p w14:paraId="3642D100" w14:textId="77777777" w:rsidR="001A1944" w:rsidRPr="00D66CBF" w:rsidRDefault="001A1944">
      <w:pPr>
        <w:numPr>
          <w:ilvl w:val="1"/>
          <w:numId w:val="100"/>
        </w:numPr>
        <w:jc w:val="left"/>
        <w:rPr>
          <w:rFonts w:ascii="LM Roman 10" w:hAnsi="LM Roman 10"/>
          <w:lang w:val="es-ES"/>
        </w:rPr>
      </w:pPr>
      <w:r w:rsidRPr="00D66CBF">
        <w:rPr>
          <w:rFonts w:ascii="LM Roman 10" w:hAnsi="LM Roman 10"/>
          <w:lang w:val="es-ES"/>
        </w:rPr>
        <w:t>Departamento</w:t>
      </w:r>
    </w:p>
    <w:p w14:paraId="3C58C1F8" w14:textId="77777777" w:rsidR="001A1944" w:rsidRPr="00D66CBF" w:rsidRDefault="001A1944">
      <w:pPr>
        <w:numPr>
          <w:ilvl w:val="1"/>
          <w:numId w:val="100"/>
        </w:numPr>
        <w:jc w:val="left"/>
        <w:rPr>
          <w:rFonts w:ascii="LM Roman 10" w:hAnsi="LM Roman 10"/>
          <w:lang w:val="es-ES"/>
        </w:rPr>
      </w:pPr>
      <w:r w:rsidRPr="00D66CBF">
        <w:rPr>
          <w:rFonts w:ascii="LM Roman 10" w:hAnsi="LM Roman 10"/>
          <w:lang w:val="es-ES"/>
        </w:rPr>
        <w:t>Correo electrónico</w:t>
      </w:r>
    </w:p>
    <w:p w14:paraId="3416202F" w14:textId="7FB53807" w:rsidR="001A1944" w:rsidRPr="00D66CBF" w:rsidRDefault="001A1944" w:rsidP="001A1944">
      <w:pPr>
        <w:jc w:val="left"/>
        <w:rPr>
          <w:rFonts w:ascii="LM Roman 10" w:hAnsi="LM Roman 10"/>
          <w:lang w:val="es-ES"/>
        </w:rPr>
      </w:pPr>
    </w:p>
    <w:p w14:paraId="4FDD83CA" w14:textId="77777777" w:rsidR="001A1944" w:rsidRPr="00D66CBF" w:rsidRDefault="001A1944" w:rsidP="001A1944">
      <w:pPr>
        <w:jc w:val="left"/>
        <w:rPr>
          <w:rFonts w:ascii="LM Roman 10" w:hAnsi="LM Roman 10"/>
          <w:b/>
          <w:bCs/>
          <w:lang w:val="es-ES"/>
        </w:rPr>
      </w:pPr>
      <w:r w:rsidRPr="00D66CBF">
        <w:rPr>
          <w:rFonts w:ascii="LM Roman 10" w:hAnsi="LM Roman 10"/>
          <w:b/>
          <w:bCs/>
          <w:lang w:val="es-ES"/>
        </w:rPr>
        <w:t>Acciones disponibles según rol</w:t>
      </w:r>
    </w:p>
    <w:p w14:paraId="0015B8A0" w14:textId="77777777" w:rsidR="001A1944" w:rsidRPr="00D66CBF" w:rsidRDefault="001A1944">
      <w:pPr>
        <w:numPr>
          <w:ilvl w:val="0"/>
          <w:numId w:val="101"/>
        </w:numPr>
        <w:jc w:val="left"/>
        <w:rPr>
          <w:rFonts w:ascii="LM Roman 10" w:hAnsi="LM Roman 10"/>
          <w:lang w:val="es-ES"/>
        </w:rPr>
      </w:pPr>
      <w:r w:rsidRPr="00D66CBF">
        <w:rPr>
          <w:rFonts w:ascii="LM Roman 10" w:hAnsi="LM Roman 10"/>
          <w:b/>
          <w:bCs/>
          <w:lang w:val="es-ES"/>
        </w:rPr>
        <w:t>Administradores:</w:t>
      </w:r>
    </w:p>
    <w:p w14:paraId="5C58763D" w14:textId="497DD56A" w:rsidR="001A1944" w:rsidRPr="00D66CBF" w:rsidRDefault="001A1944">
      <w:pPr>
        <w:numPr>
          <w:ilvl w:val="1"/>
          <w:numId w:val="101"/>
        </w:numPr>
        <w:rPr>
          <w:rFonts w:ascii="LM Roman 10" w:hAnsi="LM Roman 10"/>
          <w:lang w:val="es-ES"/>
        </w:rPr>
      </w:pPr>
      <w:r w:rsidRPr="00D66CBF">
        <w:rPr>
          <w:rFonts w:ascii="LM Roman 10" w:hAnsi="LM Roman 10"/>
          <w:lang w:val="es-ES"/>
        </w:rPr>
        <w:t xml:space="preserve">Pueden crear nuevos registros de profesores mediante el botón </w:t>
      </w:r>
      <w:r w:rsidRPr="00D66CBF">
        <w:rPr>
          <w:rFonts w:ascii="LM Roman 10" w:hAnsi="LM Roman 10"/>
          <w:b/>
          <w:bCs/>
          <w:lang w:val="es-ES"/>
        </w:rPr>
        <w:t>Crear</w:t>
      </w:r>
      <w:r w:rsidRPr="00D66CBF">
        <w:rPr>
          <w:rFonts w:ascii="LM Roman 10" w:hAnsi="LM Roman 10"/>
          <w:lang w:val="es-ES"/>
        </w:rPr>
        <w:t>,</w:t>
      </w:r>
      <w:r w:rsidR="00841298" w:rsidRPr="00D66CBF">
        <w:rPr>
          <w:rFonts w:ascii="LM Roman 10" w:hAnsi="LM Roman 10"/>
          <w:lang w:val="es-ES"/>
        </w:rPr>
        <w:t xml:space="preserve"> </w:t>
      </w:r>
      <w:r w:rsidRPr="00D66CBF">
        <w:rPr>
          <w:rFonts w:ascii="LM Roman 10" w:hAnsi="LM Roman 10"/>
          <w:lang w:val="es-ES"/>
        </w:rPr>
        <w:t>que redirige al formulario de creación.</w:t>
      </w:r>
    </w:p>
    <w:p w14:paraId="48BCF121" w14:textId="77777777" w:rsidR="001A1944" w:rsidRPr="00D66CBF" w:rsidRDefault="001A1944">
      <w:pPr>
        <w:numPr>
          <w:ilvl w:val="1"/>
          <w:numId w:val="101"/>
        </w:numPr>
        <w:rPr>
          <w:rFonts w:ascii="LM Roman 10" w:hAnsi="LM Roman 10"/>
          <w:lang w:val="es-ES"/>
        </w:rPr>
      </w:pPr>
      <w:r w:rsidRPr="00D66CBF">
        <w:rPr>
          <w:rFonts w:ascii="LM Roman 10" w:hAnsi="LM Roman 10"/>
          <w:lang w:val="es-ES"/>
        </w:rPr>
        <w:lastRenderedPageBreak/>
        <w:t>Pueden importar listados de profesores desde un archivo CSV, abriendo un modal para subir el archivo.</w:t>
      </w:r>
    </w:p>
    <w:p w14:paraId="137B66D8" w14:textId="77777777" w:rsidR="001A1944" w:rsidRPr="00D66CBF" w:rsidRDefault="001A1944">
      <w:pPr>
        <w:numPr>
          <w:ilvl w:val="1"/>
          <w:numId w:val="101"/>
        </w:numPr>
        <w:jc w:val="left"/>
        <w:rPr>
          <w:rFonts w:ascii="LM Roman 10" w:hAnsi="LM Roman 10"/>
          <w:lang w:val="es-ES"/>
        </w:rPr>
      </w:pPr>
      <w:r w:rsidRPr="00D66CBF">
        <w:rPr>
          <w:rFonts w:ascii="LM Roman 10" w:hAnsi="LM Roman 10"/>
          <w:lang w:val="es-ES"/>
        </w:rPr>
        <w:t>Tienen permisos para editar o eliminar registros de profesores.</w:t>
      </w:r>
    </w:p>
    <w:p w14:paraId="00251682" w14:textId="77777777" w:rsidR="001A1944" w:rsidRPr="00D66CBF" w:rsidRDefault="001A1944">
      <w:pPr>
        <w:numPr>
          <w:ilvl w:val="0"/>
          <w:numId w:val="101"/>
        </w:numPr>
        <w:jc w:val="left"/>
        <w:rPr>
          <w:rFonts w:ascii="LM Roman 10" w:hAnsi="LM Roman 10"/>
          <w:lang w:val="es-ES"/>
        </w:rPr>
      </w:pPr>
      <w:r w:rsidRPr="00D66CBF">
        <w:rPr>
          <w:rFonts w:ascii="LM Roman 10" w:hAnsi="LM Roman 10"/>
          <w:b/>
          <w:bCs/>
          <w:lang w:val="es-ES"/>
        </w:rPr>
        <w:t>Alumnos y Profesores:</w:t>
      </w:r>
    </w:p>
    <w:p w14:paraId="29DD28E2" w14:textId="77777777" w:rsidR="001A1944" w:rsidRPr="00D66CBF" w:rsidRDefault="001A1944">
      <w:pPr>
        <w:numPr>
          <w:ilvl w:val="1"/>
          <w:numId w:val="101"/>
        </w:numPr>
        <w:jc w:val="left"/>
        <w:rPr>
          <w:rFonts w:ascii="LM Roman 10" w:hAnsi="LM Roman 10"/>
          <w:lang w:val="es-ES"/>
        </w:rPr>
      </w:pPr>
      <w:r w:rsidRPr="00D66CBF">
        <w:rPr>
          <w:rFonts w:ascii="LM Roman 10" w:hAnsi="LM Roman 10"/>
          <w:lang w:val="es-ES"/>
        </w:rPr>
        <w:t>Solo pueden visualizar los datos de los profesores.</w:t>
      </w:r>
    </w:p>
    <w:p w14:paraId="7D2E37DD" w14:textId="00C517A4" w:rsidR="001A1944" w:rsidRPr="00D66CBF" w:rsidRDefault="001A1944">
      <w:pPr>
        <w:jc w:val="left"/>
        <w:rPr>
          <w:rFonts w:ascii="LM Roman 10" w:hAnsi="LM Roman 10"/>
          <w:lang w:val="es-ES"/>
        </w:rPr>
      </w:pPr>
    </w:p>
    <w:p w14:paraId="30F5F363" w14:textId="0465B0D4" w:rsidR="009B28DE" w:rsidRPr="00D66CBF" w:rsidRDefault="001A1944" w:rsidP="009B28DE">
      <w:pPr>
        <w:pStyle w:val="Apndice2"/>
        <w:rPr>
          <w:rFonts w:ascii="LM Roman 10" w:hAnsi="LM Roman 10"/>
          <w:lang w:val="es-ES"/>
        </w:rPr>
      </w:pPr>
      <w:bookmarkStart w:id="217" w:name="_Toc208342587"/>
      <w:r w:rsidRPr="00D66CBF">
        <w:rPr>
          <w:rFonts w:ascii="LM Roman 10" w:hAnsi="LM Roman 10"/>
          <w:lang w:val="es-ES"/>
        </w:rPr>
        <w:t>Estudiantes</w:t>
      </w:r>
      <w:bookmarkEnd w:id="217"/>
    </w:p>
    <w:p w14:paraId="684F18EE" w14:textId="1F177B1E" w:rsidR="009B28DE" w:rsidRPr="00D66CBF" w:rsidRDefault="009B28DE" w:rsidP="001A1944">
      <w:pPr>
        <w:jc w:val="left"/>
        <w:rPr>
          <w:rFonts w:ascii="LM Roman 10" w:hAnsi="LM Roman 10"/>
          <w:lang w:val="es-ES"/>
        </w:rPr>
      </w:pPr>
      <w:r w:rsidRPr="00D66CBF">
        <w:rPr>
          <w:rFonts w:ascii="LM Roman 10" w:hAnsi="LM Roman 10"/>
          <w:noProof/>
          <w:lang w:val="es-ES"/>
        </w:rPr>
        <w:drawing>
          <wp:inline distT="0" distB="0" distL="0" distR="0" wp14:anchorId="62DAFB39" wp14:editId="2027FFE9">
            <wp:extent cx="5395595" cy="2377440"/>
            <wp:effectExtent l="0" t="0" r="0" b="3810"/>
            <wp:docPr id="2339438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4385" name="Imagen 1" descr="Interfaz de usuario gráfica, Texto, Aplicación&#10;&#10;El contenido generado por IA puede ser incorrecto."/>
                    <pic:cNvPicPr/>
                  </pic:nvPicPr>
                  <pic:blipFill>
                    <a:blip r:embed="rId100"/>
                    <a:stretch>
                      <a:fillRect/>
                    </a:stretch>
                  </pic:blipFill>
                  <pic:spPr>
                    <a:xfrm>
                      <a:off x="0" y="0"/>
                      <a:ext cx="5395595" cy="2377440"/>
                    </a:xfrm>
                    <a:prstGeom prst="rect">
                      <a:avLst/>
                    </a:prstGeom>
                  </pic:spPr>
                </pic:pic>
              </a:graphicData>
            </a:graphic>
          </wp:inline>
        </w:drawing>
      </w:r>
    </w:p>
    <w:p w14:paraId="5927FC87" w14:textId="12D69E48" w:rsidR="001524E2" w:rsidRPr="00D66CBF" w:rsidRDefault="001524E2" w:rsidP="001524E2">
      <w:pPr>
        <w:pStyle w:val="Descripcin"/>
        <w:rPr>
          <w:rFonts w:ascii="LM Roman 10" w:hAnsi="LM Roman 10"/>
          <w:lang w:val="es-ES"/>
        </w:rPr>
      </w:pPr>
      <w:bookmarkStart w:id="218" w:name="_Toc208342499"/>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40</w:t>
      </w:r>
      <w:r w:rsidRPr="00D66CBF">
        <w:rPr>
          <w:rFonts w:ascii="LM Roman 10" w:hAnsi="LM Roman 10"/>
        </w:rPr>
        <w:fldChar w:fldCharType="end"/>
      </w:r>
      <w:r w:rsidRPr="00D66CBF">
        <w:rPr>
          <w:rFonts w:ascii="LM Roman 10" w:hAnsi="LM Roman 10"/>
        </w:rPr>
        <w:t>. Vista del listado de estudiantes</w:t>
      </w:r>
      <w:bookmarkEnd w:id="218"/>
    </w:p>
    <w:p w14:paraId="5ED0887E" w14:textId="30BDFF5C" w:rsidR="001A1944" w:rsidRPr="00D66CBF" w:rsidRDefault="001A1944" w:rsidP="00841298">
      <w:pPr>
        <w:rPr>
          <w:rFonts w:ascii="LM Roman 10" w:hAnsi="LM Roman 10"/>
          <w:lang w:val="es-ES"/>
        </w:rPr>
      </w:pPr>
      <w:r w:rsidRPr="00D66CBF">
        <w:rPr>
          <w:rFonts w:ascii="LM Roman 10" w:hAnsi="LM Roman 10"/>
          <w:lang w:val="es-ES"/>
        </w:rPr>
        <w:t xml:space="preserve">Este apartado muestra el listado de estudiantes registrados en la universidad, por lo que no es necesario seleccionar un centro para visualizar los alumnos </w:t>
      </w:r>
      <w:r w:rsidR="00640BB5" w:rsidRPr="00D66CBF">
        <w:rPr>
          <w:rFonts w:ascii="LM Roman 10" w:hAnsi="LM Roman 10"/>
          <w:lang w:val="es-ES"/>
        </w:rPr>
        <w:t>de este</w:t>
      </w:r>
      <w:r w:rsidRPr="00D66CBF">
        <w:rPr>
          <w:rFonts w:ascii="LM Roman 10" w:hAnsi="LM Roman 10"/>
          <w:lang w:val="es-ES"/>
        </w:rPr>
        <w:t>.</w:t>
      </w:r>
      <w:r w:rsidRPr="00D66CBF">
        <w:rPr>
          <w:rFonts w:ascii="LM Roman 10" w:hAnsi="LM Roman 10"/>
          <w:lang w:val="es-ES"/>
        </w:rPr>
        <w:br/>
        <w:t>Es exclusivo para usuarios con rol de Administrador, por lo que alumnos y profesores no tienen acceso a esta vista.</w:t>
      </w:r>
    </w:p>
    <w:p w14:paraId="011124AA" w14:textId="0EC407ED" w:rsidR="001A1944" w:rsidRPr="00D66CBF" w:rsidRDefault="001A1944" w:rsidP="001A1944">
      <w:pPr>
        <w:jc w:val="left"/>
        <w:rPr>
          <w:rFonts w:ascii="LM Roman 10" w:hAnsi="LM Roman 10"/>
          <w:lang w:val="es-ES"/>
        </w:rPr>
      </w:pPr>
    </w:p>
    <w:p w14:paraId="09B84DE6" w14:textId="77777777" w:rsidR="001A1944" w:rsidRPr="00D66CBF" w:rsidRDefault="001A1944" w:rsidP="001A1944">
      <w:pPr>
        <w:jc w:val="left"/>
        <w:rPr>
          <w:rFonts w:ascii="LM Roman 10" w:hAnsi="LM Roman 10"/>
          <w:b/>
          <w:bCs/>
          <w:lang w:val="es-ES"/>
        </w:rPr>
      </w:pPr>
      <w:r w:rsidRPr="00D66CBF">
        <w:rPr>
          <w:rFonts w:ascii="LM Roman 10" w:hAnsi="LM Roman 10"/>
          <w:b/>
          <w:bCs/>
          <w:lang w:val="es-ES"/>
        </w:rPr>
        <w:t>Información mostrada en la tabla</w:t>
      </w:r>
    </w:p>
    <w:p w14:paraId="7E91369C" w14:textId="77777777" w:rsidR="001A1944" w:rsidRPr="00D66CBF" w:rsidRDefault="001A1944" w:rsidP="001A1944">
      <w:pPr>
        <w:jc w:val="left"/>
        <w:rPr>
          <w:rFonts w:ascii="LM Roman 10" w:hAnsi="LM Roman 10"/>
          <w:lang w:val="es-ES"/>
        </w:rPr>
      </w:pPr>
      <w:r w:rsidRPr="00D66CBF">
        <w:rPr>
          <w:rFonts w:ascii="LM Roman 10" w:hAnsi="LM Roman 10"/>
          <w:lang w:val="es-ES"/>
        </w:rPr>
        <w:t>Cada registro del listado contiene los siguientes datos:</w:t>
      </w:r>
    </w:p>
    <w:p w14:paraId="23E90402" w14:textId="77777777" w:rsidR="001A1944" w:rsidRPr="00D66CBF" w:rsidRDefault="001A1944">
      <w:pPr>
        <w:numPr>
          <w:ilvl w:val="0"/>
          <w:numId w:val="102"/>
        </w:numPr>
        <w:jc w:val="left"/>
        <w:rPr>
          <w:rFonts w:ascii="LM Roman 10" w:hAnsi="LM Roman 10"/>
          <w:lang w:val="es-ES"/>
        </w:rPr>
      </w:pPr>
      <w:r w:rsidRPr="00D66CBF">
        <w:rPr>
          <w:rFonts w:ascii="LM Roman 10" w:hAnsi="LM Roman 10"/>
          <w:b/>
          <w:bCs/>
          <w:lang w:val="es-ES"/>
        </w:rPr>
        <w:t>Nombre</w:t>
      </w:r>
    </w:p>
    <w:p w14:paraId="3D4B903A" w14:textId="77777777" w:rsidR="001A1944" w:rsidRPr="00D66CBF" w:rsidRDefault="001A1944">
      <w:pPr>
        <w:numPr>
          <w:ilvl w:val="0"/>
          <w:numId w:val="102"/>
        </w:numPr>
        <w:jc w:val="left"/>
        <w:rPr>
          <w:rFonts w:ascii="LM Roman 10" w:hAnsi="LM Roman 10"/>
          <w:lang w:val="es-ES"/>
        </w:rPr>
      </w:pPr>
      <w:r w:rsidRPr="00D66CBF">
        <w:rPr>
          <w:rFonts w:ascii="LM Roman 10" w:hAnsi="LM Roman 10"/>
          <w:b/>
          <w:bCs/>
          <w:lang w:val="es-ES"/>
        </w:rPr>
        <w:t>Apellido</w:t>
      </w:r>
    </w:p>
    <w:p w14:paraId="16E8D033" w14:textId="76C3CA0B" w:rsidR="001A1944" w:rsidRPr="00D66CBF" w:rsidRDefault="001A1944">
      <w:pPr>
        <w:numPr>
          <w:ilvl w:val="0"/>
          <w:numId w:val="102"/>
        </w:numPr>
        <w:jc w:val="left"/>
        <w:rPr>
          <w:rFonts w:ascii="LM Roman 10" w:hAnsi="LM Roman 10"/>
          <w:lang w:val="es-ES"/>
        </w:rPr>
      </w:pPr>
      <w:r w:rsidRPr="00D66CBF">
        <w:rPr>
          <w:rFonts w:ascii="LM Roman 10" w:hAnsi="LM Roman 10"/>
          <w:b/>
          <w:bCs/>
          <w:lang w:val="es-ES"/>
        </w:rPr>
        <w:t>Titulación</w:t>
      </w:r>
      <w:r w:rsidR="009B28DE" w:rsidRPr="00D66CBF">
        <w:rPr>
          <w:rFonts w:ascii="LM Roman 10" w:hAnsi="LM Roman 10"/>
          <w:b/>
          <w:bCs/>
          <w:lang w:val="es-ES"/>
        </w:rPr>
        <w:t xml:space="preserve"> (Centro)</w:t>
      </w:r>
    </w:p>
    <w:p w14:paraId="7C87E0CE" w14:textId="77777777" w:rsidR="001A1944" w:rsidRPr="00D66CBF" w:rsidRDefault="001A1944">
      <w:pPr>
        <w:numPr>
          <w:ilvl w:val="0"/>
          <w:numId w:val="102"/>
        </w:numPr>
        <w:jc w:val="left"/>
        <w:rPr>
          <w:rFonts w:ascii="LM Roman 10" w:hAnsi="LM Roman 10"/>
          <w:lang w:val="es-ES"/>
        </w:rPr>
      </w:pPr>
      <w:r w:rsidRPr="00D66CBF">
        <w:rPr>
          <w:rFonts w:ascii="LM Roman 10" w:hAnsi="LM Roman 10"/>
          <w:b/>
          <w:bCs/>
          <w:lang w:val="es-ES"/>
        </w:rPr>
        <w:t>Correo electrónico</w:t>
      </w:r>
    </w:p>
    <w:p w14:paraId="03C84C74" w14:textId="68BF8F1B" w:rsidR="001A1944" w:rsidRPr="00D66CBF" w:rsidRDefault="001A1944" w:rsidP="001A1944">
      <w:pPr>
        <w:jc w:val="left"/>
        <w:rPr>
          <w:rFonts w:ascii="LM Roman 10" w:hAnsi="LM Roman 10"/>
          <w:lang w:val="es-ES"/>
        </w:rPr>
      </w:pPr>
    </w:p>
    <w:p w14:paraId="3629BD4E" w14:textId="77777777" w:rsidR="001A1944" w:rsidRPr="00D66CBF" w:rsidRDefault="001A1944" w:rsidP="001A1944">
      <w:pPr>
        <w:jc w:val="left"/>
        <w:rPr>
          <w:rFonts w:ascii="LM Roman 10" w:hAnsi="LM Roman 10"/>
          <w:b/>
          <w:bCs/>
          <w:lang w:val="es-ES"/>
        </w:rPr>
      </w:pPr>
      <w:r w:rsidRPr="00D66CBF">
        <w:rPr>
          <w:rFonts w:ascii="LM Roman 10" w:hAnsi="LM Roman 10"/>
          <w:b/>
          <w:bCs/>
          <w:lang w:val="es-ES"/>
        </w:rPr>
        <w:t>Filtros disponibles</w:t>
      </w:r>
    </w:p>
    <w:p w14:paraId="7A5037E4" w14:textId="77777777" w:rsidR="001A1944" w:rsidRPr="00D66CBF" w:rsidRDefault="001A1944" w:rsidP="001A1944">
      <w:pPr>
        <w:jc w:val="left"/>
        <w:rPr>
          <w:rFonts w:ascii="LM Roman 10" w:hAnsi="LM Roman 10"/>
          <w:lang w:val="es-ES"/>
        </w:rPr>
      </w:pPr>
      <w:r w:rsidRPr="00D66CBF">
        <w:rPr>
          <w:rFonts w:ascii="LM Roman 10" w:hAnsi="LM Roman 10"/>
          <w:lang w:val="es-ES"/>
        </w:rPr>
        <w:t>Como en todos los listados de la aplicación, se incluyen herramientas de filtrado:</w:t>
      </w:r>
    </w:p>
    <w:p w14:paraId="727D2EDF" w14:textId="77777777" w:rsidR="001A1944" w:rsidRPr="00D66CBF" w:rsidRDefault="001A1944">
      <w:pPr>
        <w:numPr>
          <w:ilvl w:val="0"/>
          <w:numId w:val="103"/>
        </w:numPr>
        <w:jc w:val="left"/>
        <w:rPr>
          <w:rFonts w:ascii="LM Roman 10" w:hAnsi="LM Roman 10"/>
          <w:lang w:val="es-ES"/>
        </w:rPr>
      </w:pPr>
      <w:r w:rsidRPr="00D66CBF">
        <w:rPr>
          <w:rFonts w:ascii="LM Roman 10" w:hAnsi="LM Roman 10"/>
          <w:b/>
          <w:bCs/>
          <w:lang w:val="es-ES"/>
        </w:rPr>
        <w:t>Filtro general:</w:t>
      </w:r>
      <w:r w:rsidRPr="00D66CBF">
        <w:rPr>
          <w:rFonts w:ascii="LM Roman 10" w:hAnsi="LM Roman 10"/>
          <w:lang w:val="es-ES"/>
        </w:rPr>
        <w:br/>
        <w:t>Permite buscar por cualquiera de los campos visibles en la tabla:</w:t>
      </w:r>
    </w:p>
    <w:p w14:paraId="477C0364" w14:textId="77777777" w:rsidR="001A1944" w:rsidRPr="00D66CBF" w:rsidRDefault="001A1944">
      <w:pPr>
        <w:numPr>
          <w:ilvl w:val="1"/>
          <w:numId w:val="103"/>
        </w:numPr>
        <w:jc w:val="left"/>
        <w:rPr>
          <w:rFonts w:ascii="LM Roman 10" w:hAnsi="LM Roman 10"/>
          <w:lang w:val="es-ES"/>
        </w:rPr>
      </w:pPr>
      <w:r w:rsidRPr="00D66CBF">
        <w:rPr>
          <w:rFonts w:ascii="LM Roman 10" w:hAnsi="LM Roman 10"/>
          <w:lang w:val="es-ES"/>
        </w:rPr>
        <w:t>Nombre</w:t>
      </w:r>
    </w:p>
    <w:p w14:paraId="7B9B0032" w14:textId="77777777" w:rsidR="001A1944" w:rsidRPr="00D66CBF" w:rsidRDefault="001A1944">
      <w:pPr>
        <w:numPr>
          <w:ilvl w:val="1"/>
          <w:numId w:val="103"/>
        </w:numPr>
        <w:jc w:val="left"/>
        <w:rPr>
          <w:rFonts w:ascii="LM Roman 10" w:hAnsi="LM Roman 10"/>
          <w:lang w:val="es-ES"/>
        </w:rPr>
      </w:pPr>
      <w:r w:rsidRPr="00D66CBF">
        <w:rPr>
          <w:rFonts w:ascii="LM Roman 10" w:hAnsi="LM Roman 10"/>
          <w:lang w:val="es-ES"/>
        </w:rPr>
        <w:t>Apellido</w:t>
      </w:r>
    </w:p>
    <w:p w14:paraId="04637B73" w14:textId="77777777" w:rsidR="001A1944" w:rsidRPr="00D66CBF" w:rsidRDefault="001A1944">
      <w:pPr>
        <w:numPr>
          <w:ilvl w:val="1"/>
          <w:numId w:val="103"/>
        </w:numPr>
        <w:jc w:val="left"/>
        <w:rPr>
          <w:rFonts w:ascii="LM Roman 10" w:hAnsi="LM Roman 10"/>
          <w:lang w:val="es-ES"/>
        </w:rPr>
      </w:pPr>
      <w:r w:rsidRPr="00D66CBF">
        <w:rPr>
          <w:rFonts w:ascii="LM Roman 10" w:hAnsi="LM Roman 10"/>
          <w:lang w:val="es-ES"/>
        </w:rPr>
        <w:t>Titulación</w:t>
      </w:r>
    </w:p>
    <w:p w14:paraId="1B039F97" w14:textId="2BF1EFBA" w:rsidR="009B28DE" w:rsidRPr="00D66CBF" w:rsidRDefault="009B28DE">
      <w:pPr>
        <w:numPr>
          <w:ilvl w:val="1"/>
          <w:numId w:val="103"/>
        </w:numPr>
        <w:jc w:val="left"/>
        <w:rPr>
          <w:rFonts w:ascii="LM Roman 10" w:hAnsi="LM Roman 10"/>
          <w:lang w:val="es-ES"/>
        </w:rPr>
      </w:pPr>
      <w:r w:rsidRPr="00D66CBF">
        <w:rPr>
          <w:rFonts w:ascii="LM Roman 10" w:hAnsi="LM Roman 10"/>
          <w:lang w:val="es-ES"/>
        </w:rPr>
        <w:t>Centro</w:t>
      </w:r>
    </w:p>
    <w:p w14:paraId="4DE726B1" w14:textId="77777777" w:rsidR="006D1891" w:rsidRPr="00D66CBF" w:rsidRDefault="001A1944">
      <w:pPr>
        <w:numPr>
          <w:ilvl w:val="1"/>
          <w:numId w:val="103"/>
        </w:numPr>
        <w:jc w:val="left"/>
        <w:rPr>
          <w:rFonts w:ascii="LM Roman 10" w:hAnsi="LM Roman 10"/>
          <w:lang w:val="es-ES"/>
        </w:rPr>
      </w:pPr>
      <w:r w:rsidRPr="00D66CBF">
        <w:rPr>
          <w:rFonts w:ascii="LM Roman 10" w:hAnsi="LM Roman 10"/>
          <w:lang w:val="es-ES"/>
        </w:rPr>
        <w:t>Correo electrónico</w:t>
      </w:r>
    </w:p>
    <w:p w14:paraId="778392DC" w14:textId="338C95E0" w:rsidR="001A1944" w:rsidRPr="00D66CBF" w:rsidRDefault="001A1944" w:rsidP="007B5C6A">
      <w:pPr>
        <w:ind w:left="720"/>
        <w:jc w:val="left"/>
        <w:rPr>
          <w:rFonts w:ascii="LM Roman 10" w:hAnsi="LM Roman 10"/>
          <w:lang w:val="es-ES"/>
        </w:rPr>
      </w:pPr>
      <w:r w:rsidRPr="00D66CBF">
        <w:rPr>
          <w:rFonts w:ascii="LM Roman 10" w:hAnsi="LM Roman 10"/>
          <w:lang w:val="es-ES"/>
        </w:rPr>
        <w:lastRenderedPageBreak/>
        <w:t xml:space="preserve">El botón </w:t>
      </w:r>
      <w:r w:rsidRPr="00D66CBF">
        <w:rPr>
          <w:rFonts w:ascii="LM Roman 10" w:hAnsi="LM Roman 10"/>
          <w:b/>
          <w:bCs/>
          <w:lang w:val="es-ES"/>
        </w:rPr>
        <w:t>Buscar</w:t>
      </w:r>
      <w:r w:rsidRPr="00D66CBF">
        <w:rPr>
          <w:rFonts w:ascii="LM Roman 10" w:hAnsi="LM Roman 10"/>
          <w:lang w:val="es-ES"/>
        </w:rPr>
        <w:t xml:space="preserve"> aplica los filtros y actualiza el listado, mientras que </w:t>
      </w:r>
      <w:r w:rsidRPr="00D66CBF">
        <w:rPr>
          <w:rFonts w:ascii="LM Roman 10" w:hAnsi="LM Roman 10"/>
          <w:b/>
          <w:bCs/>
          <w:lang w:val="es-ES"/>
        </w:rPr>
        <w:t>Limpiar filtros</w:t>
      </w:r>
      <w:r w:rsidRPr="00D66CBF">
        <w:rPr>
          <w:rFonts w:ascii="LM Roman 10" w:hAnsi="LM Roman 10"/>
          <w:lang w:val="es-ES"/>
        </w:rPr>
        <w:t xml:space="preserve"> los elimina.</w:t>
      </w:r>
    </w:p>
    <w:p w14:paraId="0DA608F2" w14:textId="77777777" w:rsidR="001A1944" w:rsidRPr="00D66CBF" w:rsidRDefault="001A1944">
      <w:pPr>
        <w:numPr>
          <w:ilvl w:val="0"/>
          <w:numId w:val="103"/>
        </w:numPr>
        <w:jc w:val="left"/>
        <w:rPr>
          <w:rFonts w:ascii="LM Roman 10" w:hAnsi="LM Roman 10"/>
          <w:lang w:val="es-ES"/>
        </w:rPr>
      </w:pPr>
      <w:r w:rsidRPr="00D66CBF">
        <w:rPr>
          <w:rFonts w:ascii="LM Roman 10" w:hAnsi="LM Roman 10"/>
          <w:b/>
          <w:bCs/>
          <w:lang w:val="es-ES"/>
        </w:rPr>
        <w:t>Filtros avanzados:</w:t>
      </w:r>
      <w:r w:rsidRPr="00D66CBF">
        <w:rPr>
          <w:rFonts w:ascii="LM Roman 10" w:hAnsi="LM Roman 10"/>
          <w:lang w:val="es-ES"/>
        </w:rPr>
        <w:br/>
        <w:t>Accesibles mediante el icono del embudo, permiten filtrar individualmente por:</w:t>
      </w:r>
    </w:p>
    <w:p w14:paraId="35B1EBAE" w14:textId="77777777" w:rsidR="001A1944" w:rsidRPr="00D66CBF" w:rsidRDefault="001A1944">
      <w:pPr>
        <w:numPr>
          <w:ilvl w:val="1"/>
          <w:numId w:val="103"/>
        </w:numPr>
        <w:jc w:val="left"/>
        <w:rPr>
          <w:rFonts w:ascii="LM Roman 10" w:hAnsi="LM Roman 10"/>
          <w:lang w:val="es-ES"/>
        </w:rPr>
      </w:pPr>
      <w:r w:rsidRPr="00D66CBF">
        <w:rPr>
          <w:rFonts w:ascii="LM Roman 10" w:hAnsi="LM Roman 10"/>
          <w:lang w:val="es-ES"/>
        </w:rPr>
        <w:t>Nombre</w:t>
      </w:r>
    </w:p>
    <w:p w14:paraId="05AB3BCB" w14:textId="77777777" w:rsidR="001A1944" w:rsidRPr="00D66CBF" w:rsidRDefault="001A1944">
      <w:pPr>
        <w:numPr>
          <w:ilvl w:val="1"/>
          <w:numId w:val="103"/>
        </w:numPr>
        <w:jc w:val="left"/>
        <w:rPr>
          <w:rFonts w:ascii="LM Roman 10" w:hAnsi="LM Roman 10"/>
          <w:lang w:val="es-ES"/>
        </w:rPr>
      </w:pPr>
      <w:r w:rsidRPr="00D66CBF">
        <w:rPr>
          <w:rFonts w:ascii="LM Roman 10" w:hAnsi="LM Roman 10"/>
          <w:lang w:val="es-ES"/>
        </w:rPr>
        <w:t>Apellido</w:t>
      </w:r>
    </w:p>
    <w:p w14:paraId="15219C76" w14:textId="77777777" w:rsidR="001A1944" w:rsidRPr="00D66CBF" w:rsidRDefault="001A1944">
      <w:pPr>
        <w:numPr>
          <w:ilvl w:val="1"/>
          <w:numId w:val="103"/>
        </w:numPr>
        <w:jc w:val="left"/>
        <w:rPr>
          <w:rFonts w:ascii="LM Roman 10" w:hAnsi="LM Roman 10"/>
          <w:lang w:val="es-ES"/>
        </w:rPr>
      </w:pPr>
      <w:r w:rsidRPr="00D66CBF">
        <w:rPr>
          <w:rFonts w:ascii="LM Roman 10" w:hAnsi="LM Roman 10"/>
          <w:lang w:val="es-ES"/>
        </w:rPr>
        <w:t>Titulación</w:t>
      </w:r>
    </w:p>
    <w:p w14:paraId="72DC944A" w14:textId="080AF685" w:rsidR="009B28DE" w:rsidRPr="00D66CBF" w:rsidRDefault="009B28DE">
      <w:pPr>
        <w:numPr>
          <w:ilvl w:val="1"/>
          <w:numId w:val="103"/>
        </w:numPr>
        <w:jc w:val="left"/>
        <w:rPr>
          <w:rFonts w:ascii="LM Roman 10" w:hAnsi="LM Roman 10"/>
          <w:lang w:val="es-ES"/>
        </w:rPr>
      </w:pPr>
      <w:r w:rsidRPr="00D66CBF">
        <w:rPr>
          <w:rFonts w:ascii="LM Roman 10" w:hAnsi="LM Roman 10"/>
          <w:lang w:val="es-ES"/>
        </w:rPr>
        <w:t>Centro</w:t>
      </w:r>
    </w:p>
    <w:p w14:paraId="457C19CF" w14:textId="77777777" w:rsidR="001A1944" w:rsidRPr="00D66CBF" w:rsidRDefault="001A1944">
      <w:pPr>
        <w:numPr>
          <w:ilvl w:val="1"/>
          <w:numId w:val="103"/>
        </w:numPr>
        <w:jc w:val="left"/>
        <w:rPr>
          <w:rFonts w:ascii="LM Roman 10" w:hAnsi="LM Roman 10"/>
          <w:lang w:val="es-ES"/>
        </w:rPr>
      </w:pPr>
      <w:r w:rsidRPr="00D66CBF">
        <w:rPr>
          <w:rFonts w:ascii="LM Roman 10" w:hAnsi="LM Roman 10"/>
          <w:lang w:val="es-ES"/>
        </w:rPr>
        <w:t>Correo electrónico</w:t>
      </w:r>
    </w:p>
    <w:p w14:paraId="44F6E3DB" w14:textId="17568446" w:rsidR="001A1944" w:rsidRPr="00D66CBF" w:rsidRDefault="001A1944" w:rsidP="001A1944">
      <w:pPr>
        <w:jc w:val="left"/>
        <w:rPr>
          <w:rFonts w:ascii="LM Roman 10" w:hAnsi="LM Roman 10"/>
          <w:lang w:val="es-ES"/>
        </w:rPr>
      </w:pPr>
    </w:p>
    <w:p w14:paraId="4E90113D" w14:textId="77777777" w:rsidR="001A1944" w:rsidRPr="00D66CBF" w:rsidRDefault="001A1944" w:rsidP="001A1944">
      <w:pPr>
        <w:jc w:val="left"/>
        <w:rPr>
          <w:rFonts w:ascii="LM Roman 10" w:hAnsi="LM Roman 10"/>
          <w:b/>
          <w:bCs/>
          <w:lang w:val="es-ES"/>
        </w:rPr>
      </w:pPr>
      <w:r w:rsidRPr="00D66CBF">
        <w:rPr>
          <w:rFonts w:ascii="LM Roman 10" w:hAnsi="LM Roman 10"/>
          <w:b/>
          <w:bCs/>
          <w:lang w:val="es-ES"/>
        </w:rPr>
        <w:t>Acciones disponibles</w:t>
      </w:r>
    </w:p>
    <w:p w14:paraId="07F23259" w14:textId="77777777" w:rsidR="001A1944" w:rsidRPr="00D66CBF" w:rsidRDefault="001A1944" w:rsidP="001A1944">
      <w:pPr>
        <w:jc w:val="left"/>
        <w:rPr>
          <w:rFonts w:ascii="LM Roman 10" w:hAnsi="LM Roman 10"/>
          <w:lang w:val="es-ES"/>
        </w:rPr>
      </w:pPr>
      <w:r w:rsidRPr="00D66CBF">
        <w:rPr>
          <w:rFonts w:ascii="LM Roman 10" w:hAnsi="LM Roman 10"/>
          <w:lang w:val="es-ES"/>
        </w:rPr>
        <w:t>Al ser una vista exclusiva para administradores, se disponen de todas las acciones de gestión:</w:t>
      </w:r>
    </w:p>
    <w:p w14:paraId="718223FF" w14:textId="77777777" w:rsidR="001A1944" w:rsidRPr="00D66CBF" w:rsidRDefault="001A1944">
      <w:pPr>
        <w:numPr>
          <w:ilvl w:val="0"/>
          <w:numId w:val="104"/>
        </w:numPr>
        <w:jc w:val="left"/>
        <w:rPr>
          <w:rFonts w:ascii="LM Roman 10" w:hAnsi="LM Roman 10"/>
          <w:lang w:val="es-ES"/>
        </w:rPr>
      </w:pPr>
      <w:r w:rsidRPr="00D66CBF">
        <w:rPr>
          <w:rFonts w:ascii="LM Roman 10" w:hAnsi="LM Roman 10"/>
          <w:b/>
          <w:bCs/>
          <w:lang w:val="es-ES"/>
        </w:rPr>
        <w:t>Crear</w:t>
      </w:r>
      <w:r w:rsidRPr="00D66CBF">
        <w:rPr>
          <w:rFonts w:ascii="LM Roman 10" w:hAnsi="LM Roman 10"/>
          <w:lang w:val="es-ES"/>
        </w:rPr>
        <w:t xml:space="preserve"> un nuevo estudiante mediante el botón correspondiente, que redirige al formulario de creación.</w:t>
      </w:r>
    </w:p>
    <w:p w14:paraId="28ABD929" w14:textId="77777777" w:rsidR="001A1944" w:rsidRPr="00D66CBF" w:rsidRDefault="001A1944">
      <w:pPr>
        <w:numPr>
          <w:ilvl w:val="0"/>
          <w:numId w:val="104"/>
        </w:numPr>
        <w:jc w:val="left"/>
        <w:rPr>
          <w:rFonts w:ascii="LM Roman 10" w:hAnsi="LM Roman 10"/>
          <w:lang w:val="es-ES"/>
        </w:rPr>
      </w:pPr>
      <w:r w:rsidRPr="00D66CBF">
        <w:rPr>
          <w:rFonts w:ascii="LM Roman 10" w:hAnsi="LM Roman 10"/>
          <w:b/>
          <w:bCs/>
          <w:lang w:val="es-ES"/>
        </w:rPr>
        <w:t>Importar</w:t>
      </w:r>
      <w:r w:rsidRPr="00D66CBF">
        <w:rPr>
          <w:rFonts w:ascii="LM Roman 10" w:hAnsi="LM Roman 10"/>
          <w:lang w:val="es-ES"/>
        </w:rPr>
        <w:t xml:space="preserve"> estudiantes en masa desde un archivo CSV, abriendo un modal para la carga del archivo.</w:t>
      </w:r>
    </w:p>
    <w:p w14:paraId="63B6C68B" w14:textId="77777777" w:rsidR="001A1944" w:rsidRPr="00D66CBF" w:rsidRDefault="001A1944">
      <w:pPr>
        <w:numPr>
          <w:ilvl w:val="0"/>
          <w:numId w:val="104"/>
        </w:numPr>
        <w:jc w:val="left"/>
        <w:rPr>
          <w:rFonts w:ascii="LM Roman 10" w:hAnsi="LM Roman 10"/>
          <w:lang w:val="es-ES"/>
        </w:rPr>
      </w:pPr>
      <w:r w:rsidRPr="00D66CBF">
        <w:rPr>
          <w:rFonts w:ascii="LM Roman 10" w:hAnsi="LM Roman 10"/>
          <w:b/>
          <w:bCs/>
          <w:lang w:val="es-ES"/>
        </w:rPr>
        <w:t>Editar</w:t>
      </w:r>
      <w:r w:rsidRPr="00D66CBF">
        <w:rPr>
          <w:rFonts w:ascii="LM Roman 10" w:hAnsi="LM Roman 10"/>
          <w:lang w:val="es-ES"/>
        </w:rPr>
        <w:t xml:space="preserve"> cualquier registro existente.</w:t>
      </w:r>
    </w:p>
    <w:p w14:paraId="77C72101" w14:textId="127F71CC" w:rsidR="009B28DE" w:rsidRPr="00D66CBF" w:rsidRDefault="001A1944">
      <w:pPr>
        <w:numPr>
          <w:ilvl w:val="0"/>
          <w:numId w:val="104"/>
        </w:numPr>
        <w:jc w:val="left"/>
        <w:rPr>
          <w:rFonts w:ascii="LM Roman 10" w:hAnsi="LM Roman 10"/>
          <w:lang w:val="es-ES"/>
        </w:rPr>
      </w:pPr>
      <w:r w:rsidRPr="00D66CBF">
        <w:rPr>
          <w:rFonts w:ascii="LM Roman 10" w:hAnsi="LM Roman 10"/>
          <w:b/>
          <w:bCs/>
          <w:lang w:val="es-ES"/>
        </w:rPr>
        <w:t>Eliminar</w:t>
      </w:r>
      <w:r w:rsidRPr="00D66CBF">
        <w:rPr>
          <w:rFonts w:ascii="LM Roman 10" w:hAnsi="LM Roman 10"/>
          <w:lang w:val="es-ES"/>
        </w:rPr>
        <w:t xml:space="preserve"> registros del listado.</w:t>
      </w:r>
    </w:p>
    <w:p w14:paraId="52598D5E" w14:textId="77777777" w:rsidR="009B28DE" w:rsidRPr="00D66CBF" w:rsidRDefault="009B28DE" w:rsidP="009B28DE">
      <w:pPr>
        <w:jc w:val="left"/>
        <w:rPr>
          <w:rFonts w:ascii="LM Roman 10" w:hAnsi="LM Roman 10"/>
          <w:lang w:val="es-ES"/>
        </w:rPr>
      </w:pPr>
    </w:p>
    <w:p w14:paraId="0D184A41" w14:textId="25031E5A" w:rsidR="009B28DE" w:rsidRPr="00D66CBF" w:rsidRDefault="009B28DE" w:rsidP="009B28DE">
      <w:pPr>
        <w:pStyle w:val="Apndice2"/>
        <w:rPr>
          <w:rFonts w:ascii="LM Roman 10" w:hAnsi="LM Roman 10"/>
          <w:lang w:val="es-ES"/>
        </w:rPr>
      </w:pPr>
      <w:bookmarkStart w:id="219" w:name="_Toc208342588"/>
      <w:r w:rsidRPr="00D66CBF">
        <w:rPr>
          <w:rFonts w:ascii="LM Roman 10" w:hAnsi="LM Roman 10"/>
          <w:lang w:val="es-ES"/>
        </w:rPr>
        <w:t>Departamentos</w:t>
      </w:r>
      <w:bookmarkEnd w:id="219"/>
    </w:p>
    <w:p w14:paraId="6FCC5651" w14:textId="376057E6" w:rsidR="009B28DE" w:rsidRPr="00D66CBF" w:rsidRDefault="009B28DE" w:rsidP="009B28DE">
      <w:pPr>
        <w:jc w:val="left"/>
        <w:rPr>
          <w:rFonts w:ascii="LM Roman 10" w:hAnsi="LM Roman 10"/>
          <w:lang w:val="es-ES"/>
        </w:rPr>
      </w:pPr>
      <w:r w:rsidRPr="00D66CBF">
        <w:rPr>
          <w:rFonts w:ascii="LM Roman 10" w:hAnsi="LM Roman 10"/>
          <w:noProof/>
          <w:lang w:val="es-ES"/>
        </w:rPr>
        <w:drawing>
          <wp:inline distT="0" distB="0" distL="0" distR="0" wp14:anchorId="0618F29E" wp14:editId="38877B01">
            <wp:extent cx="5395595" cy="2216785"/>
            <wp:effectExtent l="0" t="0" r="0" b="0"/>
            <wp:docPr id="9564133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13364" name="Imagen 1" descr="Interfaz de usuario gráfica, Texto, Aplicación&#10;&#10;El contenido generado por IA puede ser incorrecto."/>
                    <pic:cNvPicPr/>
                  </pic:nvPicPr>
                  <pic:blipFill>
                    <a:blip r:embed="rId101"/>
                    <a:stretch>
                      <a:fillRect/>
                    </a:stretch>
                  </pic:blipFill>
                  <pic:spPr>
                    <a:xfrm>
                      <a:off x="0" y="0"/>
                      <a:ext cx="5395595" cy="2216785"/>
                    </a:xfrm>
                    <a:prstGeom prst="rect">
                      <a:avLst/>
                    </a:prstGeom>
                  </pic:spPr>
                </pic:pic>
              </a:graphicData>
            </a:graphic>
          </wp:inline>
        </w:drawing>
      </w:r>
    </w:p>
    <w:p w14:paraId="47B5EAE0" w14:textId="25E8DE0D" w:rsidR="001524E2" w:rsidRPr="00D66CBF" w:rsidRDefault="001524E2" w:rsidP="001524E2">
      <w:pPr>
        <w:pStyle w:val="Descripcin"/>
        <w:rPr>
          <w:rFonts w:ascii="LM Roman 10" w:hAnsi="LM Roman 10"/>
          <w:lang w:val="es-ES"/>
        </w:rPr>
      </w:pPr>
      <w:bookmarkStart w:id="220" w:name="_Toc208342500"/>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41</w:t>
      </w:r>
      <w:r w:rsidRPr="00D66CBF">
        <w:rPr>
          <w:rFonts w:ascii="LM Roman 10" w:hAnsi="LM Roman 10"/>
        </w:rPr>
        <w:fldChar w:fldCharType="end"/>
      </w:r>
      <w:r w:rsidRPr="00D66CBF">
        <w:rPr>
          <w:rFonts w:ascii="LM Roman 10" w:hAnsi="LM Roman 10"/>
        </w:rPr>
        <w:t>. Vista del listado de departamentos</w:t>
      </w:r>
      <w:bookmarkEnd w:id="220"/>
    </w:p>
    <w:p w14:paraId="547E384D" w14:textId="335E7523" w:rsidR="009B28DE" w:rsidRPr="00D66CBF" w:rsidRDefault="009B28DE" w:rsidP="007B5C6A">
      <w:pPr>
        <w:rPr>
          <w:rFonts w:ascii="LM Roman 10" w:hAnsi="LM Roman 10"/>
          <w:lang w:val="es-ES"/>
        </w:rPr>
      </w:pPr>
      <w:r w:rsidRPr="00D66CBF">
        <w:rPr>
          <w:rFonts w:ascii="LM Roman 10" w:hAnsi="LM Roman 10"/>
          <w:lang w:val="es-ES"/>
        </w:rPr>
        <w:t>Este apartado muestra el listado de departamentos registrados en la universidad.</w:t>
      </w:r>
      <w:r w:rsidR="006D1891" w:rsidRPr="00D66CBF">
        <w:rPr>
          <w:rFonts w:ascii="LM Roman 10" w:hAnsi="LM Roman 10"/>
          <w:lang w:val="es-ES"/>
        </w:rPr>
        <w:t xml:space="preserve"> </w:t>
      </w:r>
      <w:r w:rsidRPr="00D66CBF">
        <w:rPr>
          <w:rFonts w:ascii="LM Roman 10" w:hAnsi="LM Roman 10"/>
          <w:lang w:val="es-ES"/>
        </w:rPr>
        <w:t>Es exclusivo para usuarios con rol de Administrador, por lo que alumnos y profesores no tienen acceso a esta vista.</w:t>
      </w:r>
    </w:p>
    <w:p w14:paraId="0942C45B" w14:textId="332820F3" w:rsidR="009B28DE" w:rsidRPr="00D66CBF" w:rsidRDefault="009B28DE" w:rsidP="009B28DE">
      <w:pPr>
        <w:jc w:val="left"/>
        <w:rPr>
          <w:rFonts w:ascii="LM Roman 10" w:hAnsi="LM Roman 10"/>
          <w:lang w:val="es-ES"/>
        </w:rPr>
      </w:pPr>
    </w:p>
    <w:p w14:paraId="61739D7D" w14:textId="7B818715" w:rsidR="009B28DE" w:rsidRPr="00D66CBF" w:rsidRDefault="009B28DE" w:rsidP="009B28DE">
      <w:pPr>
        <w:jc w:val="left"/>
        <w:rPr>
          <w:rFonts w:ascii="LM Roman 10" w:hAnsi="LM Roman 10"/>
          <w:b/>
          <w:bCs/>
          <w:lang w:val="es-ES"/>
        </w:rPr>
      </w:pPr>
      <w:r w:rsidRPr="00D66CBF">
        <w:rPr>
          <w:rFonts w:ascii="LM Roman 10" w:hAnsi="LM Roman 10"/>
          <w:b/>
          <w:bCs/>
          <w:lang w:val="es-ES"/>
        </w:rPr>
        <w:t>Información mostrada en la tabla</w:t>
      </w:r>
    </w:p>
    <w:p w14:paraId="2B6DBAB9" w14:textId="77777777" w:rsidR="009B28DE" w:rsidRPr="00D66CBF" w:rsidRDefault="009B28DE" w:rsidP="009B28DE">
      <w:pPr>
        <w:jc w:val="left"/>
        <w:rPr>
          <w:rFonts w:ascii="LM Roman 10" w:hAnsi="LM Roman 10"/>
          <w:lang w:val="es-ES"/>
        </w:rPr>
      </w:pPr>
      <w:r w:rsidRPr="00D66CBF">
        <w:rPr>
          <w:rFonts w:ascii="LM Roman 10" w:hAnsi="LM Roman 10"/>
          <w:lang w:val="es-ES"/>
        </w:rPr>
        <w:t>Cada registro del listado contiene los siguientes datos:</w:t>
      </w:r>
    </w:p>
    <w:p w14:paraId="2BA11DC8" w14:textId="77777777" w:rsidR="009B28DE" w:rsidRPr="00D66CBF" w:rsidRDefault="009B28DE">
      <w:pPr>
        <w:numPr>
          <w:ilvl w:val="0"/>
          <w:numId w:val="105"/>
        </w:numPr>
        <w:jc w:val="left"/>
        <w:rPr>
          <w:rFonts w:ascii="LM Roman 10" w:hAnsi="LM Roman 10"/>
          <w:lang w:val="es-ES"/>
        </w:rPr>
      </w:pPr>
      <w:r w:rsidRPr="00D66CBF">
        <w:rPr>
          <w:rFonts w:ascii="LM Roman 10" w:hAnsi="LM Roman 10"/>
          <w:b/>
          <w:bCs/>
          <w:lang w:val="es-ES"/>
        </w:rPr>
        <w:t>Nombre</w:t>
      </w:r>
    </w:p>
    <w:p w14:paraId="5F003B93" w14:textId="77777777" w:rsidR="009B28DE" w:rsidRPr="00D66CBF" w:rsidRDefault="009B28DE">
      <w:pPr>
        <w:numPr>
          <w:ilvl w:val="0"/>
          <w:numId w:val="105"/>
        </w:numPr>
        <w:jc w:val="left"/>
        <w:rPr>
          <w:rFonts w:ascii="LM Roman 10" w:hAnsi="LM Roman 10"/>
          <w:lang w:val="es-ES"/>
        </w:rPr>
      </w:pPr>
      <w:r w:rsidRPr="00D66CBF">
        <w:rPr>
          <w:rFonts w:ascii="LM Roman 10" w:hAnsi="LM Roman 10"/>
          <w:b/>
          <w:bCs/>
          <w:lang w:val="es-ES"/>
        </w:rPr>
        <w:lastRenderedPageBreak/>
        <w:t>Acrónimo</w:t>
      </w:r>
    </w:p>
    <w:p w14:paraId="7E987D81" w14:textId="73C56E9F" w:rsidR="009B28DE" w:rsidRPr="00D66CBF" w:rsidRDefault="009B28DE">
      <w:pPr>
        <w:numPr>
          <w:ilvl w:val="0"/>
          <w:numId w:val="105"/>
        </w:numPr>
        <w:rPr>
          <w:rFonts w:ascii="LM Roman 10" w:hAnsi="LM Roman 10"/>
          <w:lang w:val="es-ES"/>
        </w:rPr>
      </w:pPr>
      <w:r w:rsidRPr="00D66CBF">
        <w:rPr>
          <w:rFonts w:ascii="LM Roman 10" w:hAnsi="LM Roman 10"/>
          <w:b/>
          <w:bCs/>
          <w:lang w:val="es-ES"/>
        </w:rPr>
        <w:t>Centros asociados</w:t>
      </w:r>
      <w:r w:rsidRPr="00D66CBF">
        <w:rPr>
          <w:rFonts w:ascii="LM Roman 10" w:hAnsi="LM Roman 10"/>
          <w:lang w:val="es-ES"/>
        </w:rPr>
        <w:t xml:space="preserve"> (lista de centros vinculados al departamento) En caso de haber más de dos centros asociados se verán puntos suspensivos, que al pasar el cursor por encima mostrará todos los centros.</w:t>
      </w:r>
      <w:r w:rsidRPr="00D66CBF">
        <w:rPr>
          <w:rFonts w:ascii="LM Roman 10" w:hAnsi="LM Roman 10"/>
          <w:noProof/>
        </w:rPr>
        <w:t xml:space="preserve"> </w:t>
      </w:r>
    </w:p>
    <w:p w14:paraId="26FA5FE7" w14:textId="53A1BB3A" w:rsidR="009B28DE" w:rsidRPr="00D66CBF" w:rsidRDefault="009B28DE" w:rsidP="009B28DE">
      <w:pPr>
        <w:ind w:left="720"/>
        <w:jc w:val="left"/>
        <w:rPr>
          <w:rFonts w:ascii="LM Roman 10" w:hAnsi="LM Roman 10"/>
          <w:lang w:val="es-ES"/>
        </w:rPr>
      </w:pPr>
      <w:r w:rsidRPr="00D66CBF">
        <w:rPr>
          <w:rFonts w:ascii="LM Roman 10" w:hAnsi="LM Roman 10"/>
          <w:noProof/>
          <w:lang w:val="es-ES"/>
        </w:rPr>
        <w:drawing>
          <wp:inline distT="0" distB="0" distL="0" distR="0" wp14:anchorId="66352041" wp14:editId="6EC9ED4E">
            <wp:extent cx="1089660" cy="393340"/>
            <wp:effectExtent l="0" t="0" r="0" b="6985"/>
            <wp:docPr id="44481885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18856" name="Imagen 1" descr="Interfaz de usuario gráfica, Aplicación&#10;&#10;El contenido generado por IA puede ser incorrecto."/>
                    <pic:cNvPicPr/>
                  </pic:nvPicPr>
                  <pic:blipFill>
                    <a:blip r:embed="rId102"/>
                    <a:stretch>
                      <a:fillRect/>
                    </a:stretch>
                  </pic:blipFill>
                  <pic:spPr>
                    <a:xfrm>
                      <a:off x="0" y="0"/>
                      <a:ext cx="1134828" cy="409644"/>
                    </a:xfrm>
                    <a:prstGeom prst="rect">
                      <a:avLst/>
                    </a:prstGeom>
                  </pic:spPr>
                </pic:pic>
              </a:graphicData>
            </a:graphic>
          </wp:inline>
        </w:drawing>
      </w:r>
    </w:p>
    <w:p w14:paraId="6E3DF12A" w14:textId="2584C88B" w:rsidR="009B28DE" w:rsidRPr="00D66CBF" w:rsidRDefault="009B28DE" w:rsidP="009B28DE">
      <w:pPr>
        <w:jc w:val="left"/>
        <w:rPr>
          <w:rFonts w:ascii="LM Roman 10" w:hAnsi="LM Roman 10"/>
          <w:lang w:val="es-ES"/>
        </w:rPr>
      </w:pPr>
    </w:p>
    <w:p w14:paraId="5959C6B3" w14:textId="77777777" w:rsidR="009B28DE" w:rsidRPr="00D66CBF" w:rsidRDefault="009B28DE" w:rsidP="009B28DE">
      <w:pPr>
        <w:jc w:val="left"/>
        <w:rPr>
          <w:rFonts w:ascii="LM Roman 10" w:hAnsi="LM Roman 10"/>
          <w:b/>
          <w:bCs/>
          <w:lang w:val="es-ES"/>
        </w:rPr>
      </w:pPr>
      <w:r w:rsidRPr="00D66CBF">
        <w:rPr>
          <w:rFonts w:ascii="LM Roman 10" w:hAnsi="LM Roman 10"/>
          <w:b/>
          <w:bCs/>
          <w:lang w:val="es-ES"/>
        </w:rPr>
        <w:t>Filtros disponibles</w:t>
      </w:r>
    </w:p>
    <w:p w14:paraId="6428B756" w14:textId="77777777" w:rsidR="009B28DE" w:rsidRPr="00D66CBF" w:rsidRDefault="009B28DE" w:rsidP="009B28DE">
      <w:pPr>
        <w:jc w:val="left"/>
        <w:rPr>
          <w:rFonts w:ascii="LM Roman 10" w:hAnsi="LM Roman 10"/>
          <w:lang w:val="es-ES"/>
        </w:rPr>
      </w:pPr>
      <w:r w:rsidRPr="00D66CBF">
        <w:rPr>
          <w:rFonts w:ascii="LM Roman 10" w:hAnsi="LM Roman 10"/>
          <w:lang w:val="es-ES"/>
        </w:rPr>
        <w:t>Como en todos los listados de la aplicación, se incluyen herramientas de filtrado:</w:t>
      </w:r>
    </w:p>
    <w:p w14:paraId="090E572E" w14:textId="77777777" w:rsidR="009B28DE" w:rsidRPr="00D66CBF" w:rsidRDefault="009B28DE">
      <w:pPr>
        <w:numPr>
          <w:ilvl w:val="0"/>
          <w:numId w:val="106"/>
        </w:numPr>
        <w:jc w:val="left"/>
        <w:rPr>
          <w:rFonts w:ascii="LM Roman 10" w:hAnsi="LM Roman 10"/>
          <w:lang w:val="es-ES"/>
        </w:rPr>
      </w:pPr>
      <w:r w:rsidRPr="00D66CBF">
        <w:rPr>
          <w:rFonts w:ascii="LM Roman 10" w:hAnsi="LM Roman 10"/>
          <w:b/>
          <w:bCs/>
          <w:lang w:val="es-ES"/>
        </w:rPr>
        <w:t>Filtro general:</w:t>
      </w:r>
      <w:r w:rsidRPr="00D66CBF">
        <w:rPr>
          <w:rFonts w:ascii="LM Roman 10" w:hAnsi="LM Roman 10"/>
          <w:lang w:val="es-ES"/>
        </w:rPr>
        <w:br/>
        <w:t>Permite buscar por cualquiera de los campos visibles en la tabla:</w:t>
      </w:r>
    </w:p>
    <w:p w14:paraId="063339A2" w14:textId="77777777" w:rsidR="009B28DE" w:rsidRPr="00D66CBF" w:rsidRDefault="009B28DE">
      <w:pPr>
        <w:numPr>
          <w:ilvl w:val="1"/>
          <w:numId w:val="106"/>
        </w:numPr>
        <w:jc w:val="left"/>
        <w:rPr>
          <w:rFonts w:ascii="LM Roman 10" w:hAnsi="LM Roman 10"/>
          <w:lang w:val="es-ES"/>
        </w:rPr>
      </w:pPr>
      <w:r w:rsidRPr="00D66CBF">
        <w:rPr>
          <w:rFonts w:ascii="LM Roman 10" w:hAnsi="LM Roman 10"/>
          <w:lang w:val="es-ES"/>
        </w:rPr>
        <w:t>Nombre</w:t>
      </w:r>
    </w:p>
    <w:p w14:paraId="7636BEFC" w14:textId="77777777" w:rsidR="009B28DE" w:rsidRPr="00D66CBF" w:rsidRDefault="009B28DE">
      <w:pPr>
        <w:numPr>
          <w:ilvl w:val="1"/>
          <w:numId w:val="106"/>
        </w:numPr>
        <w:jc w:val="left"/>
        <w:rPr>
          <w:rFonts w:ascii="LM Roman 10" w:hAnsi="LM Roman 10"/>
          <w:lang w:val="es-ES"/>
        </w:rPr>
      </w:pPr>
      <w:r w:rsidRPr="00D66CBF">
        <w:rPr>
          <w:rFonts w:ascii="LM Roman 10" w:hAnsi="LM Roman 10"/>
          <w:lang w:val="es-ES"/>
        </w:rPr>
        <w:t>Acrónimo</w:t>
      </w:r>
    </w:p>
    <w:p w14:paraId="3CD8F881" w14:textId="77777777" w:rsidR="00841298" w:rsidRPr="00D66CBF" w:rsidRDefault="009B28DE">
      <w:pPr>
        <w:numPr>
          <w:ilvl w:val="1"/>
          <w:numId w:val="106"/>
        </w:numPr>
        <w:rPr>
          <w:rFonts w:ascii="LM Roman 10" w:hAnsi="LM Roman 10"/>
          <w:lang w:val="es-ES"/>
        </w:rPr>
      </w:pPr>
      <w:r w:rsidRPr="00D66CBF">
        <w:rPr>
          <w:rFonts w:ascii="LM Roman 10" w:hAnsi="LM Roman 10"/>
          <w:lang w:val="es-ES"/>
        </w:rPr>
        <w:t>Centros asociados</w:t>
      </w:r>
    </w:p>
    <w:p w14:paraId="2D49C029" w14:textId="6AC24F18" w:rsidR="009B28DE" w:rsidRPr="00D66CBF" w:rsidRDefault="009B28DE" w:rsidP="007B5C6A">
      <w:pPr>
        <w:ind w:left="720"/>
        <w:rPr>
          <w:rFonts w:ascii="LM Roman 10" w:hAnsi="LM Roman 10"/>
          <w:lang w:val="es-ES"/>
        </w:rPr>
      </w:pPr>
      <w:r w:rsidRPr="00D66CBF">
        <w:rPr>
          <w:rFonts w:ascii="LM Roman 10" w:hAnsi="LM Roman 10"/>
          <w:lang w:val="es-ES"/>
        </w:rPr>
        <w:t xml:space="preserve">El botón </w:t>
      </w:r>
      <w:r w:rsidRPr="00D66CBF">
        <w:rPr>
          <w:rFonts w:ascii="LM Roman 10" w:hAnsi="LM Roman 10"/>
          <w:b/>
          <w:bCs/>
          <w:lang w:val="es-ES"/>
        </w:rPr>
        <w:t>Buscar</w:t>
      </w:r>
      <w:r w:rsidRPr="00D66CBF">
        <w:rPr>
          <w:rFonts w:ascii="LM Roman 10" w:hAnsi="LM Roman 10"/>
          <w:lang w:val="es-ES"/>
        </w:rPr>
        <w:t xml:space="preserve"> aplica los filtros y actualiza el listado, mientras que </w:t>
      </w:r>
      <w:r w:rsidRPr="00D66CBF">
        <w:rPr>
          <w:rFonts w:ascii="LM Roman 10" w:hAnsi="LM Roman 10"/>
          <w:b/>
          <w:bCs/>
          <w:lang w:val="es-ES"/>
        </w:rPr>
        <w:t>Limpiar filtros</w:t>
      </w:r>
      <w:r w:rsidRPr="00D66CBF">
        <w:rPr>
          <w:rFonts w:ascii="LM Roman 10" w:hAnsi="LM Roman 10"/>
          <w:lang w:val="es-ES"/>
        </w:rPr>
        <w:t xml:space="preserve"> los elimina.</w:t>
      </w:r>
    </w:p>
    <w:p w14:paraId="015DAD0E" w14:textId="77777777" w:rsidR="009B28DE" w:rsidRPr="00D66CBF" w:rsidRDefault="009B28DE">
      <w:pPr>
        <w:numPr>
          <w:ilvl w:val="0"/>
          <w:numId w:val="106"/>
        </w:numPr>
        <w:jc w:val="left"/>
        <w:rPr>
          <w:rFonts w:ascii="LM Roman 10" w:hAnsi="LM Roman 10"/>
          <w:lang w:val="es-ES"/>
        </w:rPr>
      </w:pPr>
      <w:r w:rsidRPr="00D66CBF">
        <w:rPr>
          <w:rFonts w:ascii="LM Roman 10" w:hAnsi="LM Roman 10"/>
          <w:b/>
          <w:bCs/>
          <w:lang w:val="es-ES"/>
        </w:rPr>
        <w:t>Filtros avanzados:</w:t>
      </w:r>
      <w:r w:rsidRPr="00D66CBF">
        <w:rPr>
          <w:rFonts w:ascii="LM Roman 10" w:hAnsi="LM Roman 10"/>
          <w:lang w:val="es-ES"/>
        </w:rPr>
        <w:br/>
        <w:t>Accesibles mediante el icono del embudo, permiten filtrar individualmente por:</w:t>
      </w:r>
    </w:p>
    <w:p w14:paraId="01C4A27E" w14:textId="77777777" w:rsidR="009B28DE" w:rsidRPr="00D66CBF" w:rsidRDefault="009B28DE">
      <w:pPr>
        <w:numPr>
          <w:ilvl w:val="1"/>
          <w:numId w:val="106"/>
        </w:numPr>
        <w:jc w:val="left"/>
        <w:rPr>
          <w:rFonts w:ascii="LM Roman 10" w:hAnsi="LM Roman 10"/>
          <w:lang w:val="es-ES"/>
        </w:rPr>
      </w:pPr>
      <w:r w:rsidRPr="00D66CBF">
        <w:rPr>
          <w:rFonts w:ascii="LM Roman 10" w:hAnsi="LM Roman 10"/>
          <w:lang w:val="es-ES"/>
        </w:rPr>
        <w:t>Nombre</w:t>
      </w:r>
    </w:p>
    <w:p w14:paraId="6F9A7C49" w14:textId="77777777" w:rsidR="009B28DE" w:rsidRPr="00D66CBF" w:rsidRDefault="009B28DE">
      <w:pPr>
        <w:numPr>
          <w:ilvl w:val="1"/>
          <w:numId w:val="106"/>
        </w:numPr>
        <w:jc w:val="left"/>
        <w:rPr>
          <w:rFonts w:ascii="LM Roman 10" w:hAnsi="LM Roman 10"/>
          <w:lang w:val="es-ES"/>
        </w:rPr>
      </w:pPr>
      <w:r w:rsidRPr="00D66CBF">
        <w:rPr>
          <w:rFonts w:ascii="LM Roman 10" w:hAnsi="LM Roman 10"/>
          <w:lang w:val="es-ES"/>
        </w:rPr>
        <w:t>Acrónimo</w:t>
      </w:r>
    </w:p>
    <w:p w14:paraId="149EF0EC" w14:textId="77777777" w:rsidR="009B28DE" w:rsidRPr="00D66CBF" w:rsidRDefault="009B28DE">
      <w:pPr>
        <w:numPr>
          <w:ilvl w:val="1"/>
          <w:numId w:val="106"/>
        </w:numPr>
        <w:jc w:val="left"/>
        <w:rPr>
          <w:rFonts w:ascii="LM Roman 10" w:hAnsi="LM Roman 10"/>
          <w:lang w:val="es-ES"/>
        </w:rPr>
      </w:pPr>
      <w:r w:rsidRPr="00D66CBF">
        <w:rPr>
          <w:rFonts w:ascii="LM Roman 10" w:hAnsi="LM Roman 10"/>
          <w:lang w:val="es-ES"/>
        </w:rPr>
        <w:t>Centros asociados</w:t>
      </w:r>
    </w:p>
    <w:p w14:paraId="308D445C" w14:textId="24014BF6" w:rsidR="009B28DE" w:rsidRPr="00D66CBF" w:rsidRDefault="009B28DE" w:rsidP="009B28DE">
      <w:pPr>
        <w:jc w:val="left"/>
        <w:rPr>
          <w:rFonts w:ascii="LM Roman 10" w:hAnsi="LM Roman 10"/>
          <w:lang w:val="es-ES"/>
        </w:rPr>
      </w:pPr>
    </w:p>
    <w:p w14:paraId="368440DC" w14:textId="77777777" w:rsidR="009B28DE" w:rsidRPr="00D66CBF" w:rsidRDefault="009B28DE" w:rsidP="009B28DE">
      <w:pPr>
        <w:jc w:val="left"/>
        <w:rPr>
          <w:rFonts w:ascii="LM Roman 10" w:hAnsi="LM Roman 10"/>
          <w:b/>
          <w:bCs/>
          <w:lang w:val="es-ES"/>
        </w:rPr>
      </w:pPr>
      <w:r w:rsidRPr="00D66CBF">
        <w:rPr>
          <w:rFonts w:ascii="LM Roman 10" w:hAnsi="LM Roman 10"/>
          <w:b/>
          <w:bCs/>
          <w:lang w:val="es-ES"/>
        </w:rPr>
        <w:t>Acciones disponibles</w:t>
      </w:r>
    </w:p>
    <w:p w14:paraId="0AB8FDAF" w14:textId="77777777" w:rsidR="009B28DE" w:rsidRPr="00D66CBF" w:rsidRDefault="009B28DE" w:rsidP="009B28DE">
      <w:pPr>
        <w:jc w:val="left"/>
        <w:rPr>
          <w:rFonts w:ascii="LM Roman 10" w:hAnsi="LM Roman 10"/>
          <w:lang w:val="es-ES"/>
        </w:rPr>
      </w:pPr>
      <w:r w:rsidRPr="00D66CBF">
        <w:rPr>
          <w:rFonts w:ascii="LM Roman 10" w:hAnsi="LM Roman 10"/>
          <w:lang w:val="es-ES"/>
        </w:rPr>
        <w:t>Al ser una vista exclusiva para administradores, se dispone de todas las acciones de gestión:</w:t>
      </w:r>
    </w:p>
    <w:p w14:paraId="75E8DA2B" w14:textId="77777777" w:rsidR="009B28DE" w:rsidRPr="00D66CBF" w:rsidRDefault="009B28DE">
      <w:pPr>
        <w:numPr>
          <w:ilvl w:val="0"/>
          <w:numId w:val="107"/>
        </w:numPr>
        <w:rPr>
          <w:rFonts w:ascii="LM Roman 10" w:hAnsi="LM Roman 10"/>
          <w:lang w:val="es-ES"/>
        </w:rPr>
      </w:pPr>
      <w:r w:rsidRPr="00D66CBF">
        <w:rPr>
          <w:rFonts w:ascii="LM Roman 10" w:hAnsi="LM Roman 10"/>
          <w:b/>
          <w:bCs/>
          <w:lang w:val="es-ES"/>
        </w:rPr>
        <w:t>Crear</w:t>
      </w:r>
      <w:r w:rsidRPr="00D66CBF">
        <w:rPr>
          <w:rFonts w:ascii="LM Roman 10" w:hAnsi="LM Roman 10"/>
          <w:lang w:val="es-ES"/>
        </w:rPr>
        <w:t xml:space="preserve"> un nuevo departamento mediante el botón correspondiente, que redirige al formulario de creación.</w:t>
      </w:r>
    </w:p>
    <w:p w14:paraId="01069B49" w14:textId="77777777" w:rsidR="009B28DE" w:rsidRPr="00D66CBF" w:rsidRDefault="009B28DE">
      <w:pPr>
        <w:numPr>
          <w:ilvl w:val="0"/>
          <w:numId w:val="107"/>
        </w:numPr>
        <w:rPr>
          <w:rFonts w:ascii="LM Roman 10" w:hAnsi="LM Roman 10"/>
          <w:lang w:val="es-ES"/>
        </w:rPr>
      </w:pPr>
      <w:r w:rsidRPr="00D66CBF">
        <w:rPr>
          <w:rFonts w:ascii="LM Roman 10" w:hAnsi="LM Roman 10"/>
          <w:b/>
          <w:bCs/>
          <w:lang w:val="es-ES"/>
        </w:rPr>
        <w:t>Importar</w:t>
      </w:r>
      <w:r w:rsidRPr="00D66CBF">
        <w:rPr>
          <w:rFonts w:ascii="LM Roman 10" w:hAnsi="LM Roman 10"/>
          <w:lang w:val="es-ES"/>
        </w:rPr>
        <w:t xml:space="preserve"> departamentos en masa desde un archivo CSV, abriendo un modal para la carga del archivo.</w:t>
      </w:r>
    </w:p>
    <w:p w14:paraId="757FF624" w14:textId="77777777" w:rsidR="009B28DE" w:rsidRPr="00D66CBF" w:rsidRDefault="009B28DE">
      <w:pPr>
        <w:numPr>
          <w:ilvl w:val="0"/>
          <w:numId w:val="107"/>
        </w:numPr>
        <w:jc w:val="left"/>
        <w:rPr>
          <w:rFonts w:ascii="LM Roman 10" w:hAnsi="LM Roman 10"/>
          <w:lang w:val="es-ES"/>
        </w:rPr>
      </w:pPr>
      <w:r w:rsidRPr="00D66CBF">
        <w:rPr>
          <w:rFonts w:ascii="LM Roman 10" w:hAnsi="LM Roman 10"/>
          <w:b/>
          <w:bCs/>
          <w:lang w:val="es-ES"/>
        </w:rPr>
        <w:t>Editar</w:t>
      </w:r>
      <w:r w:rsidRPr="00D66CBF">
        <w:rPr>
          <w:rFonts w:ascii="LM Roman 10" w:hAnsi="LM Roman 10"/>
          <w:lang w:val="es-ES"/>
        </w:rPr>
        <w:t xml:space="preserve"> cualquier registro existente.</w:t>
      </w:r>
    </w:p>
    <w:p w14:paraId="4912ACE1" w14:textId="77777777" w:rsidR="009B28DE" w:rsidRPr="00D66CBF" w:rsidRDefault="009B28DE">
      <w:pPr>
        <w:numPr>
          <w:ilvl w:val="0"/>
          <w:numId w:val="107"/>
        </w:numPr>
        <w:jc w:val="left"/>
        <w:rPr>
          <w:rFonts w:ascii="LM Roman 10" w:hAnsi="LM Roman 10"/>
          <w:lang w:val="es-ES"/>
        </w:rPr>
      </w:pPr>
      <w:r w:rsidRPr="00D66CBF">
        <w:rPr>
          <w:rFonts w:ascii="LM Roman 10" w:hAnsi="LM Roman 10"/>
          <w:b/>
          <w:bCs/>
          <w:lang w:val="es-ES"/>
        </w:rPr>
        <w:t>Eliminar</w:t>
      </w:r>
      <w:r w:rsidRPr="00D66CBF">
        <w:rPr>
          <w:rFonts w:ascii="LM Roman 10" w:hAnsi="LM Roman 10"/>
          <w:lang w:val="es-ES"/>
        </w:rPr>
        <w:t xml:space="preserve"> registros del listado.</w:t>
      </w:r>
    </w:p>
    <w:p w14:paraId="2F464A59" w14:textId="77777777" w:rsidR="009B28DE" w:rsidRPr="00D66CBF" w:rsidRDefault="009B28DE" w:rsidP="009B28DE">
      <w:pPr>
        <w:jc w:val="left"/>
        <w:rPr>
          <w:rFonts w:ascii="LM Roman 10" w:hAnsi="LM Roman 10"/>
          <w:lang w:val="es-ES"/>
        </w:rPr>
      </w:pPr>
    </w:p>
    <w:p w14:paraId="68137FD1" w14:textId="121418C5" w:rsidR="009B28DE" w:rsidRPr="00D66CBF" w:rsidRDefault="009B28DE" w:rsidP="009B28DE">
      <w:pPr>
        <w:pStyle w:val="Apndice2"/>
        <w:rPr>
          <w:rFonts w:ascii="LM Roman 10" w:hAnsi="LM Roman 10"/>
          <w:lang w:val="es-ES"/>
        </w:rPr>
      </w:pPr>
      <w:bookmarkStart w:id="221" w:name="_Toc208342589"/>
      <w:r w:rsidRPr="00D66CBF">
        <w:rPr>
          <w:rFonts w:ascii="LM Roman 10" w:hAnsi="LM Roman 10"/>
          <w:lang w:val="es-ES"/>
        </w:rPr>
        <w:lastRenderedPageBreak/>
        <w:t>Titulaciones</w:t>
      </w:r>
      <w:bookmarkEnd w:id="221"/>
    </w:p>
    <w:p w14:paraId="40648015" w14:textId="7DE9D682" w:rsidR="009B28DE" w:rsidRPr="00D66CBF" w:rsidRDefault="009B28DE" w:rsidP="009B28DE">
      <w:pPr>
        <w:jc w:val="left"/>
        <w:rPr>
          <w:rFonts w:ascii="LM Roman 10" w:hAnsi="LM Roman 10"/>
          <w:lang w:val="es-ES"/>
        </w:rPr>
      </w:pPr>
      <w:r w:rsidRPr="00D66CBF">
        <w:rPr>
          <w:rFonts w:ascii="LM Roman 10" w:hAnsi="LM Roman 10"/>
          <w:noProof/>
          <w:lang w:val="es-ES"/>
        </w:rPr>
        <w:drawing>
          <wp:inline distT="0" distB="0" distL="0" distR="0" wp14:anchorId="0ED7407A" wp14:editId="75ABD57C">
            <wp:extent cx="5395595" cy="2154555"/>
            <wp:effectExtent l="0" t="0" r="0" b="0"/>
            <wp:docPr id="161859440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94403" name="Imagen 1" descr="Interfaz de usuario gráfica, Aplicación&#10;&#10;El contenido generado por IA puede ser incorrecto."/>
                    <pic:cNvPicPr/>
                  </pic:nvPicPr>
                  <pic:blipFill>
                    <a:blip r:embed="rId103"/>
                    <a:stretch>
                      <a:fillRect/>
                    </a:stretch>
                  </pic:blipFill>
                  <pic:spPr>
                    <a:xfrm>
                      <a:off x="0" y="0"/>
                      <a:ext cx="5395595" cy="2154555"/>
                    </a:xfrm>
                    <a:prstGeom prst="rect">
                      <a:avLst/>
                    </a:prstGeom>
                  </pic:spPr>
                </pic:pic>
              </a:graphicData>
            </a:graphic>
          </wp:inline>
        </w:drawing>
      </w:r>
    </w:p>
    <w:p w14:paraId="3A278E1D" w14:textId="02570C49" w:rsidR="001524E2" w:rsidRPr="00D66CBF" w:rsidRDefault="001524E2" w:rsidP="001524E2">
      <w:pPr>
        <w:pStyle w:val="Descripcin"/>
        <w:rPr>
          <w:rFonts w:ascii="LM Roman 10" w:hAnsi="LM Roman 10"/>
          <w:lang w:val="es-ES"/>
        </w:rPr>
      </w:pPr>
      <w:bookmarkStart w:id="222" w:name="_Toc208342501"/>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42</w:t>
      </w:r>
      <w:r w:rsidRPr="00D66CBF">
        <w:rPr>
          <w:rFonts w:ascii="LM Roman 10" w:hAnsi="LM Roman 10"/>
        </w:rPr>
        <w:fldChar w:fldCharType="end"/>
      </w:r>
      <w:r w:rsidRPr="00D66CBF">
        <w:rPr>
          <w:rFonts w:ascii="LM Roman 10" w:hAnsi="LM Roman 10"/>
        </w:rPr>
        <w:t>. Vista del listado de titulaciones</w:t>
      </w:r>
      <w:bookmarkEnd w:id="222"/>
    </w:p>
    <w:p w14:paraId="05F79257" w14:textId="2FF445E3" w:rsidR="009B28DE" w:rsidRPr="00D66CBF" w:rsidRDefault="009B28DE" w:rsidP="00841298">
      <w:pPr>
        <w:rPr>
          <w:rFonts w:ascii="LM Roman 10" w:hAnsi="LM Roman 10"/>
          <w:lang w:val="es-ES"/>
        </w:rPr>
      </w:pPr>
      <w:r w:rsidRPr="00D66CBF">
        <w:rPr>
          <w:rFonts w:ascii="LM Roman 10" w:hAnsi="LM Roman 10"/>
          <w:lang w:val="es-ES"/>
        </w:rPr>
        <w:t>Este apartado muestra el listado de titulaciones registradas en la universidad.</w:t>
      </w:r>
      <w:r w:rsidRPr="00D66CBF">
        <w:rPr>
          <w:rFonts w:ascii="LM Roman 10" w:hAnsi="LM Roman 10"/>
          <w:lang w:val="es-ES"/>
        </w:rPr>
        <w:br/>
        <w:t>Es exclusivo para usuarios con rol de Administrador, por lo que alumnos y profesores no tienen acceso a esta vista.</w:t>
      </w:r>
      <w:r w:rsidR="00640BB5" w:rsidRPr="00D66CBF">
        <w:rPr>
          <w:rFonts w:ascii="LM Roman 10" w:hAnsi="LM Roman 10"/>
          <w:lang w:val="es-ES"/>
        </w:rPr>
        <w:t xml:space="preserve"> Una titulación se puede relacionar hasta con dos centros, en caso de que sea un doble grado cuyas titulaciones pertenezcan a centros diferentes.</w:t>
      </w:r>
    </w:p>
    <w:p w14:paraId="05B5CCBE" w14:textId="03E4AE4F" w:rsidR="009B28DE" w:rsidRPr="00D66CBF" w:rsidRDefault="009B28DE" w:rsidP="009B28DE">
      <w:pPr>
        <w:jc w:val="left"/>
        <w:rPr>
          <w:rFonts w:ascii="LM Roman 10" w:hAnsi="LM Roman 10"/>
          <w:lang w:val="es-ES"/>
        </w:rPr>
      </w:pPr>
    </w:p>
    <w:p w14:paraId="2A7C488A" w14:textId="77777777" w:rsidR="009B28DE" w:rsidRPr="00D66CBF" w:rsidRDefault="009B28DE" w:rsidP="009B28DE">
      <w:pPr>
        <w:jc w:val="left"/>
        <w:rPr>
          <w:rFonts w:ascii="LM Roman 10" w:hAnsi="LM Roman 10"/>
          <w:b/>
          <w:bCs/>
          <w:lang w:val="es-ES"/>
        </w:rPr>
      </w:pPr>
      <w:r w:rsidRPr="00D66CBF">
        <w:rPr>
          <w:rFonts w:ascii="LM Roman 10" w:hAnsi="LM Roman 10"/>
          <w:b/>
          <w:bCs/>
          <w:lang w:val="es-ES"/>
        </w:rPr>
        <w:t>Información mostrada en la tabla</w:t>
      </w:r>
    </w:p>
    <w:p w14:paraId="7CF7981B" w14:textId="77777777" w:rsidR="009B28DE" w:rsidRPr="00D66CBF" w:rsidRDefault="009B28DE" w:rsidP="009B28DE">
      <w:pPr>
        <w:jc w:val="left"/>
        <w:rPr>
          <w:rFonts w:ascii="LM Roman 10" w:hAnsi="LM Roman 10"/>
          <w:lang w:val="es-ES"/>
        </w:rPr>
      </w:pPr>
      <w:r w:rsidRPr="00D66CBF">
        <w:rPr>
          <w:rFonts w:ascii="LM Roman 10" w:hAnsi="LM Roman 10"/>
          <w:lang w:val="es-ES"/>
        </w:rPr>
        <w:t>Cada registro del listado contiene los siguientes datos:</w:t>
      </w:r>
    </w:p>
    <w:p w14:paraId="41932E52" w14:textId="77777777" w:rsidR="009B28DE" w:rsidRPr="00D66CBF" w:rsidRDefault="009B28DE">
      <w:pPr>
        <w:numPr>
          <w:ilvl w:val="0"/>
          <w:numId w:val="108"/>
        </w:numPr>
        <w:jc w:val="left"/>
        <w:rPr>
          <w:rFonts w:ascii="LM Roman 10" w:hAnsi="LM Roman 10"/>
          <w:lang w:val="es-ES"/>
        </w:rPr>
      </w:pPr>
      <w:r w:rsidRPr="00D66CBF">
        <w:rPr>
          <w:rFonts w:ascii="LM Roman 10" w:hAnsi="LM Roman 10"/>
          <w:b/>
          <w:bCs/>
          <w:lang w:val="es-ES"/>
        </w:rPr>
        <w:t>Nombre</w:t>
      </w:r>
    </w:p>
    <w:p w14:paraId="4664CE3D" w14:textId="77777777" w:rsidR="009B28DE" w:rsidRPr="00D66CBF" w:rsidRDefault="009B28DE">
      <w:pPr>
        <w:numPr>
          <w:ilvl w:val="0"/>
          <w:numId w:val="108"/>
        </w:numPr>
        <w:jc w:val="left"/>
        <w:rPr>
          <w:rFonts w:ascii="LM Roman 10" w:hAnsi="LM Roman 10"/>
          <w:lang w:val="es-ES"/>
        </w:rPr>
      </w:pPr>
      <w:r w:rsidRPr="00D66CBF">
        <w:rPr>
          <w:rFonts w:ascii="LM Roman 10" w:hAnsi="LM Roman 10"/>
          <w:b/>
          <w:bCs/>
          <w:lang w:val="es-ES"/>
        </w:rPr>
        <w:t>Centro</w:t>
      </w:r>
      <w:r w:rsidRPr="00D66CBF">
        <w:rPr>
          <w:rFonts w:ascii="LM Roman 10" w:hAnsi="LM Roman 10"/>
          <w:lang w:val="es-ES"/>
        </w:rPr>
        <w:t xml:space="preserve"> (al que pertenece la titulación)</w:t>
      </w:r>
    </w:p>
    <w:p w14:paraId="2448DAD2" w14:textId="76FFAECA" w:rsidR="009B28DE" w:rsidRPr="00D66CBF" w:rsidRDefault="009B28DE" w:rsidP="009B28DE">
      <w:pPr>
        <w:jc w:val="left"/>
        <w:rPr>
          <w:rFonts w:ascii="LM Roman 10" w:hAnsi="LM Roman 10"/>
          <w:lang w:val="es-ES"/>
        </w:rPr>
      </w:pPr>
    </w:p>
    <w:p w14:paraId="19FF69E8" w14:textId="77777777" w:rsidR="009B28DE" w:rsidRPr="00D66CBF" w:rsidRDefault="009B28DE" w:rsidP="009B28DE">
      <w:pPr>
        <w:jc w:val="left"/>
        <w:rPr>
          <w:rFonts w:ascii="LM Roman 10" w:hAnsi="LM Roman 10"/>
          <w:b/>
          <w:bCs/>
          <w:lang w:val="es-ES"/>
        </w:rPr>
      </w:pPr>
      <w:r w:rsidRPr="00D66CBF">
        <w:rPr>
          <w:rFonts w:ascii="LM Roman 10" w:hAnsi="LM Roman 10"/>
          <w:b/>
          <w:bCs/>
          <w:lang w:val="es-ES"/>
        </w:rPr>
        <w:t>Filtros disponibles</w:t>
      </w:r>
    </w:p>
    <w:p w14:paraId="768EA4EC" w14:textId="77777777" w:rsidR="009B28DE" w:rsidRPr="00D66CBF" w:rsidRDefault="009B28DE" w:rsidP="009B28DE">
      <w:pPr>
        <w:jc w:val="left"/>
        <w:rPr>
          <w:rFonts w:ascii="LM Roman 10" w:hAnsi="LM Roman 10"/>
          <w:lang w:val="es-ES"/>
        </w:rPr>
      </w:pPr>
      <w:r w:rsidRPr="00D66CBF">
        <w:rPr>
          <w:rFonts w:ascii="LM Roman 10" w:hAnsi="LM Roman 10"/>
          <w:lang w:val="es-ES"/>
        </w:rPr>
        <w:t>Como en todos los listados de la aplicación, se incluyen herramientas de filtrado:</w:t>
      </w:r>
    </w:p>
    <w:p w14:paraId="5959E20D" w14:textId="77777777" w:rsidR="009B28DE" w:rsidRPr="00D66CBF" w:rsidRDefault="009B28DE">
      <w:pPr>
        <w:numPr>
          <w:ilvl w:val="0"/>
          <w:numId w:val="109"/>
        </w:numPr>
        <w:jc w:val="left"/>
        <w:rPr>
          <w:rFonts w:ascii="LM Roman 10" w:hAnsi="LM Roman 10"/>
          <w:lang w:val="es-ES"/>
        </w:rPr>
      </w:pPr>
      <w:r w:rsidRPr="00D66CBF">
        <w:rPr>
          <w:rFonts w:ascii="LM Roman 10" w:hAnsi="LM Roman 10"/>
          <w:b/>
          <w:bCs/>
          <w:lang w:val="es-ES"/>
        </w:rPr>
        <w:t>Filtro general:</w:t>
      </w:r>
      <w:r w:rsidRPr="00D66CBF">
        <w:rPr>
          <w:rFonts w:ascii="LM Roman 10" w:hAnsi="LM Roman 10"/>
          <w:lang w:val="es-ES"/>
        </w:rPr>
        <w:br/>
        <w:t>Permite buscar por cualquiera de los campos visibles en la tabla:</w:t>
      </w:r>
    </w:p>
    <w:p w14:paraId="6841F159" w14:textId="77777777" w:rsidR="009B28DE" w:rsidRPr="00D66CBF" w:rsidRDefault="009B28DE">
      <w:pPr>
        <w:numPr>
          <w:ilvl w:val="1"/>
          <w:numId w:val="109"/>
        </w:numPr>
        <w:jc w:val="left"/>
        <w:rPr>
          <w:rFonts w:ascii="LM Roman 10" w:hAnsi="LM Roman 10"/>
          <w:lang w:val="es-ES"/>
        </w:rPr>
      </w:pPr>
      <w:r w:rsidRPr="00D66CBF">
        <w:rPr>
          <w:rFonts w:ascii="LM Roman 10" w:hAnsi="LM Roman 10"/>
          <w:lang w:val="es-ES"/>
        </w:rPr>
        <w:t>Nombre</w:t>
      </w:r>
    </w:p>
    <w:p w14:paraId="44D4E15D" w14:textId="77777777" w:rsidR="009B28DE" w:rsidRPr="00D66CBF" w:rsidRDefault="009B28DE">
      <w:pPr>
        <w:numPr>
          <w:ilvl w:val="1"/>
          <w:numId w:val="109"/>
        </w:numPr>
        <w:rPr>
          <w:rFonts w:ascii="LM Roman 10" w:hAnsi="LM Roman 10"/>
          <w:lang w:val="es-ES"/>
        </w:rPr>
      </w:pPr>
      <w:r w:rsidRPr="00D66CBF">
        <w:rPr>
          <w:rFonts w:ascii="LM Roman 10" w:hAnsi="LM Roman 10"/>
          <w:lang w:val="es-ES"/>
        </w:rPr>
        <w:t>Centro</w:t>
      </w:r>
      <w:r w:rsidRPr="00D66CBF">
        <w:rPr>
          <w:rFonts w:ascii="LM Roman 10" w:hAnsi="LM Roman 10"/>
          <w:lang w:val="es-ES"/>
        </w:rPr>
        <w:br/>
        <w:t xml:space="preserve">El botón </w:t>
      </w:r>
      <w:r w:rsidRPr="00D66CBF">
        <w:rPr>
          <w:rFonts w:ascii="LM Roman 10" w:hAnsi="LM Roman 10"/>
          <w:b/>
          <w:bCs/>
          <w:lang w:val="es-ES"/>
        </w:rPr>
        <w:t>Buscar</w:t>
      </w:r>
      <w:r w:rsidRPr="00D66CBF">
        <w:rPr>
          <w:rFonts w:ascii="LM Roman 10" w:hAnsi="LM Roman 10"/>
          <w:lang w:val="es-ES"/>
        </w:rPr>
        <w:t xml:space="preserve"> aplica los filtros y actualiza el listado, mientras que </w:t>
      </w:r>
      <w:r w:rsidRPr="00D66CBF">
        <w:rPr>
          <w:rFonts w:ascii="LM Roman 10" w:hAnsi="LM Roman 10"/>
          <w:b/>
          <w:bCs/>
          <w:lang w:val="es-ES"/>
        </w:rPr>
        <w:t>Limpiar filtros</w:t>
      </w:r>
      <w:r w:rsidRPr="00D66CBF">
        <w:rPr>
          <w:rFonts w:ascii="LM Roman 10" w:hAnsi="LM Roman 10"/>
          <w:lang w:val="es-ES"/>
        </w:rPr>
        <w:t xml:space="preserve"> los elimina.</w:t>
      </w:r>
    </w:p>
    <w:p w14:paraId="35D67431" w14:textId="77777777" w:rsidR="009B28DE" w:rsidRPr="00D66CBF" w:rsidRDefault="009B28DE">
      <w:pPr>
        <w:numPr>
          <w:ilvl w:val="0"/>
          <w:numId w:val="109"/>
        </w:numPr>
        <w:jc w:val="left"/>
        <w:rPr>
          <w:rFonts w:ascii="LM Roman 10" w:hAnsi="LM Roman 10"/>
          <w:lang w:val="es-ES"/>
        </w:rPr>
      </w:pPr>
      <w:r w:rsidRPr="00D66CBF">
        <w:rPr>
          <w:rFonts w:ascii="LM Roman 10" w:hAnsi="LM Roman 10"/>
          <w:b/>
          <w:bCs/>
          <w:lang w:val="es-ES"/>
        </w:rPr>
        <w:t>Filtros avanzados:</w:t>
      </w:r>
      <w:r w:rsidRPr="00D66CBF">
        <w:rPr>
          <w:rFonts w:ascii="LM Roman 10" w:hAnsi="LM Roman 10"/>
          <w:lang w:val="es-ES"/>
        </w:rPr>
        <w:br/>
        <w:t>Accesibles mediante el icono del embudo, permiten filtrar individualmente por:</w:t>
      </w:r>
    </w:p>
    <w:p w14:paraId="7F34599C" w14:textId="77777777" w:rsidR="009B28DE" w:rsidRPr="00D66CBF" w:rsidRDefault="009B28DE">
      <w:pPr>
        <w:numPr>
          <w:ilvl w:val="1"/>
          <w:numId w:val="109"/>
        </w:numPr>
        <w:jc w:val="left"/>
        <w:rPr>
          <w:rFonts w:ascii="LM Roman 10" w:hAnsi="LM Roman 10"/>
          <w:lang w:val="es-ES"/>
        </w:rPr>
      </w:pPr>
      <w:r w:rsidRPr="00D66CBF">
        <w:rPr>
          <w:rFonts w:ascii="LM Roman 10" w:hAnsi="LM Roman 10"/>
          <w:lang w:val="es-ES"/>
        </w:rPr>
        <w:t>Nombre</w:t>
      </w:r>
    </w:p>
    <w:p w14:paraId="165E9F66" w14:textId="77777777" w:rsidR="009B28DE" w:rsidRPr="00D66CBF" w:rsidRDefault="009B28DE">
      <w:pPr>
        <w:numPr>
          <w:ilvl w:val="1"/>
          <w:numId w:val="109"/>
        </w:numPr>
        <w:jc w:val="left"/>
        <w:rPr>
          <w:rFonts w:ascii="LM Roman 10" w:hAnsi="LM Roman 10"/>
          <w:lang w:val="es-ES"/>
        </w:rPr>
      </w:pPr>
      <w:r w:rsidRPr="00D66CBF">
        <w:rPr>
          <w:rFonts w:ascii="LM Roman 10" w:hAnsi="LM Roman 10"/>
          <w:lang w:val="es-ES"/>
        </w:rPr>
        <w:t>Centro</w:t>
      </w:r>
    </w:p>
    <w:p w14:paraId="4715CAEB" w14:textId="7752F6C2" w:rsidR="009B28DE" w:rsidRPr="00D66CBF" w:rsidRDefault="009B28DE" w:rsidP="009B28DE">
      <w:pPr>
        <w:jc w:val="left"/>
        <w:rPr>
          <w:rFonts w:ascii="LM Roman 10" w:hAnsi="LM Roman 10"/>
          <w:lang w:val="es-ES"/>
        </w:rPr>
      </w:pPr>
    </w:p>
    <w:p w14:paraId="2A16826C" w14:textId="77777777" w:rsidR="009B28DE" w:rsidRPr="00D66CBF" w:rsidRDefault="009B28DE" w:rsidP="009B28DE">
      <w:pPr>
        <w:jc w:val="left"/>
        <w:rPr>
          <w:rFonts w:ascii="LM Roman 10" w:hAnsi="LM Roman 10"/>
          <w:b/>
          <w:bCs/>
          <w:lang w:val="es-ES"/>
        </w:rPr>
      </w:pPr>
      <w:r w:rsidRPr="00D66CBF">
        <w:rPr>
          <w:rFonts w:ascii="LM Roman 10" w:hAnsi="LM Roman 10"/>
          <w:b/>
          <w:bCs/>
          <w:lang w:val="es-ES"/>
        </w:rPr>
        <w:t>Acciones disponibles</w:t>
      </w:r>
    </w:p>
    <w:p w14:paraId="3C963609" w14:textId="77777777" w:rsidR="009B28DE" w:rsidRPr="00D66CBF" w:rsidRDefault="009B28DE" w:rsidP="00841298">
      <w:pPr>
        <w:rPr>
          <w:rFonts w:ascii="LM Roman 10" w:hAnsi="LM Roman 10"/>
          <w:lang w:val="es-ES"/>
        </w:rPr>
      </w:pPr>
      <w:r w:rsidRPr="00D66CBF">
        <w:rPr>
          <w:rFonts w:ascii="LM Roman 10" w:hAnsi="LM Roman 10"/>
          <w:lang w:val="es-ES"/>
        </w:rPr>
        <w:t>Al ser una vista exclusiva para administradores, se dispone de todas las acciones de gestión:</w:t>
      </w:r>
    </w:p>
    <w:p w14:paraId="69A3D813" w14:textId="77777777" w:rsidR="009B28DE" w:rsidRPr="00D66CBF" w:rsidRDefault="009B28DE">
      <w:pPr>
        <w:numPr>
          <w:ilvl w:val="0"/>
          <w:numId w:val="110"/>
        </w:numPr>
        <w:jc w:val="left"/>
        <w:rPr>
          <w:rFonts w:ascii="LM Roman 10" w:hAnsi="LM Roman 10"/>
          <w:lang w:val="es-ES"/>
        </w:rPr>
      </w:pPr>
      <w:r w:rsidRPr="00D66CBF">
        <w:rPr>
          <w:rFonts w:ascii="LM Roman 10" w:hAnsi="LM Roman 10"/>
          <w:b/>
          <w:bCs/>
          <w:lang w:val="es-ES"/>
        </w:rPr>
        <w:lastRenderedPageBreak/>
        <w:t>Crear</w:t>
      </w:r>
      <w:r w:rsidRPr="00D66CBF">
        <w:rPr>
          <w:rFonts w:ascii="LM Roman 10" w:hAnsi="LM Roman 10"/>
          <w:lang w:val="es-ES"/>
        </w:rPr>
        <w:t xml:space="preserve"> una nueva titulación mediante el botón correspondiente, que redirige al formulario de creación.</w:t>
      </w:r>
    </w:p>
    <w:p w14:paraId="4DA544D1" w14:textId="77777777" w:rsidR="009B28DE" w:rsidRPr="00D66CBF" w:rsidRDefault="009B28DE">
      <w:pPr>
        <w:numPr>
          <w:ilvl w:val="0"/>
          <w:numId w:val="110"/>
        </w:numPr>
        <w:rPr>
          <w:rFonts w:ascii="LM Roman 10" w:hAnsi="LM Roman 10"/>
          <w:lang w:val="es-ES"/>
        </w:rPr>
      </w:pPr>
      <w:r w:rsidRPr="00D66CBF">
        <w:rPr>
          <w:rFonts w:ascii="LM Roman 10" w:hAnsi="LM Roman 10"/>
          <w:b/>
          <w:bCs/>
          <w:lang w:val="es-ES"/>
        </w:rPr>
        <w:t>Importar</w:t>
      </w:r>
      <w:r w:rsidRPr="00D66CBF">
        <w:rPr>
          <w:rFonts w:ascii="LM Roman 10" w:hAnsi="LM Roman 10"/>
          <w:lang w:val="es-ES"/>
        </w:rPr>
        <w:t xml:space="preserve"> titulaciones en masa desde un archivo CSV, abriendo un modal para la carga del archivo.</w:t>
      </w:r>
    </w:p>
    <w:p w14:paraId="584DDFB0" w14:textId="77777777" w:rsidR="009B28DE" w:rsidRPr="00D66CBF" w:rsidRDefault="009B28DE">
      <w:pPr>
        <w:numPr>
          <w:ilvl w:val="0"/>
          <w:numId w:val="110"/>
        </w:numPr>
        <w:jc w:val="left"/>
        <w:rPr>
          <w:rFonts w:ascii="LM Roman 10" w:hAnsi="LM Roman 10"/>
          <w:lang w:val="es-ES"/>
        </w:rPr>
      </w:pPr>
      <w:r w:rsidRPr="00D66CBF">
        <w:rPr>
          <w:rFonts w:ascii="LM Roman 10" w:hAnsi="LM Roman 10"/>
          <w:b/>
          <w:bCs/>
          <w:lang w:val="es-ES"/>
        </w:rPr>
        <w:t>Editar</w:t>
      </w:r>
      <w:r w:rsidRPr="00D66CBF">
        <w:rPr>
          <w:rFonts w:ascii="LM Roman 10" w:hAnsi="LM Roman 10"/>
          <w:lang w:val="es-ES"/>
        </w:rPr>
        <w:t xml:space="preserve"> cualquier registro existente.</w:t>
      </w:r>
    </w:p>
    <w:p w14:paraId="38B44A0D" w14:textId="074F2C46" w:rsidR="009B28DE" w:rsidRPr="00D66CBF" w:rsidRDefault="009B28DE">
      <w:pPr>
        <w:numPr>
          <w:ilvl w:val="0"/>
          <w:numId w:val="110"/>
        </w:numPr>
        <w:jc w:val="left"/>
        <w:rPr>
          <w:rFonts w:ascii="LM Roman 10" w:hAnsi="LM Roman 10"/>
          <w:lang w:val="es-ES"/>
        </w:rPr>
      </w:pPr>
      <w:r w:rsidRPr="00D66CBF">
        <w:rPr>
          <w:rFonts w:ascii="LM Roman 10" w:hAnsi="LM Roman 10"/>
          <w:b/>
          <w:bCs/>
          <w:lang w:val="es-ES"/>
        </w:rPr>
        <w:t>Eliminar</w:t>
      </w:r>
      <w:r w:rsidRPr="00D66CBF">
        <w:rPr>
          <w:rFonts w:ascii="LM Roman 10" w:hAnsi="LM Roman 10"/>
          <w:lang w:val="es-ES"/>
        </w:rPr>
        <w:t xml:space="preserve"> registros del listado.</w:t>
      </w:r>
    </w:p>
    <w:p w14:paraId="7A7478A7" w14:textId="77777777" w:rsidR="009B28DE" w:rsidRPr="00D66CBF" w:rsidRDefault="009B28DE" w:rsidP="009B28DE">
      <w:pPr>
        <w:jc w:val="left"/>
        <w:rPr>
          <w:rFonts w:ascii="LM Roman 10" w:hAnsi="LM Roman 10"/>
          <w:lang w:val="es-ES"/>
        </w:rPr>
      </w:pPr>
    </w:p>
    <w:p w14:paraId="6145A610" w14:textId="034CB030" w:rsidR="009B28DE" w:rsidRPr="00D66CBF" w:rsidRDefault="009B28DE" w:rsidP="009B28DE">
      <w:pPr>
        <w:pStyle w:val="Apndice2"/>
        <w:rPr>
          <w:rFonts w:ascii="LM Roman 10" w:hAnsi="LM Roman 10"/>
          <w:lang w:val="es-ES"/>
        </w:rPr>
      </w:pPr>
      <w:bookmarkStart w:id="223" w:name="_Toc208342590"/>
      <w:r w:rsidRPr="00D66CBF">
        <w:rPr>
          <w:rFonts w:ascii="LM Roman 10" w:hAnsi="LM Roman 10"/>
          <w:lang w:val="es-ES"/>
        </w:rPr>
        <w:t>Centros</w:t>
      </w:r>
      <w:bookmarkEnd w:id="223"/>
    </w:p>
    <w:p w14:paraId="3A8822F5" w14:textId="615F7021" w:rsidR="009B28DE" w:rsidRPr="00D66CBF" w:rsidRDefault="009B28DE" w:rsidP="009B28DE">
      <w:pPr>
        <w:jc w:val="left"/>
        <w:rPr>
          <w:rFonts w:ascii="LM Roman 10" w:hAnsi="LM Roman 10"/>
          <w:lang w:val="es-ES"/>
        </w:rPr>
      </w:pPr>
      <w:r w:rsidRPr="00D66CBF">
        <w:rPr>
          <w:rFonts w:ascii="LM Roman 10" w:hAnsi="LM Roman 10"/>
          <w:noProof/>
          <w:lang w:val="es-ES"/>
        </w:rPr>
        <w:drawing>
          <wp:inline distT="0" distB="0" distL="0" distR="0" wp14:anchorId="255D898B" wp14:editId="078F7BF6">
            <wp:extent cx="5395595" cy="2203450"/>
            <wp:effectExtent l="0" t="0" r="0" b="6350"/>
            <wp:docPr id="1094349504" name="Imagen 1"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49504" name="Imagen 1" descr="Imagen que contiene Aplicación&#10;&#10;El contenido generado por IA puede ser incorrecto."/>
                    <pic:cNvPicPr/>
                  </pic:nvPicPr>
                  <pic:blipFill>
                    <a:blip r:embed="rId104"/>
                    <a:stretch>
                      <a:fillRect/>
                    </a:stretch>
                  </pic:blipFill>
                  <pic:spPr>
                    <a:xfrm>
                      <a:off x="0" y="0"/>
                      <a:ext cx="5395595" cy="2203450"/>
                    </a:xfrm>
                    <a:prstGeom prst="rect">
                      <a:avLst/>
                    </a:prstGeom>
                  </pic:spPr>
                </pic:pic>
              </a:graphicData>
            </a:graphic>
          </wp:inline>
        </w:drawing>
      </w:r>
    </w:p>
    <w:p w14:paraId="3EA53AF8" w14:textId="7B116AF8" w:rsidR="001524E2" w:rsidRPr="00D66CBF" w:rsidRDefault="001524E2" w:rsidP="001524E2">
      <w:pPr>
        <w:pStyle w:val="Descripcin"/>
        <w:rPr>
          <w:rFonts w:ascii="LM Roman 10" w:hAnsi="LM Roman 10"/>
          <w:lang w:val="es-ES"/>
        </w:rPr>
      </w:pPr>
      <w:bookmarkStart w:id="224" w:name="_Toc208342502"/>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43</w:t>
      </w:r>
      <w:r w:rsidRPr="00D66CBF">
        <w:rPr>
          <w:rFonts w:ascii="LM Roman 10" w:hAnsi="LM Roman 10"/>
        </w:rPr>
        <w:fldChar w:fldCharType="end"/>
      </w:r>
      <w:r w:rsidRPr="00D66CBF">
        <w:rPr>
          <w:rFonts w:ascii="LM Roman 10" w:hAnsi="LM Roman 10"/>
        </w:rPr>
        <w:t>. Vista del listado de centros</w:t>
      </w:r>
      <w:bookmarkEnd w:id="224"/>
    </w:p>
    <w:p w14:paraId="55E30AF5" w14:textId="4E5F568C" w:rsidR="009B28DE" w:rsidRPr="00D66CBF" w:rsidRDefault="009B28DE" w:rsidP="00841298">
      <w:pPr>
        <w:rPr>
          <w:rFonts w:ascii="LM Roman 10" w:hAnsi="LM Roman 10"/>
          <w:lang w:val="es-ES"/>
        </w:rPr>
      </w:pPr>
      <w:r w:rsidRPr="00D66CBF">
        <w:rPr>
          <w:rFonts w:ascii="LM Roman 10" w:hAnsi="LM Roman 10"/>
          <w:lang w:val="es-ES"/>
        </w:rPr>
        <w:t>Este apartado muestra el listado de centros registrados en la universidad.</w:t>
      </w:r>
      <w:r w:rsidRPr="00D66CBF">
        <w:rPr>
          <w:rFonts w:ascii="LM Roman 10" w:hAnsi="LM Roman 10"/>
          <w:lang w:val="es-ES"/>
        </w:rPr>
        <w:br/>
        <w:t xml:space="preserve">Es </w:t>
      </w:r>
      <w:r w:rsidRPr="00D66CBF">
        <w:rPr>
          <w:rFonts w:ascii="LM Roman 10" w:hAnsi="LM Roman 10"/>
          <w:b/>
          <w:bCs/>
          <w:lang w:val="es-ES"/>
        </w:rPr>
        <w:t>exclusivo para usuarios con rol de Administrador</w:t>
      </w:r>
      <w:r w:rsidRPr="00D66CBF">
        <w:rPr>
          <w:rFonts w:ascii="LM Roman 10" w:hAnsi="LM Roman 10"/>
          <w:lang w:val="es-ES"/>
        </w:rPr>
        <w:t>, por lo que alumnos y profesores no tienen acceso a esta vista.</w:t>
      </w:r>
    </w:p>
    <w:p w14:paraId="0228389E" w14:textId="6748BBC6" w:rsidR="009B28DE" w:rsidRPr="00D66CBF" w:rsidRDefault="009B28DE" w:rsidP="009B28DE">
      <w:pPr>
        <w:jc w:val="left"/>
        <w:rPr>
          <w:rFonts w:ascii="LM Roman 10" w:hAnsi="LM Roman 10"/>
          <w:lang w:val="es-ES"/>
        </w:rPr>
      </w:pPr>
    </w:p>
    <w:p w14:paraId="5C10B02E" w14:textId="77777777" w:rsidR="009B28DE" w:rsidRPr="00D66CBF" w:rsidRDefault="009B28DE" w:rsidP="009B28DE">
      <w:pPr>
        <w:jc w:val="left"/>
        <w:rPr>
          <w:rFonts w:ascii="LM Roman 10" w:hAnsi="LM Roman 10"/>
          <w:b/>
          <w:bCs/>
          <w:lang w:val="es-ES"/>
        </w:rPr>
      </w:pPr>
      <w:r w:rsidRPr="00D66CBF">
        <w:rPr>
          <w:rFonts w:ascii="LM Roman 10" w:hAnsi="LM Roman 10"/>
          <w:b/>
          <w:bCs/>
          <w:lang w:val="es-ES"/>
        </w:rPr>
        <w:t>Información mostrada en la tabla</w:t>
      </w:r>
    </w:p>
    <w:p w14:paraId="0743CA0E" w14:textId="77777777" w:rsidR="009B28DE" w:rsidRPr="00D66CBF" w:rsidRDefault="009B28DE" w:rsidP="009B28DE">
      <w:pPr>
        <w:jc w:val="left"/>
        <w:rPr>
          <w:rFonts w:ascii="LM Roman 10" w:hAnsi="LM Roman 10"/>
          <w:lang w:val="es-ES"/>
        </w:rPr>
      </w:pPr>
      <w:r w:rsidRPr="00D66CBF">
        <w:rPr>
          <w:rFonts w:ascii="LM Roman 10" w:hAnsi="LM Roman 10"/>
          <w:lang w:val="es-ES"/>
        </w:rPr>
        <w:t>Cada registro del listado contiene los siguientes datos:</w:t>
      </w:r>
    </w:p>
    <w:p w14:paraId="4EAB306F" w14:textId="77777777" w:rsidR="009B28DE" w:rsidRPr="00D66CBF" w:rsidRDefault="009B28DE">
      <w:pPr>
        <w:numPr>
          <w:ilvl w:val="0"/>
          <w:numId w:val="111"/>
        </w:numPr>
        <w:jc w:val="left"/>
        <w:rPr>
          <w:rFonts w:ascii="LM Roman 10" w:hAnsi="LM Roman 10"/>
          <w:lang w:val="es-ES"/>
        </w:rPr>
      </w:pPr>
      <w:r w:rsidRPr="00D66CBF">
        <w:rPr>
          <w:rFonts w:ascii="LM Roman 10" w:hAnsi="LM Roman 10"/>
          <w:b/>
          <w:bCs/>
          <w:lang w:val="es-ES"/>
        </w:rPr>
        <w:t>Nombre</w:t>
      </w:r>
    </w:p>
    <w:p w14:paraId="186DF8C1" w14:textId="77777777" w:rsidR="009B28DE" w:rsidRPr="00D66CBF" w:rsidRDefault="009B28DE">
      <w:pPr>
        <w:numPr>
          <w:ilvl w:val="0"/>
          <w:numId w:val="111"/>
        </w:numPr>
        <w:jc w:val="left"/>
        <w:rPr>
          <w:rFonts w:ascii="LM Roman 10" w:hAnsi="LM Roman 10"/>
          <w:lang w:val="es-ES"/>
        </w:rPr>
      </w:pPr>
      <w:r w:rsidRPr="00D66CBF">
        <w:rPr>
          <w:rFonts w:ascii="LM Roman 10" w:hAnsi="LM Roman 10"/>
          <w:b/>
          <w:bCs/>
          <w:lang w:val="es-ES"/>
        </w:rPr>
        <w:t>Dirección</w:t>
      </w:r>
    </w:p>
    <w:p w14:paraId="4DECC334" w14:textId="6C58772A" w:rsidR="009B28DE" w:rsidRPr="00D66CBF" w:rsidRDefault="009B28DE" w:rsidP="009B28DE">
      <w:pPr>
        <w:jc w:val="left"/>
        <w:rPr>
          <w:rFonts w:ascii="LM Roman 10" w:hAnsi="LM Roman 10"/>
          <w:lang w:val="es-ES"/>
        </w:rPr>
      </w:pPr>
    </w:p>
    <w:p w14:paraId="0F09797C" w14:textId="77777777" w:rsidR="009B28DE" w:rsidRPr="00D66CBF" w:rsidRDefault="009B28DE" w:rsidP="009B28DE">
      <w:pPr>
        <w:jc w:val="left"/>
        <w:rPr>
          <w:rFonts w:ascii="LM Roman 10" w:hAnsi="LM Roman 10"/>
          <w:b/>
          <w:bCs/>
          <w:lang w:val="es-ES"/>
        </w:rPr>
      </w:pPr>
      <w:r w:rsidRPr="00D66CBF">
        <w:rPr>
          <w:rFonts w:ascii="LM Roman 10" w:hAnsi="LM Roman 10"/>
          <w:b/>
          <w:bCs/>
          <w:lang w:val="es-ES"/>
        </w:rPr>
        <w:t>Filtros disponibles</w:t>
      </w:r>
    </w:p>
    <w:p w14:paraId="79864A7B" w14:textId="77777777" w:rsidR="009B28DE" w:rsidRPr="00D66CBF" w:rsidRDefault="009B28DE" w:rsidP="009B28DE">
      <w:pPr>
        <w:jc w:val="left"/>
        <w:rPr>
          <w:rFonts w:ascii="LM Roman 10" w:hAnsi="LM Roman 10"/>
          <w:lang w:val="es-ES"/>
        </w:rPr>
      </w:pPr>
      <w:r w:rsidRPr="00D66CBF">
        <w:rPr>
          <w:rFonts w:ascii="LM Roman 10" w:hAnsi="LM Roman 10"/>
          <w:lang w:val="es-ES"/>
        </w:rPr>
        <w:t>Como en todos los listados de la aplicación, se incluyen herramientas de filtrado:</w:t>
      </w:r>
    </w:p>
    <w:p w14:paraId="2FE458FB" w14:textId="77777777" w:rsidR="009B28DE" w:rsidRPr="00D66CBF" w:rsidRDefault="009B28DE">
      <w:pPr>
        <w:numPr>
          <w:ilvl w:val="0"/>
          <w:numId w:val="112"/>
        </w:numPr>
        <w:jc w:val="left"/>
        <w:rPr>
          <w:rFonts w:ascii="LM Roman 10" w:hAnsi="LM Roman 10"/>
          <w:lang w:val="es-ES"/>
        </w:rPr>
      </w:pPr>
      <w:r w:rsidRPr="00D66CBF">
        <w:rPr>
          <w:rFonts w:ascii="LM Roman 10" w:hAnsi="LM Roman 10"/>
          <w:b/>
          <w:bCs/>
          <w:lang w:val="es-ES"/>
        </w:rPr>
        <w:t>Filtro general:</w:t>
      </w:r>
      <w:r w:rsidRPr="00D66CBF">
        <w:rPr>
          <w:rFonts w:ascii="LM Roman 10" w:hAnsi="LM Roman 10"/>
          <w:lang w:val="es-ES"/>
        </w:rPr>
        <w:br/>
        <w:t>Permite buscar por cualquiera de los campos visibles en la tabla:</w:t>
      </w:r>
    </w:p>
    <w:p w14:paraId="6636583E" w14:textId="77777777" w:rsidR="009B28DE" w:rsidRPr="00D66CBF" w:rsidRDefault="009B28DE">
      <w:pPr>
        <w:numPr>
          <w:ilvl w:val="1"/>
          <w:numId w:val="112"/>
        </w:numPr>
        <w:jc w:val="left"/>
        <w:rPr>
          <w:rFonts w:ascii="LM Roman 10" w:hAnsi="LM Roman 10"/>
          <w:lang w:val="es-ES"/>
        </w:rPr>
      </w:pPr>
      <w:r w:rsidRPr="00D66CBF">
        <w:rPr>
          <w:rFonts w:ascii="LM Roman 10" w:hAnsi="LM Roman 10"/>
          <w:lang w:val="es-ES"/>
        </w:rPr>
        <w:t>Nombre</w:t>
      </w:r>
    </w:p>
    <w:p w14:paraId="51965818" w14:textId="49C0937C" w:rsidR="00FC451E" w:rsidRPr="00D66CBF" w:rsidRDefault="009B28DE">
      <w:pPr>
        <w:numPr>
          <w:ilvl w:val="1"/>
          <w:numId w:val="112"/>
        </w:numPr>
        <w:jc w:val="left"/>
        <w:rPr>
          <w:rFonts w:ascii="LM Roman 10" w:hAnsi="LM Roman 10"/>
          <w:lang w:val="es-ES"/>
        </w:rPr>
      </w:pPr>
      <w:r w:rsidRPr="00D66CBF">
        <w:rPr>
          <w:rFonts w:ascii="LM Roman 10" w:hAnsi="LM Roman 10"/>
          <w:lang w:val="es-ES"/>
        </w:rPr>
        <w:t>Dirección</w:t>
      </w:r>
    </w:p>
    <w:p w14:paraId="4DE4322B" w14:textId="3678C124" w:rsidR="009B28DE" w:rsidRPr="00D66CBF" w:rsidRDefault="009B28DE" w:rsidP="007B5C6A">
      <w:pPr>
        <w:ind w:left="720"/>
        <w:jc w:val="left"/>
        <w:rPr>
          <w:rFonts w:ascii="LM Roman 10" w:hAnsi="LM Roman 10"/>
          <w:lang w:val="es-ES"/>
        </w:rPr>
      </w:pPr>
      <w:r w:rsidRPr="00D66CBF">
        <w:rPr>
          <w:rFonts w:ascii="LM Roman 10" w:hAnsi="LM Roman 10"/>
          <w:lang w:val="es-ES"/>
        </w:rPr>
        <w:t xml:space="preserve">El botón </w:t>
      </w:r>
      <w:r w:rsidRPr="00D66CBF">
        <w:rPr>
          <w:rFonts w:ascii="LM Roman 10" w:hAnsi="LM Roman 10"/>
          <w:b/>
          <w:bCs/>
          <w:lang w:val="es-ES"/>
        </w:rPr>
        <w:t>Buscar</w:t>
      </w:r>
      <w:r w:rsidRPr="00D66CBF">
        <w:rPr>
          <w:rFonts w:ascii="LM Roman 10" w:hAnsi="LM Roman 10"/>
          <w:lang w:val="es-ES"/>
        </w:rPr>
        <w:t xml:space="preserve"> aplica los filtros y actualiza el listado, mientras que </w:t>
      </w:r>
      <w:r w:rsidRPr="00D66CBF">
        <w:rPr>
          <w:rFonts w:ascii="LM Roman 10" w:hAnsi="LM Roman 10"/>
          <w:b/>
          <w:bCs/>
          <w:lang w:val="es-ES"/>
        </w:rPr>
        <w:t>Limpiar filtros</w:t>
      </w:r>
      <w:r w:rsidRPr="00D66CBF">
        <w:rPr>
          <w:rFonts w:ascii="LM Roman 10" w:hAnsi="LM Roman 10"/>
          <w:lang w:val="es-ES"/>
        </w:rPr>
        <w:t xml:space="preserve"> los elimina.</w:t>
      </w:r>
    </w:p>
    <w:p w14:paraId="466567D3" w14:textId="77777777" w:rsidR="009B28DE" w:rsidRPr="00D66CBF" w:rsidRDefault="009B28DE">
      <w:pPr>
        <w:numPr>
          <w:ilvl w:val="0"/>
          <w:numId w:val="112"/>
        </w:numPr>
        <w:jc w:val="left"/>
        <w:rPr>
          <w:rFonts w:ascii="LM Roman 10" w:hAnsi="LM Roman 10"/>
          <w:lang w:val="es-ES"/>
        </w:rPr>
      </w:pPr>
      <w:r w:rsidRPr="00D66CBF">
        <w:rPr>
          <w:rFonts w:ascii="LM Roman 10" w:hAnsi="LM Roman 10"/>
          <w:b/>
          <w:bCs/>
          <w:lang w:val="es-ES"/>
        </w:rPr>
        <w:t>Filtros avanzados:</w:t>
      </w:r>
      <w:r w:rsidRPr="00D66CBF">
        <w:rPr>
          <w:rFonts w:ascii="LM Roman 10" w:hAnsi="LM Roman 10"/>
          <w:lang w:val="es-ES"/>
        </w:rPr>
        <w:br/>
        <w:t>Accesibles mediante el icono del embudo, permiten filtrar individualmente por:</w:t>
      </w:r>
    </w:p>
    <w:p w14:paraId="3B4CD914" w14:textId="77777777" w:rsidR="009B28DE" w:rsidRPr="00D66CBF" w:rsidRDefault="009B28DE">
      <w:pPr>
        <w:numPr>
          <w:ilvl w:val="1"/>
          <w:numId w:val="112"/>
        </w:numPr>
        <w:jc w:val="left"/>
        <w:rPr>
          <w:rFonts w:ascii="LM Roman 10" w:hAnsi="LM Roman 10"/>
          <w:lang w:val="es-ES"/>
        </w:rPr>
      </w:pPr>
      <w:r w:rsidRPr="00D66CBF">
        <w:rPr>
          <w:rFonts w:ascii="LM Roman 10" w:hAnsi="LM Roman 10"/>
          <w:lang w:val="es-ES"/>
        </w:rPr>
        <w:t>Nombre</w:t>
      </w:r>
    </w:p>
    <w:p w14:paraId="0E309C6D" w14:textId="77777777" w:rsidR="009B28DE" w:rsidRPr="00D66CBF" w:rsidRDefault="009B28DE">
      <w:pPr>
        <w:numPr>
          <w:ilvl w:val="1"/>
          <w:numId w:val="112"/>
        </w:numPr>
        <w:jc w:val="left"/>
        <w:rPr>
          <w:rFonts w:ascii="LM Roman 10" w:hAnsi="LM Roman 10"/>
          <w:lang w:val="es-ES"/>
        </w:rPr>
      </w:pPr>
      <w:r w:rsidRPr="00D66CBF">
        <w:rPr>
          <w:rFonts w:ascii="LM Roman 10" w:hAnsi="LM Roman 10"/>
          <w:lang w:val="es-ES"/>
        </w:rPr>
        <w:lastRenderedPageBreak/>
        <w:t>Dirección</w:t>
      </w:r>
    </w:p>
    <w:p w14:paraId="79EDB200" w14:textId="18E0771A" w:rsidR="009B28DE" w:rsidRPr="00D66CBF" w:rsidRDefault="009B28DE" w:rsidP="009B28DE">
      <w:pPr>
        <w:jc w:val="left"/>
        <w:rPr>
          <w:rFonts w:ascii="LM Roman 10" w:hAnsi="LM Roman 10"/>
          <w:lang w:val="es-ES"/>
        </w:rPr>
      </w:pPr>
    </w:p>
    <w:p w14:paraId="2ED290E1" w14:textId="77777777" w:rsidR="009B28DE" w:rsidRPr="00D66CBF" w:rsidRDefault="009B28DE" w:rsidP="009B28DE">
      <w:pPr>
        <w:jc w:val="left"/>
        <w:rPr>
          <w:rFonts w:ascii="LM Roman 10" w:hAnsi="LM Roman 10"/>
          <w:b/>
          <w:bCs/>
          <w:lang w:val="es-ES"/>
        </w:rPr>
      </w:pPr>
      <w:r w:rsidRPr="00D66CBF">
        <w:rPr>
          <w:rFonts w:ascii="LM Roman 10" w:hAnsi="LM Roman 10"/>
          <w:b/>
          <w:bCs/>
          <w:lang w:val="es-ES"/>
        </w:rPr>
        <w:t>Acciones disponibles</w:t>
      </w:r>
    </w:p>
    <w:p w14:paraId="5F0CCA59" w14:textId="77777777" w:rsidR="009B28DE" w:rsidRPr="00D66CBF" w:rsidRDefault="009B28DE" w:rsidP="007B5C6A">
      <w:pPr>
        <w:rPr>
          <w:rFonts w:ascii="LM Roman 10" w:hAnsi="LM Roman 10"/>
          <w:lang w:val="es-ES"/>
        </w:rPr>
      </w:pPr>
      <w:r w:rsidRPr="00D66CBF">
        <w:rPr>
          <w:rFonts w:ascii="LM Roman 10" w:hAnsi="LM Roman 10"/>
          <w:lang w:val="es-ES"/>
        </w:rPr>
        <w:t>Al ser una vista exclusiva para administradores, se dispone de todas las acciones de gestión:</w:t>
      </w:r>
    </w:p>
    <w:p w14:paraId="08BBA488" w14:textId="77777777" w:rsidR="009B28DE" w:rsidRPr="00D66CBF" w:rsidRDefault="009B28DE">
      <w:pPr>
        <w:numPr>
          <w:ilvl w:val="0"/>
          <w:numId w:val="113"/>
        </w:numPr>
        <w:rPr>
          <w:rFonts w:ascii="LM Roman 10" w:hAnsi="LM Roman 10"/>
          <w:lang w:val="es-ES"/>
        </w:rPr>
      </w:pPr>
      <w:r w:rsidRPr="00D66CBF">
        <w:rPr>
          <w:rFonts w:ascii="LM Roman 10" w:hAnsi="LM Roman 10"/>
          <w:b/>
          <w:bCs/>
          <w:lang w:val="es-ES"/>
        </w:rPr>
        <w:t>Crear</w:t>
      </w:r>
      <w:r w:rsidRPr="00D66CBF">
        <w:rPr>
          <w:rFonts w:ascii="LM Roman 10" w:hAnsi="LM Roman 10"/>
          <w:lang w:val="es-ES"/>
        </w:rPr>
        <w:t xml:space="preserve"> un nuevo centro mediante el botón correspondiente, que redirige al formulario de creación.</w:t>
      </w:r>
    </w:p>
    <w:p w14:paraId="21A3B3F9" w14:textId="77777777" w:rsidR="009B28DE" w:rsidRPr="00D66CBF" w:rsidRDefault="009B28DE">
      <w:pPr>
        <w:numPr>
          <w:ilvl w:val="0"/>
          <w:numId w:val="113"/>
        </w:numPr>
        <w:rPr>
          <w:rFonts w:ascii="LM Roman 10" w:hAnsi="LM Roman 10"/>
          <w:lang w:val="es-ES"/>
        </w:rPr>
      </w:pPr>
      <w:r w:rsidRPr="00D66CBF">
        <w:rPr>
          <w:rFonts w:ascii="LM Roman 10" w:hAnsi="LM Roman 10"/>
          <w:b/>
          <w:bCs/>
          <w:lang w:val="es-ES"/>
        </w:rPr>
        <w:t>Importar</w:t>
      </w:r>
      <w:r w:rsidRPr="00D66CBF">
        <w:rPr>
          <w:rFonts w:ascii="LM Roman 10" w:hAnsi="LM Roman 10"/>
          <w:lang w:val="es-ES"/>
        </w:rPr>
        <w:t xml:space="preserve"> centros en masa desde un archivo CSV, abriendo un modal para la carga del archivo.</w:t>
      </w:r>
    </w:p>
    <w:p w14:paraId="203C24A3" w14:textId="77777777" w:rsidR="009B28DE" w:rsidRPr="00D66CBF" w:rsidRDefault="009B28DE">
      <w:pPr>
        <w:numPr>
          <w:ilvl w:val="0"/>
          <w:numId w:val="113"/>
        </w:numPr>
        <w:jc w:val="left"/>
        <w:rPr>
          <w:rFonts w:ascii="LM Roman 10" w:hAnsi="LM Roman 10"/>
          <w:lang w:val="es-ES"/>
        </w:rPr>
      </w:pPr>
      <w:r w:rsidRPr="00D66CBF">
        <w:rPr>
          <w:rFonts w:ascii="LM Roman 10" w:hAnsi="LM Roman 10"/>
          <w:b/>
          <w:bCs/>
          <w:lang w:val="es-ES"/>
        </w:rPr>
        <w:t>Editar</w:t>
      </w:r>
      <w:r w:rsidRPr="00D66CBF">
        <w:rPr>
          <w:rFonts w:ascii="LM Roman 10" w:hAnsi="LM Roman 10"/>
          <w:lang w:val="es-ES"/>
        </w:rPr>
        <w:t xml:space="preserve"> cualquier registro existente.</w:t>
      </w:r>
    </w:p>
    <w:p w14:paraId="3E563823" w14:textId="77777777" w:rsidR="009B28DE" w:rsidRPr="00D66CBF" w:rsidRDefault="009B28DE">
      <w:pPr>
        <w:numPr>
          <w:ilvl w:val="0"/>
          <w:numId w:val="113"/>
        </w:numPr>
        <w:jc w:val="left"/>
        <w:rPr>
          <w:rFonts w:ascii="LM Roman 10" w:hAnsi="LM Roman 10"/>
          <w:lang w:val="es-ES"/>
        </w:rPr>
      </w:pPr>
      <w:r w:rsidRPr="00D66CBF">
        <w:rPr>
          <w:rFonts w:ascii="LM Roman 10" w:hAnsi="LM Roman 10"/>
          <w:b/>
          <w:bCs/>
          <w:lang w:val="es-ES"/>
        </w:rPr>
        <w:t>Eliminar</w:t>
      </w:r>
      <w:r w:rsidRPr="00D66CBF">
        <w:rPr>
          <w:rFonts w:ascii="LM Roman 10" w:hAnsi="LM Roman 10"/>
          <w:lang w:val="es-ES"/>
        </w:rPr>
        <w:t xml:space="preserve"> registros del listado.</w:t>
      </w:r>
    </w:p>
    <w:p w14:paraId="0CB47607" w14:textId="77777777" w:rsidR="009B28DE" w:rsidRPr="00D66CBF" w:rsidRDefault="009B28DE">
      <w:pPr>
        <w:numPr>
          <w:ilvl w:val="0"/>
          <w:numId w:val="113"/>
        </w:numPr>
        <w:rPr>
          <w:rFonts w:ascii="LM Roman 10" w:hAnsi="LM Roman 10"/>
          <w:lang w:val="es-ES"/>
        </w:rPr>
      </w:pPr>
      <w:r w:rsidRPr="00D66CBF">
        <w:rPr>
          <w:rFonts w:ascii="LM Roman 10" w:hAnsi="LM Roman 10"/>
          <w:b/>
          <w:bCs/>
          <w:lang w:val="es-ES"/>
        </w:rPr>
        <w:t>Seleccionar centro</w:t>
      </w:r>
      <w:r w:rsidRPr="00D66CBF">
        <w:rPr>
          <w:rFonts w:ascii="LM Roman 10" w:hAnsi="LM Roman 10"/>
          <w:lang w:val="es-ES"/>
        </w:rPr>
        <w:t xml:space="preserve"> para el contexto de la aplicación: esta acción define el centro activo para visualizar y gestionar la información relacionada (canales, departamentos, titulaciones, TFGs, etc.).</w:t>
      </w:r>
    </w:p>
    <w:p w14:paraId="6BB44D6B" w14:textId="77777777" w:rsidR="00F13587" w:rsidRPr="00D66CBF" w:rsidRDefault="00F13587" w:rsidP="00F13587">
      <w:pPr>
        <w:jc w:val="left"/>
        <w:rPr>
          <w:rFonts w:ascii="LM Roman 10" w:hAnsi="LM Roman 10"/>
          <w:lang w:val="es-ES"/>
        </w:rPr>
      </w:pPr>
    </w:p>
    <w:p w14:paraId="7F0AE539" w14:textId="7CCFD1C4" w:rsidR="00F13587" w:rsidRPr="00D66CBF" w:rsidRDefault="00F13587" w:rsidP="00F13587">
      <w:pPr>
        <w:pStyle w:val="Apndice2"/>
        <w:rPr>
          <w:rFonts w:ascii="LM Roman 10" w:hAnsi="LM Roman 10"/>
          <w:lang w:val="es-ES"/>
        </w:rPr>
      </w:pPr>
      <w:bookmarkStart w:id="225" w:name="_Toc208342591"/>
      <w:r w:rsidRPr="00D66CBF">
        <w:rPr>
          <w:rFonts w:ascii="LM Roman 10" w:hAnsi="LM Roman 10"/>
          <w:lang w:val="es-ES"/>
        </w:rPr>
        <w:t>Creación y edición de líneas de TFG</w:t>
      </w:r>
      <w:bookmarkEnd w:id="225"/>
    </w:p>
    <w:p w14:paraId="267A3F9A" w14:textId="68108957" w:rsidR="00E87B72" w:rsidRPr="00D66CBF" w:rsidRDefault="00E87B72" w:rsidP="00F13587">
      <w:pPr>
        <w:jc w:val="left"/>
        <w:rPr>
          <w:rFonts w:ascii="LM Roman 10" w:hAnsi="LM Roman 10"/>
          <w:lang w:val="es-ES"/>
        </w:rPr>
      </w:pPr>
      <w:r w:rsidRPr="00D66CBF">
        <w:rPr>
          <w:rFonts w:ascii="LM Roman 10" w:hAnsi="LM Roman 10"/>
          <w:noProof/>
          <w:lang w:val="es-ES"/>
        </w:rPr>
        <w:drawing>
          <wp:inline distT="0" distB="0" distL="0" distR="0" wp14:anchorId="5D71C06C" wp14:editId="5D3F9D02">
            <wp:extent cx="5395595" cy="2393950"/>
            <wp:effectExtent l="0" t="0" r="0" b="6350"/>
            <wp:docPr id="48477583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75834" name="Imagen 1" descr="Interfaz de usuario gráfica, Texto, Aplicación&#10;&#10;El contenido generado por IA puede ser incorrecto."/>
                    <pic:cNvPicPr/>
                  </pic:nvPicPr>
                  <pic:blipFill>
                    <a:blip r:embed="rId105"/>
                    <a:stretch>
                      <a:fillRect/>
                    </a:stretch>
                  </pic:blipFill>
                  <pic:spPr>
                    <a:xfrm>
                      <a:off x="0" y="0"/>
                      <a:ext cx="5395595" cy="2393950"/>
                    </a:xfrm>
                    <a:prstGeom prst="rect">
                      <a:avLst/>
                    </a:prstGeom>
                  </pic:spPr>
                </pic:pic>
              </a:graphicData>
            </a:graphic>
          </wp:inline>
        </w:drawing>
      </w:r>
    </w:p>
    <w:p w14:paraId="680E681D" w14:textId="3512CEAE" w:rsidR="001524E2" w:rsidRPr="00D66CBF" w:rsidRDefault="001524E2" w:rsidP="001524E2">
      <w:pPr>
        <w:pStyle w:val="Descripcin"/>
        <w:rPr>
          <w:rFonts w:ascii="LM Roman 10" w:hAnsi="LM Roman 10"/>
          <w:lang w:val="es-ES"/>
        </w:rPr>
      </w:pPr>
      <w:bookmarkStart w:id="226" w:name="_Toc208342503"/>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44</w:t>
      </w:r>
      <w:r w:rsidRPr="00D66CBF">
        <w:rPr>
          <w:rFonts w:ascii="LM Roman 10" w:hAnsi="LM Roman 10"/>
        </w:rPr>
        <w:fldChar w:fldCharType="end"/>
      </w:r>
      <w:r w:rsidRPr="00D66CBF">
        <w:rPr>
          <w:rFonts w:ascii="LM Roman 10" w:hAnsi="LM Roman 10"/>
        </w:rPr>
        <w:t>. Vista del detalle de una línea de TFG</w:t>
      </w:r>
      <w:bookmarkEnd w:id="226"/>
    </w:p>
    <w:p w14:paraId="4C05B444" w14:textId="6BCBCAF2" w:rsidR="00F13587" w:rsidRPr="00D66CBF" w:rsidRDefault="00F13587" w:rsidP="00841298">
      <w:pPr>
        <w:rPr>
          <w:rFonts w:ascii="LM Roman 10" w:hAnsi="LM Roman 10"/>
          <w:lang w:val="es-ES"/>
        </w:rPr>
      </w:pPr>
      <w:r w:rsidRPr="00D66CBF">
        <w:rPr>
          <w:rFonts w:ascii="LM Roman 10" w:hAnsi="LM Roman 10"/>
          <w:lang w:val="es-ES"/>
        </w:rPr>
        <w:t>La vista del Formulario de Líneas de TFG permite a los administradores crear o editar una línea de TFG.</w:t>
      </w:r>
      <w:r w:rsidR="002D75AF" w:rsidRPr="00D66CBF">
        <w:rPr>
          <w:rFonts w:ascii="LM Roman 10" w:hAnsi="LM Roman 10"/>
          <w:lang w:val="es-ES"/>
        </w:rPr>
        <w:t xml:space="preserve"> </w:t>
      </w:r>
      <w:r w:rsidRPr="00D66CBF">
        <w:rPr>
          <w:rFonts w:ascii="LM Roman 10" w:hAnsi="LM Roman 10"/>
          <w:lang w:val="es-ES"/>
        </w:rPr>
        <w:t>Dependiendo del contexto, el formulario puede presentarse en modo creación o edición:</w:t>
      </w:r>
    </w:p>
    <w:p w14:paraId="11E16E9F" w14:textId="77777777" w:rsidR="00F13587" w:rsidRPr="00D66CBF" w:rsidRDefault="00F13587">
      <w:pPr>
        <w:numPr>
          <w:ilvl w:val="0"/>
          <w:numId w:val="114"/>
        </w:numPr>
        <w:rPr>
          <w:rFonts w:ascii="LM Roman 10" w:hAnsi="LM Roman 10"/>
          <w:lang w:val="es-ES"/>
        </w:rPr>
      </w:pPr>
      <w:r w:rsidRPr="00D66CBF">
        <w:rPr>
          <w:rFonts w:ascii="LM Roman 10" w:hAnsi="LM Roman 10"/>
          <w:b/>
          <w:bCs/>
          <w:lang w:val="es-ES"/>
        </w:rPr>
        <w:t>Modo creación:</w:t>
      </w:r>
      <w:r w:rsidRPr="00D66CBF">
        <w:rPr>
          <w:rFonts w:ascii="LM Roman 10" w:hAnsi="LM Roman 10"/>
          <w:lang w:val="es-ES"/>
        </w:rPr>
        <w:t xml:space="preserve"> El encabezado muestra </w:t>
      </w:r>
      <w:r w:rsidRPr="00D66CBF">
        <w:rPr>
          <w:rFonts w:ascii="LM Roman 10" w:hAnsi="LM Roman 10"/>
          <w:i/>
          <w:iCs/>
          <w:lang w:val="es-ES"/>
        </w:rPr>
        <w:t>"Nuevo TFG"</w:t>
      </w:r>
      <w:r w:rsidRPr="00D66CBF">
        <w:rPr>
          <w:rFonts w:ascii="LM Roman 10" w:hAnsi="LM Roman 10"/>
          <w:lang w:val="es-ES"/>
        </w:rPr>
        <w:t xml:space="preserve"> y el formulario está vacío para introducir nuevos datos.</w:t>
      </w:r>
    </w:p>
    <w:p w14:paraId="105D7C0B" w14:textId="77777777" w:rsidR="00F13587" w:rsidRPr="00D66CBF" w:rsidRDefault="00F13587">
      <w:pPr>
        <w:numPr>
          <w:ilvl w:val="0"/>
          <w:numId w:val="114"/>
        </w:numPr>
        <w:rPr>
          <w:rFonts w:ascii="LM Roman 10" w:hAnsi="LM Roman 10"/>
          <w:lang w:val="es-ES"/>
        </w:rPr>
      </w:pPr>
      <w:r w:rsidRPr="00D66CBF">
        <w:rPr>
          <w:rFonts w:ascii="LM Roman 10" w:hAnsi="LM Roman 10"/>
          <w:b/>
          <w:bCs/>
          <w:lang w:val="es-ES"/>
        </w:rPr>
        <w:t>Modo edición:</w:t>
      </w:r>
      <w:r w:rsidRPr="00D66CBF">
        <w:rPr>
          <w:rFonts w:ascii="LM Roman 10" w:hAnsi="LM Roman 10"/>
          <w:lang w:val="es-ES"/>
        </w:rPr>
        <w:t xml:space="preserve"> El encabezado muestra el nombre del TFG y carga los datos existentes para su modificación.</w:t>
      </w:r>
    </w:p>
    <w:p w14:paraId="6D6C60E6" w14:textId="5FCE42EB" w:rsidR="00F13587" w:rsidRPr="00D66CBF" w:rsidRDefault="00F13587" w:rsidP="00F13587">
      <w:pPr>
        <w:jc w:val="left"/>
        <w:rPr>
          <w:rFonts w:ascii="LM Roman 10" w:hAnsi="LM Roman 10"/>
          <w:lang w:val="es-ES"/>
        </w:rPr>
      </w:pPr>
    </w:p>
    <w:p w14:paraId="71CE4C84" w14:textId="77777777" w:rsidR="00F13587" w:rsidRPr="00D66CBF" w:rsidRDefault="00F13587" w:rsidP="00F13587">
      <w:pPr>
        <w:jc w:val="left"/>
        <w:rPr>
          <w:rFonts w:ascii="LM Roman 10" w:hAnsi="LM Roman 10"/>
          <w:b/>
          <w:bCs/>
          <w:lang w:val="es-ES"/>
        </w:rPr>
      </w:pPr>
      <w:r w:rsidRPr="00D66CBF">
        <w:rPr>
          <w:rFonts w:ascii="LM Roman 10" w:hAnsi="LM Roman 10"/>
          <w:b/>
          <w:bCs/>
          <w:lang w:val="es-ES"/>
        </w:rPr>
        <w:t>Campos del formulario</w:t>
      </w:r>
    </w:p>
    <w:p w14:paraId="125A52A0" w14:textId="77777777" w:rsidR="00F13587" w:rsidRPr="00D66CBF" w:rsidRDefault="00F13587" w:rsidP="00F13587">
      <w:pPr>
        <w:jc w:val="left"/>
        <w:rPr>
          <w:rFonts w:ascii="LM Roman 10" w:hAnsi="LM Roman 10"/>
          <w:b/>
          <w:bCs/>
          <w:lang w:val="es-ES"/>
        </w:rPr>
      </w:pPr>
      <w:r w:rsidRPr="00D66CBF">
        <w:rPr>
          <w:rFonts w:ascii="LM Roman 10" w:hAnsi="LM Roman 10"/>
          <w:b/>
          <w:bCs/>
          <w:lang w:val="es-ES"/>
        </w:rPr>
        <w:t>1. Nombre</w:t>
      </w:r>
    </w:p>
    <w:p w14:paraId="2E20828B" w14:textId="77777777" w:rsidR="00F13587" w:rsidRPr="00D66CBF" w:rsidRDefault="00F13587">
      <w:pPr>
        <w:numPr>
          <w:ilvl w:val="0"/>
          <w:numId w:val="115"/>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w:t>
      </w:r>
    </w:p>
    <w:p w14:paraId="303CCDBD" w14:textId="77777777" w:rsidR="00F13587" w:rsidRPr="00D66CBF" w:rsidRDefault="00F13587">
      <w:pPr>
        <w:numPr>
          <w:ilvl w:val="0"/>
          <w:numId w:val="115"/>
        </w:numPr>
        <w:jc w:val="left"/>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27AD8AD4" w14:textId="77777777" w:rsidR="00F13587" w:rsidRPr="00D66CBF" w:rsidRDefault="00F13587">
      <w:pPr>
        <w:numPr>
          <w:ilvl w:val="0"/>
          <w:numId w:val="115"/>
        </w:numPr>
        <w:jc w:val="left"/>
        <w:rPr>
          <w:rFonts w:ascii="LM Roman 10" w:hAnsi="LM Roman 10"/>
          <w:lang w:val="es-ES"/>
        </w:rPr>
      </w:pPr>
      <w:r w:rsidRPr="00D66CBF">
        <w:rPr>
          <w:rFonts w:ascii="LM Roman 10" w:hAnsi="LM Roman 10"/>
          <w:b/>
          <w:bCs/>
          <w:lang w:val="es-ES"/>
        </w:rPr>
        <w:lastRenderedPageBreak/>
        <w:t>Descripción:</w:t>
      </w:r>
      <w:r w:rsidRPr="00D66CBF">
        <w:rPr>
          <w:rFonts w:ascii="LM Roman 10" w:hAnsi="LM Roman 10"/>
          <w:lang w:val="es-ES"/>
        </w:rPr>
        <w:t xml:space="preserve"> Nombre de la línea de TFG.</w:t>
      </w:r>
    </w:p>
    <w:p w14:paraId="47B39F36" w14:textId="77777777" w:rsidR="00F13587" w:rsidRPr="00D66CBF" w:rsidRDefault="00F13587">
      <w:pPr>
        <w:numPr>
          <w:ilvl w:val="0"/>
          <w:numId w:val="115"/>
        </w:numPr>
        <w:jc w:val="left"/>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se deja vacío, muestra el error </w:t>
      </w:r>
      <w:r w:rsidRPr="00D66CBF">
        <w:rPr>
          <w:rFonts w:ascii="LM Roman 10" w:hAnsi="LM Roman 10"/>
          <w:b/>
          <w:bCs/>
          <w:lang w:val="es-ES"/>
        </w:rPr>
        <w:t>"Nombre requerido"</w:t>
      </w:r>
      <w:r w:rsidRPr="00D66CBF">
        <w:rPr>
          <w:rFonts w:ascii="LM Roman 10" w:hAnsi="LM Roman 10"/>
          <w:lang w:val="es-ES"/>
        </w:rPr>
        <w:t>.</w:t>
      </w:r>
    </w:p>
    <w:p w14:paraId="50EFBD4C" w14:textId="77777777" w:rsidR="00F13587" w:rsidRPr="00D66CBF" w:rsidRDefault="00F13587" w:rsidP="00F13587">
      <w:pPr>
        <w:jc w:val="left"/>
        <w:rPr>
          <w:rFonts w:ascii="LM Roman 10" w:hAnsi="LM Roman 10"/>
          <w:b/>
          <w:bCs/>
          <w:lang w:val="es-ES"/>
        </w:rPr>
      </w:pPr>
      <w:r w:rsidRPr="00D66CBF">
        <w:rPr>
          <w:rFonts w:ascii="LM Roman 10" w:hAnsi="LM Roman 10"/>
          <w:b/>
          <w:bCs/>
          <w:lang w:val="es-ES"/>
        </w:rPr>
        <w:t>2. Departamento</w:t>
      </w:r>
    </w:p>
    <w:p w14:paraId="183DEEEB" w14:textId="4E10385E" w:rsidR="00F13587" w:rsidRPr="00D66CBF" w:rsidRDefault="00F13587">
      <w:pPr>
        <w:numPr>
          <w:ilvl w:val="0"/>
          <w:numId w:val="116"/>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Selector desplegable</w:t>
      </w:r>
      <w:r w:rsidR="00E87B72" w:rsidRPr="00D66CBF">
        <w:rPr>
          <w:rFonts w:ascii="LM Roman 10" w:hAnsi="LM Roman 10"/>
          <w:lang w:val="es-ES"/>
        </w:rPr>
        <w:t>.</w:t>
      </w:r>
    </w:p>
    <w:p w14:paraId="1B036CD7" w14:textId="77777777" w:rsidR="00F13587" w:rsidRPr="00D66CBF" w:rsidRDefault="00F13587">
      <w:pPr>
        <w:numPr>
          <w:ilvl w:val="0"/>
          <w:numId w:val="116"/>
        </w:numPr>
        <w:jc w:val="left"/>
        <w:rPr>
          <w:rFonts w:ascii="LM Roman 10" w:hAnsi="LM Roman 10"/>
          <w:lang w:val="es-ES"/>
        </w:rPr>
      </w:pPr>
      <w:r w:rsidRPr="00D66CBF">
        <w:rPr>
          <w:rFonts w:ascii="LM Roman 10" w:hAnsi="LM Roman 10"/>
          <w:b/>
          <w:bCs/>
          <w:lang w:val="es-ES"/>
        </w:rPr>
        <w:t>Fuente de datos:</w:t>
      </w:r>
      <w:r w:rsidRPr="00D66CBF">
        <w:rPr>
          <w:rFonts w:ascii="LM Roman 10" w:hAnsi="LM Roman 10"/>
          <w:lang w:val="es-ES"/>
        </w:rPr>
        <w:t xml:space="preserve"> Lista de departamentos disponibles.</w:t>
      </w:r>
    </w:p>
    <w:p w14:paraId="6D7321CF" w14:textId="77777777" w:rsidR="00F13587" w:rsidRPr="00D66CBF" w:rsidRDefault="00F13587">
      <w:pPr>
        <w:numPr>
          <w:ilvl w:val="0"/>
          <w:numId w:val="116"/>
        </w:numPr>
        <w:jc w:val="left"/>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74E4FAC2" w14:textId="77777777" w:rsidR="00F13587" w:rsidRPr="00D66CBF" w:rsidRDefault="00F13587">
      <w:pPr>
        <w:numPr>
          <w:ilvl w:val="0"/>
          <w:numId w:val="116"/>
        </w:numPr>
        <w:jc w:val="left"/>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no se selecciona, muestra el error </w:t>
      </w:r>
      <w:r w:rsidRPr="00D66CBF">
        <w:rPr>
          <w:rFonts w:ascii="LM Roman 10" w:hAnsi="LM Roman 10"/>
          <w:b/>
          <w:bCs/>
          <w:lang w:val="es-ES"/>
        </w:rPr>
        <w:t>"Departamento requerido"</w:t>
      </w:r>
      <w:r w:rsidRPr="00D66CBF">
        <w:rPr>
          <w:rFonts w:ascii="LM Roman 10" w:hAnsi="LM Roman 10"/>
          <w:lang w:val="es-ES"/>
        </w:rPr>
        <w:t>.</w:t>
      </w:r>
    </w:p>
    <w:p w14:paraId="0F74C85C" w14:textId="77777777" w:rsidR="00F13587" w:rsidRPr="00D66CBF" w:rsidRDefault="00F13587" w:rsidP="00F13587">
      <w:pPr>
        <w:jc w:val="left"/>
        <w:rPr>
          <w:rFonts w:ascii="LM Roman 10" w:hAnsi="LM Roman 10"/>
          <w:b/>
          <w:bCs/>
          <w:lang w:val="es-ES"/>
        </w:rPr>
      </w:pPr>
      <w:r w:rsidRPr="00D66CBF">
        <w:rPr>
          <w:rFonts w:ascii="LM Roman 10" w:hAnsi="LM Roman 10"/>
          <w:b/>
          <w:bCs/>
          <w:lang w:val="es-ES"/>
        </w:rPr>
        <w:t>3. Plazas</w:t>
      </w:r>
    </w:p>
    <w:p w14:paraId="0E3729D9" w14:textId="77777777" w:rsidR="00F13587" w:rsidRPr="00D66CBF" w:rsidRDefault="00F13587">
      <w:pPr>
        <w:numPr>
          <w:ilvl w:val="0"/>
          <w:numId w:val="117"/>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numérico.</w:t>
      </w:r>
    </w:p>
    <w:p w14:paraId="754D14B0" w14:textId="77777777" w:rsidR="00F13587" w:rsidRPr="00D66CBF" w:rsidRDefault="00F13587">
      <w:pPr>
        <w:numPr>
          <w:ilvl w:val="0"/>
          <w:numId w:val="117"/>
        </w:numPr>
        <w:jc w:val="left"/>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291FA03F" w14:textId="77777777" w:rsidR="00F13587" w:rsidRPr="00D66CBF" w:rsidRDefault="00F13587">
      <w:pPr>
        <w:numPr>
          <w:ilvl w:val="0"/>
          <w:numId w:val="117"/>
        </w:numPr>
        <w:jc w:val="left"/>
        <w:rPr>
          <w:rFonts w:ascii="LM Roman 10" w:hAnsi="LM Roman 10"/>
          <w:lang w:val="es-ES"/>
        </w:rPr>
      </w:pPr>
      <w:r w:rsidRPr="00D66CBF">
        <w:rPr>
          <w:rFonts w:ascii="LM Roman 10" w:hAnsi="LM Roman 10"/>
          <w:b/>
          <w:bCs/>
          <w:lang w:val="es-ES"/>
        </w:rPr>
        <w:t>Descripción:</w:t>
      </w:r>
      <w:r w:rsidRPr="00D66CBF">
        <w:rPr>
          <w:rFonts w:ascii="LM Roman 10" w:hAnsi="LM Roman 10"/>
          <w:lang w:val="es-ES"/>
        </w:rPr>
        <w:t xml:space="preserve"> Número de plazas disponibles para la línea de TFG.</w:t>
      </w:r>
    </w:p>
    <w:p w14:paraId="3D53518D" w14:textId="77777777" w:rsidR="00F13587" w:rsidRPr="00D66CBF" w:rsidRDefault="00F13587">
      <w:pPr>
        <w:numPr>
          <w:ilvl w:val="0"/>
          <w:numId w:val="117"/>
        </w:numPr>
        <w:jc w:val="left"/>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se deja vacío o no es un número válido, muestra el error </w:t>
      </w:r>
      <w:r w:rsidRPr="00D66CBF">
        <w:rPr>
          <w:rFonts w:ascii="LM Roman 10" w:hAnsi="LM Roman 10"/>
          <w:b/>
          <w:bCs/>
          <w:lang w:val="es-ES"/>
        </w:rPr>
        <w:t>"Plazas requeridas"</w:t>
      </w:r>
      <w:r w:rsidRPr="00D66CBF">
        <w:rPr>
          <w:rFonts w:ascii="LM Roman 10" w:hAnsi="LM Roman 10"/>
          <w:lang w:val="es-ES"/>
        </w:rPr>
        <w:t>.</w:t>
      </w:r>
    </w:p>
    <w:p w14:paraId="406C5EB2" w14:textId="77777777" w:rsidR="00F13587" w:rsidRPr="00D66CBF" w:rsidRDefault="00F13587" w:rsidP="00F13587">
      <w:pPr>
        <w:jc w:val="left"/>
        <w:rPr>
          <w:rFonts w:ascii="LM Roman 10" w:hAnsi="LM Roman 10"/>
          <w:b/>
          <w:bCs/>
          <w:lang w:val="es-ES"/>
        </w:rPr>
      </w:pPr>
      <w:r w:rsidRPr="00D66CBF">
        <w:rPr>
          <w:rFonts w:ascii="LM Roman 10" w:hAnsi="LM Roman 10"/>
          <w:b/>
          <w:bCs/>
          <w:lang w:val="es-ES"/>
        </w:rPr>
        <w:t>4. Es en grupo</w:t>
      </w:r>
    </w:p>
    <w:p w14:paraId="1879AFA7" w14:textId="77777777" w:rsidR="00F13587" w:rsidRPr="00D66CBF" w:rsidRDefault="00F13587">
      <w:pPr>
        <w:numPr>
          <w:ilvl w:val="0"/>
          <w:numId w:val="118"/>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Casilla de verificación (</w:t>
      </w:r>
      <w:r w:rsidRPr="00D66CBF">
        <w:rPr>
          <w:rFonts w:ascii="LM Roman 10" w:hAnsi="LM Roman 10"/>
          <w:i/>
          <w:iCs/>
          <w:lang w:val="es-ES"/>
        </w:rPr>
        <w:t>checkbox</w:t>
      </w:r>
      <w:r w:rsidRPr="00D66CBF">
        <w:rPr>
          <w:rFonts w:ascii="LM Roman 10" w:hAnsi="LM Roman 10"/>
          <w:lang w:val="es-ES"/>
        </w:rPr>
        <w:t>).</w:t>
      </w:r>
    </w:p>
    <w:p w14:paraId="0F545D1B" w14:textId="77777777" w:rsidR="00F13587" w:rsidRPr="00D66CBF" w:rsidRDefault="00F13587">
      <w:pPr>
        <w:numPr>
          <w:ilvl w:val="0"/>
          <w:numId w:val="118"/>
        </w:numPr>
        <w:jc w:val="left"/>
        <w:rPr>
          <w:rFonts w:ascii="LM Roman 10" w:hAnsi="LM Roman 10"/>
          <w:lang w:val="es-ES"/>
        </w:rPr>
      </w:pPr>
      <w:r w:rsidRPr="00D66CBF">
        <w:rPr>
          <w:rFonts w:ascii="LM Roman 10" w:hAnsi="LM Roman 10"/>
          <w:b/>
          <w:bCs/>
          <w:lang w:val="es-ES"/>
        </w:rPr>
        <w:t>Descripción:</w:t>
      </w:r>
      <w:r w:rsidRPr="00D66CBF">
        <w:rPr>
          <w:rFonts w:ascii="LM Roman 10" w:hAnsi="LM Roman 10"/>
          <w:lang w:val="es-ES"/>
        </w:rPr>
        <w:t xml:space="preserve"> Indica si el TFG puede ser desarrollado en grupo.</w:t>
      </w:r>
    </w:p>
    <w:p w14:paraId="32849A91" w14:textId="77777777" w:rsidR="00F13587" w:rsidRPr="00D66CBF" w:rsidRDefault="00F13587" w:rsidP="00F13587">
      <w:pPr>
        <w:jc w:val="left"/>
        <w:rPr>
          <w:rFonts w:ascii="LM Roman 10" w:hAnsi="LM Roman 10"/>
          <w:b/>
          <w:bCs/>
          <w:lang w:val="es-ES"/>
        </w:rPr>
      </w:pPr>
      <w:r w:rsidRPr="00D66CBF">
        <w:rPr>
          <w:rFonts w:ascii="LM Roman 10" w:hAnsi="LM Roman 10"/>
          <w:b/>
          <w:bCs/>
          <w:lang w:val="es-ES"/>
        </w:rPr>
        <w:t>5. Descripción</w:t>
      </w:r>
    </w:p>
    <w:p w14:paraId="242A8AA3" w14:textId="77777777" w:rsidR="00F13587" w:rsidRPr="00D66CBF" w:rsidRDefault="00F13587">
      <w:pPr>
        <w:numPr>
          <w:ilvl w:val="0"/>
          <w:numId w:val="119"/>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Área de texto (</w:t>
      </w:r>
      <w:r w:rsidRPr="00D66CBF">
        <w:rPr>
          <w:rFonts w:ascii="LM Roman 10" w:hAnsi="LM Roman 10"/>
          <w:i/>
          <w:iCs/>
          <w:lang w:val="es-ES"/>
        </w:rPr>
        <w:t>textarea</w:t>
      </w:r>
      <w:r w:rsidRPr="00D66CBF">
        <w:rPr>
          <w:rFonts w:ascii="LM Roman 10" w:hAnsi="LM Roman 10"/>
          <w:lang w:val="es-ES"/>
        </w:rPr>
        <w:t>).</w:t>
      </w:r>
    </w:p>
    <w:p w14:paraId="0F156084" w14:textId="77777777" w:rsidR="00F13587" w:rsidRPr="00D66CBF" w:rsidRDefault="00F13587">
      <w:pPr>
        <w:numPr>
          <w:ilvl w:val="0"/>
          <w:numId w:val="119"/>
        </w:numPr>
        <w:jc w:val="left"/>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42245E80" w14:textId="77777777" w:rsidR="00F13587" w:rsidRPr="00D66CBF" w:rsidRDefault="00F13587">
      <w:pPr>
        <w:numPr>
          <w:ilvl w:val="0"/>
          <w:numId w:val="119"/>
        </w:numPr>
        <w:jc w:val="left"/>
        <w:rPr>
          <w:rFonts w:ascii="LM Roman 10" w:hAnsi="LM Roman 10"/>
          <w:lang w:val="es-ES"/>
        </w:rPr>
      </w:pPr>
      <w:r w:rsidRPr="00D66CBF">
        <w:rPr>
          <w:rFonts w:ascii="LM Roman 10" w:hAnsi="LM Roman 10"/>
          <w:b/>
          <w:bCs/>
          <w:lang w:val="es-ES"/>
        </w:rPr>
        <w:t>Descripción:</w:t>
      </w:r>
      <w:r w:rsidRPr="00D66CBF">
        <w:rPr>
          <w:rFonts w:ascii="LM Roman 10" w:hAnsi="LM Roman 10"/>
          <w:lang w:val="es-ES"/>
        </w:rPr>
        <w:t xml:space="preserve"> Resumen o detalle del TFG.</w:t>
      </w:r>
    </w:p>
    <w:p w14:paraId="084A3756" w14:textId="77777777" w:rsidR="00F13587" w:rsidRPr="00D66CBF" w:rsidRDefault="00F13587">
      <w:pPr>
        <w:numPr>
          <w:ilvl w:val="0"/>
          <w:numId w:val="119"/>
        </w:numPr>
        <w:jc w:val="left"/>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se deja vacío, muestra el error </w:t>
      </w:r>
      <w:r w:rsidRPr="00D66CBF">
        <w:rPr>
          <w:rFonts w:ascii="LM Roman 10" w:hAnsi="LM Roman 10"/>
          <w:b/>
          <w:bCs/>
          <w:lang w:val="es-ES"/>
        </w:rPr>
        <w:t>"Descripción requerida"</w:t>
      </w:r>
      <w:r w:rsidRPr="00D66CBF">
        <w:rPr>
          <w:rFonts w:ascii="LM Roman 10" w:hAnsi="LM Roman 10"/>
          <w:lang w:val="es-ES"/>
        </w:rPr>
        <w:t>.</w:t>
      </w:r>
    </w:p>
    <w:p w14:paraId="223981C3" w14:textId="72437880" w:rsidR="00F13587" w:rsidRPr="00D66CBF" w:rsidRDefault="00F13587" w:rsidP="00F13587">
      <w:pPr>
        <w:jc w:val="left"/>
        <w:rPr>
          <w:rFonts w:ascii="LM Roman 10" w:hAnsi="LM Roman 10"/>
          <w:b/>
          <w:bCs/>
          <w:lang w:val="es-ES"/>
        </w:rPr>
      </w:pPr>
      <w:r w:rsidRPr="00D66CBF">
        <w:rPr>
          <w:rFonts w:ascii="LM Roman 10" w:hAnsi="LM Roman 10"/>
          <w:b/>
          <w:bCs/>
          <w:lang w:val="es-ES"/>
        </w:rPr>
        <w:t>6. Titulaciones</w:t>
      </w:r>
    </w:p>
    <w:p w14:paraId="1333CD11" w14:textId="488D7A8C" w:rsidR="00F13587" w:rsidRPr="00D66CBF" w:rsidRDefault="00F13587">
      <w:pPr>
        <w:numPr>
          <w:ilvl w:val="0"/>
          <w:numId w:val="120"/>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Selector múltiple</w:t>
      </w:r>
      <w:r w:rsidR="00E87B72" w:rsidRPr="00D66CBF">
        <w:rPr>
          <w:rFonts w:ascii="LM Roman 10" w:hAnsi="LM Roman 10"/>
          <w:lang w:val="es-ES"/>
        </w:rPr>
        <w:t>.</w:t>
      </w:r>
    </w:p>
    <w:p w14:paraId="454EB3A2" w14:textId="77777777" w:rsidR="00F13587" w:rsidRPr="00D66CBF" w:rsidRDefault="00F13587">
      <w:pPr>
        <w:numPr>
          <w:ilvl w:val="0"/>
          <w:numId w:val="120"/>
        </w:numPr>
        <w:jc w:val="left"/>
        <w:rPr>
          <w:rFonts w:ascii="LM Roman 10" w:hAnsi="LM Roman 10"/>
          <w:lang w:val="es-ES"/>
        </w:rPr>
      </w:pPr>
      <w:r w:rsidRPr="00D66CBF">
        <w:rPr>
          <w:rFonts w:ascii="LM Roman 10" w:hAnsi="LM Roman 10"/>
          <w:b/>
          <w:bCs/>
          <w:lang w:val="es-ES"/>
        </w:rPr>
        <w:t>Visible:</w:t>
      </w:r>
      <w:r w:rsidRPr="00D66CBF">
        <w:rPr>
          <w:rFonts w:ascii="LM Roman 10" w:hAnsi="LM Roman 10"/>
          <w:lang w:val="es-ES"/>
        </w:rPr>
        <w:t xml:space="preserve"> Solo en </w:t>
      </w:r>
      <w:r w:rsidRPr="00D66CBF">
        <w:rPr>
          <w:rFonts w:ascii="LM Roman 10" w:hAnsi="LM Roman 10"/>
          <w:b/>
          <w:bCs/>
          <w:lang w:val="es-ES"/>
        </w:rPr>
        <w:t>modo edición</w:t>
      </w:r>
      <w:r w:rsidRPr="00D66CBF">
        <w:rPr>
          <w:rFonts w:ascii="LM Roman 10" w:hAnsi="LM Roman 10"/>
          <w:lang w:val="es-ES"/>
        </w:rPr>
        <w:t>.</w:t>
      </w:r>
    </w:p>
    <w:p w14:paraId="774E1900" w14:textId="7CB6F9A8" w:rsidR="00F13587" w:rsidRPr="00D66CBF" w:rsidRDefault="00F13587">
      <w:pPr>
        <w:numPr>
          <w:ilvl w:val="0"/>
          <w:numId w:val="120"/>
        </w:numPr>
        <w:jc w:val="left"/>
        <w:rPr>
          <w:rFonts w:ascii="LM Roman 10" w:hAnsi="LM Roman 10"/>
          <w:lang w:val="es-ES"/>
        </w:rPr>
      </w:pPr>
      <w:r w:rsidRPr="00D66CBF">
        <w:rPr>
          <w:rFonts w:ascii="LM Roman 10" w:hAnsi="LM Roman 10"/>
          <w:b/>
          <w:bCs/>
          <w:lang w:val="es-ES"/>
        </w:rPr>
        <w:t>Fuente de datos:</w:t>
      </w:r>
      <w:r w:rsidRPr="00D66CBF">
        <w:rPr>
          <w:rFonts w:ascii="LM Roman 10" w:hAnsi="LM Roman 10"/>
          <w:lang w:val="es-ES"/>
        </w:rPr>
        <w:t xml:space="preserve"> Lista de titulaciones disponibles.</w:t>
      </w:r>
    </w:p>
    <w:p w14:paraId="0A221C53" w14:textId="77777777" w:rsidR="00F13587" w:rsidRPr="00D66CBF" w:rsidRDefault="00F13587">
      <w:pPr>
        <w:numPr>
          <w:ilvl w:val="0"/>
          <w:numId w:val="120"/>
        </w:numPr>
        <w:jc w:val="left"/>
        <w:rPr>
          <w:rFonts w:ascii="LM Roman 10" w:hAnsi="LM Roman 10"/>
          <w:lang w:val="es-ES"/>
        </w:rPr>
      </w:pPr>
      <w:r w:rsidRPr="00D66CBF">
        <w:rPr>
          <w:rFonts w:ascii="LM Roman 10" w:hAnsi="LM Roman 10"/>
          <w:b/>
          <w:bCs/>
          <w:lang w:val="es-ES"/>
        </w:rPr>
        <w:t>Descripción:</w:t>
      </w:r>
      <w:r w:rsidRPr="00D66CBF">
        <w:rPr>
          <w:rFonts w:ascii="LM Roman 10" w:hAnsi="LM Roman 10"/>
          <w:lang w:val="es-ES"/>
        </w:rPr>
        <w:t xml:space="preserve"> Permite asociar la línea de TFG a una o varias titulaciones.</w:t>
      </w:r>
    </w:p>
    <w:p w14:paraId="59A5516D" w14:textId="77777777" w:rsidR="00F13587" w:rsidRPr="00D66CBF" w:rsidRDefault="00F13587" w:rsidP="00F13587">
      <w:pPr>
        <w:jc w:val="left"/>
        <w:rPr>
          <w:rFonts w:ascii="LM Roman 10" w:hAnsi="LM Roman 10"/>
          <w:b/>
          <w:bCs/>
          <w:lang w:val="es-ES"/>
        </w:rPr>
      </w:pPr>
      <w:r w:rsidRPr="00D66CBF">
        <w:rPr>
          <w:rFonts w:ascii="LM Roman 10" w:hAnsi="LM Roman 10"/>
          <w:b/>
          <w:bCs/>
          <w:lang w:val="es-ES"/>
        </w:rPr>
        <w:t>7. Profesores</w:t>
      </w:r>
    </w:p>
    <w:p w14:paraId="3631A20F" w14:textId="77777777" w:rsidR="00F13587" w:rsidRPr="00D66CBF" w:rsidRDefault="00F13587">
      <w:pPr>
        <w:numPr>
          <w:ilvl w:val="0"/>
          <w:numId w:val="121"/>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Selector múltiple (</w:t>
      </w:r>
      <w:r w:rsidRPr="00D66CBF">
        <w:rPr>
          <w:rFonts w:ascii="LM Roman 10" w:hAnsi="LM Roman 10"/>
          <w:i/>
          <w:iCs/>
          <w:lang w:val="es-ES"/>
        </w:rPr>
        <w:t>mat-select</w:t>
      </w:r>
      <w:r w:rsidRPr="00D66CBF">
        <w:rPr>
          <w:rFonts w:ascii="LM Roman 10" w:hAnsi="LM Roman 10"/>
          <w:lang w:val="es-ES"/>
        </w:rPr>
        <w:t>).</w:t>
      </w:r>
    </w:p>
    <w:p w14:paraId="2922DCA9" w14:textId="77777777" w:rsidR="00F13587" w:rsidRPr="00D66CBF" w:rsidRDefault="00F13587">
      <w:pPr>
        <w:numPr>
          <w:ilvl w:val="0"/>
          <w:numId w:val="121"/>
        </w:numPr>
        <w:jc w:val="left"/>
        <w:rPr>
          <w:rFonts w:ascii="LM Roman 10" w:hAnsi="LM Roman 10"/>
          <w:lang w:val="es-ES"/>
        </w:rPr>
      </w:pPr>
      <w:r w:rsidRPr="00D66CBF">
        <w:rPr>
          <w:rFonts w:ascii="LM Roman 10" w:hAnsi="LM Roman 10"/>
          <w:b/>
          <w:bCs/>
          <w:lang w:val="es-ES"/>
        </w:rPr>
        <w:t>Visible:</w:t>
      </w:r>
      <w:r w:rsidRPr="00D66CBF">
        <w:rPr>
          <w:rFonts w:ascii="LM Roman 10" w:hAnsi="LM Roman 10"/>
          <w:lang w:val="es-ES"/>
        </w:rPr>
        <w:t xml:space="preserve"> Solo en </w:t>
      </w:r>
      <w:r w:rsidRPr="00D66CBF">
        <w:rPr>
          <w:rFonts w:ascii="LM Roman 10" w:hAnsi="LM Roman 10"/>
          <w:b/>
          <w:bCs/>
          <w:lang w:val="es-ES"/>
        </w:rPr>
        <w:t>modo edición</w:t>
      </w:r>
      <w:r w:rsidRPr="00D66CBF">
        <w:rPr>
          <w:rFonts w:ascii="LM Roman 10" w:hAnsi="LM Roman 10"/>
          <w:lang w:val="es-ES"/>
        </w:rPr>
        <w:t>.</w:t>
      </w:r>
    </w:p>
    <w:p w14:paraId="3978169D" w14:textId="77777777" w:rsidR="00F13587" w:rsidRPr="00D66CBF" w:rsidRDefault="00F13587">
      <w:pPr>
        <w:numPr>
          <w:ilvl w:val="0"/>
          <w:numId w:val="121"/>
        </w:numPr>
        <w:jc w:val="left"/>
        <w:rPr>
          <w:rFonts w:ascii="LM Roman 10" w:hAnsi="LM Roman 10"/>
          <w:lang w:val="es-ES"/>
        </w:rPr>
      </w:pPr>
      <w:r w:rsidRPr="00D66CBF">
        <w:rPr>
          <w:rFonts w:ascii="LM Roman 10" w:hAnsi="LM Roman 10"/>
          <w:b/>
          <w:bCs/>
          <w:lang w:val="es-ES"/>
        </w:rPr>
        <w:t>Fuente de datos:</w:t>
      </w:r>
      <w:r w:rsidRPr="00D66CBF">
        <w:rPr>
          <w:rFonts w:ascii="LM Roman 10" w:hAnsi="LM Roman 10"/>
          <w:lang w:val="es-ES"/>
        </w:rPr>
        <w:t xml:space="preserve"> Lista de profesores disponibles.</w:t>
      </w:r>
    </w:p>
    <w:p w14:paraId="4F0848FF" w14:textId="77777777" w:rsidR="00F13587" w:rsidRPr="00D66CBF" w:rsidRDefault="00F13587">
      <w:pPr>
        <w:numPr>
          <w:ilvl w:val="0"/>
          <w:numId w:val="121"/>
        </w:numPr>
        <w:jc w:val="left"/>
        <w:rPr>
          <w:rFonts w:ascii="LM Roman 10" w:hAnsi="LM Roman 10"/>
          <w:lang w:val="es-ES"/>
        </w:rPr>
      </w:pPr>
      <w:r w:rsidRPr="00D66CBF">
        <w:rPr>
          <w:rFonts w:ascii="LM Roman 10" w:hAnsi="LM Roman 10"/>
          <w:b/>
          <w:bCs/>
          <w:lang w:val="es-ES"/>
        </w:rPr>
        <w:t>Descripción:</w:t>
      </w:r>
      <w:r w:rsidRPr="00D66CBF">
        <w:rPr>
          <w:rFonts w:ascii="LM Roman 10" w:hAnsi="LM Roman 10"/>
          <w:lang w:val="es-ES"/>
        </w:rPr>
        <w:t xml:space="preserve"> Permite asignar uno o varios tutores a la línea de TFG.</w:t>
      </w:r>
    </w:p>
    <w:p w14:paraId="0BE52ED0" w14:textId="548C6B58" w:rsidR="00F13587" w:rsidRPr="00D66CBF" w:rsidRDefault="00F13587" w:rsidP="00F13587">
      <w:pPr>
        <w:jc w:val="left"/>
        <w:rPr>
          <w:rFonts w:ascii="LM Roman 10" w:hAnsi="LM Roman 10"/>
          <w:lang w:val="es-ES"/>
        </w:rPr>
      </w:pPr>
    </w:p>
    <w:p w14:paraId="7241A2AC" w14:textId="77777777" w:rsidR="00F13587" w:rsidRPr="00D66CBF" w:rsidRDefault="00F13587" w:rsidP="00F13587">
      <w:pPr>
        <w:jc w:val="left"/>
        <w:rPr>
          <w:rFonts w:ascii="LM Roman 10" w:hAnsi="LM Roman 10"/>
          <w:b/>
          <w:bCs/>
          <w:lang w:val="es-ES"/>
        </w:rPr>
      </w:pPr>
      <w:r w:rsidRPr="00D66CBF">
        <w:rPr>
          <w:rFonts w:ascii="LM Roman 10" w:hAnsi="LM Roman 10"/>
          <w:b/>
          <w:bCs/>
          <w:lang w:val="es-ES"/>
        </w:rPr>
        <w:t>Acciones disponibles</w:t>
      </w:r>
    </w:p>
    <w:p w14:paraId="5B0A9AC4" w14:textId="77777777" w:rsidR="00F13587" w:rsidRPr="00D66CBF" w:rsidRDefault="00F13587" w:rsidP="00F13587">
      <w:pPr>
        <w:jc w:val="left"/>
        <w:rPr>
          <w:rFonts w:ascii="LM Roman 10" w:hAnsi="LM Roman 10"/>
          <w:lang w:val="es-ES"/>
        </w:rPr>
      </w:pPr>
      <w:r w:rsidRPr="00D66CBF">
        <w:rPr>
          <w:rFonts w:ascii="LM Roman 10" w:hAnsi="LM Roman 10"/>
          <w:lang w:val="es-ES"/>
        </w:rPr>
        <w:t>Las acciones varían según el rol del usuario que accede a esta vista:</w:t>
      </w:r>
    </w:p>
    <w:p w14:paraId="40E03BD4" w14:textId="77777777" w:rsidR="00F13587" w:rsidRPr="00D66CBF" w:rsidRDefault="00F13587">
      <w:pPr>
        <w:numPr>
          <w:ilvl w:val="0"/>
          <w:numId w:val="122"/>
        </w:numPr>
        <w:jc w:val="left"/>
        <w:rPr>
          <w:rFonts w:ascii="LM Roman 10" w:hAnsi="LM Roman 10"/>
          <w:lang w:val="es-ES"/>
        </w:rPr>
      </w:pPr>
      <w:r w:rsidRPr="00D66CBF">
        <w:rPr>
          <w:rFonts w:ascii="LM Roman 10" w:hAnsi="LM Roman 10"/>
          <w:b/>
          <w:bCs/>
          <w:lang w:val="es-ES"/>
        </w:rPr>
        <w:t>Administradores:</w:t>
      </w:r>
    </w:p>
    <w:p w14:paraId="7563F9B2" w14:textId="77777777" w:rsidR="00F13587" w:rsidRPr="00D66CBF" w:rsidRDefault="00F13587">
      <w:pPr>
        <w:numPr>
          <w:ilvl w:val="1"/>
          <w:numId w:val="122"/>
        </w:numPr>
        <w:jc w:val="left"/>
        <w:rPr>
          <w:rFonts w:ascii="LM Roman 10" w:hAnsi="LM Roman 10"/>
          <w:lang w:val="es-ES"/>
        </w:rPr>
      </w:pPr>
      <w:r w:rsidRPr="00D66CBF">
        <w:rPr>
          <w:rFonts w:ascii="LM Roman 10" w:hAnsi="LM Roman 10"/>
          <w:b/>
          <w:bCs/>
          <w:lang w:val="es-ES"/>
        </w:rPr>
        <w:t>Crear / Actualizar:</w:t>
      </w:r>
    </w:p>
    <w:p w14:paraId="176F1F06" w14:textId="77777777" w:rsidR="00F13587" w:rsidRPr="00D66CBF" w:rsidRDefault="00F13587">
      <w:pPr>
        <w:numPr>
          <w:ilvl w:val="2"/>
          <w:numId w:val="122"/>
        </w:numPr>
        <w:jc w:val="left"/>
        <w:rPr>
          <w:rFonts w:ascii="LM Roman 10" w:hAnsi="LM Roman 10"/>
          <w:lang w:val="es-ES"/>
        </w:rPr>
      </w:pPr>
      <w:r w:rsidRPr="00D66CBF">
        <w:rPr>
          <w:rFonts w:ascii="LM Roman 10" w:hAnsi="LM Roman 10"/>
          <w:lang w:val="es-ES"/>
        </w:rPr>
        <w:t>El botón se habilita únicamente si el formulario es válido.</w:t>
      </w:r>
    </w:p>
    <w:p w14:paraId="1D05D850" w14:textId="77777777" w:rsidR="00F13587" w:rsidRPr="00D66CBF" w:rsidRDefault="00F13587">
      <w:pPr>
        <w:numPr>
          <w:ilvl w:val="2"/>
          <w:numId w:val="122"/>
        </w:numPr>
        <w:jc w:val="left"/>
        <w:rPr>
          <w:rFonts w:ascii="LM Roman 10" w:hAnsi="LM Roman 10"/>
          <w:lang w:val="es-ES"/>
        </w:rPr>
      </w:pPr>
      <w:r w:rsidRPr="00D66CBF">
        <w:rPr>
          <w:rFonts w:ascii="LM Roman 10" w:hAnsi="LM Roman 10"/>
          <w:lang w:val="es-ES"/>
        </w:rPr>
        <w:t xml:space="preserve">En modo creación, el botón muestra </w:t>
      </w:r>
      <w:r w:rsidRPr="00D66CBF">
        <w:rPr>
          <w:rFonts w:ascii="LM Roman 10" w:hAnsi="LM Roman 10"/>
          <w:b/>
          <w:bCs/>
          <w:lang w:val="es-ES"/>
        </w:rPr>
        <w:t>"Crear"</w:t>
      </w:r>
      <w:r w:rsidRPr="00D66CBF">
        <w:rPr>
          <w:rFonts w:ascii="LM Roman 10" w:hAnsi="LM Roman 10"/>
          <w:lang w:val="es-ES"/>
        </w:rPr>
        <w:t>.</w:t>
      </w:r>
    </w:p>
    <w:p w14:paraId="04483235" w14:textId="77777777" w:rsidR="00F13587" w:rsidRPr="00D66CBF" w:rsidRDefault="00F13587">
      <w:pPr>
        <w:numPr>
          <w:ilvl w:val="2"/>
          <w:numId w:val="122"/>
        </w:numPr>
        <w:jc w:val="left"/>
        <w:rPr>
          <w:rFonts w:ascii="LM Roman 10" w:hAnsi="LM Roman 10"/>
          <w:lang w:val="es-ES"/>
        </w:rPr>
      </w:pPr>
      <w:r w:rsidRPr="00D66CBF">
        <w:rPr>
          <w:rFonts w:ascii="LM Roman 10" w:hAnsi="LM Roman 10"/>
          <w:lang w:val="es-ES"/>
        </w:rPr>
        <w:lastRenderedPageBreak/>
        <w:t xml:space="preserve">En modo edición, el botón muestra </w:t>
      </w:r>
      <w:r w:rsidRPr="00D66CBF">
        <w:rPr>
          <w:rFonts w:ascii="LM Roman 10" w:hAnsi="LM Roman 10"/>
          <w:b/>
          <w:bCs/>
          <w:lang w:val="es-ES"/>
        </w:rPr>
        <w:t>"Actualizar"</w:t>
      </w:r>
      <w:r w:rsidRPr="00D66CBF">
        <w:rPr>
          <w:rFonts w:ascii="LM Roman 10" w:hAnsi="LM Roman 10"/>
          <w:lang w:val="es-ES"/>
        </w:rPr>
        <w:t>.</w:t>
      </w:r>
    </w:p>
    <w:p w14:paraId="60BAD71F" w14:textId="77777777" w:rsidR="00F13587" w:rsidRPr="00D66CBF" w:rsidRDefault="00F13587">
      <w:pPr>
        <w:numPr>
          <w:ilvl w:val="0"/>
          <w:numId w:val="122"/>
        </w:numPr>
        <w:jc w:val="left"/>
        <w:rPr>
          <w:rFonts w:ascii="LM Roman 10" w:hAnsi="LM Roman 10"/>
          <w:lang w:val="es-ES"/>
        </w:rPr>
      </w:pPr>
      <w:r w:rsidRPr="00D66CBF">
        <w:rPr>
          <w:rFonts w:ascii="LM Roman 10" w:hAnsi="LM Roman 10"/>
          <w:b/>
          <w:bCs/>
          <w:lang w:val="es-ES"/>
        </w:rPr>
        <w:t>Estudiantes:</w:t>
      </w:r>
    </w:p>
    <w:p w14:paraId="7ADB9F1E" w14:textId="77777777" w:rsidR="00F13587" w:rsidRPr="00D66CBF" w:rsidRDefault="00F13587">
      <w:pPr>
        <w:numPr>
          <w:ilvl w:val="1"/>
          <w:numId w:val="122"/>
        </w:numPr>
        <w:rPr>
          <w:rFonts w:ascii="LM Roman 10" w:hAnsi="LM Roman 10"/>
          <w:lang w:val="es-ES"/>
        </w:rPr>
      </w:pPr>
      <w:r w:rsidRPr="00D66CBF">
        <w:rPr>
          <w:rFonts w:ascii="LM Roman 10" w:hAnsi="LM Roman 10"/>
          <w:b/>
          <w:bCs/>
          <w:lang w:val="es-ES"/>
        </w:rPr>
        <w:t>Solicitar TFG:</w:t>
      </w:r>
      <w:r w:rsidRPr="00D66CBF">
        <w:rPr>
          <w:rFonts w:ascii="LM Roman 10" w:hAnsi="LM Roman 10"/>
          <w:lang w:val="es-ES"/>
        </w:rPr>
        <w:t xml:space="preserve"> Disponible solo para estudiantes y en modo edición. Permite enviar una solicitud para unirse a la línea de TFG.</w:t>
      </w:r>
    </w:p>
    <w:p w14:paraId="56744074" w14:textId="77777777" w:rsidR="00F13587" w:rsidRPr="00D66CBF" w:rsidRDefault="00F13587">
      <w:pPr>
        <w:numPr>
          <w:ilvl w:val="0"/>
          <w:numId w:val="122"/>
        </w:numPr>
        <w:jc w:val="left"/>
        <w:rPr>
          <w:rFonts w:ascii="LM Roman 10" w:hAnsi="LM Roman 10"/>
          <w:lang w:val="es-ES"/>
        </w:rPr>
      </w:pPr>
      <w:r w:rsidRPr="00D66CBF">
        <w:rPr>
          <w:rFonts w:ascii="LM Roman 10" w:hAnsi="LM Roman 10"/>
          <w:b/>
          <w:bCs/>
          <w:lang w:val="es-ES"/>
        </w:rPr>
        <w:t>Todos los usuarios:</w:t>
      </w:r>
    </w:p>
    <w:p w14:paraId="44D9740A" w14:textId="77777777" w:rsidR="00F13587" w:rsidRPr="00D66CBF" w:rsidRDefault="00F13587">
      <w:pPr>
        <w:numPr>
          <w:ilvl w:val="1"/>
          <w:numId w:val="122"/>
        </w:numPr>
        <w:jc w:val="left"/>
        <w:rPr>
          <w:rFonts w:ascii="LM Roman 10" w:hAnsi="LM Roman 10"/>
          <w:lang w:val="es-ES"/>
        </w:rPr>
      </w:pPr>
      <w:r w:rsidRPr="00D66CBF">
        <w:rPr>
          <w:rFonts w:ascii="LM Roman 10" w:hAnsi="LM Roman 10"/>
          <w:b/>
          <w:bCs/>
          <w:lang w:val="es-ES"/>
        </w:rPr>
        <w:t>Cancelar:</w:t>
      </w:r>
      <w:r w:rsidRPr="00D66CBF">
        <w:rPr>
          <w:rFonts w:ascii="LM Roman 10" w:hAnsi="LM Roman 10"/>
          <w:lang w:val="es-ES"/>
        </w:rPr>
        <w:t xml:space="preserve"> Cierra el formulario y regresa a la vista anterior.</w:t>
      </w:r>
    </w:p>
    <w:p w14:paraId="65456B90" w14:textId="3998BD48" w:rsidR="00F13587" w:rsidRPr="00D66CBF" w:rsidRDefault="00F13587" w:rsidP="00F13587">
      <w:pPr>
        <w:jc w:val="left"/>
        <w:rPr>
          <w:rFonts w:ascii="LM Roman 10" w:hAnsi="LM Roman 10"/>
          <w:lang w:val="es-ES"/>
        </w:rPr>
      </w:pPr>
    </w:p>
    <w:p w14:paraId="333C5B8A" w14:textId="77777777" w:rsidR="00F13587" w:rsidRPr="00D66CBF" w:rsidRDefault="00F13587" w:rsidP="00F13587">
      <w:pPr>
        <w:jc w:val="left"/>
        <w:rPr>
          <w:rFonts w:ascii="LM Roman 10" w:hAnsi="LM Roman 10"/>
          <w:b/>
          <w:bCs/>
          <w:lang w:val="es-ES"/>
        </w:rPr>
      </w:pPr>
      <w:r w:rsidRPr="00D66CBF">
        <w:rPr>
          <w:rFonts w:ascii="LM Roman 10" w:hAnsi="LM Roman 10"/>
          <w:b/>
          <w:bCs/>
          <w:lang w:val="es-ES"/>
        </w:rPr>
        <w:t>Validaciones y comportamiento</w:t>
      </w:r>
    </w:p>
    <w:p w14:paraId="2D908A03" w14:textId="77777777" w:rsidR="00F13587" w:rsidRPr="00D66CBF" w:rsidRDefault="00F13587">
      <w:pPr>
        <w:numPr>
          <w:ilvl w:val="0"/>
          <w:numId w:val="123"/>
        </w:numPr>
        <w:rPr>
          <w:rFonts w:ascii="LM Roman 10" w:hAnsi="LM Roman 10"/>
          <w:lang w:val="es-ES"/>
        </w:rPr>
      </w:pPr>
      <w:r w:rsidRPr="00D66CBF">
        <w:rPr>
          <w:rFonts w:ascii="LM Roman 10" w:hAnsi="LM Roman 10"/>
          <w:lang w:val="es-ES"/>
        </w:rPr>
        <w:t xml:space="preserve">El formulario es </w:t>
      </w:r>
      <w:r w:rsidRPr="00D66CBF">
        <w:rPr>
          <w:rFonts w:ascii="LM Roman 10" w:hAnsi="LM Roman 10"/>
          <w:b/>
          <w:bCs/>
          <w:lang w:val="es-ES"/>
        </w:rPr>
        <w:t>reactivo</w:t>
      </w:r>
      <w:r w:rsidRPr="00D66CBF">
        <w:rPr>
          <w:rFonts w:ascii="LM Roman 10" w:hAnsi="LM Roman 10"/>
          <w:lang w:val="es-ES"/>
        </w:rPr>
        <w:t xml:space="preserve"> (</w:t>
      </w:r>
      <w:r w:rsidRPr="00D66CBF">
        <w:rPr>
          <w:rFonts w:ascii="LM Roman 10" w:hAnsi="LM Roman 10"/>
          <w:i/>
          <w:iCs/>
          <w:lang w:val="es-ES"/>
        </w:rPr>
        <w:t>Reactive Form</w:t>
      </w:r>
      <w:r w:rsidRPr="00D66CBF">
        <w:rPr>
          <w:rFonts w:ascii="LM Roman 10" w:hAnsi="LM Roman 10"/>
          <w:lang w:val="es-ES"/>
        </w:rPr>
        <w:t>), lo que significa que la validación y estado se gestionan de forma automática en tiempo real.</w:t>
      </w:r>
    </w:p>
    <w:p w14:paraId="1D0B5681" w14:textId="77777777" w:rsidR="00F13587" w:rsidRPr="00D66CBF" w:rsidRDefault="00F13587">
      <w:pPr>
        <w:numPr>
          <w:ilvl w:val="0"/>
          <w:numId w:val="123"/>
        </w:numPr>
        <w:rPr>
          <w:rFonts w:ascii="LM Roman 10" w:hAnsi="LM Roman 10"/>
          <w:lang w:val="es-ES"/>
        </w:rPr>
      </w:pPr>
      <w:r w:rsidRPr="00D66CBF">
        <w:rPr>
          <w:rFonts w:ascii="LM Roman 10" w:hAnsi="LM Roman 10"/>
          <w:lang w:val="es-ES"/>
        </w:rPr>
        <w:t>Los mensajes de error se muestran debajo de cada campo obligatorio si no se cumple la validación correspondiente.</w:t>
      </w:r>
    </w:p>
    <w:p w14:paraId="57025C4B" w14:textId="533A69A1" w:rsidR="00F13587" w:rsidRPr="00D66CBF" w:rsidRDefault="00F13587">
      <w:pPr>
        <w:numPr>
          <w:ilvl w:val="0"/>
          <w:numId w:val="123"/>
        </w:numPr>
        <w:rPr>
          <w:rFonts w:ascii="LM Roman 10" w:hAnsi="LM Roman 10"/>
          <w:lang w:val="es-ES"/>
        </w:rPr>
      </w:pPr>
      <w:r w:rsidRPr="00D66CBF">
        <w:rPr>
          <w:rFonts w:ascii="LM Roman 10" w:hAnsi="LM Roman 10"/>
          <w:lang w:val="es-ES"/>
        </w:rPr>
        <w:t>El botón de creación/actualización se deshabilita mientras el formulario sea inválido.</w:t>
      </w:r>
    </w:p>
    <w:p w14:paraId="4871DD0F" w14:textId="24289BD6" w:rsidR="00F13587" w:rsidRPr="00D66CBF" w:rsidRDefault="00F13587" w:rsidP="00F13587">
      <w:pPr>
        <w:jc w:val="left"/>
        <w:rPr>
          <w:rFonts w:ascii="LM Roman 10" w:hAnsi="LM Roman 10"/>
          <w:lang w:val="es-ES"/>
        </w:rPr>
      </w:pPr>
    </w:p>
    <w:p w14:paraId="5FE8AC88" w14:textId="0D5C4D81" w:rsidR="00F13587" w:rsidRPr="00D66CBF" w:rsidRDefault="00F13587" w:rsidP="00F13587">
      <w:pPr>
        <w:pStyle w:val="Apndice2"/>
        <w:rPr>
          <w:rFonts w:ascii="LM Roman 10" w:hAnsi="LM Roman 10"/>
          <w:lang w:val="es-ES"/>
        </w:rPr>
      </w:pPr>
      <w:bookmarkStart w:id="227" w:name="_Toc208342592"/>
      <w:r w:rsidRPr="00D66CBF">
        <w:rPr>
          <w:rFonts w:ascii="LM Roman 10" w:hAnsi="LM Roman 10"/>
          <w:lang w:val="es-ES"/>
        </w:rPr>
        <w:t>Formulario de solicitud de TFG</w:t>
      </w:r>
      <w:bookmarkEnd w:id="227"/>
    </w:p>
    <w:p w14:paraId="76131F9E" w14:textId="7D3C8A86" w:rsidR="00FF21AC" w:rsidRPr="00D66CBF" w:rsidRDefault="00F13587" w:rsidP="008545B1">
      <w:pPr>
        <w:jc w:val="center"/>
        <w:rPr>
          <w:rFonts w:ascii="LM Roman 10" w:hAnsi="LM Roman 10"/>
          <w:lang w:val="es-ES"/>
        </w:rPr>
      </w:pPr>
      <w:r w:rsidRPr="00D66CBF">
        <w:rPr>
          <w:rFonts w:ascii="LM Roman 10" w:hAnsi="LM Roman 10"/>
          <w:noProof/>
          <w:lang w:val="es-ES"/>
        </w:rPr>
        <w:drawing>
          <wp:inline distT="0" distB="0" distL="0" distR="0" wp14:anchorId="169B2307" wp14:editId="620B7A9A">
            <wp:extent cx="2636520" cy="2736247"/>
            <wp:effectExtent l="0" t="0" r="0" b="6985"/>
            <wp:docPr id="152872456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24564" name="Imagen 1" descr="Interfaz de usuario gráfica, Texto, Aplicación, Chat o mensaje de texto&#10;&#10;El contenido generado por IA puede ser incorrecto."/>
                    <pic:cNvPicPr/>
                  </pic:nvPicPr>
                  <pic:blipFill>
                    <a:blip r:embed="rId106"/>
                    <a:stretch>
                      <a:fillRect/>
                    </a:stretch>
                  </pic:blipFill>
                  <pic:spPr>
                    <a:xfrm>
                      <a:off x="0" y="0"/>
                      <a:ext cx="2642831" cy="2742797"/>
                    </a:xfrm>
                    <a:prstGeom prst="rect">
                      <a:avLst/>
                    </a:prstGeom>
                  </pic:spPr>
                </pic:pic>
              </a:graphicData>
            </a:graphic>
          </wp:inline>
        </w:drawing>
      </w:r>
    </w:p>
    <w:p w14:paraId="78B61BCD" w14:textId="5C6691F1" w:rsidR="001524E2" w:rsidRPr="00D66CBF" w:rsidRDefault="001524E2" w:rsidP="001524E2">
      <w:pPr>
        <w:pStyle w:val="Descripcin"/>
        <w:rPr>
          <w:rFonts w:ascii="LM Roman 10" w:hAnsi="LM Roman 10"/>
          <w:lang w:val="es-ES"/>
        </w:rPr>
      </w:pPr>
      <w:bookmarkStart w:id="228" w:name="_Toc208342504"/>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45</w:t>
      </w:r>
      <w:r w:rsidRPr="00D66CBF">
        <w:rPr>
          <w:rFonts w:ascii="LM Roman 10" w:hAnsi="LM Roman 10"/>
        </w:rPr>
        <w:fldChar w:fldCharType="end"/>
      </w:r>
      <w:r w:rsidRPr="00D66CBF">
        <w:rPr>
          <w:rFonts w:ascii="LM Roman 10" w:hAnsi="LM Roman 10"/>
        </w:rPr>
        <w:t>. Modal de una solicitud de un TFG</w:t>
      </w:r>
      <w:bookmarkEnd w:id="228"/>
    </w:p>
    <w:p w14:paraId="59DDB9C1" w14:textId="77777777" w:rsidR="00FF21AC" w:rsidRPr="00D66CBF" w:rsidRDefault="00FF21AC" w:rsidP="00FF21AC">
      <w:pPr>
        <w:jc w:val="left"/>
        <w:rPr>
          <w:rFonts w:ascii="LM Roman 10" w:hAnsi="LM Roman 10"/>
          <w:lang w:val="es-ES"/>
        </w:rPr>
      </w:pPr>
    </w:p>
    <w:p w14:paraId="58305FC5" w14:textId="0435A8BE" w:rsidR="003C705F" w:rsidRPr="00D66CBF" w:rsidRDefault="003C705F" w:rsidP="00841298">
      <w:pPr>
        <w:rPr>
          <w:rFonts w:ascii="LM Roman 10" w:hAnsi="LM Roman 10"/>
          <w:lang w:val="es-ES"/>
        </w:rPr>
      </w:pPr>
      <w:r w:rsidRPr="00D66CBF">
        <w:rPr>
          <w:rFonts w:ascii="LM Roman 10" w:hAnsi="LM Roman 10"/>
          <w:lang w:val="es-ES"/>
        </w:rPr>
        <w:t>La vista Formulario de Selección de Tutores de</w:t>
      </w:r>
      <w:r w:rsidRPr="00D66CBF">
        <w:rPr>
          <w:rFonts w:ascii="LM Roman 10" w:hAnsi="LM Roman 10"/>
          <w:b/>
          <w:bCs/>
          <w:lang w:val="es-ES"/>
        </w:rPr>
        <w:t xml:space="preserve"> </w:t>
      </w:r>
      <w:r w:rsidRPr="00D66CBF">
        <w:rPr>
          <w:rFonts w:ascii="LM Roman 10" w:hAnsi="LM Roman 10"/>
          <w:lang w:val="es-ES"/>
        </w:rPr>
        <w:t xml:space="preserve">TFG permite asignar tutores principales y secundarios a </w:t>
      </w:r>
      <w:r w:rsidR="00E87B72" w:rsidRPr="00D66CBF">
        <w:rPr>
          <w:rFonts w:ascii="LM Roman 10" w:hAnsi="LM Roman 10"/>
          <w:lang w:val="es-ES"/>
        </w:rPr>
        <w:t>una solicitud de TFG.</w:t>
      </w:r>
      <w:r w:rsidR="002D75AF" w:rsidRPr="00D66CBF">
        <w:rPr>
          <w:rFonts w:ascii="LM Roman 10" w:hAnsi="LM Roman 10"/>
          <w:lang w:val="es-ES"/>
        </w:rPr>
        <w:t xml:space="preserve"> </w:t>
      </w:r>
      <w:r w:rsidRPr="00D66CBF">
        <w:rPr>
          <w:rFonts w:ascii="LM Roman 10" w:hAnsi="LM Roman 10"/>
          <w:lang w:val="es-ES"/>
        </w:rPr>
        <w:t xml:space="preserve">Este formulario se muestra en un modal (diálogo) y está diseñado para que el usuario </w:t>
      </w:r>
      <w:r w:rsidR="00E87B72" w:rsidRPr="00D66CBF">
        <w:rPr>
          <w:rFonts w:ascii="LM Roman 10" w:hAnsi="LM Roman 10"/>
          <w:lang w:val="es-ES"/>
        </w:rPr>
        <w:t xml:space="preserve">(alumno) </w:t>
      </w:r>
      <w:r w:rsidRPr="00D66CBF">
        <w:rPr>
          <w:rFonts w:ascii="LM Roman 10" w:hAnsi="LM Roman 10"/>
          <w:lang w:val="es-ES"/>
        </w:rPr>
        <w:t>pueda definir la tutoría de</w:t>
      </w:r>
      <w:r w:rsidR="00E87B72" w:rsidRPr="00D66CBF">
        <w:rPr>
          <w:rFonts w:ascii="LM Roman 10" w:hAnsi="LM Roman 10"/>
          <w:lang w:val="es-ES"/>
        </w:rPr>
        <w:t xml:space="preserve"> su</w:t>
      </w:r>
      <w:r w:rsidRPr="00D66CBF">
        <w:rPr>
          <w:rFonts w:ascii="LM Roman 10" w:hAnsi="LM Roman 10"/>
          <w:lang w:val="es-ES"/>
        </w:rPr>
        <w:t xml:space="preserve"> TFG, incluyendo la opción de tutor externo.</w:t>
      </w:r>
    </w:p>
    <w:p w14:paraId="52D6E9E6" w14:textId="22112192" w:rsidR="003C705F" w:rsidRPr="00D66CBF" w:rsidRDefault="003C705F" w:rsidP="003C705F">
      <w:pPr>
        <w:jc w:val="left"/>
        <w:rPr>
          <w:rFonts w:ascii="LM Roman 10" w:hAnsi="LM Roman 10"/>
          <w:lang w:val="es-ES"/>
        </w:rPr>
      </w:pPr>
    </w:p>
    <w:p w14:paraId="749BF390" w14:textId="77777777" w:rsidR="003C705F" w:rsidRPr="00D66CBF" w:rsidRDefault="003C705F" w:rsidP="003C705F">
      <w:pPr>
        <w:jc w:val="left"/>
        <w:rPr>
          <w:rFonts w:ascii="LM Roman 10" w:hAnsi="LM Roman 10"/>
          <w:b/>
          <w:bCs/>
          <w:lang w:val="es-ES"/>
        </w:rPr>
      </w:pPr>
      <w:r w:rsidRPr="00D66CBF">
        <w:rPr>
          <w:rFonts w:ascii="LM Roman 10" w:hAnsi="LM Roman 10"/>
          <w:b/>
          <w:bCs/>
          <w:lang w:val="es-ES"/>
        </w:rPr>
        <w:t>Campos del formulario</w:t>
      </w:r>
    </w:p>
    <w:p w14:paraId="0CCC759A" w14:textId="49FFC7AC" w:rsidR="003C705F" w:rsidRPr="00D66CBF" w:rsidRDefault="003C705F" w:rsidP="003C705F">
      <w:pPr>
        <w:jc w:val="left"/>
        <w:rPr>
          <w:rFonts w:ascii="LM Roman 10" w:hAnsi="LM Roman 10"/>
          <w:b/>
          <w:bCs/>
          <w:lang w:val="es-ES"/>
        </w:rPr>
      </w:pPr>
      <w:r w:rsidRPr="00D66CBF">
        <w:rPr>
          <w:rFonts w:ascii="LM Roman 10" w:hAnsi="LM Roman 10"/>
          <w:b/>
          <w:bCs/>
          <w:lang w:val="es-ES"/>
        </w:rPr>
        <w:t>1. Tutor Principal</w:t>
      </w:r>
    </w:p>
    <w:p w14:paraId="1AC83BE9" w14:textId="63EB024D" w:rsidR="003C705F" w:rsidRPr="00D66CBF" w:rsidRDefault="003C705F">
      <w:pPr>
        <w:numPr>
          <w:ilvl w:val="0"/>
          <w:numId w:val="124"/>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Selector desplegable</w:t>
      </w:r>
    </w:p>
    <w:p w14:paraId="0EAF1E82" w14:textId="7A714F56" w:rsidR="003C705F" w:rsidRPr="00D66CBF" w:rsidRDefault="003C705F">
      <w:pPr>
        <w:numPr>
          <w:ilvl w:val="0"/>
          <w:numId w:val="124"/>
        </w:numPr>
        <w:jc w:val="left"/>
        <w:rPr>
          <w:rFonts w:ascii="LM Roman 10" w:hAnsi="LM Roman 10"/>
          <w:lang w:val="es-ES"/>
        </w:rPr>
      </w:pPr>
      <w:r w:rsidRPr="00D66CBF">
        <w:rPr>
          <w:rFonts w:ascii="LM Roman 10" w:hAnsi="LM Roman 10"/>
          <w:b/>
          <w:bCs/>
          <w:lang w:val="es-ES"/>
        </w:rPr>
        <w:t>Fuente de datos:</w:t>
      </w:r>
      <w:r w:rsidRPr="00D66CBF">
        <w:rPr>
          <w:rFonts w:ascii="LM Roman 10" w:hAnsi="LM Roman 10"/>
          <w:lang w:val="es-ES"/>
        </w:rPr>
        <w:t xml:space="preserve"> Lista de profesores </w:t>
      </w:r>
      <w:r w:rsidR="00E87B72" w:rsidRPr="00D66CBF">
        <w:rPr>
          <w:rFonts w:ascii="LM Roman 10" w:hAnsi="LM Roman 10"/>
          <w:lang w:val="es-ES"/>
        </w:rPr>
        <w:t>disponibles en la línea de TFG</w:t>
      </w:r>
      <w:r w:rsidRPr="00D66CBF">
        <w:rPr>
          <w:rFonts w:ascii="LM Roman 10" w:hAnsi="LM Roman 10"/>
          <w:lang w:val="es-ES"/>
        </w:rPr>
        <w:t>.</w:t>
      </w:r>
    </w:p>
    <w:p w14:paraId="6F3211ED" w14:textId="77777777" w:rsidR="003C705F" w:rsidRPr="00D66CBF" w:rsidRDefault="003C705F">
      <w:pPr>
        <w:numPr>
          <w:ilvl w:val="0"/>
          <w:numId w:val="124"/>
        </w:numPr>
        <w:jc w:val="left"/>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6EE6B3D8" w14:textId="77777777" w:rsidR="003C705F" w:rsidRPr="00D66CBF" w:rsidRDefault="003C705F">
      <w:pPr>
        <w:numPr>
          <w:ilvl w:val="0"/>
          <w:numId w:val="124"/>
        </w:numPr>
        <w:jc w:val="left"/>
        <w:rPr>
          <w:rFonts w:ascii="LM Roman 10" w:hAnsi="LM Roman 10"/>
          <w:lang w:val="es-ES"/>
        </w:rPr>
      </w:pPr>
      <w:r w:rsidRPr="00D66CBF">
        <w:rPr>
          <w:rFonts w:ascii="LM Roman 10" w:hAnsi="LM Roman 10"/>
          <w:b/>
          <w:bCs/>
          <w:lang w:val="es-ES"/>
        </w:rPr>
        <w:lastRenderedPageBreak/>
        <w:t>Validación:</w:t>
      </w:r>
      <w:r w:rsidRPr="00D66CBF">
        <w:rPr>
          <w:rFonts w:ascii="LM Roman 10" w:hAnsi="LM Roman 10"/>
          <w:lang w:val="es-ES"/>
        </w:rPr>
        <w:t xml:space="preserve"> Si no se selecciona, muestra el error </w:t>
      </w:r>
      <w:r w:rsidRPr="00D66CBF">
        <w:rPr>
          <w:rFonts w:ascii="LM Roman 10" w:hAnsi="LM Roman 10"/>
          <w:b/>
          <w:bCs/>
          <w:lang w:val="es-ES"/>
        </w:rPr>
        <w:t>"Tutor principal requerido"</w:t>
      </w:r>
      <w:r w:rsidRPr="00D66CBF">
        <w:rPr>
          <w:rFonts w:ascii="LM Roman 10" w:hAnsi="LM Roman 10"/>
          <w:lang w:val="es-ES"/>
        </w:rPr>
        <w:t>.</w:t>
      </w:r>
    </w:p>
    <w:p w14:paraId="238E6453" w14:textId="7C52D639" w:rsidR="003C705F" w:rsidRPr="00D66CBF" w:rsidRDefault="003C705F" w:rsidP="003C705F">
      <w:pPr>
        <w:jc w:val="left"/>
        <w:rPr>
          <w:rFonts w:ascii="LM Roman 10" w:hAnsi="LM Roman 10"/>
          <w:b/>
          <w:bCs/>
          <w:lang w:val="es-ES"/>
        </w:rPr>
      </w:pPr>
      <w:r w:rsidRPr="00D66CBF">
        <w:rPr>
          <w:rFonts w:ascii="LM Roman 10" w:hAnsi="LM Roman 10"/>
          <w:b/>
          <w:bCs/>
          <w:lang w:val="es-ES"/>
        </w:rPr>
        <w:t>2. Tutor Secundario</w:t>
      </w:r>
      <w:r w:rsidR="00E87B72" w:rsidRPr="00D66CBF">
        <w:rPr>
          <w:rFonts w:ascii="LM Roman 10" w:hAnsi="LM Roman 10"/>
          <w:b/>
          <w:bCs/>
          <w:lang w:val="es-ES"/>
        </w:rPr>
        <w:t xml:space="preserve"> (opcional)</w:t>
      </w:r>
    </w:p>
    <w:p w14:paraId="28AB8B90" w14:textId="77777777" w:rsidR="003C705F" w:rsidRPr="00D66CBF" w:rsidRDefault="003C705F">
      <w:pPr>
        <w:numPr>
          <w:ilvl w:val="0"/>
          <w:numId w:val="125"/>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Selector desplegable (</w:t>
      </w:r>
      <w:r w:rsidRPr="00D66CBF">
        <w:rPr>
          <w:rFonts w:ascii="LM Roman 10" w:hAnsi="LM Roman 10"/>
          <w:i/>
          <w:iCs/>
          <w:lang w:val="es-ES"/>
        </w:rPr>
        <w:t>mat-select</w:t>
      </w:r>
      <w:r w:rsidRPr="00D66CBF">
        <w:rPr>
          <w:rFonts w:ascii="LM Roman 10" w:hAnsi="LM Roman 10"/>
          <w:lang w:val="es-ES"/>
        </w:rPr>
        <w:t>).</w:t>
      </w:r>
    </w:p>
    <w:p w14:paraId="5815CAC2" w14:textId="1079317E" w:rsidR="003C705F" w:rsidRPr="00D66CBF" w:rsidRDefault="003C705F">
      <w:pPr>
        <w:numPr>
          <w:ilvl w:val="0"/>
          <w:numId w:val="125"/>
        </w:numPr>
        <w:rPr>
          <w:rFonts w:ascii="LM Roman 10" w:hAnsi="LM Roman 10"/>
          <w:lang w:val="es-ES"/>
        </w:rPr>
      </w:pPr>
      <w:r w:rsidRPr="00D66CBF">
        <w:rPr>
          <w:rFonts w:ascii="LM Roman 10" w:hAnsi="LM Roman 10"/>
          <w:b/>
          <w:bCs/>
          <w:lang w:val="es-ES"/>
        </w:rPr>
        <w:t>Fuente de datos:</w:t>
      </w:r>
      <w:r w:rsidRPr="00D66CBF">
        <w:rPr>
          <w:rFonts w:ascii="LM Roman 10" w:hAnsi="LM Roman 10"/>
          <w:lang w:val="es-ES"/>
        </w:rPr>
        <w:t xml:space="preserve"> Lista filtrada de profesores</w:t>
      </w:r>
      <w:r w:rsidR="00E87B72" w:rsidRPr="00D66CBF">
        <w:rPr>
          <w:rFonts w:ascii="LM Roman 10" w:hAnsi="LM Roman 10"/>
          <w:lang w:val="es-ES"/>
        </w:rPr>
        <w:t>, sin el profesor seleccionado como tutor principal.</w:t>
      </w:r>
    </w:p>
    <w:p w14:paraId="57105E33" w14:textId="77777777" w:rsidR="003C705F" w:rsidRPr="00D66CBF" w:rsidRDefault="003C705F">
      <w:pPr>
        <w:numPr>
          <w:ilvl w:val="0"/>
          <w:numId w:val="125"/>
        </w:numPr>
        <w:jc w:val="left"/>
        <w:rPr>
          <w:rFonts w:ascii="LM Roman 10" w:hAnsi="LM Roman 10"/>
          <w:lang w:val="es-ES"/>
        </w:rPr>
      </w:pPr>
      <w:r w:rsidRPr="00D66CBF">
        <w:rPr>
          <w:rFonts w:ascii="LM Roman 10" w:hAnsi="LM Roman 10"/>
          <w:b/>
          <w:bCs/>
          <w:lang w:val="es-ES"/>
        </w:rPr>
        <w:t>Opcional:</w:t>
      </w:r>
      <w:r w:rsidRPr="00D66CBF">
        <w:rPr>
          <w:rFonts w:ascii="LM Roman 10" w:hAnsi="LM Roman 10"/>
          <w:lang w:val="es-ES"/>
        </w:rPr>
        <w:t xml:space="preserve"> Sí.</w:t>
      </w:r>
    </w:p>
    <w:p w14:paraId="29FAAFAF" w14:textId="77777777" w:rsidR="003C705F" w:rsidRPr="00D66CBF" w:rsidRDefault="003C705F">
      <w:pPr>
        <w:numPr>
          <w:ilvl w:val="0"/>
          <w:numId w:val="125"/>
        </w:numPr>
        <w:jc w:val="left"/>
        <w:rPr>
          <w:rFonts w:ascii="LM Roman 10" w:hAnsi="LM Roman 10"/>
          <w:lang w:val="es-ES"/>
        </w:rPr>
      </w:pPr>
      <w:r w:rsidRPr="00D66CBF">
        <w:rPr>
          <w:rFonts w:ascii="LM Roman 10" w:hAnsi="LM Roman 10"/>
          <w:b/>
          <w:bCs/>
          <w:lang w:val="es-ES"/>
        </w:rPr>
        <w:t>Opciones adicionales:</w:t>
      </w:r>
    </w:p>
    <w:p w14:paraId="1132884C" w14:textId="77777777" w:rsidR="003C705F" w:rsidRPr="00D66CBF" w:rsidRDefault="003C705F">
      <w:pPr>
        <w:numPr>
          <w:ilvl w:val="1"/>
          <w:numId w:val="125"/>
        </w:numPr>
        <w:jc w:val="left"/>
        <w:rPr>
          <w:rFonts w:ascii="LM Roman 10" w:hAnsi="LM Roman 10"/>
          <w:lang w:val="es-ES"/>
        </w:rPr>
      </w:pPr>
      <w:r w:rsidRPr="00D66CBF">
        <w:rPr>
          <w:rFonts w:ascii="LM Roman 10" w:hAnsi="LM Roman 10"/>
          <w:lang w:val="es-ES"/>
        </w:rPr>
        <w:t>Seleccionar un tutor interno (profesor listado).</w:t>
      </w:r>
    </w:p>
    <w:p w14:paraId="5AA3762B" w14:textId="77777777" w:rsidR="003C705F" w:rsidRPr="00D66CBF" w:rsidRDefault="003C705F">
      <w:pPr>
        <w:numPr>
          <w:ilvl w:val="1"/>
          <w:numId w:val="125"/>
        </w:numPr>
        <w:jc w:val="left"/>
        <w:rPr>
          <w:rFonts w:ascii="LM Roman 10" w:hAnsi="LM Roman 10"/>
          <w:lang w:val="es-ES"/>
        </w:rPr>
      </w:pPr>
      <w:r w:rsidRPr="00D66CBF">
        <w:rPr>
          <w:rFonts w:ascii="LM Roman 10" w:hAnsi="LM Roman 10"/>
          <w:lang w:val="es-ES"/>
        </w:rPr>
        <w:t>Seleccionar un tutor externo (opción resaltada con texto en negrita).</w:t>
      </w:r>
    </w:p>
    <w:p w14:paraId="4BF9300E" w14:textId="77777777" w:rsidR="003C705F" w:rsidRPr="00D66CBF" w:rsidRDefault="003C705F">
      <w:pPr>
        <w:numPr>
          <w:ilvl w:val="0"/>
          <w:numId w:val="125"/>
        </w:numPr>
        <w:rPr>
          <w:rFonts w:ascii="LM Roman 10" w:hAnsi="LM Roman 10"/>
          <w:lang w:val="es-ES"/>
        </w:rPr>
      </w:pPr>
      <w:r w:rsidRPr="00D66CBF">
        <w:rPr>
          <w:rFonts w:ascii="LM Roman 10" w:hAnsi="LM Roman 10"/>
          <w:b/>
          <w:bCs/>
          <w:lang w:val="es-ES"/>
        </w:rPr>
        <w:t>Acción adicional:</w:t>
      </w:r>
      <w:r w:rsidRPr="00D66CBF">
        <w:rPr>
          <w:rFonts w:ascii="LM Roman 10" w:hAnsi="LM Roman 10"/>
          <w:lang w:val="es-ES"/>
        </w:rPr>
        <w:t xml:space="preserve"> Botón con icono de “cerrar” para eliminar el tutor secundario seleccionado.</w:t>
      </w:r>
    </w:p>
    <w:p w14:paraId="31B55A29" w14:textId="77777777" w:rsidR="003C705F" w:rsidRPr="00D66CBF" w:rsidRDefault="003C705F" w:rsidP="003C705F">
      <w:pPr>
        <w:jc w:val="left"/>
        <w:rPr>
          <w:rFonts w:ascii="LM Roman 10" w:hAnsi="LM Roman 10"/>
          <w:b/>
          <w:bCs/>
          <w:lang w:val="es-ES"/>
        </w:rPr>
      </w:pPr>
      <w:r w:rsidRPr="00D66CBF">
        <w:rPr>
          <w:rFonts w:ascii="LM Roman 10" w:hAnsi="LM Roman 10"/>
          <w:b/>
          <w:bCs/>
          <w:lang w:val="es-ES"/>
        </w:rPr>
        <w:t xml:space="preserve">3. Tutor Externo – Nombre </w:t>
      </w:r>
      <w:r w:rsidRPr="00D66CBF">
        <w:rPr>
          <w:rFonts w:ascii="LM Roman 10" w:hAnsi="LM Roman 10"/>
          <w:b/>
          <w:bCs/>
          <w:i/>
          <w:iCs/>
          <w:lang w:val="es-ES"/>
        </w:rPr>
        <w:t>(condicional)</w:t>
      </w:r>
    </w:p>
    <w:p w14:paraId="15509EE7" w14:textId="77777777" w:rsidR="003C705F" w:rsidRPr="00D66CBF" w:rsidRDefault="003C705F">
      <w:pPr>
        <w:numPr>
          <w:ilvl w:val="0"/>
          <w:numId w:val="126"/>
        </w:numPr>
        <w:rPr>
          <w:rFonts w:ascii="LM Roman 10" w:hAnsi="LM Roman 10"/>
          <w:lang w:val="es-ES"/>
        </w:rPr>
      </w:pPr>
      <w:r w:rsidRPr="00D66CBF">
        <w:rPr>
          <w:rFonts w:ascii="LM Roman 10" w:hAnsi="LM Roman 10"/>
          <w:b/>
          <w:bCs/>
          <w:lang w:val="es-ES"/>
        </w:rPr>
        <w:t>Visible:</w:t>
      </w:r>
      <w:r w:rsidRPr="00D66CBF">
        <w:rPr>
          <w:rFonts w:ascii="LM Roman 10" w:hAnsi="LM Roman 10"/>
          <w:lang w:val="es-ES"/>
        </w:rPr>
        <w:t xml:space="preserve"> Solo si se elige la opción de </w:t>
      </w:r>
      <w:r w:rsidRPr="00D66CBF">
        <w:rPr>
          <w:rFonts w:ascii="LM Roman 10" w:hAnsi="LM Roman 10"/>
          <w:b/>
          <w:bCs/>
          <w:lang w:val="es-ES"/>
        </w:rPr>
        <w:t>tutor externo</w:t>
      </w:r>
      <w:r w:rsidRPr="00D66CBF">
        <w:rPr>
          <w:rFonts w:ascii="LM Roman 10" w:hAnsi="LM Roman 10"/>
          <w:lang w:val="es-ES"/>
        </w:rPr>
        <w:t xml:space="preserve"> en el campo </w:t>
      </w:r>
      <w:r w:rsidRPr="00D66CBF">
        <w:rPr>
          <w:rFonts w:ascii="LM Roman 10" w:hAnsi="LM Roman 10"/>
          <w:i/>
          <w:iCs/>
          <w:lang w:val="es-ES"/>
        </w:rPr>
        <w:t>Tutor Secundario</w:t>
      </w:r>
      <w:r w:rsidRPr="00D66CBF">
        <w:rPr>
          <w:rFonts w:ascii="LM Roman 10" w:hAnsi="LM Roman 10"/>
          <w:lang w:val="es-ES"/>
        </w:rPr>
        <w:t>.</w:t>
      </w:r>
    </w:p>
    <w:p w14:paraId="50ECCCBF" w14:textId="77777777" w:rsidR="003C705F" w:rsidRPr="00D66CBF" w:rsidRDefault="003C705F">
      <w:pPr>
        <w:numPr>
          <w:ilvl w:val="0"/>
          <w:numId w:val="126"/>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w:t>
      </w:r>
    </w:p>
    <w:p w14:paraId="2777AA82" w14:textId="77777777" w:rsidR="003C705F" w:rsidRPr="00D66CBF" w:rsidRDefault="003C705F">
      <w:pPr>
        <w:numPr>
          <w:ilvl w:val="0"/>
          <w:numId w:val="126"/>
        </w:numPr>
        <w:jc w:val="left"/>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 si está visible.</w:t>
      </w:r>
    </w:p>
    <w:p w14:paraId="34D4FF04" w14:textId="77777777" w:rsidR="003C705F" w:rsidRPr="00D66CBF" w:rsidRDefault="003C705F">
      <w:pPr>
        <w:numPr>
          <w:ilvl w:val="0"/>
          <w:numId w:val="126"/>
        </w:numPr>
        <w:jc w:val="left"/>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se deja vacío, muestra el error </w:t>
      </w:r>
      <w:r w:rsidRPr="00D66CBF">
        <w:rPr>
          <w:rFonts w:ascii="LM Roman 10" w:hAnsi="LM Roman 10"/>
          <w:b/>
          <w:bCs/>
          <w:lang w:val="es-ES"/>
        </w:rPr>
        <w:t>"Nombre requerido"</w:t>
      </w:r>
      <w:r w:rsidRPr="00D66CBF">
        <w:rPr>
          <w:rFonts w:ascii="LM Roman 10" w:hAnsi="LM Roman 10"/>
          <w:lang w:val="es-ES"/>
        </w:rPr>
        <w:t>.</w:t>
      </w:r>
    </w:p>
    <w:p w14:paraId="6A48025C" w14:textId="77777777" w:rsidR="003C705F" w:rsidRPr="00D66CBF" w:rsidRDefault="003C705F" w:rsidP="003C705F">
      <w:pPr>
        <w:jc w:val="left"/>
        <w:rPr>
          <w:rFonts w:ascii="LM Roman 10" w:hAnsi="LM Roman 10"/>
          <w:b/>
          <w:bCs/>
          <w:lang w:val="es-ES"/>
        </w:rPr>
      </w:pPr>
      <w:r w:rsidRPr="00D66CBF">
        <w:rPr>
          <w:rFonts w:ascii="LM Roman 10" w:hAnsi="LM Roman 10"/>
          <w:b/>
          <w:bCs/>
          <w:lang w:val="es-ES"/>
        </w:rPr>
        <w:t xml:space="preserve">4. Tutor Externo – Correo electrónico </w:t>
      </w:r>
      <w:r w:rsidRPr="00D66CBF">
        <w:rPr>
          <w:rFonts w:ascii="LM Roman 10" w:hAnsi="LM Roman 10"/>
          <w:b/>
          <w:bCs/>
          <w:i/>
          <w:iCs/>
          <w:lang w:val="es-ES"/>
        </w:rPr>
        <w:t>(condicional)</w:t>
      </w:r>
    </w:p>
    <w:p w14:paraId="678F6F51" w14:textId="77777777" w:rsidR="003C705F" w:rsidRPr="00D66CBF" w:rsidRDefault="003C705F">
      <w:pPr>
        <w:numPr>
          <w:ilvl w:val="0"/>
          <w:numId w:val="127"/>
        </w:numPr>
        <w:rPr>
          <w:rFonts w:ascii="LM Roman 10" w:hAnsi="LM Roman 10"/>
          <w:lang w:val="es-ES"/>
        </w:rPr>
      </w:pPr>
      <w:r w:rsidRPr="00D66CBF">
        <w:rPr>
          <w:rFonts w:ascii="LM Roman 10" w:hAnsi="LM Roman 10"/>
          <w:b/>
          <w:bCs/>
          <w:lang w:val="es-ES"/>
        </w:rPr>
        <w:t>Visible:</w:t>
      </w:r>
      <w:r w:rsidRPr="00D66CBF">
        <w:rPr>
          <w:rFonts w:ascii="LM Roman 10" w:hAnsi="LM Roman 10"/>
          <w:lang w:val="es-ES"/>
        </w:rPr>
        <w:t xml:space="preserve"> Solo si se elige la opción de </w:t>
      </w:r>
      <w:r w:rsidRPr="00D66CBF">
        <w:rPr>
          <w:rFonts w:ascii="LM Roman 10" w:hAnsi="LM Roman 10"/>
          <w:b/>
          <w:bCs/>
          <w:lang w:val="es-ES"/>
        </w:rPr>
        <w:t>tutor externo</w:t>
      </w:r>
      <w:r w:rsidRPr="00D66CBF">
        <w:rPr>
          <w:rFonts w:ascii="LM Roman 10" w:hAnsi="LM Roman 10"/>
          <w:lang w:val="es-ES"/>
        </w:rPr>
        <w:t xml:space="preserve"> en el campo </w:t>
      </w:r>
      <w:r w:rsidRPr="00D66CBF">
        <w:rPr>
          <w:rFonts w:ascii="LM Roman 10" w:hAnsi="LM Roman 10"/>
          <w:i/>
          <w:iCs/>
          <w:lang w:val="es-ES"/>
        </w:rPr>
        <w:t>Tutor Secundario</w:t>
      </w:r>
      <w:r w:rsidRPr="00D66CBF">
        <w:rPr>
          <w:rFonts w:ascii="LM Roman 10" w:hAnsi="LM Roman 10"/>
          <w:lang w:val="es-ES"/>
        </w:rPr>
        <w:t>.</w:t>
      </w:r>
    </w:p>
    <w:p w14:paraId="04AE65D9" w14:textId="77777777" w:rsidR="003C705F" w:rsidRPr="00D66CBF" w:rsidRDefault="003C705F">
      <w:pPr>
        <w:numPr>
          <w:ilvl w:val="0"/>
          <w:numId w:val="127"/>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w:t>
      </w:r>
    </w:p>
    <w:p w14:paraId="3185ED21" w14:textId="77777777" w:rsidR="003C705F" w:rsidRPr="00D66CBF" w:rsidRDefault="003C705F">
      <w:pPr>
        <w:numPr>
          <w:ilvl w:val="0"/>
          <w:numId w:val="127"/>
        </w:numPr>
        <w:jc w:val="left"/>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 si está visible.</w:t>
      </w:r>
    </w:p>
    <w:p w14:paraId="79E6E6C6" w14:textId="77777777" w:rsidR="003C705F" w:rsidRPr="00D66CBF" w:rsidRDefault="003C705F">
      <w:pPr>
        <w:numPr>
          <w:ilvl w:val="0"/>
          <w:numId w:val="127"/>
        </w:numPr>
        <w:jc w:val="left"/>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se deja vacío, muestra el error </w:t>
      </w:r>
      <w:r w:rsidRPr="00D66CBF">
        <w:rPr>
          <w:rFonts w:ascii="LM Roman 10" w:hAnsi="LM Roman 10"/>
          <w:b/>
          <w:bCs/>
          <w:lang w:val="es-ES"/>
        </w:rPr>
        <w:t>"Correo electrónico requerido"</w:t>
      </w:r>
      <w:r w:rsidRPr="00D66CBF">
        <w:rPr>
          <w:rFonts w:ascii="LM Roman 10" w:hAnsi="LM Roman 10"/>
          <w:lang w:val="es-ES"/>
        </w:rPr>
        <w:t>.</w:t>
      </w:r>
    </w:p>
    <w:p w14:paraId="2A302754" w14:textId="1DDBD29A" w:rsidR="003C705F" w:rsidRPr="00D66CBF" w:rsidRDefault="003C705F" w:rsidP="003C705F">
      <w:pPr>
        <w:jc w:val="left"/>
        <w:rPr>
          <w:rFonts w:ascii="LM Roman 10" w:hAnsi="LM Roman 10"/>
          <w:lang w:val="es-ES"/>
        </w:rPr>
      </w:pPr>
    </w:p>
    <w:p w14:paraId="14617C7D" w14:textId="77777777" w:rsidR="003C705F" w:rsidRPr="00D66CBF" w:rsidRDefault="003C705F" w:rsidP="003C705F">
      <w:pPr>
        <w:jc w:val="left"/>
        <w:rPr>
          <w:rFonts w:ascii="LM Roman 10" w:hAnsi="LM Roman 10"/>
          <w:b/>
          <w:bCs/>
          <w:lang w:val="es-ES"/>
        </w:rPr>
      </w:pPr>
      <w:r w:rsidRPr="00D66CBF">
        <w:rPr>
          <w:rFonts w:ascii="LM Roman 10" w:hAnsi="LM Roman 10"/>
          <w:b/>
          <w:bCs/>
          <w:lang w:val="es-ES"/>
        </w:rPr>
        <w:t>Acciones disponibles</w:t>
      </w:r>
    </w:p>
    <w:p w14:paraId="7AF17902" w14:textId="77777777" w:rsidR="003C705F" w:rsidRPr="00D66CBF" w:rsidRDefault="003C705F">
      <w:pPr>
        <w:numPr>
          <w:ilvl w:val="0"/>
          <w:numId w:val="128"/>
        </w:numPr>
        <w:jc w:val="left"/>
        <w:rPr>
          <w:rFonts w:ascii="LM Roman 10" w:hAnsi="LM Roman 10"/>
          <w:lang w:val="es-ES"/>
        </w:rPr>
      </w:pPr>
      <w:r w:rsidRPr="00D66CBF">
        <w:rPr>
          <w:rFonts w:ascii="LM Roman 10" w:hAnsi="LM Roman 10"/>
          <w:b/>
          <w:bCs/>
          <w:lang w:val="es-ES"/>
        </w:rPr>
        <w:t>Cancelar:</w:t>
      </w:r>
      <w:r w:rsidRPr="00D66CBF">
        <w:rPr>
          <w:rFonts w:ascii="LM Roman 10" w:hAnsi="LM Roman 10"/>
          <w:lang w:val="es-ES"/>
        </w:rPr>
        <w:br/>
        <w:t>Botón que cierra el formulario sin guardar cambios.</w:t>
      </w:r>
    </w:p>
    <w:p w14:paraId="1CBC4B5F" w14:textId="77777777" w:rsidR="003C705F" w:rsidRPr="00D66CBF" w:rsidRDefault="003C705F">
      <w:pPr>
        <w:numPr>
          <w:ilvl w:val="0"/>
          <w:numId w:val="128"/>
        </w:numPr>
        <w:jc w:val="left"/>
        <w:rPr>
          <w:rFonts w:ascii="LM Roman 10" w:hAnsi="LM Roman 10"/>
          <w:lang w:val="es-ES"/>
        </w:rPr>
      </w:pPr>
      <w:r w:rsidRPr="00D66CBF">
        <w:rPr>
          <w:rFonts w:ascii="LM Roman 10" w:hAnsi="LM Roman 10"/>
          <w:b/>
          <w:bCs/>
          <w:lang w:val="es-ES"/>
        </w:rPr>
        <w:t>Guardar:</w:t>
      </w:r>
    </w:p>
    <w:p w14:paraId="7EA448E9" w14:textId="77777777" w:rsidR="003C705F" w:rsidRPr="00D66CBF" w:rsidRDefault="003C705F">
      <w:pPr>
        <w:numPr>
          <w:ilvl w:val="1"/>
          <w:numId w:val="128"/>
        </w:numPr>
        <w:jc w:val="left"/>
        <w:rPr>
          <w:rFonts w:ascii="LM Roman 10" w:hAnsi="LM Roman 10"/>
          <w:lang w:val="es-ES"/>
        </w:rPr>
      </w:pPr>
      <w:r w:rsidRPr="00D66CBF">
        <w:rPr>
          <w:rFonts w:ascii="LM Roman 10" w:hAnsi="LM Roman 10"/>
          <w:lang w:val="es-ES"/>
        </w:rPr>
        <w:t>Disponible solo cuando el formulario es válido.</w:t>
      </w:r>
    </w:p>
    <w:p w14:paraId="065C58B1" w14:textId="77777777" w:rsidR="003C705F" w:rsidRPr="00D66CBF" w:rsidRDefault="003C705F">
      <w:pPr>
        <w:numPr>
          <w:ilvl w:val="1"/>
          <w:numId w:val="128"/>
        </w:numPr>
        <w:jc w:val="left"/>
        <w:rPr>
          <w:rFonts w:ascii="LM Roman 10" w:hAnsi="LM Roman 10"/>
          <w:lang w:val="es-ES"/>
        </w:rPr>
      </w:pPr>
      <w:r w:rsidRPr="00D66CBF">
        <w:rPr>
          <w:rFonts w:ascii="LM Roman 10" w:hAnsi="LM Roman 10"/>
          <w:lang w:val="es-ES"/>
        </w:rPr>
        <w:t>Al pulsarlo, se envía el formulario y se actualizan los tutores del TFG.</w:t>
      </w:r>
    </w:p>
    <w:p w14:paraId="1FC334C7" w14:textId="3A7A9CE8" w:rsidR="003C705F" w:rsidRPr="00D66CBF" w:rsidRDefault="003C705F" w:rsidP="003C705F">
      <w:pPr>
        <w:jc w:val="left"/>
        <w:rPr>
          <w:rFonts w:ascii="LM Roman 10" w:hAnsi="LM Roman 10"/>
          <w:lang w:val="es-ES"/>
        </w:rPr>
      </w:pPr>
    </w:p>
    <w:p w14:paraId="1ECC6BCB" w14:textId="77777777" w:rsidR="003C705F" w:rsidRPr="00D66CBF" w:rsidRDefault="003C705F" w:rsidP="003C705F">
      <w:pPr>
        <w:jc w:val="left"/>
        <w:rPr>
          <w:rFonts w:ascii="LM Roman 10" w:hAnsi="LM Roman 10"/>
          <w:b/>
          <w:bCs/>
          <w:lang w:val="es-ES"/>
        </w:rPr>
      </w:pPr>
      <w:r w:rsidRPr="00D66CBF">
        <w:rPr>
          <w:rFonts w:ascii="LM Roman 10" w:hAnsi="LM Roman 10"/>
          <w:b/>
          <w:bCs/>
          <w:lang w:val="es-ES"/>
        </w:rPr>
        <w:t>Validaciones y comportamiento</w:t>
      </w:r>
    </w:p>
    <w:p w14:paraId="235018C0" w14:textId="77777777" w:rsidR="003C705F" w:rsidRPr="00D66CBF" w:rsidRDefault="003C705F">
      <w:pPr>
        <w:numPr>
          <w:ilvl w:val="0"/>
          <w:numId w:val="129"/>
        </w:numPr>
        <w:jc w:val="left"/>
        <w:rPr>
          <w:rFonts w:ascii="LM Roman 10" w:hAnsi="LM Roman 10"/>
          <w:lang w:val="es-ES"/>
        </w:rPr>
      </w:pPr>
      <w:r w:rsidRPr="00D66CBF">
        <w:rPr>
          <w:rFonts w:ascii="LM Roman 10" w:hAnsi="LM Roman 10"/>
          <w:lang w:val="es-ES"/>
        </w:rPr>
        <w:t xml:space="preserve">El formulario es </w:t>
      </w:r>
      <w:r w:rsidRPr="00D66CBF">
        <w:rPr>
          <w:rFonts w:ascii="LM Roman 10" w:hAnsi="LM Roman 10"/>
          <w:b/>
          <w:bCs/>
          <w:lang w:val="es-ES"/>
        </w:rPr>
        <w:t>reactivo</w:t>
      </w:r>
      <w:r w:rsidRPr="00D66CBF">
        <w:rPr>
          <w:rFonts w:ascii="LM Roman 10" w:hAnsi="LM Roman 10"/>
          <w:lang w:val="es-ES"/>
        </w:rPr>
        <w:t xml:space="preserve"> (</w:t>
      </w:r>
      <w:r w:rsidRPr="00D66CBF">
        <w:rPr>
          <w:rFonts w:ascii="LM Roman 10" w:hAnsi="LM Roman 10"/>
          <w:i/>
          <w:iCs/>
          <w:lang w:val="es-ES"/>
        </w:rPr>
        <w:t>Reactive Form</w:t>
      </w:r>
      <w:r w:rsidRPr="00D66CBF">
        <w:rPr>
          <w:rFonts w:ascii="LM Roman 10" w:hAnsi="LM Roman 10"/>
          <w:lang w:val="es-ES"/>
        </w:rPr>
        <w:t>).</w:t>
      </w:r>
    </w:p>
    <w:p w14:paraId="52D23499" w14:textId="77777777" w:rsidR="003C705F" w:rsidRPr="00D66CBF" w:rsidRDefault="003C705F">
      <w:pPr>
        <w:numPr>
          <w:ilvl w:val="0"/>
          <w:numId w:val="129"/>
        </w:numPr>
        <w:jc w:val="left"/>
        <w:rPr>
          <w:rFonts w:ascii="LM Roman 10" w:hAnsi="LM Roman 10"/>
          <w:lang w:val="es-ES"/>
        </w:rPr>
      </w:pPr>
      <w:r w:rsidRPr="00D66CBF">
        <w:rPr>
          <w:rFonts w:ascii="LM Roman 10" w:hAnsi="LM Roman 10"/>
          <w:lang w:val="es-ES"/>
        </w:rPr>
        <w:t>Los campos obligatorios muestran mensajes de error si no cumplen la validación.</w:t>
      </w:r>
    </w:p>
    <w:p w14:paraId="6538A9EC" w14:textId="77777777" w:rsidR="003C705F" w:rsidRPr="00D66CBF" w:rsidRDefault="003C705F">
      <w:pPr>
        <w:numPr>
          <w:ilvl w:val="0"/>
          <w:numId w:val="129"/>
        </w:numPr>
        <w:jc w:val="left"/>
        <w:rPr>
          <w:rFonts w:ascii="LM Roman 10" w:hAnsi="LM Roman 10"/>
          <w:lang w:val="es-ES"/>
        </w:rPr>
      </w:pPr>
      <w:r w:rsidRPr="00D66CBF">
        <w:rPr>
          <w:rFonts w:ascii="LM Roman 10" w:hAnsi="LM Roman 10"/>
          <w:lang w:val="es-ES"/>
        </w:rPr>
        <w:t xml:space="preserve">La aparición de los campos de </w:t>
      </w:r>
      <w:r w:rsidRPr="00D66CBF">
        <w:rPr>
          <w:rFonts w:ascii="LM Roman 10" w:hAnsi="LM Roman 10"/>
          <w:b/>
          <w:bCs/>
          <w:lang w:val="es-ES"/>
        </w:rPr>
        <w:t>tutor externo</w:t>
      </w:r>
      <w:r w:rsidRPr="00D66CBF">
        <w:rPr>
          <w:rFonts w:ascii="LM Roman 10" w:hAnsi="LM Roman 10"/>
          <w:lang w:val="es-ES"/>
        </w:rPr>
        <w:t xml:space="preserve"> depende de la selección en </w:t>
      </w:r>
      <w:r w:rsidRPr="00D66CBF">
        <w:rPr>
          <w:rFonts w:ascii="LM Roman 10" w:hAnsi="LM Roman 10"/>
          <w:i/>
          <w:iCs/>
          <w:lang w:val="es-ES"/>
        </w:rPr>
        <w:t>Tutor Secundario</w:t>
      </w:r>
      <w:r w:rsidRPr="00D66CBF">
        <w:rPr>
          <w:rFonts w:ascii="LM Roman 10" w:hAnsi="LM Roman 10"/>
          <w:lang w:val="es-ES"/>
        </w:rPr>
        <w:t>.</w:t>
      </w:r>
    </w:p>
    <w:p w14:paraId="49DBA27E" w14:textId="77777777" w:rsidR="003C705F" w:rsidRPr="00D66CBF" w:rsidRDefault="003C705F">
      <w:pPr>
        <w:numPr>
          <w:ilvl w:val="0"/>
          <w:numId w:val="129"/>
        </w:numPr>
        <w:jc w:val="left"/>
        <w:rPr>
          <w:rFonts w:ascii="LM Roman 10" w:hAnsi="LM Roman 10"/>
          <w:lang w:val="es-ES"/>
        </w:rPr>
      </w:pPr>
      <w:r w:rsidRPr="00D66CBF">
        <w:rPr>
          <w:rFonts w:ascii="LM Roman 10" w:hAnsi="LM Roman 10"/>
          <w:lang w:val="es-ES"/>
        </w:rPr>
        <w:lastRenderedPageBreak/>
        <w:t xml:space="preserve">El botón de </w:t>
      </w:r>
      <w:r w:rsidRPr="00D66CBF">
        <w:rPr>
          <w:rFonts w:ascii="LM Roman 10" w:hAnsi="LM Roman 10"/>
          <w:b/>
          <w:bCs/>
          <w:lang w:val="es-ES"/>
        </w:rPr>
        <w:t>Guardar</w:t>
      </w:r>
      <w:r w:rsidRPr="00D66CBF">
        <w:rPr>
          <w:rFonts w:ascii="LM Roman 10" w:hAnsi="LM Roman 10"/>
          <w:lang w:val="es-ES"/>
        </w:rPr>
        <w:t xml:space="preserve"> permanece deshabilitado hasta que todos los campos requeridos estén correctos.</w:t>
      </w:r>
    </w:p>
    <w:p w14:paraId="2A1C7C5C" w14:textId="77777777" w:rsidR="00E87B72" w:rsidRPr="00D66CBF" w:rsidRDefault="00E87B72" w:rsidP="00E87B72">
      <w:pPr>
        <w:jc w:val="left"/>
        <w:rPr>
          <w:rFonts w:ascii="LM Roman 10" w:hAnsi="LM Roman 10"/>
          <w:lang w:val="es-ES"/>
        </w:rPr>
      </w:pPr>
    </w:p>
    <w:p w14:paraId="76AC2CB8" w14:textId="33965974" w:rsidR="00E87B72" w:rsidRPr="00D66CBF" w:rsidRDefault="00E87B72" w:rsidP="00E87B72">
      <w:pPr>
        <w:pStyle w:val="Apndice2"/>
        <w:rPr>
          <w:rFonts w:ascii="LM Roman 10" w:hAnsi="LM Roman 10"/>
          <w:lang w:val="es-ES"/>
        </w:rPr>
      </w:pPr>
      <w:bookmarkStart w:id="229" w:name="_Toc208342593"/>
      <w:r w:rsidRPr="00D66CBF">
        <w:rPr>
          <w:rFonts w:ascii="LM Roman 10" w:hAnsi="LM Roman 10"/>
          <w:lang w:val="es-ES"/>
        </w:rPr>
        <w:t>Creación y edición de canales</w:t>
      </w:r>
      <w:bookmarkEnd w:id="229"/>
    </w:p>
    <w:p w14:paraId="40A97B4C" w14:textId="38591586" w:rsidR="00D91070" w:rsidRPr="00D66CBF" w:rsidRDefault="00D91070" w:rsidP="00E87B72">
      <w:pPr>
        <w:jc w:val="left"/>
        <w:rPr>
          <w:rFonts w:ascii="LM Roman 10" w:hAnsi="LM Roman 10"/>
          <w:lang w:val="es-ES"/>
        </w:rPr>
      </w:pPr>
      <w:r w:rsidRPr="00D66CBF">
        <w:rPr>
          <w:rFonts w:ascii="LM Roman 10" w:hAnsi="LM Roman 10"/>
          <w:noProof/>
          <w:lang w:val="es-ES"/>
        </w:rPr>
        <w:drawing>
          <wp:inline distT="0" distB="0" distL="0" distR="0" wp14:anchorId="4C9B7D29" wp14:editId="3B23A048">
            <wp:extent cx="5395595" cy="2897505"/>
            <wp:effectExtent l="0" t="0" r="0" b="0"/>
            <wp:docPr id="19213730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73045" name="Imagen 1" descr="Interfaz de usuario gráfica, Texto, Aplicación&#10;&#10;El contenido generado por IA puede ser incorrecto."/>
                    <pic:cNvPicPr/>
                  </pic:nvPicPr>
                  <pic:blipFill>
                    <a:blip r:embed="rId107"/>
                    <a:stretch>
                      <a:fillRect/>
                    </a:stretch>
                  </pic:blipFill>
                  <pic:spPr>
                    <a:xfrm>
                      <a:off x="0" y="0"/>
                      <a:ext cx="5395595" cy="2897505"/>
                    </a:xfrm>
                    <a:prstGeom prst="rect">
                      <a:avLst/>
                    </a:prstGeom>
                  </pic:spPr>
                </pic:pic>
              </a:graphicData>
            </a:graphic>
          </wp:inline>
        </w:drawing>
      </w:r>
    </w:p>
    <w:p w14:paraId="3C51F43E" w14:textId="573B0168" w:rsidR="001524E2" w:rsidRPr="00D66CBF" w:rsidRDefault="001524E2" w:rsidP="001524E2">
      <w:pPr>
        <w:pStyle w:val="Descripcin"/>
        <w:rPr>
          <w:rFonts w:ascii="LM Roman 10" w:hAnsi="LM Roman 10"/>
          <w:lang w:val="es-ES"/>
        </w:rPr>
      </w:pPr>
      <w:bookmarkStart w:id="230" w:name="_Toc208342505"/>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46</w:t>
      </w:r>
      <w:r w:rsidRPr="00D66CBF">
        <w:rPr>
          <w:rFonts w:ascii="LM Roman 10" w:hAnsi="LM Roman 10"/>
        </w:rPr>
        <w:fldChar w:fldCharType="end"/>
      </w:r>
      <w:r w:rsidRPr="00D66CBF">
        <w:rPr>
          <w:rFonts w:ascii="LM Roman 10" w:hAnsi="LM Roman 10"/>
        </w:rPr>
        <w:t>. Vista de detalle de un canal</w:t>
      </w:r>
      <w:bookmarkEnd w:id="230"/>
    </w:p>
    <w:p w14:paraId="2E071E23" w14:textId="19973A32" w:rsidR="00E87B72" w:rsidRPr="00D66CBF" w:rsidRDefault="00E87B72" w:rsidP="00841298">
      <w:pPr>
        <w:rPr>
          <w:rFonts w:ascii="LM Roman 10" w:hAnsi="LM Roman 10"/>
          <w:lang w:val="es-ES"/>
        </w:rPr>
      </w:pPr>
      <w:r w:rsidRPr="00D66CBF">
        <w:rPr>
          <w:rFonts w:ascii="LM Roman 10" w:hAnsi="LM Roman 10"/>
          <w:lang w:val="es-ES"/>
        </w:rPr>
        <w:t>La vista Formulario de Creación y Edición de canales permite a los usuarios con los permisos correspondientes crear nuevos grupos o editar la información de grupos existentes.</w:t>
      </w:r>
      <w:r w:rsidR="002D75AF" w:rsidRPr="00D66CBF">
        <w:rPr>
          <w:rFonts w:ascii="LM Roman 10" w:hAnsi="LM Roman 10"/>
          <w:lang w:val="es-ES"/>
        </w:rPr>
        <w:t xml:space="preserve"> </w:t>
      </w:r>
      <w:r w:rsidRPr="00D66CBF">
        <w:rPr>
          <w:rFonts w:ascii="LM Roman 10" w:hAnsi="LM Roman 10"/>
          <w:lang w:val="es-ES"/>
        </w:rPr>
        <w:t>El formulario se muestra tanto en modo creación como en modo edición, adaptando sus campos y opciones disponibles según el contexto y el rol del usuario.</w:t>
      </w:r>
    </w:p>
    <w:p w14:paraId="621BFBB4" w14:textId="13E4D3B4" w:rsidR="00E87B72" w:rsidRPr="00D66CBF" w:rsidRDefault="00E87B72" w:rsidP="00E87B72">
      <w:pPr>
        <w:jc w:val="left"/>
        <w:rPr>
          <w:rFonts w:ascii="LM Roman 10" w:hAnsi="LM Roman 10"/>
          <w:lang w:val="es-ES"/>
        </w:rPr>
      </w:pPr>
    </w:p>
    <w:p w14:paraId="6694242C" w14:textId="77777777" w:rsidR="00E87B72" w:rsidRPr="00D66CBF" w:rsidRDefault="00E87B72" w:rsidP="00E87B72">
      <w:pPr>
        <w:jc w:val="left"/>
        <w:rPr>
          <w:rFonts w:ascii="LM Roman 10" w:hAnsi="LM Roman 10"/>
          <w:b/>
          <w:bCs/>
          <w:lang w:val="es-ES"/>
        </w:rPr>
      </w:pPr>
      <w:r w:rsidRPr="00D66CBF">
        <w:rPr>
          <w:rFonts w:ascii="LM Roman 10" w:hAnsi="LM Roman 10"/>
          <w:b/>
          <w:bCs/>
          <w:lang w:val="es-ES"/>
        </w:rPr>
        <w:t>Campos del formulario</w:t>
      </w:r>
    </w:p>
    <w:p w14:paraId="5C3C8885" w14:textId="77777777" w:rsidR="00E87B72" w:rsidRPr="00D66CBF" w:rsidRDefault="00E87B72" w:rsidP="00E87B72">
      <w:pPr>
        <w:jc w:val="left"/>
        <w:rPr>
          <w:rFonts w:ascii="LM Roman 10" w:hAnsi="LM Roman 10"/>
          <w:b/>
          <w:bCs/>
          <w:lang w:val="es-ES"/>
        </w:rPr>
      </w:pPr>
      <w:r w:rsidRPr="00D66CBF">
        <w:rPr>
          <w:rFonts w:ascii="LM Roman 10" w:hAnsi="LM Roman 10"/>
          <w:b/>
          <w:bCs/>
          <w:lang w:val="es-ES"/>
        </w:rPr>
        <w:t>1. Nombre</w:t>
      </w:r>
    </w:p>
    <w:p w14:paraId="194E3CAC" w14:textId="77777777" w:rsidR="00E87B72" w:rsidRPr="00D66CBF" w:rsidRDefault="00E87B72">
      <w:pPr>
        <w:numPr>
          <w:ilvl w:val="0"/>
          <w:numId w:val="130"/>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 (</w:t>
      </w:r>
      <w:r w:rsidRPr="00D66CBF">
        <w:rPr>
          <w:rFonts w:ascii="LM Roman 10" w:hAnsi="LM Roman 10"/>
          <w:i/>
          <w:iCs/>
          <w:lang w:val="es-ES"/>
        </w:rPr>
        <w:t>input</w:t>
      </w:r>
      <w:r w:rsidRPr="00D66CBF">
        <w:rPr>
          <w:rFonts w:ascii="LM Roman 10" w:hAnsi="LM Roman 10"/>
          <w:lang w:val="es-ES"/>
        </w:rPr>
        <w:t>).</w:t>
      </w:r>
    </w:p>
    <w:p w14:paraId="697A4A9A" w14:textId="77777777" w:rsidR="00E87B72" w:rsidRPr="00D66CBF" w:rsidRDefault="00E87B72">
      <w:pPr>
        <w:numPr>
          <w:ilvl w:val="0"/>
          <w:numId w:val="130"/>
        </w:numPr>
        <w:jc w:val="left"/>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138CF806" w14:textId="77777777" w:rsidR="00E87B72" w:rsidRPr="00D66CBF" w:rsidRDefault="00E87B72">
      <w:pPr>
        <w:numPr>
          <w:ilvl w:val="0"/>
          <w:numId w:val="130"/>
        </w:numPr>
        <w:jc w:val="left"/>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está vacío, muestra el error </w:t>
      </w:r>
      <w:r w:rsidRPr="00D66CBF">
        <w:rPr>
          <w:rFonts w:ascii="LM Roman 10" w:hAnsi="LM Roman 10"/>
          <w:b/>
          <w:bCs/>
          <w:lang w:val="es-ES"/>
        </w:rPr>
        <w:t>"Nombre requerido"</w:t>
      </w:r>
      <w:r w:rsidRPr="00D66CBF">
        <w:rPr>
          <w:rFonts w:ascii="LM Roman 10" w:hAnsi="LM Roman 10"/>
          <w:lang w:val="es-ES"/>
        </w:rPr>
        <w:t>.</w:t>
      </w:r>
    </w:p>
    <w:p w14:paraId="7183470D" w14:textId="77777777" w:rsidR="0068538B" w:rsidRPr="00D66CBF" w:rsidRDefault="0068538B" w:rsidP="0068538B">
      <w:pPr>
        <w:jc w:val="left"/>
        <w:rPr>
          <w:rFonts w:ascii="LM Roman 10" w:hAnsi="LM Roman 10"/>
          <w:lang w:val="es-ES"/>
        </w:rPr>
      </w:pPr>
    </w:p>
    <w:p w14:paraId="2213BE3F" w14:textId="77777777" w:rsidR="00E87B72" w:rsidRPr="00D66CBF" w:rsidRDefault="00E87B72" w:rsidP="00E87B72">
      <w:pPr>
        <w:jc w:val="left"/>
        <w:rPr>
          <w:rFonts w:ascii="LM Roman 10" w:hAnsi="LM Roman 10"/>
          <w:b/>
          <w:bCs/>
          <w:lang w:val="es-ES"/>
        </w:rPr>
      </w:pPr>
      <w:r w:rsidRPr="00D66CBF">
        <w:rPr>
          <w:rFonts w:ascii="LM Roman 10" w:hAnsi="LM Roman 10"/>
          <w:b/>
          <w:bCs/>
          <w:lang w:val="es-ES"/>
        </w:rPr>
        <w:t>2. Descripción</w:t>
      </w:r>
    </w:p>
    <w:p w14:paraId="6A7635F9" w14:textId="77777777" w:rsidR="00E87B72" w:rsidRPr="00D66CBF" w:rsidRDefault="00E87B72">
      <w:pPr>
        <w:numPr>
          <w:ilvl w:val="0"/>
          <w:numId w:val="131"/>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Área de texto (</w:t>
      </w:r>
      <w:r w:rsidRPr="00D66CBF">
        <w:rPr>
          <w:rFonts w:ascii="LM Roman 10" w:hAnsi="LM Roman 10"/>
          <w:i/>
          <w:iCs/>
          <w:lang w:val="es-ES"/>
        </w:rPr>
        <w:t>textarea</w:t>
      </w:r>
      <w:r w:rsidRPr="00D66CBF">
        <w:rPr>
          <w:rFonts w:ascii="LM Roman 10" w:hAnsi="LM Roman 10"/>
          <w:lang w:val="es-ES"/>
        </w:rPr>
        <w:t>).</w:t>
      </w:r>
    </w:p>
    <w:p w14:paraId="54018F69" w14:textId="77777777" w:rsidR="00E87B72" w:rsidRPr="00D66CBF" w:rsidRDefault="00E87B72">
      <w:pPr>
        <w:numPr>
          <w:ilvl w:val="0"/>
          <w:numId w:val="131"/>
        </w:numPr>
        <w:jc w:val="left"/>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5AE795F2" w14:textId="77777777" w:rsidR="00E87B72" w:rsidRPr="00D66CBF" w:rsidRDefault="00E87B72">
      <w:pPr>
        <w:numPr>
          <w:ilvl w:val="0"/>
          <w:numId w:val="131"/>
        </w:numPr>
        <w:jc w:val="left"/>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está vacía, muestra el error </w:t>
      </w:r>
      <w:r w:rsidRPr="00D66CBF">
        <w:rPr>
          <w:rFonts w:ascii="LM Roman 10" w:hAnsi="LM Roman 10"/>
          <w:b/>
          <w:bCs/>
          <w:lang w:val="es-ES"/>
        </w:rPr>
        <w:t>"Descripción requerida"</w:t>
      </w:r>
      <w:r w:rsidRPr="00D66CBF">
        <w:rPr>
          <w:rFonts w:ascii="LM Roman 10" w:hAnsi="LM Roman 10"/>
          <w:lang w:val="es-ES"/>
        </w:rPr>
        <w:t>.</w:t>
      </w:r>
    </w:p>
    <w:p w14:paraId="017046D9" w14:textId="77777777" w:rsidR="00E87B72" w:rsidRPr="00D66CBF" w:rsidRDefault="00E87B72" w:rsidP="00E87B72">
      <w:pPr>
        <w:jc w:val="left"/>
        <w:rPr>
          <w:rFonts w:ascii="LM Roman 10" w:hAnsi="LM Roman 10"/>
          <w:b/>
          <w:bCs/>
          <w:lang w:val="es-ES"/>
        </w:rPr>
      </w:pPr>
      <w:r w:rsidRPr="00D66CBF">
        <w:rPr>
          <w:rFonts w:ascii="LM Roman 10" w:hAnsi="LM Roman 10"/>
          <w:b/>
          <w:bCs/>
          <w:lang w:val="es-ES"/>
        </w:rPr>
        <w:t>3. Privado</w:t>
      </w:r>
    </w:p>
    <w:p w14:paraId="4B5AB5D1" w14:textId="77777777" w:rsidR="00E87B72" w:rsidRPr="00D66CBF" w:rsidRDefault="00E87B72">
      <w:pPr>
        <w:numPr>
          <w:ilvl w:val="0"/>
          <w:numId w:val="132"/>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Casilla de verificación (</w:t>
      </w:r>
      <w:r w:rsidRPr="00D66CBF">
        <w:rPr>
          <w:rFonts w:ascii="LM Roman 10" w:hAnsi="LM Roman 10"/>
          <w:i/>
          <w:iCs/>
          <w:lang w:val="es-ES"/>
        </w:rPr>
        <w:t>checkbox</w:t>
      </w:r>
      <w:r w:rsidRPr="00D66CBF">
        <w:rPr>
          <w:rFonts w:ascii="LM Roman 10" w:hAnsi="LM Roman 10"/>
          <w:lang w:val="es-ES"/>
        </w:rPr>
        <w:t>).</w:t>
      </w:r>
    </w:p>
    <w:p w14:paraId="71FDFB99" w14:textId="77777777" w:rsidR="00E87B72" w:rsidRPr="00D66CBF" w:rsidRDefault="00E87B72">
      <w:pPr>
        <w:numPr>
          <w:ilvl w:val="0"/>
          <w:numId w:val="132"/>
        </w:numPr>
        <w:jc w:val="left"/>
        <w:rPr>
          <w:rFonts w:ascii="LM Roman 10" w:hAnsi="LM Roman 10"/>
          <w:lang w:val="es-ES"/>
        </w:rPr>
      </w:pPr>
      <w:r w:rsidRPr="00D66CBF">
        <w:rPr>
          <w:rFonts w:ascii="LM Roman 10" w:hAnsi="LM Roman 10"/>
          <w:b/>
          <w:bCs/>
          <w:lang w:val="es-ES"/>
        </w:rPr>
        <w:t>Función:</w:t>
      </w:r>
      <w:r w:rsidRPr="00D66CBF">
        <w:rPr>
          <w:rFonts w:ascii="LM Roman 10" w:hAnsi="LM Roman 10"/>
          <w:lang w:val="es-ES"/>
        </w:rPr>
        <w:t xml:space="preserve"> Determina si el grupo es privado.</w:t>
      </w:r>
    </w:p>
    <w:p w14:paraId="37AA1EBC" w14:textId="5B9643D4" w:rsidR="00E87B72" w:rsidRPr="00D66CBF" w:rsidRDefault="00D91070">
      <w:pPr>
        <w:numPr>
          <w:ilvl w:val="1"/>
          <w:numId w:val="132"/>
        </w:numPr>
        <w:rPr>
          <w:rFonts w:ascii="LM Roman 10" w:hAnsi="LM Roman 10"/>
          <w:lang w:val="es-ES"/>
        </w:rPr>
      </w:pPr>
      <w:r w:rsidRPr="00D66CBF">
        <w:rPr>
          <w:rFonts w:ascii="LM Roman 10" w:hAnsi="LM Roman 10"/>
          <w:b/>
          <w:bCs/>
          <w:lang w:val="es-ES"/>
        </w:rPr>
        <w:t>Canal</w:t>
      </w:r>
      <w:r w:rsidR="00E87B72" w:rsidRPr="00D66CBF">
        <w:rPr>
          <w:rFonts w:ascii="LM Roman 10" w:hAnsi="LM Roman 10"/>
          <w:b/>
          <w:bCs/>
          <w:lang w:val="es-ES"/>
        </w:rPr>
        <w:t xml:space="preserve"> privado:</w:t>
      </w:r>
      <w:r w:rsidR="00E87B72" w:rsidRPr="00D66CBF">
        <w:rPr>
          <w:rFonts w:ascii="LM Roman 10" w:hAnsi="LM Roman 10"/>
          <w:lang w:val="es-ES"/>
        </w:rPr>
        <w:t xml:space="preserve"> Representado por un candado cerrado. Solo se puede entrar por invitación.</w:t>
      </w:r>
    </w:p>
    <w:p w14:paraId="1469D968" w14:textId="14F06116" w:rsidR="00E87B72" w:rsidRPr="00D66CBF" w:rsidRDefault="00D91070">
      <w:pPr>
        <w:numPr>
          <w:ilvl w:val="1"/>
          <w:numId w:val="132"/>
        </w:numPr>
        <w:rPr>
          <w:rFonts w:ascii="LM Roman 10" w:hAnsi="LM Roman 10"/>
          <w:lang w:val="es-ES"/>
        </w:rPr>
      </w:pPr>
      <w:r w:rsidRPr="00D66CBF">
        <w:rPr>
          <w:rFonts w:ascii="LM Roman 10" w:hAnsi="LM Roman 10"/>
          <w:b/>
          <w:bCs/>
          <w:lang w:val="es-ES"/>
        </w:rPr>
        <w:lastRenderedPageBreak/>
        <w:t xml:space="preserve">Canal </w:t>
      </w:r>
      <w:r w:rsidR="00E87B72" w:rsidRPr="00D66CBF">
        <w:rPr>
          <w:rFonts w:ascii="LM Roman 10" w:hAnsi="LM Roman 10"/>
          <w:b/>
          <w:bCs/>
          <w:lang w:val="es-ES"/>
        </w:rPr>
        <w:t>público:</w:t>
      </w:r>
      <w:r w:rsidR="00E87B72" w:rsidRPr="00D66CBF">
        <w:rPr>
          <w:rFonts w:ascii="LM Roman 10" w:hAnsi="LM Roman 10"/>
          <w:lang w:val="es-ES"/>
        </w:rPr>
        <w:t xml:space="preserve"> Representado por un candado abierto. Cualquier usuario puede unirse.</w:t>
      </w:r>
    </w:p>
    <w:p w14:paraId="3BC62CB8" w14:textId="77777777" w:rsidR="00E87B72" w:rsidRPr="00D66CBF" w:rsidRDefault="00E87B72" w:rsidP="00841298">
      <w:pPr>
        <w:rPr>
          <w:rFonts w:ascii="LM Roman 10" w:hAnsi="LM Roman 10"/>
          <w:b/>
          <w:bCs/>
          <w:lang w:val="es-ES"/>
        </w:rPr>
      </w:pPr>
      <w:r w:rsidRPr="00D66CBF">
        <w:rPr>
          <w:rFonts w:ascii="LM Roman 10" w:hAnsi="LM Roman 10"/>
          <w:b/>
          <w:bCs/>
          <w:lang w:val="es-ES"/>
        </w:rPr>
        <w:t xml:space="preserve">4. Añadir estudiante por correo electrónico </w:t>
      </w:r>
      <w:r w:rsidRPr="00D66CBF">
        <w:rPr>
          <w:rFonts w:ascii="LM Roman 10" w:hAnsi="LM Roman 10"/>
          <w:b/>
          <w:bCs/>
          <w:i/>
          <w:iCs/>
          <w:lang w:val="es-ES"/>
        </w:rPr>
        <w:t>(solo en edición y si el usuario puede editar)</w:t>
      </w:r>
    </w:p>
    <w:p w14:paraId="3CAE62B0" w14:textId="77777777" w:rsidR="00E87B72" w:rsidRPr="00D66CBF" w:rsidRDefault="00E87B72">
      <w:pPr>
        <w:numPr>
          <w:ilvl w:val="0"/>
          <w:numId w:val="133"/>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 (</w:t>
      </w:r>
      <w:r w:rsidRPr="00D66CBF">
        <w:rPr>
          <w:rFonts w:ascii="LM Roman 10" w:hAnsi="LM Roman 10"/>
          <w:i/>
          <w:iCs/>
          <w:lang w:val="es-ES"/>
        </w:rPr>
        <w:t>input</w:t>
      </w:r>
      <w:r w:rsidRPr="00D66CBF">
        <w:rPr>
          <w:rFonts w:ascii="LM Roman 10" w:hAnsi="LM Roman 10"/>
          <w:lang w:val="es-ES"/>
        </w:rPr>
        <w:t xml:space="preserve">) + botón con icono </w:t>
      </w:r>
      <w:r w:rsidRPr="00D66CBF">
        <w:rPr>
          <w:rFonts w:ascii="LM Roman 10" w:hAnsi="LM Roman 10"/>
          <w:b/>
          <w:bCs/>
          <w:lang w:val="es-ES"/>
        </w:rPr>
        <w:t>“+”</w:t>
      </w:r>
      <w:r w:rsidRPr="00D66CBF">
        <w:rPr>
          <w:rFonts w:ascii="LM Roman 10" w:hAnsi="LM Roman 10"/>
          <w:lang w:val="es-ES"/>
        </w:rPr>
        <w:t>.</w:t>
      </w:r>
    </w:p>
    <w:p w14:paraId="090CDD99" w14:textId="4EC61576" w:rsidR="00E87B72" w:rsidRPr="00D66CBF" w:rsidRDefault="00E87B72">
      <w:pPr>
        <w:numPr>
          <w:ilvl w:val="0"/>
          <w:numId w:val="133"/>
        </w:numPr>
        <w:rPr>
          <w:rFonts w:ascii="LM Roman 10" w:hAnsi="LM Roman 10"/>
          <w:lang w:val="es-ES"/>
        </w:rPr>
      </w:pPr>
      <w:r w:rsidRPr="00D66CBF">
        <w:rPr>
          <w:rFonts w:ascii="LM Roman 10" w:hAnsi="LM Roman 10"/>
          <w:b/>
          <w:bCs/>
          <w:lang w:val="es-ES"/>
        </w:rPr>
        <w:t>Función:</w:t>
      </w:r>
      <w:r w:rsidRPr="00D66CBF">
        <w:rPr>
          <w:rFonts w:ascii="LM Roman 10" w:hAnsi="LM Roman 10"/>
          <w:lang w:val="es-ES"/>
        </w:rPr>
        <w:t xml:space="preserve"> Permite añadir un estudiante al </w:t>
      </w:r>
      <w:r w:rsidR="00D91070" w:rsidRPr="00D66CBF">
        <w:rPr>
          <w:rFonts w:ascii="LM Roman 10" w:hAnsi="LM Roman 10"/>
          <w:lang w:val="es-ES"/>
        </w:rPr>
        <w:t>canal</w:t>
      </w:r>
      <w:r w:rsidRPr="00D66CBF">
        <w:rPr>
          <w:rFonts w:ascii="LM Roman 10" w:hAnsi="LM Roman 10"/>
          <w:lang w:val="es-ES"/>
        </w:rPr>
        <w:t xml:space="preserve"> introduciendo su correo electrónico.</w:t>
      </w:r>
    </w:p>
    <w:p w14:paraId="4D9DDA06" w14:textId="77777777" w:rsidR="00E87B72" w:rsidRPr="00D66CBF" w:rsidRDefault="00E87B72">
      <w:pPr>
        <w:numPr>
          <w:ilvl w:val="0"/>
          <w:numId w:val="133"/>
        </w:numPr>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El campo debe contener un correo electrónico válido para habilitar el botón.</w:t>
      </w:r>
    </w:p>
    <w:p w14:paraId="3BC1EECC" w14:textId="751A800B" w:rsidR="00E87B72" w:rsidRPr="00D66CBF" w:rsidRDefault="00E87B72" w:rsidP="00E87B72">
      <w:pPr>
        <w:jc w:val="left"/>
        <w:rPr>
          <w:rFonts w:ascii="LM Roman 10" w:hAnsi="LM Roman 10"/>
          <w:b/>
          <w:bCs/>
          <w:lang w:val="es-ES"/>
        </w:rPr>
      </w:pPr>
      <w:r w:rsidRPr="00D66CBF">
        <w:rPr>
          <w:rFonts w:ascii="LM Roman 10" w:hAnsi="LM Roman 10"/>
          <w:b/>
          <w:bCs/>
          <w:lang w:val="es-ES"/>
        </w:rPr>
        <w:t xml:space="preserve">5. Enviar mensaje solo para miembros </w:t>
      </w:r>
      <w:r w:rsidRPr="00D66CBF">
        <w:rPr>
          <w:rFonts w:ascii="LM Roman 10" w:hAnsi="LM Roman 10"/>
          <w:b/>
          <w:bCs/>
          <w:i/>
          <w:iCs/>
          <w:lang w:val="es-ES"/>
        </w:rPr>
        <w:t>(solo en edición</w:t>
      </w:r>
      <w:r w:rsidR="00D91070" w:rsidRPr="00D66CBF">
        <w:rPr>
          <w:rFonts w:ascii="LM Roman 10" w:hAnsi="LM Roman 10"/>
          <w:b/>
          <w:bCs/>
          <w:i/>
          <w:iCs/>
          <w:lang w:val="es-ES"/>
        </w:rPr>
        <w:t>, solo profesores</w:t>
      </w:r>
      <w:r w:rsidRPr="00D66CBF">
        <w:rPr>
          <w:rFonts w:ascii="LM Roman 10" w:hAnsi="LM Roman 10"/>
          <w:b/>
          <w:bCs/>
          <w:i/>
          <w:iCs/>
          <w:lang w:val="es-ES"/>
        </w:rPr>
        <w:t>)</w:t>
      </w:r>
    </w:p>
    <w:p w14:paraId="19F2E10D" w14:textId="77777777" w:rsidR="00E87B72" w:rsidRPr="00D66CBF" w:rsidRDefault="00E87B72">
      <w:pPr>
        <w:numPr>
          <w:ilvl w:val="0"/>
          <w:numId w:val="134"/>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Área de texto (</w:t>
      </w:r>
      <w:r w:rsidRPr="00D66CBF">
        <w:rPr>
          <w:rFonts w:ascii="LM Roman 10" w:hAnsi="LM Roman 10"/>
          <w:i/>
          <w:iCs/>
          <w:lang w:val="es-ES"/>
        </w:rPr>
        <w:t>textarea</w:t>
      </w:r>
      <w:r w:rsidRPr="00D66CBF">
        <w:rPr>
          <w:rFonts w:ascii="LM Roman 10" w:hAnsi="LM Roman 10"/>
          <w:lang w:val="es-ES"/>
        </w:rPr>
        <w:t xml:space="preserve">) + botón con icono </w:t>
      </w:r>
      <w:r w:rsidRPr="00D66CBF">
        <w:rPr>
          <w:rFonts w:ascii="LM Roman 10" w:hAnsi="LM Roman 10"/>
          <w:b/>
          <w:bCs/>
          <w:lang w:val="es-ES"/>
        </w:rPr>
        <w:t>“enviar”</w:t>
      </w:r>
      <w:r w:rsidRPr="00D66CBF">
        <w:rPr>
          <w:rFonts w:ascii="LM Roman 10" w:hAnsi="LM Roman 10"/>
          <w:lang w:val="es-ES"/>
        </w:rPr>
        <w:t>.</w:t>
      </w:r>
    </w:p>
    <w:p w14:paraId="15B07A81" w14:textId="77777777" w:rsidR="00E87B72" w:rsidRPr="00D66CBF" w:rsidRDefault="00E87B72">
      <w:pPr>
        <w:numPr>
          <w:ilvl w:val="0"/>
          <w:numId w:val="134"/>
        </w:numPr>
        <w:jc w:val="left"/>
        <w:rPr>
          <w:rFonts w:ascii="LM Roman 10" w:hAnsi="LM Roman 10"/>
          <w:lang w:val="es-ES"/>
        </w:rPr>
      </w:pPr>
      <w:r w:rsidRPr="00D66CBF">
        <w:rPr>
          <w:rFonts w:ascii="LM Roman 10" w:hAnsi="LM Roman 10"/>
          <w:b/>
          <w:bCs/>
          <w:lang w:val="es-ES"/>
        </w:rPr>
        <w:t>Función:</w:t>
      </w:r>
      <w:r w:rsidRPr="00D66CBF">
        <w:rPr>
          <w:rFonts w:ascii="LM Roman 10" w:hAnsi="LM Roman 10"/>
          <w:lang w:val="es-ES"/>
        </w:rPr>
        <w:t xml:space="preserve"> Permite enviar un mensaje a los miembros del grupo.</w:t>
      </w:r>
    </w:p>
    <w:p w14:paraId="2E5864FB" w14:textId="77777777" w:rsidR="00E87B72" w:rsidRPr="00D66CBF" w:rsidRDefault="00E87B72" w:rsidP="00E87B72">
      <w:pPr>
        <w:jc w:val="left"/>
        <w:rPr>
          <w:rFonts w:ascii="LM Roman 10" w:hAnsi="LM Roman 10"/>
          <w:b/>
          <w:bCs/>
          <w:lang w:val="es-ES"/>
        </w:rPr>
      </w:pPr>
      <w:r w:rsidRPr="00D66CBF">
        <w:rPr>
          <w:rFonts w:ascii="LM Roman 10" w:hAnsi="LM Roman 10"/>
          <w:b/>
          <w:bCs/>
          <w:lang w:val="es-ES"/>
        </w:rPr>
        <w:t xml:space="preserve">6. Selección de profesor </w:t>
      </w:r>
      <w:r w:rsidRPr="00D66CBF">
        <w:rPr>
          <w:rFonts w:ascii="LM Roman 10" w:hAnsi="LM Roman 10"/>
          <w:b/>
          <w:bCs/>
          <w:i/>
          <w:iCs/>
          <w:lang w:val="es-ES"/>
        </w:rPr>
        <w:t>(solo para administradores en modo creación)</w:t>
      </w:r>
    </w:p>
    <w:p w14:paraId="1026BAEB" w14:textId="61F819D4" w:rsidR="00E87B72" w:rsidRPr="00D66CBF" w:rsidRDefault="00E87B72">
      <w:pPr>
        <w:numPr>
          <w:ilvl w:val="0"/>
          <w:numId w:val="135"/>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Selector desplegable</w:t>
      </w:r>
      <w:r w:rsidR="00640BB5" w:rsidRPr="00D66CBF">
        <w:rPr>
          <w:rFonts w:ascii="LM Roman 10" w:hAnsi="LM Roman 10"/>
          <w:lang w:val="es-ES"/>
        </w:rPr>
        <w:t>.</w:t>
      </w:r>
    </w:p>
    <w:p w14:paraId="38DD72A8" w14:textId="77777777" w:rsidR="00E87B72" w:rsidRPr="00D66CBF" w:rsidRDefault="00E87B72">
      <w:pPr>
        <w:numPr>
          <w:ilvl w:val="0"/>
          <w:numId w:val="135"/>
        </w:numPr>
        <w:jc w:val="left"/>
        <w:rPr>
          <w:rFonts w:ascii="LM Roman 10" w:hAnsi="LM Roman 10"/>
          <w:lang w:val="es-ES"/>
        </w:rPr>
      </w:pPr>
      <w:r w:rsidRPr="00D66CBF">
        <w:rPr>
          <w:rFonts w:ascii="LM Roman 10" w:hAnsi="LM Roman 10"/>
          <w:b/>
          <w:bCs/>
          <w:lang w:val="es-ES"/>
        </w:rPr>
        <w:t>Función:</w:t>
      </w:r>
      <w:r w:rsidRPr="00D66CBF">
        <w:rPr>
          <w:rFonts w:ascii="LM Roman 10" w:hAnsi="LM Roman 10"/>
          <w:lang w:val="es-ES"/>
        </w:rPr>
        <w:t xml:space="preserve"> Asigna un profesor al grupo en el momento de su creación.</w:t>
      </w:r>
    </w:p>
    <w:p w14:paraId="22847418" w14:textId="05A4B227" w:rsidR="00E87B72" w:rsidRPr="00D66CBF" w:rsidRDefault="00E87B72">
      <w:pPr>
        <w:numPr>
          <w:ilvl w:val="0"/>
          <w:numId w:val="135"/>
        </w:numPr>
        <w:jc w:val="left"/>
        <w:rPr>
          <w:rFonts w:ascii="LM Roman 10" w:hAnsi="LM Roman 10"/>
          <w:lang w:val="es-ES"/>
        </w:rPr>
      </w:pPr>
      <w:r w:rsidRPr="00D66CBF">
        <w:rPr>
          <w:rFonts w:ascii="LM Roman 10" w:hAnsi="LM Roman 10"/>
          <w:b/>
          <w:bCs/>
          <w:lang w:val="es-ES"/>
        </w:rPr>
        <w:t>Fuente de datos:</w:t>
      </w:r>
      <w:r w:rsidRPr="00D66CBF">
        <w:rPr>
          <w:rFonts w:ascii="LM Roman 10" w:hAnsi="LM Roman 10"/>
          <w:lang w:val="es-ES"/>
        </w:rPr>
        <w:t xml:space="preserve"> Lista de profesores disponible en el centro donde se esté creando el canal.</w:t>
      </w:r>
    </w:p>
    <w:p w14:paraId="4E66871F" w14:textId="5B899DB4" w:rsidR="00E87B72" w:rsidRPr="00D66CBF" w:rsidRDefault="00E87B72" w:rsidP="00E87B72">
      <w:pPr>
        <w:jc w:val="left"/>
        <w:rPr>
          <w:rFonts w:ascii="LM Roman 10" w:hAnsi="LM Roman 10"/>
          <w:lang w:val="es-ES"/>
        </w:rPr>
      </w:pPr>
    </w:p>
    <w:p w14:paraId="4E5A9843" w14:textId="3FEF90FF" w:rsidR="00E87B72" w:rsidRPr="00D66CBF" w:rsidRDefault="00E87B72" w:rsidP="00E87B72">
      <w:pPr>
        <w:jc w:val="left"/>
        <w:rPr>
          <w:rFonts w:ascii="LM Roman 10" w:hAnsi="LM Roman 10"/>
          <w:b/>
          <w:bCs/>
          <w:lang w:val="es-ES"/>
        </w:rPr>
      </w:pPr>
      <w:r w:rsidRPr="00D66CBF">
        <w:rPr>
          <w:rFonts w:ascii="LM Roman 10" w:hAnsi="LM Roman 10"/>
          <w:b/>
          <w:bCs/>
          <w:lang w:val="es-ES"/>
        </w:rPr>
        <w:t>Listados adicionales</w:t>
      </w:r>
    </w:p>
    <w:p w14:paraId="0E719CA8" w14:textId="5CC5DC59" w:rsidR="00D91070" w:rsidRPr="00D66CBF" w:rsidRDefault="00D91070" w:rsidP="00841298">
      <w:pPr>
        <w:rPr>
          <w:rFonts w:ascii="LM Roman 10" w:hAnsi="LM Roman 10"/>
          <w:lang w:val="es-ES"/>
        </w:rPr>
      </w:pPr>
      <w:r w:rsidRPr="00D66CBF">
        <w:rPr>
          <w:rFonts w:ascii="LM Roman 10" w:hAnsi="LM Roman 10"/>
          <w:lang w:val="es-ES"/>
        </w:rPr>
        <w:t>Ambos listados son visibles para todos los usuarios, pero las acciones están reservadas para usuarios con permisos de edición, es decir profesores y administradores.</w:t>
      </w:r>
    </w:p>
    <w:p w14:paraId="049020AE" w14:textId="77777777" w:rsidR="00E87B72" w:rsidRPr="00D66CBF" w:rsidRDefault="00E87B72">
      <w:pPr>
        <w:numPr>
          <w:ilvl w:val="0"/>
          <w:numId w:val="136"/>
        </w:numPr>
        <w:jc w:val="left"/>
        <w:rPr>
          <w:rFonts w:ascii="LM Roman 10" w:hAnsi="LM Roman 10"/>
          <w:lang w:val="es-ES"/>
        </w:rPr>
      </w:pPr>
      <w:r w:rsidRPr="00D66CBF">
        <w:rPr>
          <w:rFonts w:ascii="LM Roman 10" w:hAnsi="LM Roman 10"/>
          <w:b/>
          <w:bCs/>
          <w:lang w:val="es-ES"/>
        </w:rPr>
        <w:t>Lista de Profesores:</w:t>
      </w:r>
      <w:r w:rsidRPr="00D66CBF">
        <w:rPr>
          <w:rFonts w:ascii="LM Roman 10" w:hAnsi="LM Roman 10"/>
          <w:lang w:val="es-ES"/>
        </w:rPr>
        <w:br/>
        <w:t>Muestra los profesores asignados al grupo con la opción de eliminarlos.</w:t>
      </w:r>
    </w:p>
    <w:p w14:paraId="28425AA0" w14:textId="77777777" w:rsidR="00E87B72" w:rsidRPr="00D66CBF" w:rsidRDefault="00E87B72">
      <w:pPr>
        <w:numPr>
          <w:ilvl w:val="0"/>
          <w:numId w:val="136"/>
        </w:numPr>
        <w:jc w:val="left"/>
        <w:rPr>
          <w:rFonts w:ascii="LM Roman 10" w:hAnsi="LM Roman 10"/>
          <w:lang w:val="es-ES"/>
        </w:rPr>
      </w:pPr>
      <w:r w:rsidRPr="00D66CBF">
        <w:rPr>
          <w:rFonts w:ascii="LM Roman 10" w:hAnsi="LM Roman 10"/>
          <w:b/>
          <w:bCs/>
          <w:lang w:val="es-ES"/>
        </w:rPr>
        <w:t>Lista de Estudiantes:</w:t>
      </w:r>
      <w:r w:rsidRPr="00D66CBF">
        <w:rPr>
          <w:rFonts w:ascii="LM Roman 10" w:hAnsi="LM Roman 10"/>
          <w:lang w:val="es-ES"/>
        </w:rPr>
        <w:br/>
        <w:t>Muestra los estudiantes miembros del grupo con la opción de eliminarlos.</w:t>
      </w:r>
    </w:p>
    <w:p w14:paraId="149B746F" w14:textId="4973D7CF" w:rsidR="00E87B72" w:rsidRPr="00D66CBF" w:rsidRDefault="00E87B72" w:rsidP="00E87B72">
      <w:pPr>
        <w:jc w:val="left"/>
        <w:rPr>
          <w:rFonts w:ascii="LM Roman 10" w:hAnsi="LM Roman 10"/>
          <w:lang w:val="es-ES"/>
        </w:rPr>
      </w:pPr>
    </w:p>
    <w:p w14:paraId="2ACE84AB" w14:textId="77777777" w:rsidR="00E87B72" w:rsidRPr="00D66CBF" w:rsidRDefault="00E87B72" w:rsidP="00E87B72">
      <w:pPr>
        <w:jc w:val="left"/>
        <w:rPr>
          <w:rFonts w:ascii="LM Roman 10" w:hAnsi="LM Roman 10"/>
          <w:b/>
          <w:bCs/>
          <w:lang w:val="es-ES"/>
        </w:rPr>
      </w:pPr>
      <w:r w:rsidRPr="00D66CBF">
        <w:rPr>
          <w:rFonts w:ascii="LM Roman 10" w:hAnsi="LM Roman 10"/>
          <w:b/>
          <w:bCs/>
          <w:lang w:val="es-ES"/>
        </w:rPr>
        <w:t>Acciones disponibles</w:t>
      </w:r>
    </w:p>
    <w:p w14:paraId="4FC44C64" w14:textId="77777777" w:rsidR="00E87B72" w:rsidRPr="00D66CBF" w:rsidRDefault="00E87B72">
      <w:pPr>
        <w:numPr>
          <w:ilvl w:val="0"/>
          <w:numId w:val="137"/>
        </w:numPr>
        <w:jc w:val="left"/>
        <w:rPr>
          <w:rFonts w:ascii="LM Roman 10" w:hAnsi="LM Roman 10"/>
          <w:lang w:val="es-ES"/>
        </w:rPr>
      </w:pPr>
      <w:r w:rsidRPr="00D66CBF">
        <w:rPr>
          <w:rFonts w:ascii="LM Roman 10" w:hAnsi="LM Roman 10"/>
          <w:b/>
          <w:bCs/>
          <w:lang w:val="es-ES"/>
        </w:rPr>
        <w:t>Crear / Actualizar:</w:t>
      </w:r>
    </w:p>
    <w:p w14:paraId="38B381FA" w14:textId="77777777" w:rsidR="00E87B72" w:rsidRPr="00D66CBF" w:rsidRDefault="00E87B72">
      <w:pPr>
        <w:numPr>
          <w:ilvl w:val="1"/>
          <w:numId w:val="137"/>
        </w:numPr>
        <w:jc w:val="left"/>
        <w:rPr>
          <w:rFonts w:ascii="LM Roman 10" w:hAnsi="LM Roman 10"/>
          <w:lang w:val="es-ES"/>
        </w:rPr>
      </w:pPr>
      <w:r w:rsidRPr="00D66CBF">
        <w:rPr>
          <w:rFonts w:ascii="LM Roman 10" w:hAnsi="LM Roman 10"/>
          <w:b/>
          <w:bCs/>
          <w:lang w:val="es-ES"/>
        </w:rPr>
        <w:t>Visible:</w:t>
      </w:r>
      <w:r w:rsidRPr="00D66CBF">
        <w:rPr>
          <w:rFonts w:ascii="LM Roman 10" w:hAnsi="LM Roman 10"/>
          <w:lang w:val="es-ES"/>
        </w:rPr>
        <w:t xml:space="preserve"> Si el usuario puede editar.</w:t>
      </w:r>
    </w:p>
    <w:p w14:paraId="598E3201" w14:textId="77777777" w:rsidR="00E87B72" w:rsidRPr="00D66CBF" w:rsidRDefault="00E87B72">
      <w:pPr>
        <w:numPr>
          <w:ilvl w:val="1"/>
          <w:numId w:val="137"/>
        </w:numPr>
        <w:jc w:val="left"/>
        <w:rPr>
          <w:rFonts w:ascii="LM Roman 10" w:hAnsi="LM Roman 10"/>
          <w:lang w:val="es-ES"/>
        </w:rPr>
      </w:pPr>
      <w:r w:rsidRPr="00D66CBF">
        <w:rPr>
          <w:rFonts w:ascii="LM Roman 10" w:hAnsi="LM Roman 10"/>
          <w:b/>
          <w:bCs/>
          <w:lang w:val="es-ES"/>
        </w:rPr>
        <w:t>Función:</w:t>
      </w:r>
      <w:r w:rsidRPr="00D66CBF">
        <w:rPr>
          <w:rFonts w:ascii="LM Roman 10" w:hAnsi="LM Roman 10"/>
          <w:lang w:val="es-ES"/>
        </w:rPr>
        <w:t xml:space="preserve"> Guarda los cambios o crea el grupo.</w:t>
      </w:r>
    </w:p>
    <w:p w14:paraId="3F213691" w14:textId="77777777" w:rsidR="00E87B72" w:rsidRPr="00D66CBF" w:rsidRDefault="00E87B72">
      <w:pPr>
        <w:numPr>
          <w:ilvl w:val="1"/>
          <w:numId w:val="137"/>
        </w:numPr>
        <w:jc w:val="left"/>
        <w:rPr>
          <w:rFonts w:ascii="LM Roman 10" w:hAnsi="LM Roman 10"/>
          <w:lang w:val="es-ES"/>
        </w:rPr>
      </w:pPr>
      <w:r w:rsidRPr="00D66CBF">
        <w:rPr>
          <w:rFonts w:ascii="LM Roman 10" w:hAnsi="LM Roman 10"/>
          <w:b/>
          <w:bCs/>
          <w:lang w:val="es-ES"/>
        </w:rPr>
        <w:t>Restricción:</w:t>
      </w:r>
      <w:r w:rsidRPr="00D66CBF">
        <w:rPr>
          <w:rFonts w:ascii="LM Roman 10" w:hAnsi="LM Roman 10"/>
          <w:lang w:val="es-ES"/>
        </w:rPr>
        <w:t xml:space="preserve"> Botón deshabilitado si el formulario no es válido.</w:t>
      </w:r>
    </w:p>
    <w:p w14:paraId="78372938" w14:textId="77777777" w:rsidR="00E87B72" w:rsidRPr="00D66CBF" w:rsidRDefault="00E87B72">
      <w:pPr>
        <w:numPr>
          <w:ilvl w:val="0"/>
          <w:numId w:val="137"/>
        </w:numPr>
        <w:jc w:val="left"/>
        <w:rPr>
          <w:rFonts w:ascii="LM Roman 10" w:hAnsi="LM Roman 10"/>
          <w:lang w:val="es-ES"/>
        </w:rPr>
      </w:pPr>
      <w:r w:rsidRPr="00D66CBF">
        <w:rPr>
          <w:rFonts w:ascii="LM Roman 10" w:hAnsi="LM Roman 10"/>
          <w:b/>
          <w:bCs/>
          <w:lang w:val="es-ES"/>
        </w:rPr>
        <w:t>Unirse al grupo:</w:t>
      </w:r>
    </w:p>
    <w:p w14:paraId="773553A9" w14:textId="77777777" w:rsidR="00E87B72" w:rsidRPr="00D66CBF" w:rsidRDefault="00E87B72">
      <w:pPr>
        <w:numPr>
          <w:ilvl w:val="1"/>
          <w:numId w:val="137"/>
        </w:numPr>
        <w:jc w:val="left"/>
        <w:rPr>
          <w:rFonts w:ascii="LM Roman 10" w:hAnsi="LM Roman 10"/>
          <w:lang w:val="es-ES"/>
        </w:rPr>
      </w:pPr>
      <w:r w:rsidRPr="00D66CBF">
        <w:rPr>
          <w:rFonts w:ascii="LM Roman 10" w:hAnsi="LM Roman 10"/>
          <w:b/>
          <w:bCs/>
          <w:lang w:val="es-ES"/>
        </w:rPr>
        <w:t>Visible:</w:t>
      </w:r>
      <w:r w:rsidRPr="00D66CBF">
        <w:rPr>
          <w:rFonts w:ascii="LM Roman 10" w:hAnsi="LM Roman 10"/>
          <w:lang w:val="es-ES"/>
        </w:rPr>
        <w:t xml:space="preserve"> Si el usuario no es miembro, no es administrador, no está en modo creación y el grupo no es privado.</w:t>
      </w:r>
    </w:p>
    <w:p w14:paraId="53D76039" w14:textId="77777777" w:rsidR="00E87B72" w:rsidRPr="00D66CBF" w:rsidRDefault="00E87B72">
      <w:pPr>
        <w:numPr>
          <w:ilvl w:val="0"/>
          <w:numId w:val="137"/>
        </w:numPr>
        <w:jc w:val="left"/>
        <w:rPr>
          <w:rFonts w:ascii="LM Roman 10" w:hAnsi="LM Roman 10"/>
          <w:lang w:val="es-ES"/>
        </w:rPr>
      </w:pPr>
      <w:r w:rsidRPr="00D66CBF">
        <w:rPr>
          <w:rFonts w:ascii="LM Roman 10" w:hAnsi="LM Roman 10"/>
          <w:b/>
          <w:bCs/>
          <w:lang w:val="es-ES"/>
        </w:rPr>
        <w:t>Abandonar el grupo:</w:t>
      </w:r>
    </w:p>
    <w:p w14:paraId="08933EDB" w14:textId="77777777" w:rsidR="00E87B72" w:rsidRPr="00D66CBF" w:rsidRDefault="00E87B72">
      <w:pPr>
        <w:numPr>
          <w:ilvl w:val="1"/>
          <w:numId w:val="137"/>
        </w:numPr>
        <w:jc w:val="left"/>
        <w:rPr>
          <w:rFonts w:ascii="LM Roman 10" w:hAnsi="LM Roman 10"/>
          <w:lang w:val="es-ES"/>
        </w:rPr>
      </w:pPr>
      <w:r w:rsidRPr="00D66CBF">
        <w:rPr>
          <w:rFonts w:ascii="LM Roman 10" w:hAnsi="LM Roman 10"/>
          <w:b/>
          <w:bCs/>
          <w:lang w:val="es-ES"/>
        </w:rPr>
        <w:t>Visible:</w:t>
      </w:r>
      <w:r w:rsidRPr="00D66CBF">
        <w:rPr>
          <w:rFonts w:ascii="LM Roman 10" w:hAnsi="LM Roman 10"/>
          <w:lang w:val="es-ES"/>
        </w:rPr>
        <w:t xml:space="preserve"> Si el usuario es miembro, no es administrador y no está en modo creación.</w:t>
      </w:r>
    </w:p>
    <w:p w14:paraId="13DF0A5D" w14:textId="77777777" w:rsidR="00E87B72" w:rsidRPr="00D66CBF" w:rsidRDefault="00E87B72">
      <w:pPr>
        <w:numPr>
          <w:ilvl w:val="0"/>
          <w:numId w:val="137"/>
        </w:numPr>
        <w:jc w:val="left"/>
        <w:rPr>
          <w:rFonts w:ascii="LM Roman 10" w:hAnsi="LM Roman 10"/>
          <w:lang w:val="es-ES"/>
        </w:rPr>
      </w:pPr>
      <w:r w:rsidRPr="00D66CBF">
        <w:rPr>
          <w:rFonts w:ascii="LM Roman 10" w:hAnsi="LM Roman 10"/>
          <w:b/>
          <w:bCs/>
          <w:lang w:val="es-ES"/>
        </w:rPr>
        <w:t>Cancelar:</w:t>
      </w:r>
    </w:p>
    <w:p w14:paraId="6E9D4B1A" w14:textId="77777777" w:rsidR="00E87B72" w:rsidRPr="00D66CBF" w:rsidRDefault="00E87B72">
      <w:pPr>
        <w:numPr>
          <w:ilvl w:val="1"/>
          <w:numId w:val="137"/>
        </w:numPr>
        <w:jc w:val="left"/>
        <w:rPr>
          <w:rFonts w:ascii="LM Roman 10" w:hAnsi="LM Roman 10"/>
          <w:lang w:val="es-ES"/>
        </w:rPr>
      </w:pPr>
      <w:r w:rsidRPr="00D66CBF">
        <w:rPr>
          <w:rFonts w:ascii="LM Roman 10" w:hAnsi="LM Roman 10"/>
          <w:lang w:val="es-ES"/>
        </w:rPr>
        <w:lastRenderedPageBreak/>
        <w:t>Cierra el formulario sin guardar cambios.</w:t>
      </w:r>
    </w:p>
    <w:p w14:paraId="235722ED" w14:textId="77777777" w:rsidR="00E87B72" w:rsidRPr="00D66CBF" w:rsidRDefault="00E87B72">
      <w:pPr>
        <w:numPr>
          <w:ilvl w:val="0"/>
          <w:numId w:val="137"/>
        </w:numPr>
        <w:jc w:val="left"/>
        <w:rPr>
          <w:rFonts w:ascii="LM Roman 10" w:hAnsi="LM Roman 10"/>
          <w:lang w:val="es-ES"/>
        </w:rPr>
      </w:pPr>
      <w:r w:rsidRPr="00D66CBF">
        <w:rPr>
          <w:rFonts w:ascii="LM Roman 10" w:hAnsi="LM Roman 10"/>
          <w:b/>
          <w:bCs/>
          <w:lang w:val="es-ES"/>
        </w:rPr>
        <w:t>Eliminar grupo:</w:t>
      </w:r>
    </w:p>
    <w:p w14:paraId="2196C7D7" w14:textId="61CB616F" w:rsidR="00E87B72" w:rsidRPr="00D66CBF" w:rsidRDefault="00E87B72">
      <w:pPr>
        <w:numPr>
          <w:ilvl w:val="1"/>
          <w:numId w:val="137"/>
        </w:numPr>
        <w:jc w:val="left"/>
        <w:rPr>
          <w:rFonts w:ascii="LM Roman 10" w:hAnsi="LM Roman 10"/>
          <w:lang w:val="es-ES"/>
        </w:rPr>
      </w:pPr>
      <w:r w:rsidRPr="00D66CBF">
        <w:rPr>
          <w:rFonts w:ascii="LM Roman 10" w:hAnsi="LM Roman 10"/>
          <w:b/>
          <w:bCs/>
          <w:lang w:val="es-ES"/>
        </w:rPr>
        <w:t>Visible:</w:t>
      </w:r>
      <w:r w:rsidRPr="00D66CBF">
        <w:rPr>
          <w:rFonts w:ascii="LM Roman 10" w:hAnsi="LM Roman 10"/>
          <w:lang w:val="es-ES"/>
        </w:rPr>
        <w:t xml:space="preserve"> Si el usuario puede editar y no está en modo creación.</w:t>
      </w:r>
    </w:p>
    <w:p w14:paraId="307D38E8" w14:textId="77777777" w:rsidR="00E87B72" w:rsidRPr="00D66CBF" w:rsidRDefault="00E87B72" w:rsidP="00E87B72">
      <w:pPr>
        <w:jc w:val="left"/>
        <w:rPr>
          <w:rFonts w:ascii="LM Roman 10" w:hAnsi="LM Roman 10"/>
          <w:b/>
          <w:bCs/>
          <w:lang w:val="es-ES"/>
        </w:rPr>
      </w:pPr>
      <w:r w:rsidRPr="00D66CBF">
        <w:rPr>
          <w:rFonts w:ascii="LM Roman 10" w:hAnsi="LM Roman 10"/>
          <w:b/>
          <w:bCs/>
          <w:lang w:val="es-ES"/>
        </w:rPr>
        <w:t>Validaciones y comportamiento</w:t>
      </w:r>
    </w:p>
    <w:p w14:paraId="4EFCDFCB" w14:textId="77777777" w:rsidR="00E87B72" w:rsidRPr="00D66CBF" w:rsidRDefault="00E87B72">
      <w:pPr>
        <w:numPr>
          <w:ilvl w:val="0"/>
          <w:numId w:val="138"/>
        </w:numPr>
        <w:jc w:val="left"/>
        <w:rPr>
          <w:rFonts w:ascii="LM Roman 10" w:hAnsi="LM Roman 10"/>
          <w:lang w:val="es-ES"/>
        </w:rPr>
      </w:pPr>
      <w:r w:rsidRPr="00D66CBF">
        <w:rPr>
          <w:rFonts w:ascii="LM Roman 10" w:hAnsi="LM Roman 10"/>
          <w:lang w:val="es-ES"/>
        </w:rPr>
        <w:t xml:space="preserve">El formulario es </w:t>
      </w:r>
      <w:r w:rsidRPr="00D66CBF">
        <w:rPr>
          <w:rFonts w:ascii="LM Roman 10" w:hAnsi="LM Roman 10"/>
          <w:b/>
          <w:bCs/>
          <w:lang w:val="es-ES"/>
        </w:rPr>
        <w:t>reactivo</w:t>
      </w:r>
      <w:r w:rsidRPr="00D66CBF">
        <w:rPr>
          <w:rFonts w:ascii="LM Roman 10" w:hAnsi="LM Roman 10"/>
          <w:lang w:val="es-ES"/>
        </w:rPr>
        <w:t xml:space="preserve"> (</w:t>
      </w:r>
      <w:r w:rsidRPr="00D66CBF">
        <w:rPr>
          <w:rFonts w:ascii="LM Roman 10" w:hAnsi="LM Roman 10"/>
          <w:i/>
          <w:iCs/>
          <w:lang w:val="es-ES"/>
        </w:rPr>
        <w:t>Reactive Form</w:t>
      </w:r>
      <w:r w:rsidRPr="00D66CBF">
        <w:rPr>
          <w:rFonts w:ascii="LM Roman 10" w:hAnsi="LM Roman 10"/>
          <w:lang w:val="es-ES"/>
        </w:rPr>
        <w:t>).</w:t>
      </w:r>
    </w:p>
    <w:p w14:paraId="56223B79" w14:textId="77777777" w:rsidR="00E87B72" w:rsidRPr="00D66CBF" w:rsidRDefault="00E87B72">
      <w:pPr>
        <w:numPr>
          <w:ilvl w:val="0"/>
          <w:numId w:val="138"/>
        </w:numPr>
        <w:rPr>
          <w:rFonts w:ascii="LM Roman 10" w:hAnsi="LM Roman 10"/>
          <w:lang w:val="es-ES"/>
        </w:rPr>
      </w:pPr>
      <w:r w:rsidRPr="00D66CBF">
        <w:rPr>
          <w:rFonts w:ascii="LM Roman 10" w:hAnsi="LM Roman 10"/>
          <w:lang w:val="es-ES"/>
        </w:rPr>
        <w:t>Los campos obligatorios muestran mensajes de error si no se cumplen las condiciones.</w:t>
      </w:r>
    </w:p>
    <w:p w14:paraId="7A506ACB" w14:textId="77777777" w:rsidR="00E87B72" w:rsidRPr="00D66CBF" w:rsidRDefault="00E87B72">
      <w:pPr>
        <w:numPr>
          <w:ilvl w:val="0"/>
          <w:numId w:val="138"/>
        </w:numPr>
        <w:jc w:val="left"/>
        <w:rPr>
          <w:rFonts w:ascii="LM Roman 10" w:hAnsi="LM Roman 10"/>
          <w:lang w:val="es-ES"/>
        </w:rPr>
      </w:pPr>
      <w:r w:rsidRPr="00D66CBF">
        <w:rPr>
          <w:rFonts w:ascii="LM Roman 10" w:hAnsi="LM Roman 10"/>
          <w:lang w:val="es-ES"/>
        </w:rPr>
        <w:t>El contenido y las acciones visibles cambian dinámicamente según:</w:t>
      </w:r>
    </w:p>
    <w:p w14:paraId="27C91576" w14:textId="77777777" w:rsidR="00D91070" w:rsidRPr="00D66CBF" w:rsidRDefault="00E87B72">
      <w:pPr>
        <w:numPr>
          <w:ilvl w:val="1"/>
          <w:numId w:val="138"/>
        </w:numPr>
        <w:jc w:val="left"/>
        <w:rPr>
          <w:rFonts w:ascii="LM Roman 10" w:hAnsi="LM Roman 10"/>
          <w:lang w:val="es-ES"/>
        </w:rPr>
      </w:pPr>
      <w:r w:rsidRPr="00D66CBF">
        <w:rPr>
          <w:rFonts w:ascii="LM Roman 10" w:hAnsi="LM Roman 10"/>
          <w:lang w:val="es-ES"/>
        </w:rPr>
        <w:t xml:space="preserve">Si el formulario está en </w:t>
      </w:r>
      <w:r w:rsidRPr="00D66CBF">
        <w:rPr>
          <w:rFonts w:ascii="LM Roman 10" w:hAnsi="LM Roman 10"/>
          <w:b/>
          <w:bCs/>
          <w:lang w:val="es-ES"/>
        </w:rPr>
        <w:t>creación</w:t>
      </w:r>
      <w:r w:rsidRPr="00D66CBF">
        <w:rPr>
          <w:rFonts w:ascii="LM Roman 10" w:hAnsi="LM Roman 10"/>
          <w:lang w:val="es-ES"/>
        </w:rPr>
        <w:t xml:space="preserve"> o </w:t>
      </w:r>
      <w:r w:rsidRPr="00D66CBF">
        <w:rPr>
          <w:rFonts w:ascii="LM Roman 10" w:hAnsi="LM Roman 10"/>
          <w:b/>
          <w:bCs/>
          <w:lang w:val="es-ES"/>
        </w:rPr>
        <w:t>edición</w:t>
      </w:r>
      <w:r w:rsidRPr="00D66CBF">
        <w:rPr>
          <w:rFonts w:ascii="LM Roman 10" w:hAnsi="LM Roman 10"/>
          <w:lang w:val="es-ES"/>
        </w:rPr>
        <w:t>.</w:t>
      </w:r>
    </w:p>
    <w:p w14:paraId="7BE5191D" w14:textId="77777777" w:rsidR="00D91070" w:rsidRPr="00D66CBF" w:rsidRDefault="00D91070" w:rsidP="00D91070">
      <w:pPr>
        <w:jc w:val="left"/>
        <w:rPr>
          <w:rFonts w:ascii="LM Roman 10" w:hAnsi="LM Roman 10"/>
          <w:lang w:val="es-ES"/>
        </w:rPr>
      </w:pPr>
    </w:p>
    <w:p w14:paraId="48CE33F0" w14:textId="77777777" w:rsidR="00D86B2A" w:rsidRPr="00D66CBF" w:rsidRDefault="00D86B2A" w:rsidP="00D86B2A">
      <w:pPr>
        <w:pStyle w:val="Apndice2"/>
        <w:rPr>
          <w:rFonts w:ascii="LM Roman 10" w:hAnsi="LM Roman 10"/>
          <w:lang w:val="es-ES"/>
        </w:rPr>
      </w:pPr>
      <w:bookmarkStart w:id="231" w:name="_Toc208342594"/>
      <w:r w:rsidRPr="00D66CBF">
        <w:rPr>
          <w:rFonts w:ascii="LM Roman 10" w:hAnsi="LM Roman 10"/>
          <w:lang w:val="es-ES"/>
        </w:rPr>
        <w:t>Creación y edición de profesores</w:t>
      </w:r>
      <w:bookmarkEnd w:id="231"/>
    </w:p>
    <w:p w14:paraId="2B2AA8E1" w14:textId="66711463" w:rsidR="0068538B" w:rsidRPr="00D66CBF" w:rsidRDefault="0068538B" w:rsidP="00D86B2A">
      <w:pPr>
        <w:jc w:val="left"/>
        <w:rPr>
          <w:rFonts w:ascii="LM Roman 10" w:hAnsi="LM Roman 10"/>
          <w:lang w:val="es-ES"/>
        </w:rPr>
      </w:pPr>
      <w:r w:rsidRPr="00D66CBF">
        <w:rPr>
          <w:rFonts w:ascii="LM Roman 10" w:hAnsi="LM Roman 10"/>
          <w:noProof/>
          <w:lang w:val="es-ES"/>
        </w:rPr>
        <w:drawing>
          <wp:inline distT="0" distB="0" distL="0" distR="0" wp14:anchorId="1B27FB86" wp14:editId="0E77082B">
            <wp:extent cx="5395595" cy="1992630"/>
            <wp:effectExtent l="0" t="0" r="0" b="7620"/>
            <wp:docPr id="125816948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69484" name="Imagen 1" descr="Interfaz de usuario gráfica, Texto, Aplicación, Chat o mensaje de texto&#10;&#10;El contenido generado por IA puede ser incorrecto."/>
                    <pic:cNvPicPr/>
                  </pic:nvPicPr>
                  <pic:blipFill>
                    <a:blip r:embed="rId108"/>
                    <a:stretch>
                      <a:fillRect/>
                    </a:stretch>
                  </pic:blipFill>
                  <pic:spPr>
                    <a:xfrm>
                      <a:off x="0" y="0"/>
                      <a:ext cx="5395595" cy="1992630"/>
                    </a:xfrm>
                    <a:prstGeom prst="rect">
                      <a:avLst/>
                    </a:prstGeom>
                  </pic:spPr>
                </pic:pic>
              </a:graphicData>
            </a:graphic>
          </wp:inline>
        </w:drawing>
      </w:r>
    </w:p>
    <w:p w14:paraId="583979EF" w14:textId="2E9030D3" w:rsidR="001524E2" w:rsidRPr="00D66CBF" w:rsidRDefault="001524E2" w:rsidP="001524E2">
      <w:pPr>
        <w:pStyle w:val="Descripcin"/>
        <w:rPr>
          <w:rFonts w:ascii="LM Roman 10" w:hAnsi="LM Roman 10"/>
          <w:lang w:val="es-ES"/>
        </w:rPr>
      </w:pPr>
      <w:bookmarkStart w:id="232" w:name="_Toc208342506"/>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47</w:t>
      </w:r>
      <w:r w:rsidRPr="00D66CBF">
        <w:rPr>
          <w:rFonts w:ascii="LM Roman 10" w:hAnsi="LM Roman 10"/>
        </w:rPr>
        <w:fldChar w:fldCharType="end"/>
      </w:r>
      <w:r w:rsidRPr="00D66CBF">
        <w:rPr>
          <w:rFonts w:ascii="LM Roman 10" w:hAnsi="LM Roman 10"/>
        </w:rPr>
        <w:t>. Vista del detalle de un profesor</w:t>
      </w:r>
      <w:bookmarkEnd w:id="232"/>
    </w:p>
    <w:p w14:paraId="3EB19A99" w14:textId="77777777" w:rsidR="0068538B" w:rsidRPr="00D66CBF" w:rsidRDefault="00D86B2A" w:rsidP="00841298">
      <w:pPr>
        <w:rPr>
          <w:rFonts w:ascii="LM Roman 10" w:hAnsi="LM Roman 10"/>
          <w:lang w:val="es-ES"/>
        </w:rPr>
      </w:pPr>
      <w:r w:rsidRPr="00D66CBF">
        <w:rPr>
          <w:rFonts w:ascii="LM Roman 10" w:hAnsi="LM Roman 10"/>
          <w:lang w:val="es-ES"/>
        </w:rPr>
        <w:t>Esta vista permite a los administradores crear nuevos registros de profesores o modificar los datos de profesores existentes.</w:t>
      </w:r>
      <w:r w:rsidR="0068538B" w:rsidRPr="00D66CBF">
        <w:rPr>
          <w:rFonts w:ascii="LM Roman 10" w:hAnsi="LM Roman 10"/>
          <w:lang w:val="es-ES"/>
        </w:rPr>
        <w:t xml:space="preserve"> Los usuarios no administradores pueden ver el formulario sin la posibilidad de aplicar ningún cambio solo por consultar la información.</w:t>
      </w:r>
    </w:p>
    <w:p w14:paraId="5C69CC5A" w14:textId="7BE35BAE" w:rsidR="00D86B2A" w:rsidRPr="00D66CBF" w:rsidRDefault="0068538B" w:rsidP="00841298">
      <w:pPr>
        <w:rPr>
          <w:rFonts w:ascii="LM Roman 10" w:hAnsi="LM Roman 10"/>
          <w:lang w:val="es-ES"/>
        </w:rPr>
      </w:pPr>
      <w:r w:rsidRPr="00D66CBF">
        <w:rPr>
          <w:rFonts w:ascii="LM Roman 10" w:hAnsi="LM Roman 10"/>
          <w:lang w:val="es-ES"/>
        </w:rPr>
        <w:t>Cuando un profesor accede a la sección de la cabecera de Mi Perfil, es llevado a esta vista.</w:t>
      </w:r>
      <w:r w:rsidR="00D86B2A" w:rsidRPr="00D66CBF">
        <w:rPr>
          <w:rFonts w:ascii="LM Roman 10" w:hAnsi="LM Roman 10"/>
          <w:lang w:val="es-ES"/>
        </w:rPr>
        <w:br/>
        <w:t xml:space="preserve">El contenido del formulario y las acciones disponibles cambian según si se está en </w:t>
      </w:r>
      <w:r w:rsidR="00D86B2A" w:rsidRPr="00D66CBF">
        <w:rPr>
          <w:rFonts w:ascii="LM Roman 10" w:hAnsi="LM Roman 10"/>
          <w:b/>
          <w:bCs/>
          <w:lang w:val="es-ES"/>
        </w:rPr>
        <w:t>modo creación</w:t>
      </w:r>
      <w:r w:rsidR="00D86B2A" w:rsidRPr="00D66CBF">
        <w:rPr>
          <w:rFonts w:ascii="LM Roman 10" w:hAnsi="LM Roman 10"/>
          <w:lang w:val="es-ES"/>
        </w:rPr>
        <w:t xml:space="preserve"> o </w:t>
      </w:r>
      <w:r w:rsidR="00D86B2A" w:rsidRPr="00D66CBF">
        <w:rPr>
          <w:rFonts w:ascii="LM Roman 10" w:hAnsi="LM Roman 10"/>
          <w:b/>
          <w:bCs/>
          <w:lang w:val="es-ES"/>
        </w:rPr>
        <w:t>modo edición</w:t>
      </w:r>
      <w:r w:rsidR="00D86B2A" w:rsidRPr="00D66CBF">
        <w:rPr>
          <w:rFonts w:ascii="LM Roman 10" w:hAnsi="LM Roman 10"/>
          <w:lang w:val="es-ES"/>
        </w:rPr>
        <w:t>.</w:t>
      </w:r>
    </w:p>
    <w:p w14:paraId="61D18364" w14:textId="40C53595" w:rsidR="00D86B2A" w:rsidRPr="00D66CBF" w:rsidRDefault="00D86B2A" w:rsidP="00D86B2A">
      <w:pPr>
        <w:rPr>
          <w:rFonts w:ascii="LM Roman 10" w:hAnsi="LM Roman 10"/>
          <w:lang w:val="es-ES"/>
        </w:rPr>
      </w:pPr>
    </w:p>
    <w:p w14:paraId="3DAA8658" w14:textId="77777777" w:rsidR="00D86B2A" w:rsidRPr="00D66CBF" w:rsidRDefault="00D86B2A" w:rsidP="00D86B2A">
      <w:pPr>
        <w:rPr>
          <w:rFonts w:ascii="LM Roman 10" w:hAnsi="LM Roman 10"/>
          <w:b/>
          <w:bCs/>
          <w:lang w:val="es-ES"/>
        </w:rPr>
      </w:pPr>
      <w:r w:rsidRPr="00D66CBF">
        <w:rPr>
          <w:rFonts w:ascii="LM Roman 10" w:hAnsi="LM Roman 10"/>
          <w:b/>
          <w:bCs/>
          <w:lang w:val="es-ES"/>
        </w:rPr>
        <w:t>Campos del formulario</w:t>
      </w:r>
    </w:p>
    <w:p w14:paraId="51F0B0D7" w14:textId="77777777" w:rsidR="00D86B2A" w:rsidRPr="00D66CBF" w:rsidRDefault="00D86B2A" w:rsidP="00D86B2A">
      <w:pPr>
        <w:rPr>
          <w:rFonts w:ascii="LM Roman 10" w:hAnsi="LM Roman 10"/>
          <w:b/>
          <w:bCs/>
          <w:lang w:val="es-ES"/>
        </w:rPr>
      </w:pPr>
      <w:r w:rsidRPr="00D66CBF">
        <w:rPr>
          <w:rFonts w:ascii="LM Roman 10" w:hAnsi="LM Roman 10"/>
          <w:b/>
          <w:bCs/>
          <w:lang w:val="es-ES"/>
        </w:rPr>
        <w:t>1. Nombre</w:t>
      </w:r>
    </w:p>
    <w:p w14:paraId="19BCFDE7" w14:textId="77777777" w:rsidR="00D86B2A" w:rsidRPr="00D66CBF" w:rsidRDefault="00D86B2A">
      <w:pPr>
        <w:numPr>
          <w:ilvl w:val="0"/>
          <w:numId w:val="139"/>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 (</w:t>
      </w:r>
      <w:r w:rsidRPr="00D66CBF">
        <w:rPr>
          <w:rFonts w:ascii="LM Roman 10" w:hAnsi="LM Roman 10"/>
          <w:i/>
          <w:iCs/>
          <w:lang w:val="es-ES"/>
        </w:rPr>
        <w:t>input</w:t>
      </w:r>
      <w:r w:rsidRPr="00D66CBF">
        <w:rPr>
          <w:rFonts w:ascii="LM Roman 10" w:hAnsi="LM Roman 10"/>
          <w:lang w:val="es-ES"/>
        </w:rPr>
        <w:t>).</w:t>
      </w:r>
    </w:p>
    <w:p w14:paraId="02653993" w14:textId="77777777" w:rsidR="00D86B2A" w:rsidRPr="00D66CBF" w:rsidRDefault="00D86B2A">
      <w:pPr>
        <w:numPr>
          <w:ilvl w:val="0"/>
          <w:numId w:val="139"/>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005E67CA" w14:textId="77777777" w:rsidR="00D86B2A" w:rsidRPr="00D66CBF" w:rsidRDefault="00D86B2A">
      <w:pPr>
        <w:numPr>
          <w:ilvl w:val="0"/>
          <w:numId w:val="139"/>
        </w:numPr>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está vacío, muestra el mensaje </w:t>
      </w:r>
      <w:r w:rsidRPr="00D66CBF">
        <w:rPr>
          <w:rFonts w:ascii="LM Roman 10" w:hAnsi="LM Roman 10"/>
          <w:b/>
          <w:bCs/>
          <w:lang w:val="es-ES"/>
        </w:rPr>
        <w:t>"Nombre requerido"</w:t>
      </w:r>
      <w:r w:rsidRPr="00D66CBF">
        <w:rPr>
          <w:rFonts w:ascii="LM Roman 10" w:hAnsi="LM Roman 10"/>
          <w:lang w:val="es-ES"/>
        </w:rPr>
        <w:t>.</w:t>
      </w:r>
    </w:p>
    <w:p w14:paraId="40C06A61" w14:textId="77777777" w:rsidR="00D86B2A" w:rsidRPr="00D66CBF" w:rsidRDefault="00D86B2A" w:rsidP="00D86B2A">
      <w:pPr>
        <w:rPr>
          <w:rFonts w:ascii="LM Roman 10" w:hAnsi="LM Roman 10"/>
          <w:b/>
          <w:bCs/>
          <w:lang w:val="es-ES"/>
        </w:rPr>
      </w:pPr>
      <w:r w:rsidRPr="00D66CBF">
        <w:rPr>
          <w:rFonts w:ascii="LM Roman 10" w:hAnsi="LM Roman 10"/>
          <w:b/>
          <w:bCs/>
          <w:lang w:val="es-ES"/>
        </w:rPr>
        <w:t>2. Apellido</w:t>
      </w:r>
    </w:p>
    <w:p w14:paraId="30BDEC57" w14:textId="77777777" w:rsidR="00D86B2A" w:rsidRPr="00D66CBF" w:rsidRDefault="00D86B2A">
      <w:pPr>
        <w:numPr>
          <w:ilvl w:val="0"/>
          <w:numId w:val="140"/>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 (</w:t>
      </w:r>
      <w:r w:rsidRPr="00D66CBF">
        <w:rPr>
          <w:rFonts w:ascii="LM Roman 10" w:hAnsi="LM Roman 10"/>
          <w:i/>
          <w:iCs/>
          <w:lang w:val="es-ES"/>
        </w:rPr>
        <w:t>input</w:t>
      </w:r>
      <w:r w:rsidRPr="00D66CBF">
        <w:rPr>
          <w:rFonts w:ascii="LM Roman 10" w:hAnsi="LM Roman 10"/>
          <w:lang w:val="es-ES"/>
        </w:rPr>
        <w:t>).</w:t>
      </w:r>
    </w:p>
    <w:p w14:paraId="01209EC6" w14:textId="77777777" w:rsidR="00D86B2A" w:rsidRPr="00D66CBF" w:rsidRDefault="00D86B2A">
      <w:pPr>
        <w:numPr>
          <w:ilvl w:val="0"/>
          <w:numId w:val="140"/>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5B77CB40" w14:textId="77777777" w:rsidR="00D86B2A" w:rsidRPr="00D66CBF" w:rsidRDefault="00D86B2A">
      <w:pPr>
        <w:numPr>
          <w:ilvl w:val="0"/>
          <w:numId w:val="140"/>
        </w:numPr>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está vacío, muestra el mensaje </w:t>
      </w:r>
      <w:r w:rsidRPr="00D66CBF">
        <w:rPr>
          <w:rFonts w:ascii="LM Roman 10" w:hAnsi="LM Roman 10"/>
          <w:b/>
          <w:bCs/>
          <w:lang w:val="es-ES"/>
        </w:rPr>
        <w:t>"Apellido requerido"</w:t>
      </w:r>
      <w:r w:rsidRPr="00D66CBF">
        <w:rPr>
          <w:rFonts w:ascii="LM Roman 10" w:hAnsi="LM Roman 10"/>
          <w:lang w:val="es-ES"/>
        </w:rPr>
        <w:t>.</w:t>
      </w:r>
    </w:p>
    <w:p w14:paraId="1DBD2E5F" w14:textId="77777777" w:rsidR="00D86B2A" w:rsidRPr="00D66CBF" w:rsidRDefault="00D86B2A" w:rsidP="00D86B2A">
      <w:pPr>
        <w:rPr>
          <w:rFonts w:ascii="LM Roman 10" w:hAnsi="LM Roman 10"/>
          <w:b/>
          <w:bCs/>
          <w:lang w:val="es-ES"/>
        </w:rPr>
      </w:pPr>
      <w:r w:rsidRPr="00D66CBF">
        <w:rPr>
          <w:rFonts w:ascii="LM Roman 10" w:hAnsi="LM Roman 10"/>
          <w:b/>
          <w:bCs/>
          <w:lang w:val="es-ES"/>
        </w:rPr>
        <w:t>3. Correo electrónico</w:t>
      </w:r>
    </w:p>
    <w:p w14:paraId="7DA8A276" w14:textId="77777777" w:rsidR="00D86B2A" w:rsidRPr="00D66CBF" w:rsidRDefault="00D86B2A">
      <w:pPr>
        <w:numPr>
          <w:ilvl w:val="0"/>
          <w:numId w:val="141"/>
        </w:numPr>
        <w:rPr>
          <w:rFonts w:ascii="LM Roman 10" w:hAnsi="LM Roman 10"/>
          <w:lang w:val="es-ES"/>
        </w:rPr>
      </w:pPr>
      <w:r w:rsidRPr="00D66CBF">
        <w:rPr>
          <w:rFonts w:ascii="LM Roman 10" w:hAnsi="LM Roman 10"/>
          <w:b/>
          <w:bCs/>
          <w:lang w:val="es-ES"/>
        </w:rPr>
        <w:lastRenderedPageBreak/>
        <w:t>Tipo:</w:t>
      </w:r>
      <w:r w:rsidRPr="00D66CBF">
        <w:rPr>
          <w:rFonts w:ascii="LM Roman 10" w:hAnsi="LM Roman 10"/>
          <w:lang w:val="es-ES"/>
        </w:rPr>
        <w:t xml:space="preserve"> Campo de texto (</w:t>
      </w:r>
      <w:r w:rsidRPr="00D66CBF">
        <w:rPr>
          <w:rFonts w:ascii="LM Roman 10" w:hAnsi="LM Roman 10"/>
          <w:i/>
          <w:iCs/>
          <w:lang w:val="es-ES"/>
        </w:rPr>
        <w:t>input</w:t>
      </w:r>
      <w:r w:rsidRPr="00D66CBF">
        <w:rPr>
          <w:rFonts w:ascii="LM Roman 10" w:hAnsi="LM Roman 10"/>
          <w:lang w:val="es-ES"/>
        </w:rPr>
        <w:t>) con validación de formato de email.</w:t>
      </w:r>
    </w:p>
    <w:p w14:paraId="496D92A9" w14:textId="77777777" w:rsidR="00D86B2A" w:rsidRPr="00D66CBF" w:rsidRDefault="00D86B2A">
      <w:pPr>
        <w:numPr>
          <w:ilvl w:val="0"/>
          <w:numId w:val="141"/>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0BA038BC" w14:textId="77777777" w:rsidR="00D86B2A" w:rsidRPr="00D66CBF" w:rsidRDefault="00D86B2A">
      <w:pPr>
        <w:numPr>
          <w:ilvl w:val="0"/>
          <w:numId w:val="141"/>
        </w:numPr>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el campo está vacío o no tiene un formato válido, muestra </w:t>
      </w:r>
      <w:r w:rsidRPr="00D66CBF">
        <w:rPr>
          <w:rFonts w:ascii="LM Roman 10" w:hAnsi="LM Roman 10"/>
          <w:b/>
          <w:bCs/>
          <w:lang w:val="es-ES"/>
        </w:rPr>
        <w:t>"Email requerido"</w:t>
      </w:r>
      <w:r w:rsidRPr="00D66CBF">
        <w:rPr>
          <w:rFonts w:ascii="LM Roman 10" w:hAnsi="LM Roman 10"/>
          <w:lang w:val="es-ES"/>
        </w:rPr>
        <w:t>.</w:t>
      </w:r>
    </w:p>
    <w:p w14:paraId="1CAD47E2" w14:textId="77777777" w:rsidR="00D86B2A" w:rsidRPr="00D66CBF" w:rsidRDefault="00D86B2A" w:rsidP="00D86B2A">
      <w:pPr>
        <w:rPr>
          <w:rFonts w:ascii="LM Roman 10" w:hAnsi="LM Roman 10"/>
          <w:b/>
          <w:bCs/>
          <w:lang w:val="es-ES"/>
        </w:rPr>
      </w:pPr>
      <w:r w:rsidRPr="00D66CBF">
        <w:rPr>
          <w:rFonts w:ascii="LM Roman 10" w:hAnsi="LM Roman 10"/>
          <w:b/>
          <w:bCs/>
          <w:lang w:val="es-ES"/>
        </w:rPr>
        <w:t>4. Departamento</w:t>
      </w:r>
    </w:p>
    <w:p w14:paraId="3EAB7CCC" w14:textId="75DF90D7" w:rsidR="00D86B2A" w:rsidRPr="00D66CBF" w:rsidRDefault="00D86B2A">
      <w:pPr>
        <w:numPr>
          <w:ilvl w:val="0"/>
          <w:numId w:val="142"/>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Selector desplegable.</w:t>
      </w:r>
    </w:p>
    <w:p w14:paraId="53DF73D4" w14:textId="77777777" w:rsidR="00D86B2A" w:rsidRPr="00D66CBF" w:rsidRDefault="00D86B2A">
      <w:pPr>
        <w:numPr>
          <w:ilvl w:val="0"/>
          <w:numId w:val="142"/>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3E6B5E10" w14:textId="77777777" w:rsidR="00D86B2A" w:rsidRPr="00D66CBF" w:rsidRDefault="00D86B2A">
      <w:pPr>
        <w:numPr>
          <w:ilvl w:val="0"/>
          <w:numId w:val="142"/>
        </w:numPr>
        <w:rPr>
          <w:rFonts w:ascii="LM Roman 10" w:hAnsi="LM Roman 10"/>
          <w:lang w:val="es-ES"/>
        </w:rPr>
      </w:pPr>
      <w:r w:rsidRPr="00D66CBF">
        <w:rPr>
          <w:rFonts w:ascii="LM Roman 10" w:hAnsi="LM Roman 10"/>
          <w:b/>
          <w:bCs/>
          <w:lang w:val="es-ES"/>
        </w:rPr>
        <w:t>Contenido:</w:t>
      </w:r>
      <w:r w:rsidRPr="00D66CBF">
        <w:rPr>
          <w:rFonts w:ascii="LM Roman 10" w:hAnsi="LM Roman 10"/>
          <w:lang w:val="es-ES"/>
        </w:rPr>
        <w:t xml:space="preserve"> Lista de departamentos disponibles.</w:t>
      </w:r>
    </w:p>
    <w:p w14:paraId="380461AE" w14:textId="77777777" w:rsidR="00D86B2A" w:rsidRPr="00D66CBF" w:rsidRDefault="00D86B2A">
      <w:pPr>
        <w:numPr>
          <w:ilvl w:val="0"/>
          <w:numId w:val="142"/>
        </w:numPr>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no se selecciona un departamento, muestra </w:t>
      </w:r>
      <w:r w:rsidRPr="00D66CBF">
        <w:rPr>
          <w:rFonts w:ascii="LM Roman 10" w:hAnsi="LM Roman 10"/>
          <w:b/>
          <w:bCs/>
          <w:lang w:val="es-ES"/>
        </w:rPr>
        <w:t>"Departamento requerido"</w:t>
      </w:r>
      <w:r w:rsidRPr="00D66CBF">
        <w:rPr>
          <w:rFonts w:ascii="LM Roman 10" w:hAnsi="LM Roman 10"/>
          <w:lang w:val="es-ES"/>
        </w:rPr>
        <w:t>.</w:t>
      </w:r>
    </w:p>
    <w:p w14:paraId="1B243032" w14:textId="77777777" w:rsidR="00D86B2A" w:rsidRPr="00D66CBF" w:rsidRDefault="00D86B2A" w:rsidP="00D86B2A">
      <w:pPr>
        <w:rPr>
          <w:rFonts w:ascii="LM Roman 10" w:hAnsi="LM Roman 10"/>
          <w:b/>
          <w:bCs/>
          <w:lang w:val="es-ES"/>
        </w:rPr>
      </w:pPr>
      <w:r w:rsidRPr="00D66CBF">
        <w:rPr>
          <w:rFonts w:ascii="LM Roman 10" w:hAnsi="LM Roman 10"/>
          <w:b/>
          <w:bCs/>
          <w:lang w:val="es-ES"/>
        </w:rPr>
        <w:t>5. Jefe de departamento</w:t>
      </w:r>
    </w:p>
    <w:p w14:paraId="5659BBCA" w14:textId="77777777" w:rsidR="00D86B2A" w:rsidRPr="00D66CBF" w:rsidRDefault="00D86B2A">
      <w:pPr>
        <w:numPr>
          <w:ilvl w:val="0"/>
          <w:numId w:val="143"/>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Casilla de verificación (</w:t>
      </w:r>
      <w:r w:rsidRPr="00D66CBF">
        <w:rPr>
          <w:rFonts w:ascii="LM Roman 10" w:hAnsi="LM Roman 10"/>
          <w:i/>
          <w:iCs/>
          <w:lang w:val="es-ES"/>
        </w:rPr>
        <w:t>checkbox</w:t>
      </w:r>
      <w:r w:rsidRPr="00D66CBF">
        <w:rPr>
          <w:rFonts w:ascii="LM Roman 10" w:hAnsi="LM Roman 10"/>
          <w:lang w:val="es-ES"/>
        </w:rPr>
        <w:t>).</w:t>
      </w:r>
    </w:p>
    <w:p w14:paraId="4B86151D" w14:textId="77777777" w:rsidR="00D86B2A" w:rsidRPr="00D66CBF" w:rsidRDefault="00D86B2A">
      <w:pPr>
        <w:numPr>
          <w:ilvl w:val="0"/>
          <w:numId w:val="143"/>
        </w:numPr>
        <w:rPr>
          <w:rFonts w:ascii="LM Roman 10" w:hAnsi="LM Roman 10"/>
          <w:lang w:val="es-ES"/>
        </w:rPr>
      </w:pPr>
      <w:r w:rsidRPr="00D66CBF">
        <w:rPr>
          <w:rFonts w:ascii="LM Roman 10" w:hAnsi="LM Roman 10"/>
          <w:b/>
          <w:bCs/>
          <w:lang w:val="es-ES"/>
        </w:rPr>
        <w:t>Función:</w:t>
      </w:r>
      <w:r w:rsidRPr="00D66CBF">
        <w:rPr>
          <w:rFonts w:ascii="LM Roman 10" w:hAnsi="LM Roman 10"/>
          <w:lang w:val="es-ES"/>
        </w:rPr>
        <w:t xml:space="preserve"> Indica si el profesor es el jefe del departamento seleccionado.</w:t>
      </w:r>
    </w:p>
    <w:p w14:paraId="71E4E67A" w14:textId="41277D7C" w:rsidR="00D86B2A" w:rsidRPr="00D66CBF" w:rsidRDefault="00D86B2A" w:rsidP="00D86B2A">
      <w:pPr>
        <w:rPr>
          <w:rFonts w:ascii="LM Roman 10" w:hAnsi="LM Roman 10"/>
          <w:lang w:val="es-ES"/>
        </w:rPr>
      </w:pPr>
    </w:p>
    <w:p w14:paraId="756ADA91" w14:textId="77777777" w:rsidR="00D86B2A" w:rsidRPr="00D66CBF" w:rsidRDefault="00D86B2A" w:rsidP="0068538B">
      <w:pPr>
        <w:rPr>
          <w:rFonts w:ascii="LM Roman 10" w:hAnsi="LM Roman 10"/>
          <w:b/>
          <w:bCs/>
          <w:lang w:val="es-ES"/>
        </w:rPr>
      </w:pPr>
      <w:r w:rsidRPr="00D66CBF">
        <w:rPr>
          <w:rFonts w:ascii="LM Roman 10" w:hAnsi="LM Roman 10"/>
          <w:b/>
          <w:bCs/>
          <w:lang w:val="es-ES"/>
        </w:rPr>
        <w:t>Información adicional en modo edición</w:t>
      </w:r>
    </w:p>
    <w:p w14:paraId="1F4FDD72" w14:textId="306FAD67" w:rsidR="00D86B2A" w:rsidRPr="00D66CBF" w:rsidRDefault="00D86B2A">
      <w:pPr>
        <w:numPr>
          <w:ilvl w:val="0"/>
          <w:numId w:val="144"/>
        </w:numPr>
        <w:rPr>
          <w:rFonts w:ascii="LM Roman 10" w:hAnsi="LM Roman 10"/>
          <w:lang w:val="es-ES"/>
        </w:rPr>
      </w:pPr>
      <w:r w:rsidRPr="00D66CBF">
        <w:rPr>
          <w:rFonts w:ascii="LM Roman 10" w:hAnsi="LM Roman 10"/>
          <w:b/>
          <w:bCs/>
          <w:lang w:val="es-ES"/>
        </w:rPr>
        <w:t>Listado de TFGs:</w:t>
      </w:r>
    </w:p>
    <w:p w14:paraId="57CBC479" w14:textId="77777777" w:rsidR="0068538B" w:rsidRPr="00D66CBF" w:rsidRDefault="00D86B2A">
      <w:pPr>
        <w:numPr>
          <w:ilvl w:val="1"/>
          <w:numId w:val="144"/>
        </w:numPr>
        <w:rPr>
          <w:rFonts w:ascii="LM Roman 10" w:hAnsi="LM Roman 10"/>
          <w:lang w:val="es-ES"/>
        </w:rPr>
      </w:pPr>
      <w:r w:rsidRPr="00D66CBF">
        <w:rPr>
          <w:rFonts w:ascii="LM Roman 10" w:hAnsi="LM Roman 10"/>
          <w:lang w:val="es-ES"/>
        </w:rPr>
        <w:t>Se muestra solo cuando se edita un profesor existente.</w:t>
      </w:r>
    </w:p>
    <w:p w14:paraId="51B050ED" w14:textId="77B6B510" w:rsidR="00D86B2A" w:rsidRPr="00D66CBF" w:rsidRDefault="00D86B2A">
      <w:pPr>
        <w:numPr>
          <w:ilvl w:val="1"/>
          <w:numId w:val="144"/>
        </w:numPr>
        <w:rPr>
          <w:rFonts w:ascii="LM Roman 10" w:hAnsi="LM Roman 10"/>
          <w:lang w:val="es-ES"/>
        </w:rPr>
      </w:pPr>
      <w:r w:rsidRPr="00D66CBF">
        <w:rPr>
          <w:rFonts w:ascii="LM Roman 10" w:hAnsi="LM Roman 10"/>
          <w:lang w:val="es-ES"/>
        </w:rPr>
        <w:t>Contiene los TFGs en los que particip</w:t>
      </w:r>
      <w:r w:rsidR="0068538B" w:rsidRPr="00D66CBF">
        <w:rPr>
          <w:rFonts w:ascii="LM Roman 10" w:hAnsi="LM Roman 10"/>
          <w:lang w:val="es-ES"/>
        </w:rPr>
        <w:t>a</w:t>
      </w:r>
      <w:r w:rsidRPr="00D66CBF">
        <w:rPr>
          <w:rFonts w:ascii="LM Roman 10" w:hAnsi="LM Roman 10"/>
          <w:lang w:val="es-ES"/>
        </w:rPr>
        <w:t xml:space="preserve"> el profesor.</w:t>
      </w:r>
    </w:p>
    <w:p w14:paraId="2B623B95" w14:textId="374D1183" w:rsidR="00D86B2A" w:rsidRPr="00D66CBF" w:rsidRDefault="00D86B2A">
      <w:pPr>
        <w:numPr>
          <w:ilvl w:val="1"/>
          <w:numId w:val="144"/>
        </w:numPr>
        <w:rPr>
          <w:rFonts w:ascii="LM Roman 10" w:hAnsi="LM Roman 10"/>
          <w:lang w:val="es-ES"/>
        </w:rPr>
      </w:pPr>
      <w:r w:rsidRPr="00D66CBF">
        <w:rPr>
          <w:rFonts w:ascii="LM Roman 10" w:hAnsi="LM Roman 10"/>
          <w:lang w:val="es-ES"/>
        </w:rPr>
        <w:t xml:space="preserve">Presentado a través del componente </w:t>
      </w:r>
      <w:r w:rsidR="0068538B" w:rsidRPr="00D66CBF">
        <w:rPr>
          <w:rFonts w:ascii="LM Roman 10" w:hAnsi="LM Roman 10"/>
          <w:lang w:val="es-ES"/>
        </w:rPr>
        <w:t xml:space="preserve">de listado de líneas de </w:t>
      </w:r>
      <w:r w:rsidR="002D7B6E" w:rsidRPr="00D66CBF">
        <w:rPr>
          <w:rFonts w:ascii="LM Roman 10" w:hAnsi="LM Roman 10"/>
          <w:lang w:val="es-ES"/>
        </w:rPr>
        <w:t>TFG.</w:t>
      </w:r>
    </w:p>
    <w:p w14:paraId="2A9308F2" w14:textId="77777777" w:rsidR="0068538B" w:rsidRPr="00D66CBF" w:rsidRDefault="0068538B" w:rsidP="0068538B">
      <w:pPr>
        <w:ind w:left="1440"/>
        <w:rPr>
          <w:rFonts w:ascii="LM Roman 10" w:hAnsi="LM Roman 10"/>
          <w:lang w:val="es-ES"/>
        </w:rPr>
      </w:pPr>
    </w:p>
    <w:p w14:paraId="72947E18" w14:textId="2A0BE691" w:rsidR="00D86B2A" w:rsidRPr="00D66CBF" w:rsidRDefault="00D86B2A" w:rsidP="0068538B">
      <w:pPr>
        <w:rPr>
          <w:rFonts w:ascii="LM Roman 10" w:hAnsi="LM Roman 10"/>
          <w:b/>
          <w:bCs/>
          <w:lang w:val="es-ES"/>
        </w:rPr>
      </w:pPr>
      <w:r w:rsidRPr="00D66CBF">
        <w:rPr>
          <w:rFonts w:ascii="LM Roman 10" w:hAnsi="LM Roman 10"/>
          <w:b/>
          <w:bCs/>
          <w:lang w:val="es-ES"/>
        </w:rPr>
        <w:t>Acciones disponibles</w:t>
      </w:r>
    </w:p>
    <w:p w14:paraId="45B65D0C" w14:textId="64C34F30" w:rsidR="00D86B2A" w:rsidRPr="00D66CBF" w:rsidRDefault="00D86B2A">
      <w:pPr>
        <w:numPr>
          <w:ilvl w:val="0"/>
          <w:numId w:val="145"/>
        </w:numPr>
        <w:rPr>
          <w:rFonts w:ascii="LM Roman 10" w:hAnsi="LM Roman 10"/>
          <w:lang w:val="es-ES"/>
        </w:rPr>
      </w:pPr>
      <w:r w:rsidRPr="00D66CBF">
        <w:rPr>
          <w:rFonts w:ascii="LM Roman 10" w:hAnsi="LM Roman 10"/>
          <w:b/>
          <w:bCs/>
          <w:lang w:val="es-ES"/>
        </w:rPr>
        <w:t>Crear / Actualizar:</w:t>
      </w:r>
    </w:p>
    <w:p w14:paraId="001C78CB" w14:textId="63B9685F" w:rsidR="00D86B2A" w:rsidRPr="00D66CBF" w:rsidRDefault="00D86B2A">
      <w:pPr>
        <w:numPr>
          <w:ilvl w:val="1"/>
          <w:numId w:val="145"/>
        </w:numPr>
        <w:rPr>
          <w:rFonts w:ascii="LM Roman 10" w:hAnsi="LM Roman 10"/>
          <w:lang w:val="es-ES"/>
        </w:rPr>
      </w:pPr>
      <w:r w:rsidRPr="00D66CBF">
        <w:rPr>
          <w:rFonts w:ascii="LM Roman 10" w:hAnsi="LM Roman 10"/>
          <w:lang w:val="es-ES"/>
        </w:rPr>
        <w:t>Visible solo para administradores.</w:t>
      </w:r>
    </w:p>
    <w:p w14:paraId="5F52B8A5" w14:textId="288F91A2" w:rsidR="00D86B2A" w:rsidRPr="00D66CBF" w:rsidRDefault="00D86B2A">
      <w:pPr>
        <w:numPr>
          <w:ilvl w:val="1"/>
          <w:numId w:val="145"/>
        </w:numPr>
        <w:rPr>
          <w:rFonts w:ascii="LM Roman 10" w:hAnsi="LM Roman 10"/>
          <w:lang w:val="es-ES"/>
        </w:rPr>
      </w:pPr>
      <w:r w:rsidRPr="00D66CBF">
        <w:rPr>
          <w:rFonts w:ascii="LM Roman 10" w:hAnsi="LM Roman 10"/>
          <w:lang w:val="es-ES"/>
        </w:rPr>
        <w:t>Guarda los datos introducidos en el formulario.</w:t>
      </w:r>
    </w:p>
    <w:p w14:paraId="038274ED" w14:textId="59BFA5D0" w:rsidR="00D86B2A" w:rsidRPr="00D66CBF" w:rsidRDefault="00D86B2A">
      <w:pPr>
        <w:numPr>
          <w:ilvl w:val="1"/>
          <w:numId w:val="145"/>
        </w:numPr>
        <w:rPr>
          <w:rFonts w:ascii="LM Roman 10" w:hAnsi="LM Roman 10"/>
          <w:lang w:val="es-ES"/>
        </w:rPr>
      </w:pPr>
      <w:r w:rsidRPr="00D66CBF">
        <w:rPr>
          <w:rFonts w:ascii="LM Roman 10" w:hAnsi="LM Roman 10"/>
          <w:lang w:val="es-ES"/>
        </w:rPr>
        <w:t>Deshabilitado si el formulario no es válido.</w:t>
      </w:r>
    </w:p>
    <w:p w14:paraId="3ECC67F0" w14:textId="77777777" w:rsidR="00D86B2A" w:rsidRPr="00D66CBF" w:rsidRDefault="00D86B2A">
      <w:pPr>
        <w:numPr>
          <w:ilvl w:val="0"/>
          <w:numId w:val="145"/>
        </w:numPr>
        <w:rPr>
          <w:rFonts w:ascii="LM Roman 10" w:hAnsi="LM Roman 10"/>
          <w:lang w:val="es-ES"/>
        </w:rPr>
      </w:pPr>
      <w:r w:rsidRPr="00D66CBF">
        <w:rPr>
          <w:rFonts w:ascii="LM Roman 10" w:hAnsi="LM Roman 10"/>
          <w:b/>
          <w:bCs/>
          <w:lang w:val="es-ES"/>
        </w:rPr>
        <w:t>Cancelar:</w:t>
      </w:r>
    </w:p>
    <w:p w14:paraId="48F33A40" w14:textId="138F7EAA" w:rsidR="00D86B2A" w:rsidRPr="00D66CBF" w:rsidRDefault="00D86B2A">
      <w:pPr>
        <w:numPr>
          <w:ilvl w:val="1"/>
          <w:numId w:val="145"/>
        </w:numPr>
        <w:rPr>
          <w:rFonts w:ascii="LM Roman 10" w:hAnsi="LM Roman 10"/>
          <w:lang w:val="es-ES"/>
        </w:rPr>
      </w:pPr>
      <w:r w:rsidRPr="00D66CBF">
        <w:rPr>
          <w:rFonts w:ascii="LM Roman 10" w:hAnsi="LM Roman 10"/>
          <w:lang w:val="es-ES"/>
        </w:rPr>
        <w:t>Cierra el formulario y vuelve a la vista anterior sin guardar cambios.</w:t>
      </w:r>
    </w:p>
    <w:p w14:paraId="6A5C1738" w14:textId="515A3428" w:rsidR="00D86B2A" w:rsidRPr="00D66CBF" w:rsidRDefault="00D86B2A" w:rsidP="00D86B2A">
      <w:pPr>
        <w:ind w:left="1440"/>
        <w:rPr>
          <w:rFonts w:ascii="LM Roman 10" w:hAnsi="LM Roman 10"/>
          <w:lang w:val="es-ES"/>
        </w:rPr>
      </w:pPr>
    </w:p>
    <w:p w14:paraId="360E8EEE" w14:textId="77777777" w:rsidR="00D86B2A" w:rsidRPr="00D66CBF" w:rsidRDefault="00D86B2A" w:rsidP="00D86B2A">
      <w:pPr>
        <w:rPr>
          <w:rFonts w:ascii="LM Roman 10" w:hAnsi="LM Roman 10"/>
          <w:b/>
          <w:bCs/>
          <w:lang w:val="es-ES"/>
        </w:rPr>
      </w:pPr>
      <w:r w:rsidRPr="00D66CBF">
        <w:rPr>
          <w:rFonts w:ascii="LM Roman 10" w:hAnsi="LM Roman 10"/>
          <w:b/>
          <w:bCs/>
          <w:lang w:val="es-ES"/>
        </w:rPr>
        <w:t>Validaciones y comportamiento</w:t>
      </w:r>
    </w:p>
    <w:p w14:paraId="678E0697" w14:textId="77777777" w:rsidR="00D86B2A" w:rsidRPr="00D66CBF" w:rsidRDefault="00D86B2A">
      <w:pPr>
        <w:numPr>
          <w:ilvl w:val="0"/>
          <w:numId w:val="146"/>
        </w:numPr>
        <w:rPr>
          <w:rFonts w:ascii="LM Roman 10" w:hAnsi="LM Roman 10"/>
          <w:lang w:val="es-ES"/>
        </w:rPr>
      </w:pPr>
      <w:r w:rsidRPr="00D66CBF">
        <w:rPr>
          <w:rFonts w:ascii="LM Roman 10" w:hAnsi="LM Roman 10"/>
          <w:lang w:val="es-ES"/>
        </w:rPr>
        <w:t xml:space="preserve">El formulario es </w:t>
      </w:r>
      <w:r w:rsidRPr="00D66CBF">
        <w:rPr>
          <w:rFonts w:ascii="LM Roman 10" w:hAnsi="LM Roman 10"/>
          <w:b/>
          <w:bCs/>
          <w:lang w:val="es-ES"/>
        </w:rPr>
        <w:t>reactivo</w:t>
      </w:r>
      <w:r w:rsidRPr="00D66CBF">
        <w:rPr>
          <w:rFonts w:ascii="LM Roman 10" w:hAnsi="LM Roman 10"/>
          <w:lang w:val="es-ES"/>
        </w:rPr>
        <w:t xml:space="preserve"> (</w:t>
      </w:r>
      <w:r w:rsidRPr="00D66CBF">
        <w:rPr>
          <w:rFonts w:ascii="LM Roman 10" w:hAnsi="LM Roman 10"/>
          <w:i/>
          <w:iCs/>
          <w:lang w:val="es-ES"/>
        </w:rPr>
        <w:t>Reactive Form</w:t>
      </w:r>
      <w:r w:rsidRPr="00D66CBF">
        <w:rPr>
          <w:rFonts w:ascii="LM Roman 10" w:hAnsi="LM Roman 10"/>
          <w:lang w:val="es-ES"/>
        </w:rPr>
        <w:t>).</w:t>
      </w:r>
    </w:p>
    <w:p w14:paraId="4E9FCFA8" w14:textId="77777777" w:rsidR="00D86B2A" w:rsidRPr="00D66CBF" w:rsidRDefault="00D86B2A">
      <w:pPr>
        <w:numPr>
          <w:ilvl w:val="0"/>
          <w:numId w:val="146"/>
        </w:numPr>
        <w:rPr>
          <w:rFonts w:ascii="LM Roman 10" w:hAnsi="LM Roman 10"/>
          <w:lang w:val="es-ES"/>
        </w:rPr>
      </w:pPr>
      <w:r w:rsidRPr="00D66CBF">
        <w:rPr>
          <w:rFonts w:ascii="LM Roman 10" w:hAnsi="LM Roman 10"/>
          <w:lang w:val="es-ES"/>
        </w:rPr>
        <w:t>Los campos obligatorios muestran mensajes de error si no se cumplen las condiciones.</w:t>
      </w:r>
    </w:p>
    <w:p w14:paraId="63EE4316" w14:textId="77777777" w:rsidR="00D86B2A" w:rsidRPr="00D66CBF" w:rsidRDefault="00D86B2A">
      <w:pPr>
        <w:numPr>
          <w:ilvl w:val="0"/>
          <w:numId w:val="146"/>
        </w:numPr>
        <w:rPr>
          <w:rFonts w:ascii="LM Roman 10" w:hAnsi="LM Roman 10"/>
          <w:lang w:val="es-ES"/>
        </w:rPr>
      </w:pPr>
      <w:r w:rsidRPr="00D66CBF">
        <w:rPr>
          <w:rFonts w:ascii="LM Roman 10" w:hAnsi="LM Roman 10"/>
          <w:lang w:val="es-ES"/>
        </w:rPr>
        <w:t xml:space="preserve">En </w:t>
      </w:r>
      <w:r w:rsidRPr="00D66CBF">
        <w:rPr>
          <w:rFonts w:ascii="LM Roman 10" w:hAnsi="LM Roman 10"/>
          <w:b/>
          <w:bCs/>
          <w:lang w:val="es-ES"/>
        </w:rPr>
        <w:t>modo creación</w:t>
      </w:r>
      <w:r w:rsidRPr="00D66CBF">
        <w:rPr>
          <w:rFonts w:ascii="LM Roman 10" w:hAnsi="LM Roman 10"/>
          <w:lang w:val="es-ES"/>
        </w:rPr>
        <w:t>, no se muestra la lista de TFGs.</w:t>
      </w:r>
    </w:p>
    <w:p w14:paraId="469081C7" w14:textId="77777777" w:rsidR="00D86B2A" w:rsidRPr="00D66CBF" w:rsidRDefault="00D86B2A">
      <w:pPr>
        <w:numPr>
          <w:ilvl w:val="0"/>
          <w:numId w:val="146"/>
        </w:numPr>
        <w:rPr>
          <w:rFonts w:ascii="LM Roman 10" w:hAnsi="LM Roman 10"/>
          <w:lang w:val="es-ES"/>
        </w:rPr>
      </w:pPr>
      <w:r w:rsidRPr="00D66CBF">
        <w:rPr>
          <w:rFonts w:ascii="LM Roman 10" w:hAnsi="LM Roman 10"/>
          <w:lang w:val="es-ES"/>
        </w:rPr>
        <w:t xml:space="preserve">En </w:t>
      </w:r>
      <w:r w:rsidRPr="00D66CBF">
        <w:rPr>
          <w:rFonts w:ascii="LM Roman 10" w:hAnsi="LM Roman 10"/>
          <w:b/>
          <w:bCs/>
          <w:lang w:val="es-ES"/>
        </w:rPr>
        <w:t>modo edición</w:t>
      </w:r>
      <w:r w:rsidRPr="00D66CBF">
        <w:rPr>
          <w:rFonts w:ascii="LM Roman 10" w:hAnsi="LM Roman 10"/>
          <w:lang w:val="es-ES"/>
        </w:rPr>
        <w:t>, el encabezado de la vista muestra el nombre y apellido del profesor.</w:t>
      </w:r>
    </w:p>
    <w:p w14:paraId="7832BADF" w14:textId="77777777" w:rsidR="0068538B" w:rsidRPr="00D66CBF" w:rsidRDefault="0068538B" w:rsidP="0068538B">
      <w:pPr>
        <w:rPr>
          <w:rFonts w:ascii="LM Roman 10" w:hAnsi="LM Roman 10"/>
          <w:lang w:val="es-ES"/>
        </w:rPr>
      </w:pPr>
    </w:p>
    <w:p w14:paraId="51F8F88C" w14:textId="77777777" w:rsidR="0068538B" w:rsidRPr="00D66CBF" w:rsidRDefault="0068538B" w:rsidP="0068538B">
      <w:pPr>
        <w:jc w:val="left"/>
        <w:rPr>
          <w:rFonts w:ascii="LM Roman 10" w:hAnsi="LM Roman 10"/>
          <w:lang w:val="es-ES"/>
        </w:rPr>
      </w:pPr>
    </w:p>
    <w:p w14:paraId="022264EE" w14:textId="247A9069" w:rsidR="0068538B" w:rsidRPr="00D66CBF" w:rsidRDefault="0068538B" w:rsidP="0068538B">
      <w:pPr>
        <w:pStyle w:val="Apndice2"/>
        <w:rPr>
          <w:rFonts w:ascii="LM Roman 10" w:hAnsi="LM Roman 10"/>
          <w:lang w:val="es-ES"/>
        </w:rPr>
      </w:pPr>
      <w:bookmarkStart w:id="233" w:name="_Toc208342595"/>
      <w:r w:rsidRPr="00D66CBF">
        <w:rPr>
          <w:rFonts w:ascii="LM Roman 10" w:hAnsi="LM Roman 10"/>
          <w:lang w:val="es-ES"/>
        </w:rPr>
        <w:lastRenderedPageBreak/>
        <w:t>Creación y edición de estudiantes</w:t>
      </w:r>
      <w:bookmarkEnd w:id="233"/>
    </w:p>
    <w:p w14:paraId="67DDB1A2" w14:textId="7E94B25C" w:rsidR="0068538B" w:rsidRPr="00D66CBF" w:rsidRDefault="0068538B" w:rsidP="0068538B">
      <w:pPr>
        <w:rPr>
          <w:rFonts w:ascii="LM Roman 10" w:hAnsi="LM Roman 10"/>
          <w:lang w:val="es-ES"/>
        </w:rPr>
      </w:pPr>
      <w:r w:rsidRPr="00D66CBF">
        <w:rPr>
          <w:rFonts w:ascii="LM Roman 10" w:hAnsi="LM Roman 10"/>
          <w:noProof/>
          <w:lang w:val="es-ES"/>
        </w:rPr>
        <w:drawing>
          <wp:inline distT="0" distB="0" distL="0" distR="0" wp14:anchorId="298B8216" wp14:editId="536E9A92">
            <wp:extent cx="5395595" cy="2140585"/>
            <wp:effectExtent l="0" t="0" r="0" b="0"/>
            <wp:docPr id="71510983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09835" name="Imagen 1" descr="Interfaz de usuario gráfica, Texto&#10;&#10;El contenido generado por IA puede ser incorrecto."/>
                    <pic:cNvPicPr/>
                  </pic:nvPicPr>
                  <pic:blipFill>
                    <a:blip r:embed="rId109"/>
                    <a:stretch>
                      <a:fillRect/>
                    </a:stretch>
                  </pic:blipFill>
                  <pic:spPr>
                    <a:xfrm>
                      <a:off x="0" y="0"/>
                      <a:ext cx="5395595" cy="2140585"/>
                    </a:xfrm>
                    <a:prstGeom prst="rect">
                      <a:avLst/>
                    </a:prstGeom>
                  </pic:spPr>
                </pic:pic>
              </a:graphicData>
            </a:graphic>
          </wp:inline>
        </w:drawing>
      </w:r>
    </w:p>
    <w:p w14:paraId="3F3B27CE" w14:textId="44AF2BD8" w:rsidR="001524E2" w:rsidRPr="00D66CBF" w:rsidRDefault="001524E2" w:rsidP="001524E2">
      <w:pPr>
        <w:pStyle w:val="Descripcin"/>
        <w:rPr>
          <w:rFonts w:ascii="LM Roman 10" w:hAnsi="LM Roman 10"/>
          <w:lang w:val="es-ES"/>
        </w:rPr>
      </w:pPr>
      <w:bookmarkStart w:id="234" w:name="_Toc208342507"/>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48</w:t>
      </w:r>
      <w:r w:rsidRPr="00D66CBF">
        <w:rPr>
          <w:rFonts w:ascii="LM Roman 10" w:hAnsi="LM Roman 10"/>
        </w:rPr>
        <w:fldChar w:fldCharType="end"/>
      </w:r>
      <w:r w:rsidRPr="00D66CBF">
        <w:rPr>
          <w:rFonts w:ascii="LM Roman 10" w:hAnsi="LM Roman 10"/>
        </w:rPr>
        <w:t>. Vista del detalle de un alumno</w:t>
      </w:r>
      <w:bookmarkEnd w:id="234"/>
    </w:p>
    <w:p w14:paraId="569D503B" w14:textId="22A59B3E" w:rsidR="0068538B" w:rsidRPr="00D66CBF" w:rsidRDefault="0068538B" w:rsidP="0068538B">
      <w:pPr>
        <w:rPr>
          <w:rFonts w:ascii="LM Roman 10" w:hAnsi="LM Roman 10"/>
          <w:lang w:val="es-ES"/>
        </w:rPr>
      </w:pPr>
      <w:r w:rsidRPr="00D66CBF">
        <w:rPr>
          <w:rFonts w:ascii="LM Roman 10" w:hAnsi="LM Roman 10"/>
          <w:lang w:val="es-ES"/>
        </w:rPr>
        <w:t>Esta vista permite crear un nuevo alumno o editar el perfil de un alumno existente.</w:t>
      </w:r>
      <w:r w:rsidR="00A90768" w:rsidRPr="00D66CBF">
        <w:rPr>
          <w:rFonts w:ascii="LM Roman 10" w:hAnsi="LM Roman 10"/>
          <w:lang w:val="es-ES"/>
        </w:rPr>
        <w:t xml:space="preserve"> </w:t>
      </w:r>
      <w:r w:rsidRPr="00D66CBF">
        <w:rPr>
          <w:rFonts w:ascii="LM Roman 10" w:hAnsi="LM Roman 10"/>
          <w:lang w:val="es-ES"/>
        </w:rPr>
        <w:t xml:space="preserve">El encabezado y los datos mostrados se adaptan dependiendo de si se está en </w:t>
      </w:r>
      <w:r w:rsidRPr="00D66CBF">
        <w:rPr>
          <w:rFonts w:ascii="LM Roman 10" w:hAnsi="LM Roman 10"/>
          <w:b/>
          <w:bCs/>
          <w:lang w:val="es-ES"/>
        </w:rPr>
        <w:t>modo creación</w:t>
      </w:r>
      <w:r w:rsidRPr="00D66CBF">
        <w:rPr>
          <w:rFonts w:ascii="LM Roman 10" w:hAnsi="LM Roman 10"/>
          <w:lang w:val="es-ES"/>
        </w:rPr>
        <w:t xml:space="preserve"> o </w:t>
      </w:r>
      <w:r w:rsidRPr="00D66CBF">
        <w:rPr>
          <w:rFonts w:ascii="LM Roman 10" w:hAnsi="LM Roman 10"/>
          <w:b/>
          <w:bCs/>
          <w:lang w:val="es-ES"/>
        </w:rPr>
        <w:t>modo edición</w:t>
      </w:r>
      <w:r w:rsidRPr="00D66CBF">
        <w:rPr>
          <w:rFonts w:ascii="LM Roman 10" w:hAnsi="LM Roman 10"/>
          <w:lang w:val="es-ES"/>
        </w:rPr>
        <w:t>.</w:t>
      </w:r>
    </w:p>
    <w:p w14:paraId="0DCAA465" w14:textId="77777777" w:rsidR="0068538B" w:rsidRPr="00D66CBF" w:rsidRDefault="0068538B" w:rsidP="0068538B">
      <w:pPr>
        <w:rPr>
          <w:rFonts w:ascii="LM Roman 10" w:hAnsi="LM Roman 10"/>
          <w:lang w:val="es-ES"/>
        </w:rPr>
      </w:pPr>
    </w:p>
    <w:p w14:paraId="63420CD9" w14:textId="604C8067" w:rsidR="0068538B" w:rsidRPr="00D66CBF" w:rsidRDefault="0068538B" w:rsidP="0068538B">
      <w:pPr>
        <w:rPr>
          <w:rFonts w:ascii="LM Roman 10" w:hAnsi="LM Roman 10"/>
          <w:lang w:val="es-ES"/>
        </w:rPr>
      </w:pPr>
      <w:r w:rsidRPr="00D66CBF">
        <w:rPr>
          <w:rFonts w:ascii="LM Roman 10" w:hAnsi="LM Roman 10"/>
          <w:lang w:val="es-ES"/>
        </w:rPr>
        <w:t>Cuando un alumno selecciona la sección de la cabecera de Mi Perfil, es redirigido a esta vista, con su información. No puede modificar información sensible como su DNI o correo electrónico. Puede modificar datos opcionales como su fecha de nacimiento, dirección o número de teléfono</w:t>
      </w:r>
      <w:r w:rsidR="00A90768" w:rsidRPr="00D66CBF">
        <w:rPr>
          <w:rFonts w:ascii="LM Roman 10" w:hAnsi="LM Roman 10"/>
          <w:lang w:val="es-ES"/>
        </w:rPr>
        <w:t>.</w:t>
      </w:r>
    </w:p>
    <w:p w14:paraId="6C1BC7CA" w14:textId="491E7EC3" w:rsidR="0068538B" w:rsidRPr="00D66CBF" w:rsidRDefault="0068538B" w:rsidP="0068538B">
      <w:pPr>
        <w:rPr>
          <w:rFonts w:ascii="LM Roman 10" w:hAnsi="LM Roman 10"/>
          <w:lang w:val="es-ES"/>
        </w:rPr>
      </w:pPr>
    </w:p>
    <w:p w14:paraId="00CC80DB" w14:textId="77777777" w:rsidR="0068538B" w:rsidRPr="00D66CBF" w:rsidRDefault="0068538B" w:rsidP="0068538B">
      <w:pPr>
        <w:rPr>
          <w:rFonts w:ascii="LM Roman 10" w:hAnsi="LM Roman 10"/>
          <w:b/>
          <w:bCs/>
          <w:lang w:val="es-ES"/>
        </w:rPr>
      </w:pPr>
      <w:r w:rsidRPr="00D66CBF">
        <w:rPr>
          <w:rFonts w:ascii="LM Roman 10" w:hAnsi="LM Roman 10"/>
          <w:b/>
          <w:bCs/>
          <w:lang w:val="es-ES"/>
        </w:rPr>
        <w:t>Campos del formulario</w:t>
      </w:r>
    </w:p>
    <w:p w14:paraId="4077F766" w14:textId="6979A2EF" w:rsidR="0068538B" w:rsidRPr="00D66CBF" w:rsidRDefault="0068538B" w:rsidP="0068538B">
      <w:pPr>
        <w:rPr>
          <w:rFonts w:ascii="LM Roman 10" w:hAnsi="LM Roman 10"/>
          <w:b/>
          <w:bCs/>
          <w:lang w:val="es-ES"/>
        </w:rPr>
      </w:pPr>
      <w:r w:rsidRPr="00D66CBF">
        <w:rPr>
          <w:rFonts w:ascii="LM Roman 10" w:hAnsi="LM Roman 10"/>
          <w:b/>
          <w:bCs/>
          <w:lang w:val="es-ES"/>
        </w:rPr>
        <w:t>1. Nombre</w:t>
      </w:r>
      <w:r w:rsidR="00A90768" w:rsidRPr="00D66CBF">
        <w:rPr>
          <w:rFonts w:ascii="LM Roman 10" w:hAnsi="LM Roman 10"/>
          <w:b/>
          <w:bCs/>
          <w:lang w:val="es-ES"/>
        </w:rPr>
        <w:t>:</w:t>
      </w:r>
    </w:p>
    <w:p w14:paraId="555AD37B" w14:textId="77777777" w:rsidR="0068538B" w:rsidRPr="00D66CBF" w:rsidRDefault="0068538B">
      <w:pPr>
        <w:numPr>
          <w:ilvl w:val="0"/>
          <w:numId w:val="147"/>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 (</w:t>
      </w:r>
      <w:r w:rsidRPr="00D66CBF">
        <w:rPr>
          <w:rFonts w:ascii="LM Roman 10" w:hAnsi="LM Roman 10"/>
          <w:i/>
          <w:iCs/>
          <w:lang w:val="es-ES"/>
        </w:rPr>
        <w:t>input</w:t>
      </w:r>
      <w:r w:rsidRPr="00D66CBF">
        <w:rPr>
          <w:rFonts w:ascii="LM Roman 10" w:hAnsi="LM Roman 10"/>
          <w:lang w:val="es-ES"/>
        </w:rPr>
        <w:t>).</w:t>
      </w:r>
    </w:p>
    <w:p w14:paraId="186FE94E" w14:textId="77777777" w:rsidR="0068538B" w:rsidRPr="00D66CBF" w:rsidRDefault="0068538B">
      <w:pPr>
        <w:numPr>
          <w:ilvl w:val="0"/>
          <w:numId w:val="147"/>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18562417" w14:textId="77777777" w:rsidR="0068538B" w:rsidRPr="00D66CBF" w:rsidRDefault="0068538B">
      <w:pPr>
        <w:numPr>
          <w:ilvl w:val="0"/>
          <w:numId w:val="147"/>
        </w:numPr>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está vacío, muestra </w:t>
      </w:r>
      <w:r w:rsidRPr="00D66CBF">
        <w:rPr>
          <w:rFonts w:ascii="LM Roman 10" w:hAnsi="LM Roman 10"/>
          <w:b/>
          <w:bCs/>
          <w:lang w:val="es-ES"/>
        </w:rPr>
        <w:t>"Nombre requerido"</w:t>
      </w:r>
      <w:r w:rsidRPr="00D66CBF">
        <w:rPr>
          <w:rFonts w:ascii="LM Roman 10" w:hAnsi="LM Roman 10"/>
          <w:lang w:val="es-ES"/>
        </w:rPr>
        <w:t>.</w:t>
      </w:r>
    </w:p>
    <w:p w14:paraId="3BB33629" w14:textId="223152EE" w:rsidR="0068538B" w:rsidRPr="00D66CBF" w:rsidRDefault="0068538B" w:rsidP="0068538B">
      <w:pPr>
        <w:rPr>
          <w:rFonts w:ascii="LM Roman 10" w:hAnsi="LM Roman 10"/>
          <w:b/>
          <w:bCs/>
          <w:lang w:val="es-ES"/>
        </w:rPr>
      </w:pPr>
      <w:r w:rsidRPr="00D66CBF">
        <w:rPr>
          <w:rFonts w:ascii="LM Roman 10" w:hAnsi="LM Roman 10"/>
          <w:b/>
          <w:bCs/>
          <w:lang w:val="es-ES"/>
        </w:rPr>
        <w:t>2. Apellido</w:t>
      </w:r>
      <w:r w:rsidR="00A90768" w:rsidRPr="00D66CBF">
        <w:rPr>
          <w:rFonts w:ascii="LM Roman 10" w:hAnsi="LM Roman 10"/>
          <w:b/>
          <w:bCs/>
          <w:lang w:val="es-ES"/>
        </w:rPr>
        <w:t>:</w:t>
      </w:r>
    </w:p>
    <w:p w14:paraId="65319863" w14:textId="77777777" w:rsidR="0068538B" w:rsidRPr="00D66CBF" w:rsidRDefault="0068538B">
      <w:pPr>
        <w:numPr>
          <w:ilvl w:val="0"/>
          <w:numId w:val="148"/>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 (</w:t>
      </w:r>
      <w:r w:rsidRPr="00D66CBF">
        <w:rPr>
          <w:rFonts w:ascii="LM Roman 10" w:hAnsi="LM Roman 10"/>
          <w:i/>
          <w:iCs/>
          <w:lang w:val="es-ES"/>
        </w:rPr>
        <w:t>input</w:t>
      </w:r>
      <w:r w:rsidRPr="00D66CBF">
        <w:rPr>
          <w:rFonts w:ascii="LM Roman 10" w:hAnsi="LM Roman 10"/>
          <w:lang w:val="es-ES"/>
        </w:rPr>
        <w:t>).</w:t>
      </w:r>
    </w:p>
    <w:p w14:paraId="3AAFF178" w14:textId="77777777" w:rsidR="0068538B" w:rsidRPr="00D66CBF" w:rsidRDefault="0068538B">
      <w:pPr>
        <w:numPr>
          <w:ilvl w:val="0"/>
          <w:numId w:val="148"/>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0ACF6AD4" w14:textId="77777777" w:rsidR="0068538B" w:rsidRPr="00D66CBF" w:rsidRDefault="0068538B">
      <w:pPr>
        <w:numPr>
          <w:ilvl w:val="0"/>
          <w:numId w:val="148"/>
        </w:numPr>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está vacío, muestra </w:t>
      </w:r>
      <w:r w:rsidRPr="00D66CBF">
        <w:rPr>
          <w:rFonts w:ascii="LM Roman 10" w:hAnsi="LM Roman 10"/>
          <w:b/>
          <w:bCs/>
          <w:lang w:val="es-ES"/>
        </w:rPr>
        <w:t>"Apellido requerido"</w:t>
      </w:r>
      <w:r w:rsidRPr="00D66CBF">
        <w:rPr>
          <w:rFonts w:ascii="LM Roman 10" w:hAnsi="LM Roman 10"/>
          <w:lang w:val="es-ES"/>
        </w:rPr>
        <w:t>.</w:t>
      </w:r>
    </w:p>
    <w:p w14:paraId="5241FF83" w14:textId="7ED065CB" w:rsidR="0068538B" w:rsidRPr="00D66CBF" w:rsidRDefault="0068538B" w:rsidP="0068538B">
      <w:pPr>
        <w:rPr>
          <w:rFonts w:ascii="LM Roman 10" w:hAnsi="LM Roman 10"/>
          <w:b/>
          <w:bCs/>
          <w:lang w:val="es-ES"/>
        </w:rPr>
      </w:pPr>
      <w:r w:rsidRPr="00D66CBF">
        <w:rPr>
          <w:rFonts w:ascii="LM Roman 10" w:hAnsi="LM Roman 10"/>
          <w:b/>
          <w:bCs/>
          <w:lang w:val="es-ES"/>
        </w:rPr>
        <w:t>3. Correo electrónico</w:t>
      </w:r>
      <w:r w:rsidR="00A90768" w:rsidRPr="00D66CBF">
        <w:rPr>
          <w:rFonts w:ascii="LM Roman 10" w:hAnsi="LM Roman 10"/>
          <w:b/>
          <w:bCs/>
          <w:lang w:val="es-ES"/>
        </w:rPr>
        <w:t>:</w:t>
      </w:r>
    </w:p>
    <w:p w14:paraId="48F41CC8" w14:textId="77777777" w:rsidR="0068538B" w:rsidRPr="00D66CBF" w:rsidRDefault="0068538B">
      <w:pPr>
        <w:numPr>
          <w:ilvl w:val="0"/>
          <w:numId w:val="149"/>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 (</w:t>
      </w:r>
      <w:r w:rsidRPr="00D66CBF">
        <w:rPr>
          <w:rFonts w:ascii="LM Roman 10" w:hAnsi="LM Roman 10"/>
          <w:i/>
          <w:iCs/>
          <w:lang w:val="es-ES"/>
        </w:rPr>
        <w:t>input</w:t>
      </w:r>
      <w:r w:rsidRPr="00D66CBF">
        <w:rPr>
          <w:rFonts w:ascii="LM Roman 10" w:hAnsi="LM Roman 10"/>
          <w:lang w:val="es-ES"/>
        </w:rPr>
        <w:t>) con validación de formato de email.</w:t>
      </w:r>
    </w:p>
    <w:p w14:paraId="5800F67A" w14:textId="77777777" w:rsidR="0068538B" w:rsidRPr="00D66CBF" w:rsidRDefault="0068538B">
      <w:pPr>
        <w:numPr>
          <w:ilvl w:val="0"/>
          <w:numId w:val="149"/>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37FC8DA6" w14:textId="77777777" w:rsidR="0068538B" w:rsidRPr="00D66CBF" w:rsidRDefault="0068538B">
      <w:pPr>
        <w:numPr>
          <w:ilvl w:val="0"/>
          <w:numId w:val="149"/>
        </w:numPr>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está vacío o no tiene un formato válido, muestra </w:t>
      </w:r>
      <w:r w:rsidRPr="00D66CBF">
        <w:rPr>
          <w:rFonts w:ascii="LM Roman 10" w:hAnsi="LM Roman 10"/>
          <w:b/>
          <w:bCs/>
          <w:lang w:val="es-ES"/>
        </w:rPr>
        <w:t>"Email requerido"</w:t>
      </w:r>
      <w:r w:rsidRPr="00D66CBF">
        <w:rPr>
          <w:rFonts w:ascii="LM Roman 10" w:hAnsi="LM Roman 10"/>
          <w:lang w:val="es-ES"/>
        </w:rPr>
        <w:t>.</w:t>
      </w:r>
    </w:p>
    <w:p w14:paraId="6ED2DF49" w14:textId="61E51677" w:rsidR="0068538B" w:rsidRPr="00D66CBF" w:rsidRDefault="0068538B" w:rsidP="0068538B">
      <w:pPr>
        <w:rPr>
          <w:rFonts w:ascii="LM Roman 10" w:hAnsi="LM Roman 10"/>
          <w:b/>
          <w:bCs/>
          <w:lang w:val="es-ES"/>
        </w:rPr>
      </w:pPr>
      <w:r w:rsidRPr="00D66CBF">
        <w:rPr>
          <w:rFonts w:ascii="LM Roman 10" w:hAnsi="LM Roman 10"/>
          <w:b/>
          <w:bCs/>
          <w:lang w:val="es-ES"/>
        </w:rPr>
        <w:t>4. DNI</w:t>
      </w:r>
      <w:r w:rsidR="00A90768" w:rsidRPr="00D66CBF">
        <w:rPr>
          <w:rFonts w:ascii="LM Roman 10" w:hAnsi="LM Roman 10"/>
          <w:b/>
          <w:bCs/>
          <w:lang w:val="es-ES"/>
        </w:rPr>
        <w:t>:</w:t>
      </w:r>
    </w:p>
    <w:p w14:paraId="2ACCE663" w14:textId="77777777" w:rsidR="0068538B" w:rsidRPr="00D66CBF" w:rsidRDefault="0068538B">
      <w:pPr>
        <w:numPr>
          <w:ilvl w:val="0"/>
          <w:numId w:val="150"/>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 (</w:t>
      </w:r>
      <w:r w:rsidRPr="00D66CBF">
        <w:rPr>
          <w:rFonts w:ascii="LM Roman 10" w:hAnsi="LM Roman 10"/>
          <w:i/>
          <w:iCs/>
          <w:lang w:val="es-ES"/>
        </w:rPr>
        <w:t>input</w:t>
      </w:r>
      <w:r w:rsidRPr="00D66CBF">
        <w:rPr>
          <w:rFonts w:ascii="LM Roman 10" w:hAnsi="LM Roman 10"/>
          <w:lang w:val="es-ES"/>
        </w:rPr>
        <w:t>).</w:t>
      </w:r>
    </w:p>
    <w:p w14:paraId="11AF28FA" w14:textId="77777777" w:rsidR="0068538B" w:rsidRPr="00D66CBF" w:rsidRDefault="0068538B">
      <w:pPr>
        <w:numPr>
          <w:ilvl w:val="0"/>
          <w:numId w:val="150"/>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07C3BD77" w14:textId="77777777" w:rsidR="0068538B" w:rsidRPr="00D66CBF" w:rsidRDefault="0068538B">
      <w:pPr>
        <w:numPr>
          <w:ilvl w:val="0"/>
          <w:numId w:val="150"/>
        </w:numPr>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está vacío, muestra </w:t>
      </w:r>
      <w:r w:rsidRPr="00D66CBF">
        <w:rPr>
          <w:rFonts w:ascii="LM Roman 10" w:hAnsi="LM Roman 10"/>
          <w:b/>
          <w:bCs/>
          <w:lang w:val="es-ES"/>
        </w:rPr>
        <w:t>"DNI requerido"</w:t>
      </w:r>
      <w:r w:rsidRPr="00D66CBF">
        <w:rPr>
          <w:rFonts w:ascii="LM Roman 10" w:hAnsi="LM Roman 10"/>
          <w:lang w:val="es-ES"/>
        </w:rPr>
        <w:t>.</w:t>
      </w:r>
    </w:p>
    <w:p w14:paraId="7B482C02" w14:textId="023EE2C0" w:rsidR="0068538B" w:rsidRPr="00D66CBF" w:rsidRDefault="0068538B" w:rsidP="0068538B">
      <w:pPr>
        <w:rPr>
          <w:rFonts w:ascii="LM Roman 10" w:hAnsi="LM Roman 10"/>
          <w:b/>
          <w:bCs/>
          <w:lang w:val="es-ES"/>
        </w:rPr>
      </w:pPr>
      <w:r w:rsidRPr="00D66CBF">
        <w:rPr>
          <w:rFonts w:ascii="LM Roman 10" w:hAnsi="LM Roman 10"/>
          <w:b/>
          <w:bCs/>
          <w:lang w:val="es-ES"/>
        </w:rPr>
        <w:t>5. Centro</w:t>
      </w:r>
      <w:r w:rsidR="00A90768" w:rsidRPr="00D66CBF">
        <w:rPr>
          <w:rFonts w:ascii="LM Roman 10" w:hAnsi="LM Roman 10"/>
          <w:b/>
          <w:bCs/>
          <w:lang w:val="es-ES"/>
        </w:rPr>
        <w:t>:</w:t>
      </w:r>
    </w:p>
    <w:p w14:paraId="1ACD4842" w14:textId="0704913E" w:rsidR="0068538B" w:rsidRPr="00D66CBF" w:rsidRDefault="0068538B">
      <w:pPr>
        <w:numPr>
          <w:ilvl w:val="0"/>
          <w:numId w:val="151"/>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Selector desplegable.</w:t>
      </w:r>
    </w:p>
    <w:p w14:paraId="5059C572" w14:textId="77777777" w:rsidR="0068538B" w:rsidRPr="00D66CBF" w:rsidRDefault="0068538B">
      <w:pPr>
        <w:numPr>
          <w:ilvl w:val="0"/>
          <w:numId w:val="151"/>
        </w:numPr>
        <w:rPr>
          <w:rFonts w:ascii="LM Roman 10" w:hAnsi="LM Roman 10"/>
          <w:lang w:val="es-ES"/>
        </w:rPr>
      </w:pPr>
      <w:r w:rsidRPr="00D66CBF">
        <w:rPr>
          <w:rFonts w:ascii="LM Roman 10" w:hAnsi="LM Roman 10"/>
          <w:b/>
          <w:bCs/>
          <w:lang w:val="es-ES"/>
        </w:rPr>
        <w:lastRenderedPageBreak/>
        <w:t>Obligatorio:</w:t>
      </w:r>
      <w:r w:rsidRPr="00D66CBF">
        <w:rPr>
          <w:rFonts w:ascii="LM Roman 10" w:hAnsi="LM Roman 10"/>
          <w:lang w:val="es-ES"/>
        </w:rPr>
        <w:t xml:space="preserve"> Sí.</w:t>
      </w:r>
    </w:p>
    <w:p w14:paraId="1EF88C78" w14:textId="5FF3FE03" w:rsidR="0068538B" w:rsidRPr="00D66CBF" w:rsidRDefault="0068538B">
      <w:pPr>
        <w:numPr>
          <w:ilvl w:val="0"/>
          <w:numId w:val="151"/>
        </w:numPr>
        <w:rPr>
          <w:rFonts w:ascii="LM Roman 10" w:hAnsi="LM Roman 10"/>
          <w:lang w:val="es-ES"/>
        </w:rPr>
      </w:pPr>
      <w:r w:rsidRPr="00D66CBF">
        <w:rPr>
          <w:rFonts w:ascii="LM Roman 10" w:hAnsi="LM Roman 10"/>
          <w:b/>
          <w:bCs/>
          <w:lang w:val="es-ES"/>
        </w:rPr>
        <w:t>Contenido:</w:t>
      </w:r>
      <w:r w:rsidRPr="00D66CBF">
        <w:rPr>
          <w:rFonts w:ascii="LM Roman 10" w:hAnsi="LM Roman 10"/>
          <w:lang w:val="es-ES"/>
        </w:rPr>
        <w:t xml:space="preserve"> Lista de centos disponibles.</w:t>
      </w:r>
    </w:p>
    <w:p w14:paraId="40319A35" w14:textId="02AAB4ED" w:rsidR="0068538B" w:rsidRPr="00D66CBF" w:rsidRDefault="0068538B">
      <w:pPr>
        <w:numPr>
          <w:ilvl w:val="0"/>
          <w:numId w:val="151"/>
        </w:numPr>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no se selecciona, muestra </w:t>
      </w:r>
      <w:r w:rsidRPr="00D66CBF">
        <w:rPr>
          <w:rFonts w:ascii="LM Roman 10" w:hAnsi="LM Roman 10"/>
          <w:b/>
          <w:bCs/>
          <w:lang w:val="es-ES"/>
        </w:rPr>
        <w:t>"Centro requerida"</w:t>
      </w:r>
      <w:r w:rsidRPr="00D66CBF">
        <w:rPr>
          <w:rFonts w:ascii="LM Roman 10" w:hAnsi="LM Roman 10"/>
          <w:lang w:val="es-ES"/>
        </w:rPr>
        <w:t>.</w:t>
      </w:r>
    </w:p>
    <w:p w14:paraId="49F5A916" w14:textId="06C447D0" w:rsidR="0068538B" w:rsidRPr="00D66CBF" w:rsidRDefault="0068538B" w:rsidP="0068538B">
      <w:pPr>
        <w:rPr>
          <w:rFonts w:ascii="LM Roman 10" w:hAnsi="LM Roman 10"/>
          <w:b/>
          <w:bCs/>
          <w:lang w:val="es-ES"/>
        </w:rPr>
      </w:pPr>
      <w:r w:rsidRPr="00D66CBF">
        <w:rPr>
          <w:rFonts w:ascii="LM Roman 10" w:hAnsi="LM Roman 10"/>
          <w:b/>
          <w:bCs/>
          <w:lang w:val="es-ES"/>
        </w:rPr>
        <w:t>6. Titulación (Carrera)</w:t>
      </w:r>
      <w:r w:rsidR="00A90768" w:rsidRPr="00D66CBF">
        <w:rPr>
          <w:rFonts w:ascii="LM Roman 10" w:hAnsi="LM Roman 10"/>
          <w:b/>
          <w:bCs/>
          <w:lang w:val="es-ES"/>
        </w:rPr>
        <w:t>:</w:t>
      </w:r>
    </w:p>
    <w:p w14:paraId="706495EB" w14:textId="61E92E3F" w:rsidR="0068538B" w:rsidRPr="00D66CBF" w:rsidRDefault="0068538B">
      <w:pPr>
        <w:numPr>
          <w:ilvl w:val="0"/>
          <w:numId w:val="152"/>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Selector desplegable.</w:t>
      </w:r>
    </w:p>
    <w:p w14:paraId="5DD84BE9" w14:textId="77777777" w:rsidR="0068538B" w:rsidRPr="00D66CBF" w:rsidRDefault="0068538B">
      <w:pPr>
        <w:numPr>
          <w:ilvl w:val="0"/>
          <w:numId w:val="152"/>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4DE50714" w14:textId="440483F9" w:rsidR="0068538B" w:rsidRPr="00D66CBF" w:rsidRDefault="0068538B">
      <w:pPr>
        <w:numPr>
          <w:ilvl w:val="0"/>
          <w:numId w:val="152"/>
        </w:numPr>
        <w:rPr>
          <w:rFonts w:ascii="LM Roman 10" w:hAnsi="LM Roman 10"/>
          <w:lang w:val="es-ES"/>
        </w:rPr>
      </w:pPr>
      <w:r w:rsidRPr="00D66CBF">
        <w:rPr>
          <w:rFonts w:ascii="LM Roman 10" w:hAnsi="LM Roman 10"/>
          <w:b/>
          <w:bCs/>
          <w:lang w:val="es-ES"/>
        </w:rPr>
        <w:t>Contenido:</w:t>
      </w:r>
      <w:r w:rsidRPr="00D66CBF">
        <w:rPr>
          <w:rFonts w:ascii="LM Roman 10" w:hAnsi="LM Roman 10"/>
          <w:lang w:val="es-ES"/>
        </w:rPr>
        <w:t xml:space="preserve"> Lista de titulaciones disponibles en el centro seleccionado.</w:t>
      </w:r>
    </w:p>
    <w:p w14:paraId="664D7782" w14:textId="77777777" w:rsidR="0068538B" w:rsidRPr="00D66CBF" w:rsidRDefault="0068538B">
      <w:pPr>
        <w:numPr>
          <w:ilvl w:val="0"/>
          <w:numId w:val="152"/>
        </w:numPr>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Si no se selecciona, muestra </w:t>
      </w:r>
      <w:r w:rsidRPr="00D66CBF">
        <w:rPr>
          <w:rFonts w:ascii="LM Roman 10" w:hAnsi="LM Roman 10"/>
          <w:b/>
          <w:bCs/>
          <w:lang w:val="es-ES"/>
        </w:rPr>
        <w:t>"Carrera requerida"</w:t>
      </w:r>
      <w:r w:rsidRPr="00D66CBF">
        <w:rPr>
          <w:rFonts w:ascii="LM Roman 10" w:hAnsi="LM Roman 10"/>
          <w:lang w:val="es-ES"/>
        </w:rPr>
        <w:t>.</w:t>
      </w:r>
    </w:p>
    <w:p w14:paraId="44EEAFFC" w14:textId="02E02AC6" w:rsidR="0068538B" w:rsidRPr="00D66CBF" w:rsidRDefault="0068538B" w:rsidP="0068538B">
      <w:pPr>
        <w:rPr>
          <w:rFonts w:ascii="LM Roman 10" w:hAnsi="LM Roman 10"/>
          <w:b/>
          <w:bCs/>
          <w:lang w:val="es-ES"/>
        </w:rPr>
      </w:pPr>
      <w:r w:rsidRPr="00D66CBF">
        <w:rPr>
          <w:rFonts w:ascii="LM Roman 10" w:hAnsi="LM Roman 10"/>
          <w:b/>
          <w:bCs/>
          <w:lang w:val="es-ES"/>
        </w:rPr>
        <w:t>7. Fecha de nacimiento</w:t>
      </w:r>
      <w:r w:rsidR="00A90768" w:rsidRPr="00D66CBF">
        <w:rPr>
          <w:rFonts w:ascii="LM Roman 10" w:hAnsi="LM Roman 10"/>
          <w:b/>
          <w:bCs/>
          <w:lang w:val="es-ES"/>
        </w:rPr>
        <w:t>:</w:t>
      </w:r>
    </w:p>
    <w:p w14:paraId="13E236C2" w14:textId="162CE446" w:rsidR="0068538B" w:rsidRPr="00D66CBF" w:rsidRDefault="0068538B">
      <w:pPr>
        <w:numPr>
          <w:ilvl w:val="0"/>
          <w:numId w:val="153"/>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fecha.</w:t>
      </w:r>
    </w:p>
    <w:p w14:paraId="685B6CA4" w14:textId="77777777" w:rsidR="0068538B" w:rsidRPr="00D66CBF" w:rsidRDefault="0068538B">
      <w:pPr>
        <w:numPr>
          <w:ilvl w:val="0"/>
          <w:numId w:val="153"/>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No.</w:t>
      </w:r>
    </w:p>
    <w:p w14:paraId="1663CA50" w14:textId="0B3D909A" w:rsidR="0068538B" w:rsidRPr="00D66CBF" w:rsidRDefault="0068538B" w:rsidP="0068538B">
      <w:pPr>
        <w:rPr>
          <w:rFonts w:ascii="LM Roman 10" w:hAnsi="LM Roman 10"/>
          <w:b/>
          <w:bCs/>
          <w:lang w:val="es-ES"/>
        </w:rPr>
      </w:pPr>
      <w:r w:rsidRPr="00D66CBF">
        <w:rPr>
          <w:rFonts w:ascii="LM Roman 10" w:hAnsi="LM Roman 10"/>
          <w:b/>
          <w:bCs/>
          <w:lang w:val="es-ES"/>
        </w:rPr>
        <w:t>8. Teléfono</w:t>
      </w:r>
      <w:r w:rsidR="00A90768" w:rsidRPr="00D66CBF">
        <w:rPr>
          <w:rFonts w:ascii="LM Roman 10" w:hAnsi="LM Roman 10"/>
          <w:b/>
          <w:bCs/>
          <w:lang w:val="es-ES"/>
        </w:rPr>
        <w:t>:</w:t>
      </w:r>
    </w:p>
    <w:p w14:paraId="0D5526C6" w14:textId="77777777" w:rsidR="0068538B" w:rsidRPr="00D66CBF" w:rsidRDefault="0068538B">
      <w:pPr>
        <w:numPr>
          <w:ilvl w:val="0"/>
          <w:numId w:val="154"/>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 (</w:t>
      </w:r>
      <w:r w:rsidRPr="00D66CBF">
        <w:rPr>
          <w:rFonts w:ascii="LM Roman 10" w:hAnsi="LM Roman 10"/>
          <w:i/>
          <w:iCs/>
          <w:lang w:val="es-ES"/>
        </w:rPr>
        <w:t>input</w:t>
      </w:r>
      <w:r w:rsidRPr="00D66CBF">
        <w:rPr>
          <w:rFonts w:ascii="LM Roman 10" w:hAnsi="LM Roman 10"/>
          <w:lang w:val="es-ES"/>
        </w:rPr>
        <w:t>).</w:t>
      </w:r>
    </w:p>
    <w:p w14:paraId="16BD26E4" w14:textId="77777777" w:rsidR="0068538B" w:rsidRPr="00D66CBF" w:rsidRDefault="0068538B">
      <w:pPr>
        <w:numPr>
          <w:ilvl w:val="0"/>
          <w:numId w:val="154"/>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No.</w:t>
      </w:r>
    </w:p>
    <w:p w14:paraId="7189ABB4" w14:textId="65A609D8" w:rsidR="0068538B" w:rsidRPr="00D66CBF" w:rsidRDefault="0068538B" w:rsidP="0068538B">
      <w:pPr>
        <w:rPr>
          <w:rFonts w:ascii="LM Roman 10" w:hAnsi="LM Roman 10"/>
          <w:b/>
          <w:bCs/>
          <w:lang w:val="es-ES"/>
        </w:rPr>
      </w:pPr>
      <w:r w:rsidRPr="00D66CBF">
        <w:rPr>
          <w:rFonts w:ascii="LM Roman 10" w:hAnsi="LM Roman 10"/>
          <w:b/>
          <w:bCs/>
          <w:lang w:val="es-ES"/>
        </w:rPr>
        <w:t>9. Dirección</w:t>
      </w:r>
      <w:r w:rsidR="00A90768" w:rsidRPr="00D66CBF">
        <w:rPr>
          <w:rFonts w:ascii="LM Roman 10" w:hAnsi="LM Roman 10"/>
          <w:b/>
          <w:bCs/>
          <w:lang w:val="es-ES"/>
        </w:rPr>
        <w:t>:</w:t>
      </w:r>
    </w:p>
    <w:p w14:paraId="498CFF0B" w14:textId="77777777" w:rsidR="0068538B" w:rsidRPr="00D66CBF" w:rsidRDefault="0068538B">
      <w:pPr>
        <w:numPr>
          <w:ilvl w:val="0"/>
          <w:numId w:val="155"/>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Área de texto (</w:t>
      </w:r>
      <w:r w:rsidRPr="00D66CBF">
        <w:rPr>
          <w:rFonts w:ascii="LM Roman 10" w:hAnsi="LM Roman 10"/>
          <w:i/>
          <w:iCs/>
          <w:lang w:val="es-ES"/>
        </w:rPr>
        <w:t>textarea</w:t>
      </w:r>
      <w:r w:rsidRPr="00D66CBF">
        <w:rPr>
          <w:rFonts w:ascii="LM Roman 10" w:hAnsi="LM Roman 10"/>
          <w:lang w:val="es-ES"/>
        </w:rPr>
        <w:t>).</w:t>
      </w:r>
    </w:p>
    <w:p w14:paraId="41211D24" w14:textId="77777777" w:rsidR="0068538B" w:rsidRPr="00D66CBF" w:rsidRDefault="0068538B">
      <w:pPr>
        <w:numPr>
          <w:ilvl w:val="0"/>
          <w:numId w:val="155"/>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No.</w:t>
      </w:r>
    </w:p>
    <w:p w14:paraId="2E67C73F" w14:textId="3C017EAF" w:rsidR="0068538B" w:rsidRPr="00D66CBF" w:rsidRDefault="0068538B" w:rsidP="0068538B">
      <w:pPr>
        <w:rPr>
          <w:rFonts w:ascii="LM Roman 10" w:hAnsi="LM Roman 10"/>
          <w:lang w:val="es-ES"/>
        </w:rPr>
      </w:pPr>
    </w:p>
    <w:p w14:paraId="5E537535" w14:textId="77777777" w:rsidR="0068538B" w:rsidRPr="00D66CBF" w:rsidRDefault="0068538B" w:rsidP="0068538B">
      <w:pPr>
        <w:rPr>
          <w:rFonts w:ascii="LM Roman 10" w:hAnsi="LM Roman 10"/>
          <w:b/>
          <w:bCs/>
          <w:lang w:val="es-ES"/>
        </w:rPr>
      </w:pPr>
      <w:r w:rsidRPr="00D66CBF">
        <w:rPr>
          <w:rFonts w:ascii="LM Roman 10" w:hAnsi="LM Roman 10"/>
          <w:b/>
          <w:bCs/>
          <w:lang w:val="es-ES"/>
        </w:rPr>
        <w:t>Acciones disponibles</w:t>
      </w:r>
    </w:p>
    <w:p w14:paraId="42C44A5F" w14:textId="77777777" w:rsidR="0068538B" w:rsidRPr="00D66CBF" w:rsidRDefault="0068538B">
      <w:pPr>
        <w:numPr>
          <w:ilvl w:val="0"/>
          <w:numId w:val="156"/>
        </w:numPr>
        <w:rPr>
          <w:rFonts w:ascii="LM Roman 10" w:hAnsi="LM Roman 10"/>
          <w:lang w:val="es-ES"/>
        </w:rPr>
      </w:pPr>
      <w:r w:rsidRPr="00D66CBF">
        <w:rPr>
          <w:rFonts w:ascii="LM Roman 10" w:hAnsi="LM Roman 10"/>
          <w:b/>
          <w:bCs/>
          <w:lang w:val="es-ES"/>
        </w:rPr>
        <w:t>Crear / Actualizar:</w:t>
      </w:r>
    </w:p>
    <w:p w14:paraId="7F65E95D" w14:textId="77777777" w:rsidR="0068538B" w:rsidRPr="00D66CBF" w:rsidRDefault="0068538B">
      <w:pPr>
        <w:numPr>
          <w:ilvl w:val="1"/>
          <w:numId w:val="156"/>
        </w:numPr>
        <w:rPr>
          <w:rFonts w:ascii="LM Roman 10" w:hAnsi="LM Roman 10"/>
          <w:lang w:val="es-ES"/>
        </w:rPr>
      </w:pPr>
      <w:r w:rsidRPr="00D66CBF">
        <w:rPr>
          <w:rFonts w:ascii="LM Roman 10" w:hAnsi="LM Roman 10"/>
          <w:lang w:val="es-ES"/>
        </w:rPr>
        <w:t>Guarda los datos introducidos en el formulario.</w:t>
      </w:r>
    </w:p>
    <w:p w14:paraId="03B6803D" w14:textId="77777777" w:rsidR="0068538B" w:rsidRPr="00D66CBF" w:rsidRDefault="0068538B">
      <w:pPr>
        <w:numPr>
          <w:ilvl w:val="1"/>
          <w:numId w:val="156"/>
        </w:numPr>
        <w:rPr>
          <w:rFonts w:ascii="LM Roman 10" w:hAnsi="LM Roman 10"/>
          <w:lang w:val="es-ES"/>
        </w:rPr>
      </w:pPr>
      <w:r w:rsidRPr="00D66CBF">
        <w:rPr>
          <w:rFonts w:ascii="LM Roman 10" w:hAnsi="LM Roman 10"/>
          <w:lang w:val="es-ES"/>
        </w:rPr>
        <w:t>Deshabilitado si el formulario no es válido.</w:t>
      </w:r>
    </w:p>
    <w:p w14:paraId="0B62438F" w14:textId="77777777" w:rsidR="0068538B" w:rsidRPr="00D66CBF" w:rsidRDefault="0068538B">
      <w:pPr>
        <w:numPr>
          <w:ilvl w:val="0"/>
          <w:numId w:val="156"/>
        </w:numPr>
        <w:rPr>
          <w:rFonts w:ascii="LM Roman 10" w:hAnsi="LM Roman 10"/>
          <w:lang w:val="es-ES"/>
        </w:rPr>
      </w:pPr>
      <w:r w:rsidRPr="00D66CBF">
        <w:rPr>
          <w:rFonts w:ascii="LM Roman 10" w:hAnsi="LM Roman 10"/>
          <w:b/>
          <w:bCs/>
          <w:lang w:val="es-ES"/>
        </w:rPr>
        <w:t>Cancelar:</w:t>
      </w:r>
    </w:p>
    <w:p w14:paraId="53C67C8C" w14:textId="77777777" w:rsidR="0068538B" w:rsidRPr="00D66CBF" w:rsidRDefault="0068538B">
      <w:pPr>
        <w:numPr>
          <w:ilvl w:val="1"/>
          <w:numId w:val="156"/>
        </w:numPr>
        <w:rPr>
          <w:rFonts w:ascii="LM Roman 10" w:hAnsi="LM Roman 10"/>
          <w:lang w:val="es-ES"/>
        </w:rPr>
      </w:pPr>
      <w:r w:rsidRPr="00D66CBF">
        <w:rPr>
          <w:rFonts w:ascii="LM Roman 10" w:hAnsi="LM Roman 10"/>
          <w:lang w:val="es-ES"/>
        </w:rPr>
        <w:t>Cierra el formulario y vuelve a la vista anterior sin guardar cambios.</w:t>
      </w:r>
    </w:p>
    <w:p w14:paraId="00A4D829" w14:textId="24DBCBA3" w:rsidR="0068538B" w:rsidRPr="00D66CBF" w:rsidRDefault="0068538B" w:rsidP="0068538B">
      <w:pPr>
        <w:rPr>
          <w:rFonts w:ascii="LM Roman 10" w:hAnsi="LM Roman 10"/>
          <w:lang w:val="es-ES"/>
        </w:rPr>
      </w:pPr>
    </w:p>
    <w:p w14:paraId="4F055371" w14:textId="77777777" w:rsidR="0068538B" w:rsidRPr="00D66CBF" w:rsidRDefault="0068538B" w:rsidP="0068538B">
      <w:pPr>
        <w:rPr>
          <w:rFonts w:ascii="LM Roman 10" w:hAnsi="LM Roman 10"/>
          <w:b/>
          <w:bCs/>
          <w:lang w:val="es-ES"/>
        </w:rPr>
      </w:pPr>
      <w:r w:rsidRPr="00D66CBF">
        <w:rPr>
          <w:rFonts w:ascii="LM Roman 10" w:hAnsi="LM Roman 10"/>
          <w:b/>
          <w:bCs/>
          <w:lang w:val="es-ES"/>
        </w:rPr>
        <w:t>Validaciones y comportamiento</w:t>
      </w:r>
    </w:p>
    <w:p w14:paraId="1A5EF8E3" w14:textId="77777777" w:rsidR="0068538B" w:rsidRPr="00D66CBF" w:rsidRDefault="0068538B">
      <w:pPr>
        <w:numPr>
          <w:ilvl w:val="0"/>
          <w:numId w:val="157"/>
        </w:numPr>
        <w:rPr>
          <w:rFonts w:ascii="LM Roman 10" w:hAnsi="LM Roman 10"/>
          <w:lang w:val="es-ES"/>
        </w:rPr>
      </w:pPr>
      <w:r w:rsidRPr="00D66CBF">
        <w:rPr>
          <w:rFonts w:ascii="LM Roman 10" w:hAnsi="LM Roman 10"/>
          <w:lang w:val="es-ES"/>
        </w:rPr>
        <w:t xml:space="preserve">El formulario es </w:t>
      </w:r>
      <w:r w:rsidRPr="00D66CBF">
        <w:rPr>
          <w:rFonts w:ascii="LM Roman 10" w:hAnsi="LM Roman 10"/>
          <w:b/>
          <w:bCs/>
          <w:lang w:val="es-ES"/>
        </w:rPr>
        <w:t>reactivo</w:t>
      </w:r>
      <w:r w:rsidRPr="00D66CBF">
        <w:rPr>
          <w:rFonts w:ascii="LM Roman 10" w:hAnsi="LM Roman 10"/>
          <w:lang w:val="es-ES"/>
        </w:rPr>
        <w:t xml:space="preserve"> (</w:t>
      </w:r>
      <w:r w:rsidRPr="00D66CBF">
        <w:rPr>
          <w:rFonts w:ascii="LM Roman 10" w:hAnsi="LM Roman 10"/>
          <w:i/>
          <w:iCs/>
          <w:lang w:val="es-ES"/>
        </w:rPr>
        <w:t>Reactive Form</w:t>
      </w:r>
      <w:r w:rsidRPr="00D66CBF">
        <w:rPr>
          <w:rFonts w:ascii="LM Roman 10" w:hAnsi="LM Roman 10"/>
          <w:lang w:val="es-ES"/>
        </w:rPr>
        <w:t>).</w:t>
      </w:r>
    </w:p>
    <w:p w14:paraId="487ECB72" w14:textId="77777777" w:rsidR="0068538B" w:rsidRPr="00D66CBF" w:rsidRDefault="0068538B">
      <w:pPr>
        <w:numPr>
          <w:ilvl w:val="0"/>
          <w:numId w:val="157"/>
        </w:numPr>
        <w:rPr>
          <w:rFonts w:ascii="LM Roman 10" w:hAnsi="LM Roman 10"/>
          <w:lang w:val="es-ES"/>
        </w:rPr>
      </w:pPr>
      <w:r w:rsidRPr="00D66CBF">
        <w:rPr>
          <w:rFonts w:ascii="LM Roman 10" w:hAnsi="LM Roman 10"/>
          <w:lang w:val="es-ES"/>
        </w:rPr>
        <w:t>Los campos obligatorios muestran mensajes de error cuando no cumplen las condiciones mínimas.</w:t>
      </w:r>
    </w:p>
    <w:p w14:paraId="434FA9FB" w14:textId="77777777" w:rsidR="0068538B" w:rsidRPr="00D66CBF" w:rsidRDefault="0068538B">
      <w:pPr>
        <w:numPr>
          <w:ilvl w:val="0"/>
          <w:numId w:val="157"/>
        </w:numPr>
        <w:rPr>
          <w:rFonts w:ascii="LM Roman 10" w:hAnsi="LM Roman 10"/>
          <w:lang w:val="es-ES"/>
        </w:rPr>
      </w:pPr>
      <w:r w:rsidRPr="00D66CBF">
        <w:rPr>
          <w:rFonts w:ascii="LM Roman 10" w:hAnsi="LM Roman 10"/>
          <w:lang w:val="es-ES"/>
        </w:rPr>
        <w:t xml:space="preserve">En </w:t>
      </w:r>
      <w:r w:rsidRPr="00D66CBF">
        <w:rPr>
          <w:rFonts w:ascii="LM Roman 10" w:hAnsi="LM Roman 10"/>
          <w:b/>
          <w:bCs/>
          <w:lang w:val="es-ES"/>
        </w:rPr>
        <w:t>modo creación</w:t>
      </w:r>
      <w:r w:rsidRPr="00D66CBF">
        <w:rPr>
          <w:rFonts w:ascii="LM Roman 10" w:hAnsi="LM Roman 10"/>
          <w:lang w:val="es-ES"/>
        </w:rPr>
        <w:t xml:space="preserve">, el encabezado muestra </w:t>
      </w:r>
      <w:r w:rsidRPr="00D66CBF">
        <w:rPr>
          <w:rFonts w:ascii="LM Roman 10" w:hAnsi="LM Roman 10"/>
          <w:i/>
          <w:iCs/>
          <w:lang w:val="es-ES"/>
        </w:rPr>
        <w:t>"Nuevo alumno"</w:t>
      </w:r>
      <w:r w:rsidRPr="00D66CBF">
        <w:rPr>
          <w:rFonts w:ascii="LM Roman 10" w:hAnsi="LM Roman 10"/>
          <w:lang w:val="es-ES"/>
        </w:rPr>
        <w:t>.</w:t>
      </w:r>
    </w:p>
    <w:p w14:paraId="6238ECA8" w14:textId="77777777" w:rsidR="0068538B" w:rsidRPr="00D66CBF" w:rsidRDefault="0068538B">
      <w:pPr>
        <w:numPr>
          <w:ilvl w:val="0"/>
          <w:numId w:val="157"/>
        </w:numPr>
        <w:rPr>
          <w:rFonts w:ascii="LM Roman 10" w:hAnsi="LM Roman 10"/>
          <w:lang w:val="es-ES"/>
        </w:rPr>
      </w:pPr>
      <w:r w:rsidRPr="00D66CBF">
        <w:rPr>
          <w:rFonts w:ascii="LM Roman 10" w:hAnsi="LM Roman 10"/>
          <w:lang w:val="es-ES"/>
        </w:rPr>
        <w:t xml:space="preserve">En </w:t>
      </w:r>
      <w:r w:rsidRPr="00D66CBF">
        <w:rPr>
          <w:rFonts w:ascii="LM Roman 10" w:hAnsi="LM Roman 10"/>
          <w:b/>
          <w:bCs/>
          <w:lang w:val="es-ES"/>
        </w:rPr>
        <w:t>modo edición</w:t>
      </w:r>
      <w:r w:rsidRPr="00D66CBF">
        <w:rPr>
          <w:rFonts w:ascii="LM Roman 10" w:hAnsi="LM Roman 10"/>
          <w:lang w:val="es-ES"/>
        </w:rPr>
        <w:t>, el encabezado muestra el nombre y apellidos del alumno.</w:t>
      </w:r>
    </w:p>
    <w:p w14:paraId="1235C06D" w14:textId="77777777" w:rsidR="0068538B" w:rsidRPr="00D66CBF" w:rsidRDefault="0068538B" w:rsidP="0068538B">
      <w:pPr>
        <w:jc w:val="left"/>
        <w:rPr>
          <w:rFonts w:ascii="LM Roman 10" w:hAnsi="LM Roman 10"/>
          <w:lang w:val="es-ES"/>
        </w:rPr>
      </w:pPr>
    </w:p>
    <w:p w14:paraId="3323E207" w14:textId="5725D005" w:rsidR="0068538B" w:rsidRPr="00D66CBF" w:rsidRDefault="0068538B" w:rsidP="0068538B">
      <w:pPr>
        <w:pStyle w:val="Apndice2"/>
        <w:rPr>
          <w:rFonts w:ascii="LM Roman 10" w:hAnsi="LM Roman 10"/>
          <w:lang w:val="es-ES"/>
        </w:rPr>
      </w:pPr>
      <w:bookmarkStart w:id="235" w:name="_Toc208342596"/>
      <w:r w:rsidRPr="00D66CBF">
        <w:rPr>
          <w:rFonts w:ascii="LM Roman 10" w:hAnsi="LM Roman 10"/>
          <w:lang w:val="es-ES"/>
        </w:rPr>
        <w:t xml:space="preserve">Creación y edición de </w:t>
      </w:r>
      <w:r w:rsidR="00B56A4E" w:rsidRPr="00D66CBF">
        <w:rPr>
          <w:rFonts w:ascii="LM Roman 10" w:hAnsi="LM Roman 10"/>
          <w:lang w:val="es-ES"/>
        </w:rPr>
        <w:t>departamentos</w:t>
      </w:r>
      <w:bookmarkEnd w:id="235"/>
    </w:p>
    <w:p w14:paraId="07924A36" w14:textId="7AD5196D" w:rsidR="0068538B" w:rsidRPr="00D66CBF" w:rsidRDefault="00B56A4E" w:rsidP="0068538B">
      <w:pPr>
        <w:rPr>
          <w:rFonts w:ascii="LM Roman 10" w:hAnsi="LM Roman 10"/>
          <w:lang w:val="es-ES"/>
        </w:rPr>
      </w:pPr>
      <w:r w:rsidRPr="00D66CBF">
        <w:rPr>
          <w:rFonts w:ascii="LM Roman 10" w:hAnsi="LM Roman 10"/>
          <w:noProof/>
          <w:lang w:val="es-ES"/>
        </w:rPr>
        <w:drawing>
          <wp:inline distT="0" distB="0" distL="0" distR="0" wp14:anchorId="5C3D53DF" wp14:editId="04F903CD">
            <wp:extent cx="5395595" cy="1036320"/>
            <wp:effectExtent l="0" t="0" r="0" b="0"/>
            <wp:docPr id="1652954346" name="Imagen 1" descr="Imagen que contiene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54346" name="Imagen 1" descr="Imagen que contiene Rectángulo&#10;&#10;El contenido generado por IA puede ser incorrecto."/>
                    <pic:cNvPicPr/>
                  </pic:nvPicPr>
                  <pic:blipFill>
                    <a:blip r:embed="rId110"/>
                    <a:stretch>
                      <a:fillRect/>
                    </a:stretch>
                  </pic:blipFill>
                  <pic:spPr>
                    <a:xfrm>
                      <a:off x="0" y="0"/>
                      <a:ext cx="5395595" cy="1036320"/>
                    </a:xfrm>
                    <a:prstGeom prst="rect">
                      <a:avLst/>
                    </a:prstGeom>
                  </pic:spPr>
                </pic:pic>
              </a:graphicData>
            </a:graphic>
          </wp:inline>
        </w:drawing>
      </w:r>
    </w:p>
    <w:p w14:paraId="43BC72D9" w14:textId="624CD2B0" w:rsidR="001524E2" w:rsidRPr="00D66CBF" w:rsidRDefault="001524E2" w:rsidP="001524E2">
      <w:pPr>
        <w:pStyle w:val="Descripcin"/>
        <w:rPr>
          <w:rFonts w:ascii="LM Roman 10" w:hAnsi="LM Roman 10"/>
          <w:lang w:val="es-ES"/>
        </w:rPr>
      </w:pPr>
      <w:bookmarkStart w:id="236" w:name="_Toc208342508"/>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49</w:t>
      </w:r>
      <w:r w:rsidRPr="00D66CBF">
        <w:rPr>
          <w:rFonts w:ascii="LM Roman 10" w:hAnsi="LM Roman 10"/>
        </w:rPr>
        <w:fldChar w:fldCharType="end"/>
      </w:r>
      <w:r w:rsidRPr="00D66CBF">
        <w:rPr>
          <w:rFonts w:ascii="LM Roman 10" w:hAnsi="LM Roman 10"/>
        </w:rPr>
        <w:t>. Vista del detalle de un departamento</w:t>
      </w:r>
      <w:bookmarkEnd w:id="236"/>
    </w:p>
    <w:p w14:paraId="1CBFA6F3" w14:textId="77777777" w:rsidR="00B56A4E" w:rsidRPr="00D66CBF" w:rsidRDefault="00B56A4E" w:rsidP="00841298">
      <w:pPr>
        <w:rPr>
          <w:rFonts w:ascii="LM Roman 10" w:hAnsi="LM Roman 10"/>
          <w:lang w:val="es-ES"/>
        </w:rPr>
      </w:pPr>
      <w:r w:rsidRPr="00D66CBF">
        <w:rPr>
          <w:rFonts w:ascii="LM Roman 10" w:hAnsi="LM Roman 10"/>
          <w:lang w:val="es-ES"/>
        </w:rPr>
        <w:lastRenderedPageBreak/>
        <w:t xml:space="preserve">Esta vista permite </w:t>
      </w:r>
      <w:r w:rsidRPr="00D66CBF">
        <w:rPr>
          <w:rFonts w:ascii="LM Roman 10" w:hAnsi="LM Roman 10"/>
          <w:b/>
          <w:bCs/>
          <w:lang w:val="es-ES"/>
        </w:rPr>
        <w:t>crear un nuevo departamento</w:t>
      </w:r>
      <w:r w:rsidRPr="00D66CBF">
        <w:rPr>
          <w:rFonts w:ascii="LM Roman 10" w:hAnsi="LM Roman 10"/>
          <w:lang w:val="es-ES"/>
        </w:rPr>
        <w:t xml:space="preserve"> o </w:t>
      </w:r>
      <w:r w:rsidRPr="00D66CBF">
        <w:rPr>
          <w:rFonts w:ascii="LM Roman 10" w:hAnsi="LM Roman 10"/>
          <w:b/>
          <w:bCs/>
          <w:lang w:val="es-ES"/>
        </w:rPr>
        <w:t>editar uno existente</w:t>
      </w:r>
      <w:r w:rsidRPr="00D66CBF">
        <w:rPr>
          <w:rFonts w:ascii="LM Roman 10" w:hAnsi="LM Roman 10"/>
          <w:lang w:val="es-ES"/>
        </w:rPr>
        <w:t>.</w:t>
      </w:r>
      <w:r w:rsidRPr="00D66CBF">
        <w:rPr>
          <w:rFonts w:ascii="LM Roman 10" w:hAnsi="LM Roman 10"/>
          <w:lang w:val="es-ES"/>
        </w:rPr>
        <w:br/>
        <w:t>El contenido se adapta según el modo en que se abra el formulario:</w:t>
      </w:r>
    </w:p>
    <w:p w14:paraId="7F7472DE" w14:textId="77777777" w:rsidR="00B56A4E" w:rsidRPr="00D66CBF" w:rsidRDefault="00B56A4E">
      <w:pPr>
        <w:numPr>
          <w:ilvl w:val="0"/>
          <w:numId w:val="158"/>
        </w:numPr>
        <w:rPr>
          <w:rFonts w:ascii="LM Roman 10" w:hAnsi="LM Roman 10"/>
          <w:lang w:val="es-ES"/>
        </w:rPr>
      </w:pPr>
      <w:r w:rsidRPr="00D66CBF">
        <w:rPr>
          <w:rFonts w:ascii="LM Roman 10" w:hAnsi="LM Roman 10"/>
          <w:b/>
          <w:bCs/>
          <w:lang w:val="es-ES"/>
        </w:rPr>
        <w:t>Modo creación:</w:t>
      </w:r>
      <w:r w:rsidRPr="00D66CBF">
        <w:rPr>
          <w:rFonts w:ascii="LM Roman 10" w:hAnsi="LM Roman 10"/>
          <w:lang w:val="es-ES"/>
        </w:rPr>
        <w:t xml:space="preserve"> Encabezado </w:t>
      </w:r>
      <w:r w:rsidRPr="00D66CBF">
        <w:rPr>
          <w:rFonts w:ascii="LM Roman 10" w:hAnsi="LM Roman 10"/>
          <w:i/>
          <w:iCs/>
          <w:lang w:val="es-ES"/>
        </w:rPr>
        <w:t>"Nuevo departamento"</w:t>
      </w:r>
      <w:r w:rsidRPr="00D66CBF">
        <w:rPr>
          <w:rFonts w:ascii="LM Roman 10" w:hAnsi="LM Roman 10"/>
          <w:lang w:val="es-ES"/>
        </w:rPr>
        <w:t>.</w:t>
      </w:r>
    </w:p>
    <w:p w14:paraId="3167B080" w14:textId="77777777" w:rsidR="00B56A4E" w:rsidRPr="00D66CBF" w:rsidRDefault="00B56A4E">
      <w:pPr>
        <w:numPr>
          <w:ilvl w:val="0"/>
          <w:numId w:val="158"/>
        </w:numPr>
        <w:rPr>
          <w:rFonts w:ascii="LM Roman 10" w:hAnsi="LM Roman 10"/>
          <w:lang w:val="es-ES"/>
        </w:rPr>
      </w:pPr>
      <w:r w:rsidRPr="00D66CBF">
        <w:rPr>
          <w:rFonts w:ascii="LM Roman 10" w:hAnsi="LM Roman 10"/>
          <w:b/>
          <w:bCs/>
          <w:lang w:val="es-ES"/>
        </w:rPr>
        <w:t>Modo edición:</w:t>
      </w:r>
      <w:r w:rsidRPr="00D66CBF">
        <w:rPr>
          <w:rFonts w:ascii="LM Roman 10" w:hAnsi="LM Roman 10"/>
          <w:lang w:val="es-ES"/>
        </w:rPr>
        <w:t xml:space="preserve"> Encabezado con el nombre del departamento.</w:t>
      </w:r>
    </w:p>
    <w:p w14:paraId="71EAF018" w14:textId="1227161A" w:rsidR="00B56A4E" w:rsidRPr="00D66CBF" w:rsidRDefault="00B56A4E" w:rsidP="00B56A4E">
      <w:pPr>
        <w:rPr>
          <w:rFonts w:ascii="LM Roman 10" w:hAnsi="LM Roman 10"/>
          <w:lang w:val="es-ES"/>
        </w:rPr>
      </w:pPr>
    </w:p>
    <w:p w14:paraId="5D09C180" w14:textId="77777777" w:rsidR="00B56A4E" w:rsidRPr="00D66CBF" w:rsidRDefault="00B56A4E" w:rsidP="00B56A4E">
      <w:pPr>
        <w:rPr>
          <w:rFonts w:ascii="LM Roman 10" w:hAnsi="LM Roman 10"/>
          <w:b/>
          <w:bCs/>
          <w:lang w:val="es-ES"/>
        </w:rPr>
      </w:pPr>
      <w:r w:rsidRPr="00D66CBF">
        <w:rPr>
          <w:rFonts w:ascii="LM Roman 10" w:hAnsi="LM Roman 10"/>
          <w:b/>
          <w:bCs/>
          <w:lang w:val="es-ES"/>
        </w:rPr>
        <w:t>Campos del formulario</w:t>
      </w:r>
    </w:p>
    <w:p w14:paraId="5A514435" w14:textId="77777777" w:rsidR="00B56A4E" w:rsidRPr="00D66CBF" w:rsidRDefault="00B56A4E" w:rsidP="00B56A4E">
      <w:pPr>
        <w:rPr>
          <w:rFonts w:ascii="LM Roman 10" w:hAnsi="LM Roman 10"/>
          <w:b/>
          <w:bCs/>
          <w:lang w:val="es-ES"/>
        </w:rPr>
      </w:pPr>
      <w:r w:rsidRPr="00D66CBF">
        <w:rPr>
          <w:rFonts w:ascii="LM Roman 10" w:hAnsi="LM Roman 10"/>
          <w:b/>
          <w:bCs/>
          <w:lang w:val="es-ES"/>
        </w:rPr>
        <w:t>1. Nombre</w:t>
      </w:r>
    </w:p>
    <w:p w14:paraId="7AB296FE" w14:textId="77777777" w:rsidR="00B56A4E" w:rsidRPr="00D66CBF" w:rsidRDefault="00B56A4E">
      <w:pPr>
        <w:numPr>
          <w:ilvl w:val="0"/>
          <w:numId w:val="159"/>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 (</w:t>
      </w:r>
      <w:r w:rsidRPr="00D66CBF">
        <w:rPr>
          <w:rFonts w:ascii="LM Roman 10" w:hAnsi="LM Roman 10"/>
          <w:i/>
          <w:iCs/>
          <w:lang w:val="es-ES"/>
        </w:rPr>
        <w:t>input</w:t>
      </w:r>
      <w:r w:rsidRPr="00D66CBF">
        <w:rPr>
          <w:rFonts w:ascii="LM Roman 10" w:hAnsi="LM Roman 10"/>
          <w:lang w:val="es-ES"/>
        </w:rPr>
        <w:t>).</w:t>
      </w:r>
    </w:p>
    <w:p w14:paraId="30578423" w14:textId="77777777" w:rsidR="00B56A4E" w:rsidRPr="00D66CBF" w:rsidRDefault="00B56A4E">
      <w:pPr>
        <w:numPr>
          <w:ilvl w:val="0"/>
          <w:numId w:val="159"/>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287501EA" w14:textId="77777777" w:rsidR="00B56A4E" w:rsidRPr="00D66CBF" w:rsidRDefault="00B56A4E">
      <w:pPr>
        <w:numPr>
          <w:ilvl w:val="0"/>
          <w:numId w:val="159"/>
        </w:numPr>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Muestra </w:t>
      </w:r>
      <w:r w:rsidRPr="00D66CBF">
        <w:rPr>
          <w:rFonts w:ascii="LM Roman 10" w:hAnsi="LM Roman 10"/>
          <w:b/>
          <w:bCs/>
          <w:lang w:val="es-ES"/>
        </w:rPr>
        <w:t>"Nombre requerido"</w:t>
      </w:r>
      <w:r w:rsidRPr="00D66CBF">
        <w:rPr>
          <w:rFonts w:ascii="LM Roman 10" w:hAnsi="LM Roman 10"/>
          <w:lang w:val="es-ES"/>
        </w:rPr>
        <w:t xml:space="preserve"> si está vacío.</w:t>
      </w:r>
    </w:p>
    <w:p w14:paraId="2BD747A0" w14:textId="77777777" w:rsidR="00B56A4E" w:rsidRPr="00D66CBF" w:rsidRDefault="00B56A4E" w:rsidP="00B56A4E">
      <w:pPr>
        <w:rPr>
          <w:rFonts w:ascii="LM Roman 10" w:hAnsi="LM Roman 10"/>
          <w:b/>
          <w:bCs/>
          <w:lang w:val="es-ES"/>
        </w:rPr>
      </w:pPr>
      <w:r w:rsidRPr="00D66CBF">
        <w:rPr>
          <w:rFonts w:ascii="LM Roman 10" w:hAnsi="LM Roman 10"/>
          <w:b/>
          <w:bCs/>
          <w:lang w:val="es-ES"/>
        </w:rPr>
        <w:t>2. Acrónimo</w:t>
      </w:r>
    </w:p>
    <w:p w14:paraId="7CE381E3" w14:textId="77777777" w:rsidR="00B56A4E" w:rsidRPr="00D66CBF" w:rsidRDefault="00B56A4E">
      <w:pPr>
        <w:numPr>
          <w:ilvl w:val="0"/>
          <w:numId w:val="160"/>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 (</w:t>
      </w:r>
      <w:r w:rsidRPr="00D66CBF">
        <w:rPr>
          <w:rFonts w:ascii="LM Roman 10" w:hAnsi="LM Roman 10"/>
          <w:i/>
          <w:iCs/>
          <w:lang w:val="es-ES"/>
        </w:rPr>
        <w:t>input</w:t>
      </w:r>
      <w:r w:rsidRPr="00D66CBF">
        <w:rPr>
          <w:rFonts w:ascii="LM Roman 10" w:hAnsi="LM Roman 10"/>
          <w:lang w:val="es-ES"/>
        </w:rPr>
        <w:t>).</w:t>
      </w:r>
    </w:p>
    <w:p w14:paraId="3EFAED95" w14:textId="77777777" w:rsidR="00B56A4E" w:rsidRPr="00D66CBF" w:rsidRDefault="00B56A4E">
      <w:pPr>
        <w:numPr>
          <w:ilvl w:val="0"/>
          <w:numId w:val="160"/>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No.</w:t>
      </w:r>
    </w:p>
    <w:p w14:paraId="3B793A61" w14:textId="77777777" w:rsidR="00B56A4E" w:rsidRPr="00D66CBF" w:rsidRDefault="00B56A4E">
      <w:pPr>
        <w:numPr>
          <w:ilvl w:val="0"/>
          <w:numId w:val="160"/>
        </w:numPr>
        <w:rPr>
          <w:rFonts w:ascii="LM Roman 10" w:hAnsi="LM Roman 10"/>
          <w:lang w:val="es-ES"/>
        </w:rPr>
      </w:pPr>
      <w:r w:rsidRPr="00D66CBF">
        <w:rPr>
          <w:rFonts w:ascii="LM Roman 10" w:hAnsi="LM Roman 10"/>
          <w:b/>
          <w:bCs/>
          <w:lang w:val="es-ES"/>
        </w:rPr>
        <w:t>Uso:</w:t>
      </w:r>
      <w:r w:rsidRPr="00D66CBF">
        <w:rPr>
          <w:rFonts w:ascii="LM Roman 10" w:hAnsi="LM Roman 10"/>
          <w:lang w:val="es-ES"/>
        </w:rPr>
        <w:t xml:space="preserve"> Representa una abreviatura oficial o interna del departamento.</w:t>
      </w:r>
    </w:p>
    <w:p w14:paraId="34C17F7E" w14:textId="4CBC7655" w:rsidR="00B56A4E" w:rsidRPr="00D66CBF" w:rsidRDefault="00B56A4E" w:rsidP="00B56A4E">
      <w:pPr>
        <w:rPr>
          <w:rFonts w:ascii="LM Roman 10" w:hAnsi="LM Roman 10"/>
          <w:b/>
          <w:bCs/>
          <w:lang w:val="es-ES"/>
        </w:rPr>
      </w:pPr>
      <w:r w:rsidRPr="00D66CBF">
        <w:rPr>
          <w:rFonts w:ascii="LM Roman 10" w:hAnsi="LM Roman 10"/>
          <w:b/>
          <w:bCs/>
          <w:lang w:val="es-ES"/>
        </w:rPr>
        <w:t>3. Centros asociadas</w:t>
      </w:r>
    </w:p>
    <w:p w14:paraId="7E44DFF5" w14:textId="2D6121EC" w:rsidR="00B56A4E" w:rsidRPr="00D66CBF" w:rsidRDefault="00B56A4E">
      <w:pPr>
        <w:numPr>
          <w:ilvl w:val="0"/>
          <w:numId w:val="161"/>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Selector múltiple.</w:t>
      </w:r>
    </w:p>
    <w:p w14:paraId="3350BC61" w14:textId="77777777" w:rsidR="00B56A4E" w:rsidRPr="00D66CBF" w:rsidRDefault="00B56A4E">
      <w:pPr>
        <w:numPr>
          <w:ilvl w:val="0"/>
          <w:numId w:val="161"/>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No.</w:t>
      </w:r>
    </w:p>
    <w:p w14:paraId="3B57B12D" w14:textId="77777777" w:rsidR="00B56A4E" w:rsidRPr="00D66CBF" w:rsidRDefault="00B56A4E">
      <w:pPr>
        <w:numPr>
          <w:ilvl w:val="0"/>
          <w:numId w:val="161"/>
        </w:numPr>
        <w:rPr>
          <w:rFonts w:ascii="LM Roman 10" w:hAnsi="LM Roman 10"/>
          <w:lang w:val="es-ES"/>
        </w:rPr>
      </w:pPr>
      <w:r w:rsidRPr="00D66CBF">
        <w:rPr>
          <w:rFonts w:ascii="LM Roman 10" w:hAnsi="LM Roman 10"/>
          <w:b/>
          <w:bCs/>
          <w:lang w:val="es-ES"/>
        </w:rPr>
        <w:t>Contenido:</w:t>
      </w:r>
      <w:r w:rsidRPr="00D66CBF">
        <w:rPr>
          <w:rFonts w:ascii="LM Roman 10" w:hAnsi="LM Roman 10"/>
          <w:lang w:val="es-ES"/>
        </w:rPr>
        <w:t xml:space="preserve"> Lista de universidades disponibles para vincular el departamento.</w:t>
      </w:r>
    </w:p>
    <w:p w14:paraId="2E34E051" w14:textId="77777777" w:rsidR="00B56A4E" w:rsidRPr="00D66CBF" w:rsidRDefault="00B56A4E">
      <w:pPr>
        <w:numPr>
          <w:ilvl w:val="0"/>
          <w:numId w:val="161"/>
        </w:numPr>
        <w:rPr>
          <w:rFonts w:ascii="LM Roman 10" w:hAnsi="LM Roman 10"/>
          <w:lang w:val="es-ES"/>
        </w:rPr>
      </w:pPr>
      <w:r w:rsidRPr="00D66CBF">
        <w:rPr>
          <w:rFonts w:ascii="LM Roman 10" w:hAnsi="LM Roman 10"/>
          <w:b/>
          <w:bCs/>
          <w:lang w:val="es-ES"/>
        </w:rPr>
        <w:t>Uso:</w:t>
      </w:r>
      <w:r w:rsidRPr="00D66CBF">
        <w:rPr>
          <w:rFonts w:ascii="LM Roman 10" w:hAnsi="LM Roman 10"/>
          <w:lang w:val="es-ES"/>
        </w:rPr>
        <w:t xml:space="preserve"> Permite asociar el departamento a uno o varios centros universitarios.</w:t>
      </w:r>
    </w:p>
    <w:p w14:paraId="3D8E5C84" w14:textId="4D05A208" w:rsidR="00B56A4E" w:rsidRPr="00D66CBF" w:rsidRDefault="00B56A4E" w:rsidP="00B56A4E">
      <w:pPr>
        <w:rPr>
          <w:rFonts w:ascii="LM Roman 10" w:hAnsi="LM Roman 10"/>
          <w:lang w:val="es-ES"/>
        </w:rPr>
      </w:pPr>
    </w:p>
    <w:p w14:paraId="19800CAC" w14:textId="77777777" w:rsidR="00B56A4E" w:rsidRPr="00D66CBF" w:rsidRDefault="00B56A4E" w:rsidP="00B56A4E">
      <w:pPr>
        <w:rPr>
          <w:rFonts w:ascii="LM Roman 10" w:hAnsi="LM Roman 10"/>
          <w:b/>
          <w:bCs/>
          <w:lang w:val="es-ES"/>
        </w:rPr>
      </w:pPr>
      <w:r w:rsidRPr="00D66CBF">
        <w:rPr>
          <w:rFonts w:ascii="LM Roman 10" w:hAnsi="LM Roman 10"/>
          <w:b/>
          <w:bCs/>
          <w:lang w:val="es-ES"/>
        </w:rPr>
        <w:t>Acciones disponibles</w:t>
      </w:r>
    </w:p>
    <w:p w14:paraId="6072D85B" w14:textId="77777777" w:rsidR="00B56A4E" w:rsidRPr="00D66CBF" w:rsidRDefault="00B56A4E">
      <w:pPr>
        <w:numPr>
          <w:ilvl w:val="0"/>
          <w:numId w:val="162"/>
        </w:numPr>
        <w:rPr>
          <w:rFonts w:ascii="LM Roman 10" w:hAnsi="LM Roman 10"/>
          <w:lang w:val="es-ES"/>
        </w:rPr>
      </w:pPr>
      <w:r w:rsidRPr="00D66CBF">
        <w:rPr>
          <w:rFonts w:ascii="LM Roman 10" w:hAnsi="LM Roman 10"/>
          <w:b/>
          <w:bCs/>
          <w:lang w:val="es-ES"/>
        </w:rPr>
        <w:t>Crear / Actualizar:</w:t>
      </w:r>
    </w:p>
    <w:p w14:paraId="30E30BE7" w14:textId="77777777" w:rsidR="00B56A4E" w:rsidRPr="00D66CBF" w:rsidRDefault="00B56A4E">
      <w:pPr>
        <w:numPr>
          <w:ilvl w:val="1"/>
          <w:numId w:val="162"/>
        </w:numPr>
        <w:rPr>
          <w:rFonts w:ascii="LM Roman 10" w:hAnsi="LM Roman 10"/>
          <w:lang w:val="es-ES"/>
        </w:rPr>
      </w:pPr>
      <w:r w:rsidRPr="00D66CBF">
        <w:rPr>
          <w:rFonts w:ascii="LM Roman 10" w:hAnsi="LM Roman 10"/>
          <w:lang w:val="es-ES"/>
        </w:rPr>
        <w:t>Guarda la información introducida.</w:t>
      </w:r>
    </w:p>
    <w:p w14:paraId="114C6587" w14:textId="77777777" w:rsidR="00B56A4E" w:rsidRPr="00D66CBF" w:rsidRDefault="00B56A4E">
      <w:pPr>
        <w:numPr>
          <w:ilvl w:val="1"/>
          <w:numId w:val="162"/>
        </w:numPr>
        <w:rPr>
          <w:rFonts w:ascii="LM Roman 10" w:hAnsi="LM Roman 10"/>
          <w:lang w:val="es-ES"/>
        </w:rPr>
      </w:pPr>
      <w:r w:rsidRPr="00D66CBF">
        <w:rPr>
          <w:rFonts w:ascii="LM Roman 10" w:hAnsi="LM Roman 10"/>
          <w:lang w:val="es-ES"/>
        </w:rPr>
        <w:t>Está deshabilitado mientras el formulario no sea válido.</w:t>
      </w:r>
    </w:p>
    <w:p w14:paraId="3ADF9FE5" w14:textId="77777777" w:rsidR="00B56A4E" w:rsidRPr="00D66CBF" w:rsidRDefault="00B56A4E">
      <w:pPr>
        <w:numPr>
          <w:ilvl w:val="0"/>
          <w:numId w:val="162"/>
        </w:numPr>
        <w:rPr>
          <w:rFonts w:ascii="LM Roman 10" w:hAnsi="LM Roman 10"/>
          <w:lang w:val="es-ES"/>
        </w:rPr>
      </w:pPr>
      <w:r w:rsidRPr="00D66CBF">
        <w:rPr>
          <w:rFonts w:ascii="LM Roman 10" w:hAnsi="LM Roman 10"/>
          <w:b/>
          <w:bCs/>
          <w:lang w:val="es-ES"/>
        </w:rPr>
        <w:t>Cancelar:</w:t>
      </w:r>
    </w:p>
    <w:p w14:paraId="3005E258" w14:textId="77777777" w:rsidR="00B56A4E" w:rsidRPr="00D66CBF" w:rsidRDefault="00B56A4E">
      <w:pPr>
        <w:numPr>
          <w:ilvl w:val="1"/>
          <w:numId w:val="162"/>
        </w:numPr>
        <w:rPr>
          <w:rFonts w:ascii="LM Roman 10" w:hAnsi="LM Roman 10"/>
          <w:lang w:val="es-ES"/>
        </w:rPr>
      </w:pPr>
      <w:r w:rsidRPr="00D66CBF">
        <w:rPr>
          <w:rFonts w:ascii="LM Roman 10" w:hAnsi="LM Roman 10"/>
          <w:lang w:val="es-ES"/>
        </w:rPr>
        <w:t>Cierra el formulario sin guardar cambios y regresa a la pantalla anterior.</w:t>
      </w:r>
    </w:p>
    <w:p w14:paraId="6CC90EC0" w14:textId="025F21D8" w:rsidR="00B56A4E" w:rsidRPr="00D66CBF" w:rsidRDefault="00B56A4E" w:rsidP="00B56A4E">
      <w:pPr>
        <w:rPr>
          <w:rFonts w:ascii="LM Roman 10" w:hAnsi="LM Roman 10"/>
          <w:lang w:val="es-ES"/>
        </w:rPr>
      </w:pPr>
    </w:p>
    <w:p w14:paraId="7847D235" w14:textId="77777777" w:rsidR="00B56A4E" w:rsidRPr="00D66CBF" w:rsidRDefault="00B56A4E" w:rsidP="00B56A4E">
      <w:pPr>
        <w:rPr>
          <w:rFonts w:ascii="LM Roman 10" w:hAnsi="LM Roman 10"/>
          <w:b/>
          <w:bCs/>
          <w:lang w:val="es-ES"/>
        </w:rPr>
      </w:pPr>
      <w:r w:rsidRPr="00D66CBF">
        <w:rPr>
          <w:rFonts w:ascii="LM Roman 10" w:hAnsi="LM Roman 10"/>
          <w:b/>
          <w:bCs/>
          <w:lang w:val="es-ES"/>
        </w:rPr>
        <w:t>Validaciones y comportamiento</w:t>
      </w:r>
    </w:p>
    <w:p w14:paraId="76584232" w14:textId="77777777" w:rsidR="00B56A4E" w:rsidRPr="00D66CBF" w:rsidRDefault="00B56A4E">
      <w:pPr>
        <w:numPr>
          <w:ilvl w:val="0"/>
          <w:numId w:val="163"/>
        </w:numPr>
        <w:rPr>
          <w:rFonts w:ascii="LM Roman 10" w:hAnsi="LM Roman 10"/>
          <w:lang w:val="es-ES"/>
        </w:rPr>
      </w:pPr>
      <w:r w:rsidRPr="00D66CBF">
        <w:rPr>
          <w:rFonts w:ascii="LM Roman 10" w:hAnsi="LM Roman 10"/>
          <w:lang w:val="es-ES"/>
        </w:rPr>
        <w:t xml:space="preserve">Formulario </w:t>
      </w:r>
      <w:r w:rsidRPr="00D66CBF">
        <w:rPr>
          <w:rFonts w:ascii="LM Roman 10" w:hAnsi="LM Roman 10"/>
          <w:b/>
          <w:bCs/>
          <w:lang w:val="es-ES"/>
        </w:rPr>
        <w:t>reactivo</w:t>
      </w:r>
      <w:r w:rsidRPr="00D66CBF">
        <w:rPr>
          <w:rFonts w:ascii="LM Roman 10" w:hAnsi="LM Roman 10"/>
          <w:lang w:val="es-ES"/>
        </w:rPr>
        <w:t xml:space="preserve"> (</w:t>
      </w:r>
      <w:r w:rsidRPr="00D66CBF">
        <w:rPr>
          <w:rFonts w:ascii="LM Roman 10" w:hAnsi="LM Roman 10"/>
          <w:i/>
          <w:iCs/>
          <w:lang w:val="es-ES"/>
        </w:rPr>
        <w:t>Reactive Form</w:t>
      </w:r>
      <w:r w:rsidRPr="00D66CBF">
        <w:rPr>
          <w:rFonts w:ascii="LM Roman 10" w:hAnsi="LM Roman 10"/>
          <w:lang w:val="es-ES"/>
        </w:rPr>
        <w:t>), con control automático de errores y estado de campos.</w:t>
      </w:r>
    </w:p>
    <w:p w14:paraId="32F07D9D" w14:textId="77777777" w:rsidR="00B56A4E" w:rsidRPr="00D66CBF" w:rsidRDefault="00B56A4E">
      <w:pPr>
        <w:numPr>
          <w:ilvl w:val="0"/>
          <w:numId w:val="163"/>
        </w:numPr>
        <w:rPr>
          <w:rFonts w:ascii="LM Roman 10" w:hAnsi="LM Roman 10"/>
          <w:lang w:val="es-ES"/>
        </w:rPr>
      </w:pPr>
      <w:r w:rsidRPr="00D66CBF">
        <w:rPr>
          <w:rFonts w:ascii="LM Roman 10" w:hAnsi="LM Roman 10"/>
          <w:lang w:val="es-ES"/>
        </w:rPr>
        <w:t>Solo los administradores tienen acceso a esta vista.</w:t>
      </w:r>
    </w:p>
    <w:p w14:paraId="4F0FB6D8" w14:textId="77777777" w:rsidR="00B56A4E" w:rsidRPr="00D66CBF" w:rsidRDefault="00B56A4E">
      <w:pPr>
        <w:numPr>
          <w:ilvl w:val="0"/>
          <w:numId w:val="163"/>
        </w:numPr>
        <w:rPr>
          <w:rFonts w:ascii="LM Roman 10" w:hAnsi="LM Roman 10"/>
          <w:lang w:val="es-ES"/>
        </w:rPr>
      </w:pPr>
      <w:r w:rsidRPr="00D66CBF">
        <w:rPr>
          <w:rFonts w:ascii="LM Roman 10" w:hAnsi="LM Roman 10"/>
          <w:lang w:val="es-ES"/>
        </w:rPr>
        <w:t>El campo "Nombre" es el único obligatorio; los demás son opcionales.</w:t>
      </w:r>
    </w:p>
    <w:p w14:paraId="28E648E6" w14:textId="77777777" w:rsidR="00B56A4E" w:rsidRPr="00D66CBF" w:rsidRDefault="00B56A4E">
      <w:pPr>
        <w:numPr>
          <w:ilvl w:val="0"/>
          <w:numId w:val="163"/>
        </w:numPr>
        <w:rPr>
          <w:rFonts w:ascii="LM Roman 10" w:hAnsi="LM Roman 10"/>
          <w:lang w:val="es-ES"/>
        </w:rPr>
      </w:pPr>
      <w:r w:rsidRPr="00D66CBF">
        <w:rPr>
          <w:rFonts w:ascii="LM Roman 10" w:hAnsi="LM Roman 10"/>
          <w:lang w:val="es-ES"/>
        </w:rPr>
        <w:t xml:space="preserve">En </w:t>
      </w:r>
      <w:r w:rsidRPr="00D66CBF">
        <w:rPr>
          <w:rFonts w:ascii="LM Roman 10" w:hAnsi="LM Roman 10"/>
          <w:b/>
          <w:bCs/>
          <w:lang w:val="es-ES"/>
        </w:rPr>
        <w:t>modo creación</w:t>
      </w:r>
      <w:r w:rsidRPr="00D66CBF">
        <w:rPr>
          <w:rFonts w:ascii="LM Roman 10" w:hAnsi="LM Roman 10"/>
          <w:lang w:val="es-ES"/>
        </w:rPr>
        <w:t>, todos los campos aparecen vacíos.</w:t>
      </w:r>
    </w:p>
    <w:p w14:paraId="25875D86" w14:textId="77777777" w:rsidR="00B56A4E" w:rsidRPr="00D66CBF" w:rsidRDefault="00B56A4E">
      <w:pPr>
        <w:numPr>
          <w:ilvl w:val="0"/>
          <w:numId w:val="163"/>
        </w:numPr>
        <w:rPr>
          <w:rFonts w:ascii="LM Roman 10" w:hAnsi="LM Roman 10"/>
          <w:lang w:val="es-ES"/>
        </w:rPr>
      </w:pPr>
      <w:r w:rsidRPr="00D66CBF">
        <w:rPr>
          <w:rFonts w:ascii="LM Roman 10" w:hAnsi="LM Roman 10"/>
          <w:lang w:val="es-ES"/>
        </w:rPr>
        <w:t xml:space="preserve">En </w:t>
      </w:r>
      <w:r w:rsidRPr="00D66CBF">
        <w:rPr>
          <w:rFonts w:ascii="LM Roman 10" w:hAnsi="LM Roman 10"/>
          <w:b/>
          <w:bCs/>
          <w:lang w:val="es-ES"/>
        </w:rPr>
        <w:t>modo edición</w:t>
      </w:r>
      <w:r w:rsidRPr="00D66CBF">
        <w:rPr>
          <w:rFonts w:ascii="LM Roman 10" w:hAnsi="LM Roman 10"/>
          <w:lang w:val="es-ES"/>
        </w:rPr>
        <w:t>, se muestran los datos actuales del departamento para ser modificados.</w:t>
      </w:r>
    </w:p>
    <w:p w14:paraId="69B59D60" w14:textId="77777777" w:rsidR="00B56A4E" w:rsidRPr="00D66CBF" w:rsidRDefault="00B56A4E" w:rsidP="0068538B">
      <w:pPr>
        <w:rPr>
          <w:rFonts w:ascii="LM Roman 10" w:hAnsi="LM Roman 10"/>
          <w:lang w:val="es-ES"/>
        </w:rPr>
      </w:pPr>
    </w:p>
    <w:p w14:paraId="0B902904" w14:textId="77777777" w:rsidR="00B56A4E" w:rsidRPr="00D66CBF" w:rsidRDefault="00B56A4E" w:rsidP="00B56A4E">
      <w:pPr>
        <w:jc w:val="left"/>
        <w:rPr>
          <w:rFonts w:ascii="LM Roman 10" w:hAnsi="LM Roman 10"/>
          <w:lang w:val="es-ES"/>
        </w:rPr>
      </w:pPr>
    </w:p>
    <w:p w14:paraId="34823EBE" w14:textId="408C52A3" w:rsidR="00B56A4E" w:rsidRPr="00D66CBF" w:rsidRDefault="00B56A4E" w:rsidP="00B56A4E">
      <w:pPr>
        <w:pStyle w:val="Apndice2"/>
        <w:rPr>
          <w:rFonts w:ascii="LM Roman 10" w:hAnsi="LM Roman 10"/>
          <w:lang w:val="es-ES"/>
        </w:rPr>
      </w:pPr>
      <w:bookmarkStart w:id="237" w:name="_Toc208342597"/>
      <w:r w:rsidRPr="00D66CBF">
        <w:rPr>
          <w:rFonts w:ascii="LM Roman 10" w:hAnsi="LM Roman 10"/>
          <w:lang w:val="es-ES"/>
        </w:rPr>
        <w:lastRenderedPageBreak/>
        <w:t>Creación y edición de titulaciones</w:t>
      </w:r>
      <w:bookmarkEnd w:id="237"/>
    </w:p>
    <w:p w14:paraId="588F467E" w14:textId="2A5A6589" w:rsidR="00B56A4E" w:rsidRPr="00D66CBF" w:rsidRDefault="00B56A4E" w:rsidP="0068538B">
      <w:pPr>
        <w:rPr>
          <w:rFonts w:ascii="LM Roman 10" w:hAnsi="LM Roman 10"/>
          <w:lang w:val="es-ES"/>
        </w:rPr>
      </w:pPr>
      <w:r w:rsidRPr="00D66CBF">
        <w:rPr>
          <w:rFonts w:ascii="LM Roman 10" w:hAnsi="LM Roman 10"/>
          <w:noProof/>
          <w:lang w:val="es-ES"/>
        </w:rPr>
        <w:drawing>
          <wp:inline distT="0" distB="0" distL="0" distR="0" wp14:anchorId="68F6039F" wp14:editId="642B70D6">
            <wp:extent cx="5395595" cy="1419225"/>
            <wp:effectExtent l="0" t="0" r="0" b="9525"/>
            <wp:docPr id="12503897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89770" name="Imagen 1" descr="Interfaz de usuario gráfica, Aplicación&#10;&#10;El contenido generado por IA puede ser incorrecto."/>
                    <pic:cNvPicPr/>
                  </pic:nvPicPr>
                  <pic:blipFill>
                    <a:blip r:embed="rId111"/>
                    <a:stretch>
                      <a:fillRect/>
                    </a:stretch>
                  </pic:blipFill>
                  <pic:spPr>
                    <a:xfrm>
                      <a:off x="0" y="0"/>
                      <a:ext cx="5395595" cy="1419225"/>
                    </a:xfrm>
                    <a:prstGeom prst="rect">
                      <a:avLst/>
                    </a:prstGeom>
                  </pic:spPr>
                </pic:pic>
              </a:graphicData>
            </a:graphic>
          </wp:inline>
        </w:drawing>
      </w:r>
    </w:p>
    <w:p w14:paraId="71E23262" w14:textId="74F603A6" w:rsidR="001524E2" w:rsidRPr="00D66CBF" w:rsidRDefault="001524E2" w:rsidP="001524E2">
      <w:pPr>
        <w:pStyle w:val="Descripcin"/>
        <w:rPr>
          <w:rFonts w:ascii="LM Roman 10" w:hAnsi="LM Roman 10"/>
          <w:lang w:val="es-ES"/>
        </w:rPr>
      </w:pPr>
      <w:bookmarkStart w:id="238" w:name="_Toc208342509"/>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50</w:t>
      </w:r>
      <w:r w:rsidRPr="00D66CBF">
        <w:rPr>
          <w:rFonts w:ascii="LM Roman 10" w:hAnsi="LM Roman 10"/>
        </w:rPr>
        <w:fldChar w:fldCharType="end"/>
      </w:r>
      <w:r w:rsidRPr="00D66CBF">
        <w:rPr>
          <w:rFonts w:ascii="LM Roman 10" w:hAnsi="LM Roman 10"/>
        </w:rPr>
        <w:t>. Vista del detalle de una titulación</w:t>
      </w:r>
      <w:bookmarkEnd w:id="238"/>
    </w:p>
    <w:p w14:paraId="0B9EBFA9" w14:textId="77777777" w:rsidR="00B56A4E" w:rsidRPr="00D66CBF" w:rsidRDefault="00B56A4E" w:rsidP="0068538B">
      <w:pPr>
        <w:rPr>
          <w:rFonts w:ascii="LM Roman 10" w:hAnsi="LM Roman 10"/>
          <w:lang w:val="es-ES"/>
        </w:rPr>
      </w:pPr>
    </w:p>
    <w:p w14:paraId="5B200E90" w14:textId="77777777" w:rsidR="006C6C5E" w:rsidRPr="00D66CBF" w:rsidRDefault="00B56A4E" w:rsidP="00B56A4E">
      <w:pPr>
        <w:rPr>
          <w:rFonts w:ascii="LM Roman 10" w:hAnsi="LM Roman 10"/>
          <w:lang w:val="es-ES"/>
        </w:rPr>
      </w:pPr>
      <w:r w:rsidRPr="00D66CBF">
        <w:rPr>
          <w:rFonts w:ascii="LM Roman 10" w:hAnsi="LM Roman 10"/>
          <w:lang w:val="es-ES"/>
        </w:rPr>
        <w:t xml:space="preserve">Esta vista permite </w:t>
      </w:r>
      <w:r w:rsidRPr="00D66CBF">
        <w:rPr>
          <w:rFonts w:ascii="LM Roman 10" w:hAnsi="LM Roman 10"/>
          <w:b/>
          <w:bCs/>
          <w:lang w:val="es-ES"/>
        </w:rPr>
        <w:t>crear una nueva titulación</w:t>
      </w:r>
      <w:r w:rsidRPr="00D66CBF">
        <w:rPr>
          <w:rFonts w:ascii="LM Roman 10" w:hAnsi="LM Roman 10"/>
          <w:lang w:val="es-ES"/>
        </w:rPr>
        <w:t xml:space="preserve"> o </w:t>
      </w:r>
      <w:r w:rsidRPr="00D66CBF">
        <w:rPr>
          <w:rFonts w:ascii="LM Roman 10" w:hAnsi="LM Roman 10"/>
          <w:b/>
          <w:bCs/>
          <w:lang w:val="es-ES"/>
        </w:rPr>
        <w:t>editar una existente</w:t>
      </w:r>
      <w:r w:rsidRPr="00D66CBF">
        <w:rPr>
          <w:rFonts w:ascii="LM Roman 10" w:hAnsi="LM Roman 10"/>
          <w:lang w:val="es-ES"/>
        </w:rPr>
        <w:t>.</w:t>
      </w:r>
    </w:p>
    <w:p w14:paraId="4750C5BA" w14:textId="1E79D66F" w:rsidR="00B56A4E" w:rsidRPr="00D66CBF" w:rsidRDefault="00B56A4E" w:rsidP="00B56A4E">
      <w:pPr>
        <w:rPr>
          <w:rFonts w:ascii="LM Roman 10" w:hAnsi="LM Roman 10"/>
          <w:lang w:val="es-ES"/>
        </w:rPr>
      </w:pPr>
      <w:r w:rsidRPr="00D66CBF">
        <w:rPr>
          <w:rFonts w:ascii="LM Roman 10" w:hAnsi="LM Roman 10"/>
          <w:lang w:val="es-ES"/>
        </w:rPr>
        <w:t>El encabezado se adapta según el modo:</w:t>
      </w:r>
    </w:p>
    <w:p w14:paraId="00BE4CF6" w14:textId="77777777" w:rsidR="00B56A4E" w:rsidRPr="00D66CBF" w:rsidRDefault="00B56A4E">
      <w:pPr>
        <w:numPr>
          <w:ilvl w:val="0"/>
          <w:numId w:val="164"/>
        </w:numPr>
        <w:rPr>
          <w:rFonts w:ascii="LM Roman 10" w:hAnsi="LM Roman 10"/>
          <w:lang w:val="es-ES"/>
        </w:rPr>
      </w:pPr>
      <w:r w:rsidRPr="00D66CBF">
        <w:rPr>
          <w:rFonts w:ascii="LM Roman 10" w:hAnsi="LM Roman 10"/>
          <w:b/>
          <w:bCs/>
          <w:lang w:val="es-ES"/>
        </w:rPr>
        <w:t>Modo creación:</w:t>
      </w:r>
      <w:r w:rsidRPr="00D66CBF">
        <w:rPr>
          <w:rFonts w:ascii="LM Roman 10" w:hAnsi="LM Roman 10"/>
          <w:lang w:val="es-ES"/>
        </w:rPr>
        <w:t xml:space="preserve"> Muestra </w:t>
      </w:r>
      <w:r w:rsidRPr="00D66CBF">
        <w:rPr>
          <w:rFonts w:ascii="LM Roman 10" w:hAnsi="LM Roman 10"/>
          <w:i/>
          <w:iCs/>
          <w:lang w:val="es-ES"/>
        </w:rPr>
        <w:t>"Nueva titulación"</w:t>
      </w:r>
      <w:r w:rsidRPr="00D66CBF">
        <w:rPr>
          <w:rFonts w:ascii="LM Roman 10" w:hAnsi="LM Roman 10"/>
          <w:lang w:val="es-ES"/>
        </w:rPr>
        <w:t>.</w:t>
      </w:r>
    </w:p>
    <w:p w14:paraId="1F9B2B6C" w14:textId="77777777" w:rsidR="00B56A4E" w:rsidRPr="00D66CBF" w:rsidRDefault="00B56A4E">
      <w:pPr>
        <w:numPr>
          <w:ilvl w:val="0"/>
          <w:numId w:val="164"/>
        </w:numPr>
        <w:rPr>
          <w:rFonts w:ascii="LM Roman 10" w:hAnsi="LM Roman 10"/>
          <w:lang w:val="es-ES"/>
        </w:rPr>
      </w:pPr>
      <w:r w:rsidRPr="00D66CBF">
        <w:rPr>
          <w:rFonts w:ascii="LM Roman 10" w:hAnsi="LM Roman 10"/>
          <w:b/>
          <w:bCs/>
          <w:lang w:val="es-ES"/>
        </w:rPr>
        <w:t>Modo edición:</w:t>
      </w:r>
      <w:r w:rsidRPr="00D66CBF">
        <w:rPr>
          <w:rFonts w:ascii="LM Roman 10" w:hAnsi="LM Roman 10"/>
          <w:lang w:val="es-ES"/>
        </w:rPr>
        <w:t xml:space="preserve"> Muestra el nombre de la titulación actual.</w:t>
      </w:r>
    </w:p>
    <w:p w14:paraId="1EDD8E9A" w14:textId="3B46B7B8" w:rsidR="00B56A4E" w:rsidRPr="00D66CBF" w:rsidRDefault="00B56A4E" w:rsidP="00B56A4E">
      <w:pPr>
        <w:rPr>
          <w:rFonts w:ascii="LM Roman 10" w:hAnsi="LM Roman 10"/>
          <w:lang w:val="es-ES"/>
        </w:rPr>
      </w:pPr>
    </w:p>
    <w:p w14:paraId="34B46A0C" w14:textId="77777777" w:rsidR="00B56A4E" w:rsidRPr="00D66CBF" w:rsidRDefault="00B56A4E" w:rsidP="00B56A4E">
      <w:pPr>
        <w:rPr>
          <w:rFonts w:ascii="LM Roman 10" w:hAnsi="LM Roman 10"/>
          <w:b/>
          <w:bCs/>
          <w:lang w:val="es-ES"/>
        </w:rPr>
      </w:pPr>
      <w:r w:rsidRPr="00D66CBF">
        <w:rPr>
          <w:rFonts w:ascii="LM Roman 10" w:hAnsi="LM Roman 10"/>
          <w:b/>
          <w:bCs/>
          <w:lang w:val="es-ES"/>
        </w:rPr>
        <w:t>Campos del formulario</w:t>
      </w:r>
    </w:p>
    <w:p w14:paraId="0855241E" w14:textId="658BE033" w:rsidR="00B56A4E" w:rsidRPr="00D66CBF" w:rsidRDefault="00853667" w:rsidP="00B56A4E">
      <w:pPr>
        <w:rPr>
          <w:rFonts w:ascii="LM Roman 10" w:hAnsi="LM Roman 10"/>
          <w:b/>
          <w:bCs/>
          <w:lang w:val="es-ES"/>
        </w:rPr>
      </w:pPr>
      <w:r w:rsidRPr="00D66CBF">
        <w:rPr>
          <w:rFonts w:ascii="LM Roman 10" w:hAnsi="LM Roman 10"/>
          <w:b/>
          <w:bCs/>
          <w:lang w:val="es-ES"/>
        </w:rPr>
        <w:t xml:space="preserve">1. </w:t>
      </w:r>
      <w:r w:rsidR="00B56A4E" w:rsidRPr="00D66CBF">
        <w:rPr>
          <w:rFonts w:ascii="LM Roman 10" w:hAnsi="LM Roman 10"/>
          <w:b/>
          <w:bCs/>
          <w:lang w:val="es-ES"/>
        </w:rPr>
        <w:t>Nombre de la titulación</w:t>
      </w:r>
    </w:p>
    <w:p w14:paraId="4557553F" w14:textId="77777777" w:rsidR="00B56A4E" w:rsidRPr="00D66CBF" w:rsidRDefault="00B56A4E">
      <w:pPr>
        <w:numPr>
          <w:ilvl w:val="0"/>
          <w:numId w:val="165"/>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 (</w:t>
      </w:r>
      <w:r w:rsidRPr="00D66CBF">
        <w:rPr>
          <w:rFonts w:ascii="LM Roman 10" w:hAnsi="LM Roman 10"/>
          <w:i/>
          <w:iCs/>
          <w:lang w:val="es-ES"/>
        </w:rPr>
        <w:t>input</w:t>
      </w:r>
      <w:r w:rsidRPr="00D66CBF">
        <w:rPr>
          <w:rFonts w:ascii="LM Roman 10" w:hAnsi="LM Roman 10"/>
          <w:lang w:val="es-ES"/>
        </w:rPr>
        <w:t>).</w:t>
      </w:r>
    </w:p>
    <w:p w14:paraId="426E38E0" w14:textId="77777777" w:rsidR="00B56A4E" w:rsidRPr="00D66CBF" w:rsidRDefault="00B56A4E">
      <w:pPr>
        <w:numPr>
          <w:ilvl w:val="0"/>
          <w:numId w:val="165"/>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1988C996" w14:textId="77777777" w:rsidR="00B56A4E" w:rsidRPr="00D66CBF" w:rsidRDefault="00B56A4E">
      <w:pPr>
        <w:numPr>
          <w:ilvl w:val="0"/>
          <w:numId w:val="165"/>
        </w:numPr>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Error si el campo está vacío.</w:t>
      </w:r>
    </w:p>
    <w:p w14:paraId="2FAA3BA9" w14:textId="77777777" w:rsidR="00B56A4E" w:rsidRPr="00D66CBF" w:rsidRDefault="00B56A4E" w:rsidP="00B56A4E">
      <w:pPr>
        <w:rPr>
          <w:rFonts w:ascii="LM Roman 10" w:hAnsi="LM Roman 10"/>
          <w:b/>
          <w:bCs/>
          <w:lang w:val="es-ES"/>
        </w:rPr>
      </w:pPr>
      <w:r w:rsidRPr="00D66CBF">
        <w:rPr>
          <w:rFonts w:ascii="LM Roman 10" w:hAnsi="LM Roman 10"/>
          <w:b/>
          <w:bCs/>
          <w:lang w:val="es-ES"/>
        </w:rPr>
        <w:t>2. Universidad</w:t>
      </w:r>
    </w:p>
    <w:p w14:paraId="30BF96C4" w14:textId="27386584" w:rsidR="00B56A4E" w:rsidRPr="00D66CBF" w:rsidRDefault="00B56A4E">
      <w:pPr>
        <w:numPr>
          <w:ilvl w:val="0"/>
          <w:numId w:val="166"/>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Selector único.</w:t>
      </w:r>
    </w:p>
    <w:p w14:paraId="4107A4E9" w14:textId="77777777" w:rsidR="00B56A4E" w:rsidRPr="00D66CBF" w:rsidRDefault="00B56A4E">
      <w:pPr>
        <w:numPr>
          <w:ilvl w:val="0"/>
          <w:numId w:val="166"/>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5D4E51F7" w14:textId="77777777" w:rsidR="00B56A4E" w:rsidRPr="00D66CBF" w:rsidRDefault="00B56A4E">
      <w:pPr>
        <w:numPr>
          <w:ilvl w:val="0"/>
          <w:numId w:val="166"/>
        </w:numPr>
        <w:rPr>
          <w:rFonts w:ascii="LM Roman 10" w:hAnsi="LM Roman 10"/>
          <w:lang w:val="es-ES"/>
        </w:rPr>
      </w:pPr>
      <w:r w:rsidRPr="00D66CBF">
        <w:rPr>
          <w:rFonts w:ascii="LM Roman 10" w:hAnsi="LM Roman 10"/>
          <w:b/>
          <w:bCs/>
          <w:lang w:val="es-ES"/>
        </w:rPr>
        <w:t>Contenido:</w:t>
      </w:r>
      <w:r w:rsidRPr="00D66CBF">
        <w:rPr>
          <w:rFonts w:ascii="LM Roman 10" w:hAnsi="LM Roman 10"/>
          <w:lang w:val="es-ES"/>
        </w:rPr>
        <w:t xml:space="preserve"> Lista de universidades disponibles.</w:t>
      </w:r>
    </w:p>
    <w:p w14:paraId="20AB49F9" w14:textId="77777777" w:rsidR="00B56A4E" w:rsidRPr="00D66CBF" w:rsidRDefault="00B56A4E">
      <w:pPr>
        <w:numPr>
          <w:ilvl w:val="0"/>
          <w:numId w:val="166"/>
        </w:numPr>
        <w:rPr>
          <w:rFonts w:ascii="LM Roman 10" w:hAnsi="LM Roman 10"/>
          <w:lang w:val="es-ES"/>
        </w:rPr>
      </w:pPr>
      <w:r w:rsidRPr="00D66CBF">
        <w:rPr>
          <w:rFonts w:ascii="LM Roman 10" w:hAnsi="LM Roman 10"/>
          <w:b/>
          <w:bCs/>
          <w:lang w:val="es-ES"/>
        </w:rPr>
        <w:t>Uso:</w:t>
      </w:r>
      <w:r w:rsidRPr="00D66CBF">
        <w:rPr>
          <w:rFonts w:ascii="LM Roman 10" w:hAnsi="LM Roman 10"/>
          <w:lang w:val="es-ES"/>
        </w:rPr>
        <w:t xml:space="preserve"> Define a qué universidad pertenece la titulación.</w:t>
      </w:r>
    </w:p>
    <w:p w14:paraId="664195BE" w14:textId="77777777" w:rsidR="00B56A4E" w:rsidRPr="00D66CBF" w:rsidRDefault="00B56A4E" w:rsidP="00B56A4E">
      <w:pPr>
        <w:rPr>
          <w:rFonts w:ascii="LM Roman 10" w:hAnsi="LM Roman 10"/>
          <w:b/>
          <w:bCs/>
          <w:lang w:val="es-ES"/>
        </w:rPr>
      </w:pPr>
      <w:r w:rsidRPr="00D66CBF">
        <w:rPr>
          <w:rFonts w:ascii="LM Roman 10" w:hAnsi="LM Roman 10"/>
          <w:b/>
          <w:bCs/>
          <w:lang w:val="es-ES"/>
        </w:rPr>
        <w:t>3. Doble titulación</w:t>
      </w:r>
    </w:p>
    <w:p w14:paraId="7D1A9461" w14:textId="19B3BA23" w:rsidR="00B56A4E" w:rsidRPr="00D66CBF" w:rsidRDefault="00B56A4E">
      <w:pPr>
        <w:numPr>
          <w:ilvl w:val="0"/>
          <w:numId w:val="167"/>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Casilla de verificación.</w:t>
      </w:r>
    </w:p>
    <w:p w14:paraId="7FBB3ED3" w14:textId="77777777" w:rsidR="00B56A4E" w:rsidRPr="00D66CBF" w:rsidRDefault="00B56A4E">
      <w:pPr>
        <w:numPr>
          <w:ilvl w:val="0"/>
          <w:numId w:val="167"/>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No.</w:t>
      </w:r>
    </w:p>
    <w:p w14:paraId="4D6632F1" w14:textId="77777777" w:rsidR="00B56A4E" w:rsidRPr="00D66CBF" w:rsidRDefault="00B56A4E">
      <w:pPr>
        <w:numPr>
          <w:ilvl w:val="0"/>
          <w:numId w:val="167"/>
        </w:numPr>
        <w:rPr>
          <w:rFonts w:ascii="LM Roman 10" w:hAnsi="LM Roman 10"/>
          <w:lang w:val="es-ES"/>
        </w:rPr>
      </w:pPr>
      <w:r w:rsidRPr="00D66CBF">
        <w:rPr>
          <w:rFonts w:ascii="LM Roman 10" w:hAnsi="LM Roman 10"/>
          <w:b/>
          <w:bCs/>
          <w:lang w:val="es-ES"/>
        </w:rPr>
        <w:t>Comportamiento:</w:t>
      </w:r>
    </w:p>
    <w:p w14:paraId="64BD1EFD" w14:textId="77777777" w:rsidR="00B56A4E" w:rsidRPr="00D66CBF" w:rsidRDefault="00B56A4E">
      <w:pPr>
        <w:numPr>
          <w:ilvl w:val="1"/>
          <w:numId w:val="167"/>
        </w:numPr>
        <w:rPr>
          <w:rFonts w:ascii="LM Roman 10" w:hAnsi="LM Roman 10"/>
          <w:lang w:val="es-ES"/>
        </w:rPr>
      </w:pPr>
      <w:r w:rsidRPr="00D66CBF">
        <w:rPr>
          <w:rFonts w:ascii="LM Roman 10" w:hAnsi="LM Roman 10"/>
          <w:lang w:val="es-ES"/>
        </w:rPr>
        <w:t xml:space="preserve">Si se activa, se muestran dos selectores adicionales: </w:t>
      </w:r>
      <w:r w:rsidRPr="00D66CBF">
        <w:rPr>
          <w:rFonts w:ascii="LM Roman 10" w:hAnsi="LM Roman 10"/>
          <w:i/>
          <w:iCs/>
          <w:lang w:val="es-ES"/>
        </w:rPr>
        <w:t>titulación principal</w:t>
      </w:r>
      <w:r w:rsidRPr="00D66CBF">
        <w:rPr>
          <w:rFonts w:ascii="LM Roman 10" w:hAnsi="LM Roman 10"/>
          <w:lang w:val="es-ES"/>
        </w:rPr>
        <w:t xml:space="preserve"> y </w:t>
      </w:r>
      <w:r w:rsidRPr="00D66CBF">
        <w:rPr>
          <w:rFonts w:ascii="LM Roman 10" w:hAnsi="LM Roman 10"/>
          <w:i/>
          <w:iCs/>
          <w:lang w:val="es-ES"/>
        </w:rPr>
        <w:t>titulación secundaria</w:t>
      </w:r>
      <w:r w:rsidRPr="00D66CBF">
        <w:rPr>
          <w:rFonts w:ascii="LM Roman 10" w:hAnsi="LM Roman 10"/>
          <w:lang w:val="es-ES"/>
        </w:rPr>
        <w:t>.</w:t>
      </w:r>
    </w:p>
    <w:p w14:paraId="465ACF23" w14:textId="77777777" w:rsidR="00B56A4E" w:rsidRPr="00D66CBF" w:rsidRDefault="00B56A4E">
      <w:pPr>
        <w:numPr>
          <w:ilvl w:val="1"/>
          <w:numId w:val="167"/>
        </w:numPr>
        <w:rPr>
          <w:rFonts w:ascii="LM Roman 10" w:hAnsi="LM Roman 10"/>
          <w:lang w:val="es-ES"/>
        </w:rPr>
      </w:pPr>
      <w:r w:rsidRPr="00D66CBF">
        <w:rPr>
          <w:rFonts w:ascii="LM Roman 10" w:hAnsi="LM Roman 10"/>
          <w:lang w:val="es-ES"/>
        </w:rPr>
        <w:t>Permite configurar titulaciones que se cursan de manera conjunta.</w:t>
      </w:r>
    </w:p>
    <w:p w14:paraId="24C95BE4" w14:textId="77777777" w:rsidR="00B56A4E" w:rsidRPr="00D66CBF" w:rsidRDefault="00B56A4E" w:rsidP="00B56A4E">
      <w:pPr>
        <w:rPr>
          <w:rFonts w:ascii="LM Roman 10" w:hAnsi="LM Roman 10"/>
          <w:b/>
          <w:bCs/>
          <w:lang w:val="es-ES"/>
        </w:rPr>
      </w:pPr>
      <w:r w:rsidRPr="00D66CBF">
        <w:rPr>
          <w:rFonts w:ascii="LM Roman 10" w:hAnsi="LM Roman 10"/>
          <w:b/>
          <w:bCs/>
          <w:lang w:val="es-ES"/>
        </w:rPr>
        <w:t xml:space="preserve">4. Titulación principal y secundaria </w:t>
      </w:r>
      <w:r w:rsidRPr="00D66CBF">
        <w:rPr>
          <w:rFonts w:ascii="LM Roman 10" w:hAnsi="LM Roman 10"/>
          <w:b/>
          <w:bCs/>
          <w:i/>
          <w:iCs/>
          <w:lang w:val="es-ES"/>
        </w:rPr>
        <w:t>(solo si doble titulación activada)</w:t>
      </w:r>
    </w:p>
    <w:p w14:paraId="5BD6FC10" w14:textId="2CF6A852" w:rsidR="00B56A4E" w:rsidRPr="00D66CBF" w:rsidRDefault="00B56A4E">
      <w:pPr>
        <w:numPr>
          <w:ilvl w:val="0"/>
          <w:numId w:val="168"/>
        </w:numPr>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Selector único para cada una.</w:t>
      </w:r>
    </w:p>
    <w:p w14:paraId="6190E187" w14:textId="77777777" w:rsidR="00B56A4E" w:rsidRPr="00D66CBF" w:rsidRDefault="00B56A4E">
      <w:pPr>
        <w:numPr>
          <w:ilvl w:val="0"/>
          <w:numId w:val="168"/>
        </w:numPr>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 si está habilitado el modo de doble titulación.</w:t>
      </w:r>
    </w:p>
    <w:p w14:paraId="0E28F194" w14:textId="77777777" w:rsidR="00B56A4E" w:rsidRPr="00D66CBF" w:rsidRDefault="00B56A4E">
      <w:pPr>
        <w:numPr>
          <w:ilvl w:val="0"/>
          <w:numId w:val="168"/>
        </w:numPr>
        <w:rPr>
          <w:rFonts w:ascii="LM Roman 10" w:hAnsi="LM Roman 10"/>
          <w:lang w:val="es-ES"/>
        </w:rPr>
      </w:pPr>
      <w:r w:rsidRPr="00D66CBF">
        <w:rPr>
          <w:rFonts w:ascii="LM Roman 10" w:hAnsi="LM Roman 10"/>
          <w:b/>
          <w:bCs/>
          <w:lang w:val="es-ES"/>
        </w:rPr>
        <w:t>Contenido:</w:t>
      </w:r>
      <w:r w:rsidRPr="00D66CBF">
        <w:rPr>
          <w:rFonts w:ascii="LM Roman 10" w:hAnsi="LM Roman 10"/>
          <w:lang w:val="es-ES"/>
        </w:rPr>
        <w:t xml:space="preserve"> Lista de todas las carreras disponibles.</w:t>
      </w:r>
    </w:p>
    <w:p w14:paraId="53C88611" w14:textId="77777777" w:rsidR="00B56A4E" w:rsidRPr="00D66CBF" w:rsidRDefault="00B56A4E">
      <w:pPr>
        <w:numPr>
          <w:ilvl w:val="0"/>
          <w:numId w:val="168"/>
        </w:numPr>
        <w:rPr>
          <w:rFonts w:ascii="LM Roman 10" w:hAnsi="LM Roman 10"/>
          <w:lang w:val="es-ES"/>
        </w:rPr>
      </w:pPr>
      <w:r w:rsidRPr="00D66CBF">
        <w:rPr>
          <w:rFonts w:ascii="LM Roman 10" w:hAnsi="LM Roman 10"/>
          <w:b/>
          <w:bCs/>
          <w:lang w:val="es-ES"/>
        </w:rPr>
        <w:t>Uso:</w:t>
      </w:r>
      <w:r w:rsidRPr="00D66CBF">
        <w:rPr>
          <w:rFonts w:ascii="LM Roman 10" w:hAnsi="LM Roman 10"/>
          <w:lang w:val="es-ES"/>
        </w:rPr>
        <w:t xml:space="preserve"> Define qué titulaciones forman la doble titulación.</w:t>
      </w:r>
    </w:p>
    <w:p w14:paraId="4ECC2912" w14:textId="2302D481" w:rsidR="00B56A4E" w:rsidRPr="00D66CBF" w:rsidRDefault="00B56A4E" w:rsidP="00B56A4E">
      <w:pPr>
        <w:rPr>
          <w:rFonts w:ascii="LM Roman 10" w:hAnsi="LM Roman 10"/>
          <w:lang w:val="es-ES"/>
        </w:rPr>
      </w:pPr>
    </w:p>
    <w:p w14:paraId="09506ACA" w14:textId="77777777" w:rsidR="00B56A4E" w:rsidRPr="00D66CBF" w:rsidRDefault="00B56A4E" w:rsidP="00B56A4E">
      <w:pPr>
        <w:rPr>
          <w:rFonts w:ascii="LM Roman 10" w:hAnsi="LM Roman 10"/>
          <w:b/>
          <w:bCs/>
          <w:lang w:val="es-ES"/>
        </w:rPr>
      </w:pPr>
      <w:r w:rsidRPr="00D66CBF">
        <w:rPr>
          <w:rFonts w:ascii="LM Roman 10" w:hAnsi="LM Roman 10"/>
          <w:b/>
          <w:bCs/>
          <w:lang w:val="es-ES"/>
        </w:rPr>
        <w:t>Acciones disponibles</w:t>
      </w:r>
    </w:p>
    <w:p w14:paraId="6D1D734A" w14:textId="77777777" w:rsidR="00B56A4E" w:rsidRPr="00D66CBF" w:rsidRDefault="00B56A4E">
      <w:pPr>
        <w:numPr>
          <w:ilvl w:val="0"/>
          <w:numId w:val="169"/>
        </w:numPr>
        <w:rPr>
          <w:rFonts w:ascii="LM Roman 10" w:hAnsi="LM Roman 10"/>
          <w:lang w:val="es-ES"/>
        </w:rPr>
      </w:pPr>
      <w:r w:rsidRPr="00D66CBF">
        <w:rPr>
          <w:rFonts w:ascii="LM Roman 10" w:hAnsi="LM Roman 10"/>
          <w:b/>
          <w:bCs/>
          <w:lang w:val="es-ES"/>
        </w:rPr>
        <w:t>Crear / Actualizar:</w:t>
      </w:r>
    </w:p>
    <w:p w14:paraId="1DDCC8A8" w14:textId="77777777" w:rsidR="00B56A4E" w:rsidRPr="00D66CBF" w:rsidRDefault="00B56A4E">
      <w:pPr>
        <w:numPr>
          <w:ilvl w:val="1"/>
          <w:numId w:val="169"/>
        </w:numPr>
        <w:rPr>
          <w:rFonts w:ascii="LM Roman 10" w:hAnsi="LM Roman 10"/>
          <w:lang w:val="es-ES"/>
        </w:rPr>
      </w:pPr>
      <w:r w:rsidRPr="00D66CBF">
        <w:rPr>
          <w:rFonts w:ascii="LM Roman 10" w:hAnsi="LM Roman 10"/>
          <w:lang w:val="es-ES"/>
        </w:rPr>
        <w:t>Guarda los cambios realizados en la titulación.</w:t>
      </w:r>
    </w:p>
    <w:p w14:paraId="3A0AA8BA" w14:textId="77777777" w:rsidR="00B56A4E" w:rsidRPr="00D66CBF" w:rsidRDefault="00B56A4E">
      <w:pPr>
        <w:numPr>
          <w:ilvl w:val="1"/>
          <w:numId w:val="169"/>
        </w:numPr>
        <w:rPr>
          <w:rFonts w:ascii="LM Roman 10" w:hAnsi="LM Roman 10"/>
          <w:lang w:val="es-ES"/>
        </w:rPr>
      </w:pPr>
      <w:r w:rsidRPr="00D66CBF">
        <w:rPr>
          <w:rFonts w:ascii="LM Roman 10" w:hAnsi="LM Roman 10"/>
          <w:lang w:val="es-ES"/>
        </w:rPr>
        <w:lastRenderedPageBreak/>
        <w:t>Se deshabilita mientras el formulario no sea válido.</w:t>
      </w:r>
    </w:p>
    <w:p w14:paraId="45F7BD4A" w14:textId="77777777" w:rsidR="00B56A4E" w:rsidRPr="00D66CBF" w:rsidRDefault="00B56A4E">
      <w:pPr>
        <w:numPr>
          <w:ilvl w:val="0"/>
          <w:numId w:val="169"/>
        </w:numPr>
        <w:rPr>
          <w:rFonts w:ascii="LM Roman 10" w:hAnsi="LM Roman 10"/>
          <w:lang w:val="es-ES"/>
        </w:rPr>
      </w:pPr>
      <w:r w:rsidRPr="00D66CBF">
        <w:rPr>
          <w:rFonts w:ascii="LM Roman 10" w:hAnsi="LM Roman 10"/>
          <w:b/>
          <w:bCs/>
          <w:lang w:val="es-ES"/>
        </w:rPr>
        <w:t>Cancelar:</w:t>
      </w:r>
    </w:p>
    <w:p w14:paraId="4C2591EE" w14:textId="77777777" w:rsidR="00B56A4E" w:rsidRPr="00D66CBF" w:rsidRDefault="00B56A4E">
      <w:pPr>
        <w:numPr>
          <w:ilvl w:val="1"/>
          <w:numId w:val="169"/>
        </w:numPr>
        <w:rPr>
          <w:rFonts w:ascii="LM Roman 10" w:hAnsi="LM Roman 10"/>
          <w:lang w:val="es-ES"/>
        </w:rPr>
      </w:pPr>
      <w:r w:rsidRPr="00D66CBF">
        <w:rPr>
          <w:rFonts w:ascii="LM Roman 10" w:hAnsi="LM Roman 10"/>
          <w:lang w:val="es-ES"/>
        </w:rPr>
        <w:t>Cierra el formulario sin guardar cambios.</w:t>
      </w:r>
    </w:p>
    <w:p w14:paraId="585C2D54" w14:textId="68D0DC13" w:rsidR="00B56A4E" w:rsidRPr="00D66CBF" w:rsidRDefault="00B56A4E" w:rsidP="00B56A4E">
      <w:pPr>
        <w:rPr>
          <w:rFonts w:ascii="LM Roman 10" w:hAnsi="LM Roman 10"/>
          <w:lang w:val="es-ES"/>
        </w:rPr>
      </w:pPr>
    </w:p>
    <w:p w14:paraId="6343CF7F" w14:textId="77777777" w:rsidR="00B56A4E" w:rsidRPr="00D66CBF" w:rsidRDefault="00B56A4E" w:rsidP="00B56A4E">
      <w:pPr>
        <w:rPr>
          <w:rFonts w:ascii="LM Roman 10" w:hAnsi="LM Roman 10"/>
          <w:b/>
          <w:bCs/>
          <w:lang w:val="es-ES"/>
        </w:rPr>
      </w:pPr>
      <w:r w:rsidRPr="00D66CBF">
        <w:rPr>
          <w:rFonts w:ascii="LM Roman 10" w:hAnsi="LM Roman 10"/>
          <w:b/>
          <w:bCs/>
          <w:lang w:val="es-ES"/>
        </w:rPr>
        <w:t>Validaciones y comportamiento</w:t>
      </w:r>
    </w:p>
    <w:p w14:paraId="3B7C2F20" w14:textId="77777777" w:rsidR="00B56A4E" w:rsidRPr="00D66CBF" w:rsidRDefault="00B56A4E">
      <w:pPr>
        <w:numPr>
          <w:ilvl w:val="0"/>
          <w:numId w:val="170"/>
        </w:numPr>
        <w:rPr>
          <w:rFonts w:ascii="LM Roman 10" w:hAnsi="LM Roman 10"/>
          <w:lang w:val="es-ES"/>
        </w:rPr>
      </w:pPr>
      <w:r w:rsidRPr="00D66CBF">
        <w:rPr>
          <w:rFonts w:ascii="LM Roman 10" w:hAnsi="LM Roman 10"/>
          <w:lang w:val="es-ES"/>
        </w:rPr>
        <w:t xml:space="preserve">Formulario </w:t>
      </w:r>
      <w:r w:rsidRPr="00D66CBF">
        <w:rPr>
          <w:rFonts w:ascii="LM Roman 10" w:hAnsi="LM Roman 10"/>
          <w:b/>
          <w:bCs/>
          <w:lang w:val="es-ES"/>
        </w:rPr>
        <w:t>reactivo</w:t>
      </w:r>
      <w:r w:rsidRPr="00D66CBF">
        <w:rPr>
          <w:rFonts w:ascii="LM Roman 10" w:hAnsi="LM Roman 10"/>
          <w:lang w:val="es-ES"/>
        </w:rPr>
        <w:t>, con control de errores en tiempo real.</w:t>
      </w:r>
    </w:p>
    <w:p w14:paraId="2628BF5C" w14:textId="49B092F0" w:rsidR="00B56A4E" w:rsidRPr="00D66CBF" w:rsidRDefault="00B56A4E">
      <w:pPr>
        <w:numPr>
          <w:ilvl w:val="0"/>
          <w:numId w:val="170"/>
        </w:numPr>
        <w:rPr>
          <w:rFonts w:ascii="LM Roman 10" w:hAnsi="LM Roman 10"/>
          <w:lang w:val="es-ES"/>
        </w:rPr>
      </w:pPr>
      <w:r w:rsidRPr="00D66CBF">
        <w:rPr>
          <w:rFonts w:ascii="LM Roman 10" w:hAnsi="LM Roman 10"/>
          <w:lang w:val="es-ES"/>
        </w:rPr>
        <w:t>El campo nombre siempre es obligatorio.</w:t>
      </w:r>
    </w:p>
    <w:p w14:paraId="636CC87C" w14:textId="46416C65" w:rsidR="00B56A4E" w:rsidRPr="00D66CBF" w:rsidRDefault="00B56A4E">
      <w:pPr>
        <w:numPr>
          <w:ilvl w:val="0"/>
          <w:numId w:val="170"/>
        </w:numPr>
        <w:rPr>
          <w:rFonts w:ascii="LM Roman 10" w:hAnsi="LM Roman 10"/>
          <w:lang w:val="es-ES"/>
        </w:rPr>
      </w:pPr>
      <w:r w:rsidRPr="00D66CBF">
        <w:rPr>
          <w:rFonts w:ascii="LM Roman 10" w:hAnsi="LM Roman 10"/>
          <w:lang w:val="es-ES"/>
        </w:rPr>
        <w:t>El campo centro, relaciona la titulación con un centro. En caso de que la titulación sea un doble grado, se bloquea el campo de centro ya que</w:t>
      </w:r>
      <w:r w:rsidR="00A90768" w:rsidRPr="00D66CBF">
        <w:rPr>
          <w:rFonts w:ascii="LM Roman 10" w:hAnsi="LM Roman 10"/>
          <w:lang w:val="es-ES"/>
        </w:rPr>
        <w:t>,</w:t>
      </w:r>
      <w:r w:rsidRPr="00D66CBF">
        <w:rPr>
          <w:rFonts w:ascii="LM Roman 10" w:hAnsi="LM Roman 10"/>
          <w:lang w:val="es-ES"/>
        </w:rPr>
        <w:t xml:space="preserve"> al seleccionar otras dos titulaciones existentes, esta nueva se relacionará con ambos centros a los que pertenezcan las otras titulaciones.</w:t>
      </w:r>
    </w:p>
    <w:p w14:paraId="0441F302" w14:textId="77777777" w:rsidR="00B56A4E" w:rsidRPr="00D66CBF" w:rsidRDefault="00B56A4E">
      <w:pPr>
        <w:numPr>
          <w:ilvl w:val="0"/>
          <w:numId w:val="170"/>
        </w:numPr>
        <w:rPr>
          <w:rFonts w:ascii="LM Roman 10" w:hAnsi="LM Roman 10"/>
          <w:lang w:val="es-ES"/>
        </w:rPr>
      </w:pPr>
      <w:r w:rsidRPr="00D66CBF">
        <w:rPr>
          <w:rFonts w:ascii="LM Roman 10" w:hAnsi="LM Roman 10"/>
          <w:lang w:val="es-ES"/>
        </w:rPr>
        <w:t>La sección de doble titulación solo aparece si el usuario marca la casilla correspondiente.</w:t>
      </w:r>
    </w:p>
    <w:p w14:paraId="71144B3F" w14:textId="77777777" w:rsidR="00B56A4E" w:rsidRPr="00D66CBF" w:rsidRDefault="00B56A4E">
      <w:pPr>
        <w:numPr>
          <w:ilvl w:val="0"/>
          <w:numId w:val="170"/>
        </w:numPr>
        <w:rPr>
          <w:rFonts w:ascii="LM Roman 10" w:hAnsi="LM Roman 10"/>
          <w:lang w:val="es-ES"/>
        </w:rPr>
      </w:pPr>
      <w:r w:rsidRPr="00D66CBF">
        <w:rPr>
          <w:rFonts w:ascii="LM Roman 10" w:hAnsi="LM Roman 10"/>
          <w:lang w:val="es-ES"/>
        </w:rPr>
        <w:t>Permite tanto creación como edición de carreras existentes.</w:t>
      </w:r>
    </w:p>
    <w:p w14:paraId="76450C62" w14:textId="77777777" w:rsidR="0068538B" w:rsidRPr="00D66CBF" w:rsidRDefault="0068538B" w:rsidP="0068538B">
      <w:pPr>
        <w:rPr>
          <w:rFonts w:ascii="LM Roman 10" w:hAnsi="LM Roman 10"/>
          <w:lang w:val="es-ES"/>
        </w:rPr>
      </w:pPr>
    </w:p>
    <w:p w14:paraId="184E64B9" w14:textId="77777777" w:rsidR="00B56A4E" w:rsidRPr="00D66CBF" w:rsidRDefault="00B56A4E" w:rsidP="00B56A4E">
      <w:pPr>
        <w:jc w:val="left"/>
        <w:rPr>
          <w:rFonts w:ascii="LM Roman 10" w:hAnsi="LM Roman 10"/>
          <w:lang w:val="es-ES"/>
        </w:rPr>
      </w:pPr>
    </w:p>
    <w:p w14:paraId="3BE34156" w14:textId="73C5B057" w:rsidR="00B56A4E" w:rsidRPr="00D66CBF" w:rsidRDefault="00B56A4E" w:rsidP="0068538B">
      <w:pPr>
        <w:pStyle w:val="Apndice2"/>
        <w:rPr>
          <w:rFonts w:ascii="LM Roman 10" w:hAnsi="LM Roman 10"/>
          <w:lang w:val="es-ES"/>
        </w:rPr>
      </w:pPr>
      <w:bookmarkStart w:id="239" w:name="_Toc208342598"/>
      <w:r w:rsidRPr="00D66CBF">
        <w:rPr>
          <w:rFonts w:ascii="LM Roman 10" w:hAnsi="LM Roman 10"/>
          <w:lang w:val="es-ES"/>
        </w:rPr>
        <w:t>Creación y edición de centros</w:t>
      </w:r>
      <w:bookmarkEnd w:id="239"/>
    </w:p>
    <w:p w14:paraId="06889F21" w14:textId="564A1C29" w:rsidR="00853667" w:rsidRPr="00D66CBF" w:rsidRDefault="00853667" w:rsidP="00853667">
      <w:pPr>
        <w:jc w:val="left"/>
        <w:rPr>
          <w:rFonts w:ascii="LM Roman 10" w:hAnsi="LM Roman 10"/>
          <w:lang w:val="es-ES"/>
        </w:rPr>
      </w:pPr>
      <w:r w:rsidRPr="00D66CBF">
        <w:rPr>
          <w:rFonts w:ascii="LM Roman 10" w:hAnsi="LM Roman 10"/>
          <w:noProof/>
          <w:lang w:val="es-ES"/>
        </w:rPr>
        <w:drawing>
          <wp:inline distT="0" distB="0" distL="0" distR="0" wp14:anchorId="7427227D" wp14:editId="7720639D">
            <wp:extent cx="5395595" cy="925830"/>
            <wp:effectExtent l="0" t="0" r="0" b="7620"/>
            <wp:docPr id="18479313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31333" name="Imagen 1" descr="Texto&#10;&#10;El contenido generado por IA puede ser incorrecto."/>
                    <pic:cNvPicPr/>
                  </pic:nvPicPr>
                  <pic:blipFill>
                    <a:blip r:embed="rId112"/>
                    <a:stretch>
                      <a:fillRect/>
                    </a:stretch>
                  </pic:blipFill>
                  <pic:spPr>
                    <a:xfrm>
                      <a:off x="0" y="0"/>
                      <a:ext cx="5395595" cy="925830"/>
                    </a:xfrm>
                    <a:prstGeom prst="rect">
                      <a:avLst/>
                    </a:prstGeom>
                  </pic:spPr>
                </pic:pic>
              </a:graphicData>
            </a:graphic>
          </wp:inline>
        </w:drawing>
      </w:r>
    </w:p>
    <w:p w14:paraId="21890B54" w14:textId="0589E6D1" w:rsidR="001524E2" w:rsidRPr="00D66CBF" w:rsidRDefault="001524E2" w:rsidP="001524E2">
      <w:pPr>
        <w:pStyle w:val="Descripcin"/>
        <w:rPr>
          <w:rFonts w:ascii="LM Roman 10" w:hAnsi="LM Roman 10"/>
          <w:lang w:val="es-ES"/>
        </w:rPr>
      </w:pPr>
      <w:bookmarkStart w:id="240" w:name="_Toc208342510"/>
      <w:r w:rsidRPr="00D66CBF">
        <w:rPr>
          <w:rFonts w:ascii="LM Roman 10" w:hAnsi="LM Roman 10"/>
        </w:rPr>
        <w:t xml:space="preserve">Ilustración </w:t>
      </w:r>
      <w:r w:rsidRPr="00D66CBF">
        <w:rPr>
          <w:rFonts w:ascii="LM Roman 10" w:hAnsi="LM Roman 10"/>
        </w:rPr>
        <w:fldChar w:fldCharType="begin"/>
      </w:r>
      <w:r w:rsidRPr="00D66CBF">
        <w:rPr>
          <w:rFonts w:ascii="LM Roman 10" w:hAnsi="LM Roman 10"/>
        </w:rPr>
        <w:instrText xml:space="preserve"> SEQ Ilustración \* ARABIC </w:instrText>
      </w:r>
      <w:r w:rsidRPr="00D66CBF">
        <w:rPr>
          <w:rFonts w:ascii="LM Roman 10" w:hAnsi="LM Roman 10"/>
        </w:rPr>
        <w:fldChar w:fldCharType="separate"/>
      </w:r>
      <w:r w:rsidR="00275FD8">
        <w:rPr>
          <w:rFonts w:ascii="LM Roman 10" w:hAnsi="LM Roman 10"/>
          <w:noProof/>
        </w:rPr>
        <w:t>51</w:t>
      </w:r>
      <w:r w:rsidRPr="00D66CBF">
        <w:rPr>
          <w:rFonts w:ascii="LM Roman 10" w:hAnsi="LM Roman 10"/>
        </w:rPr>
        <w:fldChar w:fldCharType="end"/>
      </w:r>
      <w:r w:rsidRPr="00D66CBF">
        <w:rPr>
          <w:rFonts w:ascii="LM Roman 10" w:hAnsi="LM Roman 10"/>
        </w:rPr>
        <w:t>. Vista del detalle de un centro</w:t>
      </w:r>
      <w:bookmarkEnd w:id="240"/>
    </w:p>
    <w:p w14:paraId="588458D3" w14:textId="56E8347C" w:rsidR="00853667" w:rsidRPr="00D66CBF" w:rsidRDefault="00853667" w:rsidP="007B5C6A">
      <w:pPr>
        <w:rPr>
          <w:rFonts w:ascii="LM Roman 10" w:hAnsi="LM Roman 10"/>
          <w:lang w:val="es-ES"/>
        </w:rPr>
      </w:pPr>
      <w:r w:rsidRPr="00D66CBF">
        <w:rPr>
          <w:rFonts w:ascii="LM Roman 10" w:hAnsi="LM Roman 10"/>
          <w:lang w:val="es-ES"/>
        </w:rPr>
        <w:t>Esta vista permite crear un nuevo centro o editar uno existente.</w:t>
      </w:r>
      <w:r w:rsidR="00A90768" w:rsidRPr="00D66CBF">
        <w:rPr>
          <w:rFonts w:ascii="LM Roman 10" w:hAnsi="LM Roman 10"/>
          <w:lang w:val="es-ES"/>
        </w:rPr>
        <w:t xml:space="preserve"> </w:t>
      </w:r>
      <w:r w:rsidRPr="00D66CBF">
        <w:rPr>
          <w:rFonts w:ascii="LM Roman 10" w:hAnsi="LM Roman 10"/>
          <w:lang w:val="es-ES"/>
        </w:rPr>
        <w:t>El encabezado se adapta según el modo:</w:t>
      </w:r>
    </w:p>
    <w:p w14:paraId="6850724A" w14:textId="77777777" w:rsidR="00853667" w:rsidRPr="00D66CBF" w:rsidRDefault="00853667">
      <w:pPr>
        <w:numPr>
          <w:ilvl w:val="0"/>
          <w:numId w:val="171"/>
        </w:numPr>
        <w:jc w:val="left"/>
        <w:rPr>
          <w:rFonts w:ascii="LM Roman 10" w:hAnsi="LM Roman 10"/>
          <w:lang w:val="es-ES"/>
        </w:rPr>
      </w:pPr>
      <w:r w:rsidRPr="00D66CBF">
        <w:rPr>
          <w:rFonts w:ascii="LM Roman 10" w:hAnsi="LM Roman 10"/>
          <w:b/>
          <w:bCs/>
          <w:lang w:val="es-ES"/>
        </w:rPr>
        <w:t>Modo creación:</w:t>
      </w:r>
      <w:r w:rsidRPr="00D66CBF">
        <w:rPr>
          <w:rFonts w:ascii="LM Roman 10" w:hAnsi="LM Roman 10"/>
          <w:lang w:val="es-ES"/>
        </w:rPr>
        <w:t xml:space="preserve"> Muestra "Nuevo centro".</w:t>
      </w:r>
    </w:p>
    <w:p w14:paraId="713D6057" w14:textId="77777777" w:rsidR="00853667" w:rsidRPr="00D66CBF" w:rsidRDefault="00853667">
      <w:pPr>
        <w:numPr>
          <w:ilvl w:val="0"/>
          <w:numId w:val="171"/>
        </w:numPr>
        <w:jc w:val="left"/>
        <w:rPr>
          <w:rFonts w:ascii="LM Roman 10" w:hAnsi="LM Roman 10"/>
          <w:lang w:val="es-ES"/>
        </w:rPr>
      </w:pPr>
      <w:r w:rsidRPr="00D66CBF">
        <w:rPr>
          <w:rFonts w:ascii="LM Roman 10" w:hAnsi="LM Roman 10"/>
          <w:b/>
          <w:bCs/>
          <w:lang w:val="es-ES"/>
        </w:rPr>
        <w:t>Modo edición:</w:t>
      </w:r>
      <w:r w:rsidRPr="00D66CBF">
        <w:rPr>
          <w:rFonts w:ascii="LM Roman 10" w:hAnsi="LM Roman 10"/>
          <w:lang w:val="es-ES"/>
        </w:rPr>
        <w:t xml:space="preserve"> Muestra el nombre del centro actual.</w:t>
      </w:r>
    </w:p>
    <w:p w14:paraId="5AA5D32E" w14:textId="0073474D" w:rsidR="00853667" w:rsidRPr="00D66CBF" w:rsidRDefault="00853667" w:rsidP="00853667">
      <w:pPr>
        <w:jc w:val="left"/>
        <w:rPr>
          <w:rFonts w:ascii="LM Roman 10" w:hAnsi="LM Roman 10"/>
          <w:lang w:val="es-ES"/>
        </w:rPr>
      </w:pPr>
    </w:p>
    <w:p w14:paraId="26A36301" w14:textId="77777777" w:rsidR="00853667" w:rsidRPr="00D66CBF" w:rsidRDefault="00853667" w:rsidP="00853667">
      <w:pPr>
        <w:jc w:val="left"/>
        <w:rPr>
          <w:rFonts w:ascii="LM Roman 10" w:hAnsi="LM Roman 10"/>
          <w:b/>
          <w:bCs/>
          <w:lang w:val="es-ES"/>
        </w:rPr>
      </w:pPr>
      <w:r w:rsidRPr="00D66CBF">
        <w:rPr>
          <w:rFonts w:ascii="LM Roman 10" w:hAnsi="LM Roman 10"/>
          <w:b/>
          <w:bCs/>
          <w:lang w:val="es-ES"/>
        </w:rPr>
        <w:t>Campos del formulario</w:t>
      </w:r>
    </w:p>
    <w:p w14:paraId="6519E84A" w14:textId="71586728" w:rsidR="00853667" w:rsidRPr="00D66CBF" w:rsidRDefault="00853667" w:rsidP="00853667">
      <w:pPr>
        <w:jc w:val="left"/>
        <w:rPr>
          <w:rFonts w:ascii="LM Roman 10" w:hAnsi="LM Roman 10"/>
          <w:lang w:val="es-ES"/>
        </w:rPr>
      </w:pPr>
      <w:r w:rsidRPr="00D66CBF">
        <w:rPr>
          <w:rFonts w:ascii="LM Roman 10" w:hAnsi="LM Roman 10"/>
          <w:b/>
          <w:bCs/>
          <w:lang w:val="es-ES"/>
        </w:rPr>
        <w:t>1. Nombre del centro</w:t>
      </w:r>
      <w:r w:rsidR="00460B30" w:rsidRPr="00D66CBF">
        <w:rPr>
          <w:rFonts w:ascii="LM Roman 10" w:hAnsi="LM Roman 10"/>
          <w:b/>
          <w:bCs/>
          <w:lang w:val="es-ES"/>
        </w:rPr>
        <w:t>:</w:t>
      </w:r>
    </w:p>
    <w:p w14:paraId="2DF1514D" w14:textId="77777777" w:rsidR="00853667" w:rsidRPr="00D66CBF" w:rsidRDefault="00853667">
      <w:pPr>
        <w:pStyle w:val="Prrafodelista"/>
        <w:numPr>
          <w:ilvl w:val="0"/>
          <w:numId w:val="90"/>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 (input).</w:t>
      </w:r>
    </w:p>
    <w:p w14:paraId="1DC8B876" w14:textId="77777777" w:rsidR="00853667" w:rsidRPr="00D66CBF" w:rsidRDefault="00853667">
      <w:pPr>
        <w:pStyle w:val="Prrafodelista"/>
        <w:numPr>
          <w:ilvl w:val="0"/>
          <w:numId w:val="90"/>
        </w:numPr>
        <w:jc w:val="left"/>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Sí.</w:t>
      </w:r>
    </w:p>
    <w:p w14:paraId="38595744" w14:textId="77777777" w:rsidR="00853667" w:rsidRPr="00D66CBF" w:rsidRDefault="00853667">
      <w:pPr>
        <w:pStyle w:val="Prrafodelista"/>
        <w:numPr>
          <w:ilvl w:val="0"/>
          <w:numId w:val="90"/>
        </w:numPr>
        <w:jc w:val="left"/>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Error si el campo está vacío.</w:t>
      </w:r>
    </w:p>
    <w:p w14:paraId="5675A1B8" w14:textId="6273E68F" w:rsidR="00853667" w:rsidRPr="00D66CBF" w:rsidRDefault="00853667" w:rsidP="00853667">
      <w:pPr>
        <w:jc w:val="left"/>
        <w:rPr>
          <w:rFonts w:ascii="LM Roman 10" w:hAnsi="LM Roman 10"/>
          <w:lang w:val="es-ES"/>
        </w:rPr>
      </w:pPr>
      <w:r w:rsidRPr="00D66CBF">
        <w:rPr>
          <w:rFonts w:ascii="LM Roman 10" w:hAnsi="LM Roman 10"/>
          <w:b/>
          <w:bCs/>
          <w:lang w:val="es-ES"/>
        </w:rPr>
        <w:t>2. Dirección</w:t>
      </w:r>
      <w:r w:rsidR="00460B30" w:rsidRPr="00D66CBF">
        <w:rPr>
          <w:rFonts w:ascii="LM Roman 10" w:hAnsi="LM Roman 10"/>
          <w:b/>
          <w:bCs/>
          <w:lang w:val="es-ES"/>
        </w:rPr>
        <w:t>:</w:t>
      </w:r>
    </w:p>
    <w:p w14:paraId="79C9FDC3" w14:textId="77777777" w:rsidR="00853667" w:rsidRPr="00D66CBF" w:rsidRDefault="00853667">
      <w:pPr>
        <w:pStyle w:val="Prrafodelista"/>
        <w:numPr>
          <w:ilvl w:val="0"/>
          <w:numId w:val="174"/>
        </w:numPr>
        <w:jc w:val="left"/>
        <w:rPr>
          <w:rFonts w:ascii="LM Roman 10" w:hAnsi="LM Roman 10"/>
          <w:lang w:val="es-ES"/>
        </w:rPr>
      </w:pPr>
      <w:r w:rsidRPr="00D66CBF">
        <w:rPr>
          <w:rFonts w:ascii="LM Roman 10" w:hAnsi="LM Roman 10"/>
          <w:b/>
          <w:bCs/>
          <w:lang w:val="es-ES"/>
        </w:rPr>
        <w:t>Tipo:</w:t>
      </w:r>
      <w:r w:rsidRPr="00D66CBF">
        <w:rPr>
          <w:rFonts w:ascii="LM Roman 10" w:hAnsi="LM Roman 10"/>
          <w:lang w:val="es-ES"/>
        </w:rPr>
        <w:t xml:space="preserve"> Campo de texto (input).</w:t>
      </w:r>
    </w:p>
    <w:p w14:paraId="55190D96" w14:textId="25325210" w:rsidR="00853667" w:rsidRPr="00D66CBF" w:rsidRDefault="00853667">
      <w:pPr>
        <w:pStyle w:val="Prrafodelista"/>
        <w:numPr>
          <w:ilvl w:val="0"/>
          <w:numId w:val="174"/>
        </w:numPr>
        <w:jc w:val="left"/>
        <w:rPr>
          <w:rFonts w:ascii="LM Roman 10" w:hAnsi="LM Roman 10"/>
          <w:lang w:val="es-ES"/>
        </w:rPr>
      </w:pPr>
      <w:r w:rsidRPr="00D66CBF">
        <w:rPr>
          <w:rFonts w:ascii="LM Roman 10" w:hAnsi="LM Roman 10"/>
          <w:b/>
          <w:bCs/>
          <w:lang w:val="es-ES"/>
        </w:rPr>
        <w:t>Obligatorio:</w:t>
      </w:r>
      <w:r w:rsidRPr="00D66CBF">
        <w:rPr>
          <w:rFonts w:ascii="LM Roman 10" w:hAnsi="LM Roman 10"/>
          <w:lang w:val="es-ES"/>
        </w:rPr>
        <w:t xml:space="preserve"> S</w:t>
      </w:r>
      <w:r w:rsidR="00895D73" w:rsidRPr="00D66CBF">
        <w:rPr>
          <w:rFonts w:ascii="LM Roman 10" w:hAnsi="LM Roman 10"/>
          <w:lang w:val="es-ES"/>
        </w:rPr>
        <w:t>í</w:t>
      </w:r>
      <w:r w:rsidRPr="00D66CBF">
        <w:rPr>
          <w:rFonts w:ascii="LM Roman 10" w:hAnsi="LM Roman 10"/>
          <w:lang w:val="es-ES"/>
        </w:rPr>
        <w:t>.</w:t>
      </w:r>
    </w:p>
    <w:p w14:paraId="3D2B1520" w14:textId="0139759C" w:rsidR="00853667" w:rsidRPr="00D66CBF" w:rsidRDefault="00853667">
      <w:pPr>
        <w:pStyle w:val="Prrafodelista"/>
        <w:numPr>
          <w:ilvl w:val="0"/>
          <w:numId w:val="174"/>
        </w:numPr>
        <w:jc w:val="left"/>
        <w:rPr>
          <w:rFonts w:ascii="LM Roman 10" w:hAnsi="LM Roman 10"/>
          <w:lang w:val="es-ES"/>
        </w:rPr>
      </w:pPr>
      <w:r w:rsidRPr="00D66CBF">
        <w:rPr>
          <w:rFonts w:ascii="LM Roman 10" w:hAnsi="LM Roman 10"/>
          <w:b/>
          <w:bCs/>
          <w:lang w:val="es-ES"/>
        </w:rPr>
        <w:t>Uso:</w:t>
      </w:r>
      <w:r w:rsidRPr="00D66CBF">
        <w:rPr>
          <w:rFonts w:ascii="LM Roman 10" w:hAnsi="LM Roman 10"/>
          <w:lang w:val="es-ES"/>
        </w:rPr>
        <w:t xml:space="preserve"> Dirección donde se ubica el centro.</w:t>
      </w:r>
    </w:p>
    <w:p w14:paraId="29E2386D" w14:textId="106461AF" w:rsidR="00853667" w:rsidRPr="00D66CBF" w:rsidRDefault="00853667">
      <w:pPr>
        <w:pStyle w:val="Prrafodelista"/>
        <w:numPr>
          <w:ilvl w:val="0"/>
          <w:numId w:val="174"/>
        </w:numPr>
        <w:jc w:val="left"/>
        <w:rPr>
          <w:rFonts w:ascii="LM Roman 10" w:hAnsi="LM Roman 10"/>
          <w:lang w:val="es-ES"/>
        </w:rPr>
      </w:pPr>
      <w:r w:rsidRPr="00D66CBF">
        <w:rPr>
          <w:rFonts w:ascii="LM Roman 10" w:hAnsi="LM Roman 10"/>
          <w:b/>
          <w:bCs/>
          <w:lang w:val="es-ES"/>
        </w:rPr>
        <w:t>Validación:</w:t>
      </w:r>
      <w:r w:rsidRPr="00D66CBF">
        <w:rPr>
          <w:rFonts w:ascii="LM Roman 10" w:hAnsi="LM Roman 10"/>
          <w:lang w:val="es-ES"/>
        </w:rPr>
        <w:t xml:space="preserve"> Error si el campo está vacío.</w:t>
      </w:r>
    </w:p>
    <w:p w14:paraId="4976557B" w14:textId="309A654A" w:rsidR="00853667" w:rsidRPr="00D66CBF" w:rsidRDefault="00853667" w:rsidP="00853667">
      <w:pPr>
        <w:jc w:val="left"/>
        <w:rPr>
          <w:rFonts w:ascii="LM Roman 10" w:hAnsi="LM Roman 10"/>
          <w:lang w:val="es-ES"/>
        </w:rPr>
      </w:pPr>
    </w:p>
    <w:p w14:paraId="5BBA2A45" w14:textId="77777777" w:rsidR="00853667" w:rsidRPr="00D66CBF" w:rsidRDefault="00853667" w:rsidP="00853667">
      <w:pPr>
        <w:jc w:val="left"/>
        <w:rPr>
          <w:rFonts w:ascii="LM Roman 10" w:hAnsi="LM Roman 10"/>
          <w:b/>
          <w:bCs/>
          <w:lang w:val="es-ES"/>
        </w:rPr>
      </w:pPr>
      <w:r w:rsidRPr="00D66CBF">
        <w:rPr>
          <w:rFonts w:ascii="LM Roman 10" w:hAnsi="LM Roman 10"/>
          <w:b/>
          <w:bCs/>
          <w:lang w:val="es-ES"/>
        </w:rPr>
        <w:t>Acciones disponibles</w:t>
      </w:r>
    </w:p>
    <w:p w14:paraId="0FF48A10" w14:textId="16830190" w:rsidR="00853667" w:rsidRPr="00D66CBF" w:rsidRDefault="00853667">
      <w:pPr>
        <w:numPr>
          <w:ilvl w:val="0"/>
          <w:numId w:val="172"/>
        </w:numPr>
        <w:jc w:val="left"/>
        <w:rPr>
          <w:rFonts w:ascii="LM Roman 10" w:hAnsi="LM Roman 10"/>
          <w:lang w:val="es-ES"/>
        </w:rPr>
      </w:pPr>
      <w:r w:rsidRPr="00D66CBF">
        <w:rPr>
          <w:rFonts w:ascii="LM Roman 10" w:hAnsi="LM Roman 10"/>
          <w:b/>
          <w:bCs/>
          <w:lang w:val="es-ES"/>
        </w:rPr>
        <w:lastRenderedPageBreak/>
        <w:t>Crear / Actualizar:</w:t>
      </w:r>
      <w:r w:rsidRPr="00D66CBF">
        <w:rPr>
          <w:rFonts w:ascii="LM Roman 10" w:hAnsi="LM Roman 10"/>
          <w:lang w:val="es-ES"/>
        </w:rPr>
        <w:br/>
        <w:t>Guarda los cambios realizados en el centro.</w:t>
      </w:r>
      <w:r w:rsidR="00895D73" w:rsidRPr="00D66CBF">
        <w:rPr>
          <w:rFonts w:ascii="LM Roman 10" w:hAnsi="LM Roman 10"/>
          <w:lang w:val="es-ES"/>
        </w:rPr>
        <w:t xml:space="preserve"> </w:t>
      </w:r>
      <w:r w:rsidRPr="00D66CBF">
        <w:rPr>
          <w:rFonts w:ascii="LM Roman 10" w:hAnsi="LM Roman 10"/>
          <w:lang w:val="es-ES"/>
        </w:rPr>
        <w:t>Se deshabilita mientras el formulario no sea válido.</w:t>
      </w:r>
    </w:p>
    <w:p w14:paraId="336137FE" w14:textId="77777777" w:rsidR="00853667" w:rsidRPr="00D66CBF" w:rsidRDefault="00853667">
      <w:pPr>
        <w:numPr>
          <w:ilvl w:val="0"/>
          <w:numId w:val="172"/>
        </w:numPr>
        <w:jc w:val="left"/>
        <w:rPr>
          <w:rFonts w:ascii="LM Roman 10" w:hAnsi="LM Roman 10"/>
          <w:lang w:val="es-ES"/>
        </w:rPr>
      </w:pPr>
      <w:r w:rsidRPr="00D66CBF">
        <w:rPr>
          <w:rFonts w:ascii="LM Roman 10" w:hAnsi="LM Roman 10"/>
          <w:b/>
          <w:bCs/>
          <w:lang w:val="es-ES"/>
        </w:rPr>
        <w:t>Cancelar:</w:t>
      </w:r>
      <w:r w:rsidRPr="00D66CBF">
        <w:rPr>
          <w:rFonts w:ascii="LM Roman 10" w:hAnsi="LM Roman 10"/>
          <w:lang w:val="es-ES"/>
        </w:rPr>
        <w:br/>
        <w:t>Cierra el formulario sin guardar cambios.</w:t>
      </w:r>
    </w:p>
    <w:p w14:paraId="33ADDD3F" w14:textId="61830154" w:rsidR="00853667" w:rsidRPr="00D66CBF" w:rsidRDefault="00853667" w:rsidP="00853667">
      <w:pPr>
        <w:jc w:val="left"/>
        <w:rPr>
          <w:rFonts w:ascii="LM Roman 10" w:hAnsi="LM Roman 10"/>
          <w:lang w:val="es-ES"/>
        </w:rPr>
      </w:pPr>
    </w:p>
    <w:p w14:paraId="300D88CA" w14:textId="77777777" w:rsidR="00853667" w:rsidRPr="00D66CBF" w:rsidRDefault="00853667" w:rsidP="00853667">
      <w:pPr>
        <w:jc w:val="left"/>
        <w:rPr>
          <w:rFonts w:ascii="LM Roman 10" w:hAnsi="LM Roman 10"/>
          <w:b/>
          <w:bCs/>
          <w:lang w:val="es-ES"/>
        </w:rPr>
      </w:pPr>
      <w:r w:rsidRPr="00D66CBF">
        <w:rPr>
          <w:rFonts w:ascii="LM Roman 10" w:hAnsi="LM Roman 10"/>
          <w:b/>
          <w:bCs/>
          <w:lang w:val="es-ES"/>
        </w:rPr>
        <w:t>Validaciones y comportamiento</w:t>
      </w:r>
    </w:p>
    <w:p w14:paraId="12456B20" w14:textId="77777777" w:rsidR="00853667" w:rsidRPr="00D66CBF" w:rsidRDefault="00853667">
      <w:pPr>
        <w:numPr>
          <w:ilvl w:val="0"/>
          <w:numId w:val="173"/>
        </w:numPr>
        <w:jc w:val="left"/>
        <w:rPr>
          <w:rFonts w:ascii="LM Roman 10" w:hAnsi="LM Roman 10"/>
          <w:lang w:val="es-ES"/>
        </w:rPr>
      </w:pPr>
      <w:r w:rsidRPr="00D66CBF">
        <w:rPr>
          <w:rFonts w:ascii="LM Roman 10" w:hAnsi="LM Roman 10"/>
          <w:lang w:val="es-ES"/>
        </w:rPr>
        <w:t>Formulario reactivo con control de errores en tiempo real.</w:t>
      </w:r>
    </w:p>
    <w:p w14:paraId="7AA2B0A0" w14:textId="77777777" w:rsidR="00853667" w:rsidRPr="00D66CBF" w:rsidRDefault="00853667">
      <w:pPr>
        <w:numPr>
          <w:ilvl w:val="0"/>
          <w:numId w:val="173"/>
        </w:numPr>
        <w:jc w:val="left"/>
        <w:rPr>
          <w:rFonts w:ascii="LM Roman 10" w:hAnsi="LM Roman 10"/>
          <w:lang w:val="es-ES"/>
        </w:rPr>
      </w:pPr>
      <w:r w:rsidRPr="00D66CBF">
        <w:rPr>
          <w:rFonts w:ascii="LM Roman 10" w:hAnsi="LM Roman 10"/>
          <w:lang w:val="es-ES"/>
        </w:rPr>
        <w:t>Permite tanto creación como edición de centros existentes.</w:t>
      </w:r>
    </w:p>
    <w:p w14:paraId="05074ECD" w14:textId="432D48FE" w:rsidR="0068538B" w:rsidRPr="00D66CBF" w:rsidRDefault="0068538B">
      <w:pPr>
        <w:jc w:val="left"/>
        <w:rPr>
          <w:rFonts w:ascii="LM Roman 10" w:hAnsi="LM Roman 10"/>
          <w:lang w:val="es-ES"/>
        </w:rPr>
      </w:pPr>
    </w:p>
    <w:p w14:paraId="4E38DF2B" w14:textId="77777777" w:rsidR="00841298" w:rsidRPr="00D66CBF" w:rsidRDefault="00841298" w:rsidP="00F8236D">
      <w:pPr>
        <w:jc w:val="left"/>
        <w:rPr>
          <w:rFonts w:ascii="LM Roman 10" w:hAnsi="LM Roman 10"/>
          <w:lang w:val="es-ES"/>
        </w:rPr>
      </w:pPr>
    </w:p>
    <w:p w14:paraId="148D2D90" w14:textId="77777777" w:rsidR="00841298" w:rsidRPr="00D66CBF" w:rsidRDefault="00841298" w:rsidP="00F8236D">
      <w:pPr>
        <w:jc w:val="left"/>
        <w:rPr>
          <w:rFonts w:ascii="LM Roman 10" w:hAnsi="LM Roman 10"/>
          <w:lang w:val="es-ES"/>
        </w:rPr>
      </w:pPr>
    </w:p>
    <w:p w14:paraId="367ABAFA" w14:textId="77777777" w:rsidR="00841298" w:rsidRPr="00D66CBF" w:rsidRDefault="00841298" w:rsidP="00F8236D">
      <w:pPr>
        <w:jc w:val="left"/>
        <w:rPr>
          <w:rFonts w:ascii="LM Roman 10" w:hAnsi="LM Roman 10"/>
          <w:lang w:val="es-ES"/>
        </w:rPr>
      </w:pPr>
    </w:p>
    <w:p w14:paraId="6D8E6A47" w14:textId="5CC6175A" w:rsidR="00FF21AC" w:rsidRPr="00D66CBF" w:rsidRDefault="0068538B" w:rsidP="00F8236D">
      <w:pPr>
        <w:jc w:val="left"/>
        <w:rPr>
          <w:rFonts w:ascii="LM Roman 10" w:hAnsi="LM Roman 10"/>
          <w:lang w:val="es-ES"/>
        </w:rPr>
      </w:pPr>
      <w:r w:rsidRPr="00D66CBF">
        <w:rPr>
          <w:rFonts w:ascii="LM Roman 10" w:hAnsi="LM Roman 10"/>
          <w:noProof/>
        </w:rPr>
        <mc:AlternateContent>
          <mc:Choice Requires="wpg">
            <w:drawing>
              <wp:anchor distT="0" distB="0" distL="114300" distR="114300" simplePos="0" relativeHeight="251664384" behindDoc="0" locked="0" layoutInCell="1" allowOverlap="1" wp14:anchorId="053E5D38" wp14:editId="4EABF7D0">
                <wp:simplePos x="0" y="0"/>
                <wp:positionH relativeFrom="page">
                  <wp:align>left</wp:align>
                </wp:positionH>
                <wp:positionV relativeFrom="page">
                  <wp:posOffset>8897488</wp:posOffset>
                </wp:positionV>
                <wp:extent cx="7606665" cy="1974215"/>
                <wp:effectExtent l="0" t="0" r="13335" b="26035"/>
                <wp:wrapNone/>
                <wp:docPr id="719158446" name="Grupo 4"/>
                <wp:cNvGraphicFramePr/>
                <a:graphic xmlns:a="http://schemas.openxmlformats.org/drawingml/2006/main">
                  <a:graphicData uri="http://schemas.microsoft.com/office/word/2010/wordprocessingGroup">
                    <wpg:wgp>
                      <wpg:cNvGrpSpPr/>
                      <wpg:grpSpPr>
                        <a:xfrm>
                          <a:off x="0" y="0"/>
                          <a:ext cx="7606665" cy="1974215"/>
                          <a:chOff x="0" y="0"/>
                          <a:chExt cx="7606702" cy="1974797"/>
                        </a:xfrm>
                      </wpg:grpSpPr>
                      <wps:wsp>
                        <wps:cNvPr id="1560243308" name="Rectángulo 1560243308"/>
                        <wps:cNvSpPr/>
                        <wps:spPr>
                          <a:xfrm>
                            <a:off x="0" y="0"/>
                            <a:ext cx="7606702" cy="1974797"/>
                          </a:xfrm>
                          <a:prstGeom prst="rect">
                            <a:avLst/>
                          </a:prstGeom>
                          <a:solidFill>
                            <a:srgbClr val="002C5C"/>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50309093" name="Imagen 1"/>
                          <pic:cNvPicPr>
                            <a:picLocks noChangeAspect="1"/>
                          </pic:cNvPicPr>
                        </pic:nvPicPr>
                        <pic:blipFill>
                          <a:blip r:embed="rId113" cstate="print">
                            <a:extLst>
                              <a:ext uri="{28A0092B-C50C-407E-A947-70E740481C1C}">
                                <a14:useLocalDpi xmlns:a14="http://schemas.microsoft.com/office/drawing/2010/main" val="0"/>
                              </a:ext>
                            </a:extLst>
                          </a:blip>
                          <a:stretch>
                            <a:fillRect/>
                          </a:stretch>
                        </pic:blipFill>
                        <pic:spPr>
                          <a:xfrm>
                            <a:off x="514350" y="285750"/>
                            <a:ext cx="3624580" cy="889000"/>
                          </a:xfrm>
                          <a:prstGeom prst="rect">
                            <a:avLst/>
                          </a:prstGeom>
                        </pic:spPr>
                      </pic:pic>
                      <wps:wsp>
                        <wps:cNvPr id="1264317638" name="Cuadro de texto 1264317638"/>
                        <wps:cNvSpPr txBox="1"/>
                        <wps:spPr>
                          <a:xfrm>
                            <a:off x="4657725" y="447675"/>
                            <a:ext cx="2690037" cy="1206500"/>
                          </a:xfrm>
                          <a:prstGeom prst="rect">
                            <a:avLst/>
                          </a:prstGeom>
                          <a:noFill/>
                          <a:ln w="6350">
                            <a:noFill/>
                          </a:ln>
                        </wps:spPr>
                        <wps:txbx>
                          <w:txbxContent>
                            <w:p w14:paraId="336778CD" w14:textId="77777777"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2392310F"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3A70C518"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13460FD9"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01DAC16A" w14:textId="77777777" w:rsidR="001155CF" w:rsidRPr="001155CF" w:rsidRDefault="001155CF" w:rsidP="001155CF">
                              <w:pPr>
                                <w:rPr>
                                  <w:rFonts w:ascii="Arial Narrow" w:hAnsi="Arial Narrow"/>
                                  <w:color w:val="AEAAAA"/>
                                  <w:sz w:val="28"/>
                                  <w:szCs w:val="28"/>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9509980" name="Cuadro de texto 1509509980"/>
                        <wps:cNvSpPr txBox="1"/>
                        <wps:spPr>
                          <a:xfrm>
                            <a:off x="600078" y="1257300"/>
                            <a:ext cx="3619517" cy="397934"/>
                          </a:xfrm>
                          <a:prstGeom prst="rect">
                            <a:avLst/>
                          </a:prstGeom>
                          <a:noFill/>
                          <a:ln w="6350">
                            <a:noFill/>
                          </a:ln>
                        </wps:spPr>
                        <wps:txbx>
                          <w:txbxContent>
                            <w:p w14:paraId="291366A7" w14:textId="77777777" w:rsidR="001155CF" w:rsidRPr="00D207E1" w:rsidRDefault="001155CF" w:rsidP="001155CF">
                              <w:pPr>
                                <w:jc w:val="center"/>
                                <w:rPr>
                                  <w:rFonts w:ascii="Malacitana-Sans" w:hAnsi="Malacitana-Sans" w:cstheme="minorHAnsi"/>
                                  <w:color w:val="FFFFFF"/>
                                  <w:sz w:val="32"/>
                                  <w:szCs w:val="32"/>
                                  <w:lang w:val="es-ES"/>
                                </w:rPr>
                              </w:pPr>
                              <w:r w:rsidRPr="00D207E1">
                                <w:rPr>
                                  <w:rFonts w:ascii="Malacitana-Sans" w:hAnsi="Malacitana-Sans" w:cstheme="minorHAnsi"/>
                                  <w:color w:val="FFFFFF"/>
                                  <w:sz w:val="32"/>
                                  <w:szCs w:val="32"/>
                                  <w:lang w:val="es-ES"/>
                                </w:rPr>
                                <w:t>E.T.S. DE INGENIERÍA INFORMÁTICA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53E5D38" id="Grupo 4" o:spid="_x0000_s1026" style="position:absolute;margin-left:0;margin-top:700.6pt;width:598.95pt;height:155.45pt;z-index:251664384;mso-position-horizontal:left;mso-position-horizontal-relative:page;mso-position-vertical-relative:page;mso-height-relative:margin" coordsize="76067,197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">
                <v:rect id="Rectángulo 1560243308" o:spid="_x0000_s1027" style="position:absolute;width:76067;height:19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" fillcolor="#002c5c" strokecolor="#2f528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8" type="#_x0000_t75" style="position:absolute;left:5143;top:2857;width:36246;height:8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">
                  <v:imagedata r:id="rId114" o:title=""/>
                </v:shape>
                <v:shapetype id="_x0000_t202" coordsize="21600,21600" o:spt="202" path="m,l,21600r21600,l21600,xe">
                  <v:stroke joinstyle="miter"/>
                  <v:path gradientshapeok="t" o:connecttype="rect"/>
                </v:shapetype>
                <v:shape id="Cuadro de texto 1264317638" o:spid="_x0000_s1029" type="#_x0000_t202" style="position:absolute;left:46577;top:4476;width:26900;height:1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" filled="f" stroked="f" strokeweight=".5pt">
                  <v:textbox>
                    <w:txbxContent>
                      <w:p w14:paraId="336778CD" w14:textId="77777777" w:rsidR="001155CF" w:rsidRPr="00D207E1" w:rsidRDefault="001155CF" w:rsidP="001155CF">
                        <w:pPr>
                          <w:rPr>
                            <w:color w:val="AEAAAA"/>
                            <w:sz w:val="28"/>
                            <w:szCs w:val="28"/>
                            <w:lang w:val="es-ES"/>
                          </w:rPr>
                        </w:pPr>
                        <w:r w:rsidRPr="00D207E1">
                          <w:rPr>
                            <w:color w:val="AEAAAA"/>
                            <w:sz w:val="28"/>
                            <w:szCs w:val="28"/>
                            <w:lang w:val="es-ES"/>
                          </w:rPr>
                          <w:t>E.T.S de Ingeniería Informática</w:t>
                        </w:r>
                      </w:p>
                      <w:p w14:paraId="2392310F" w14:textId="77777777" w:rsidR="001155CF" w:rsidRPr="00D207E1" w:rsidRDefault="001155CF" w:rsidP="001155CF">
                        <w:pPr>
                          <w:rPr>
                            <w:color w:val="AEAAAA"/>
                            <w:sz w:val="28"/>
                            <w:szCs w:val="28"/>
                            <w:lang w:val="es-ES"/>
                          </w:rPr>
                        </w:pPr>
                        <w:r w:rsidRPr="00D207E1">
                          <w:rPr>
                            <w:color w:val="AEAAAA"/>
                            <w:sz w:val="28"/>
                            <w:szCs w:val="28"/>
                            <w:lang w:val="es-ES"/>
                          </w:rPr>
                          <w:t>Bulevar Louis Pasteur, 35</w:t>
                        </w:r>
                      </w:p>
                      <w:p w14:paraId="3A70C518" w14:textId="77777777" w:rsidR="001155CF" w:rsidRPr="00D207E1" w:rsidRDefault="001155CF" w:rsidP="001155CF">
                        <w:pPr>
                          <w:rPr>
                            <w:color w:val="AEAAAA"/>
                            <w:sz w:val="28"/>
                            <w:szCs w:val="28"/>
                            <w:lang w:val="es-ES"/>
                          </w:rPr>
                        </w:pPr>
                        <w:r w:rsidRPr="00D207E1">
                          <w:rPr>
                            <w:color w:val="AEAAAA"/>
                            <w:sz w:val="28"/>
                            <w:szCs w:val="28"/>
                            <w:lang w:val="es-ES"/>
                          </w:rPr>
                          <w:t>Campus de Teatinos</w:t>
                        </w:r>
                      </w:p>
                      <w:p w14:paraId="13460FD9" w14:textId="77777777" w:rsidR="001155CF" w:rsidRPr="00D207E1" w:rsidRDefault="001155CF" w:rsidP="001155CF">
                        <w:pPr>
                          <w:rPr>
                            <w:color w:val="AEAAAA"/>
                            <w:sz w:val="28"/>
                            <w:szCs w:val="28"/>
                            <w:lang w:val="es-ES"/>
                          </w:rPr>
                        </w:pPr>
                        <w:r w:rsidRPr="00D207E1">
                          <w:rPr>
                            <w:color w:val="AEAAAA"/>
                            <w:sz w:val="28"/>
                            <w:szCs w:val="28"/>
                            <w:lang w:val="es-ES"/>
                          </w:rPr>
                          <w:t>29071 Málaga</w:t>
                        </w:r>
                      </w:p>
                      <w:p w14:paraId="01DAC16A" w14:textId="77777777" w:rsidR="001155CF" w:rsidRPr="001155CF" w:rsidRDefault="001155CF" w:rsidP="001155CF">
                        <w:pPr>
                          <w:rPr>
                            <w:rFonts w:ascii="Arial Narrow" w:hAnsi="Arial Narrow"/>
                            <w:color w:val="AEAAAA"/>
                            <w:sz w:val="28"/>
                            <w:szCs w:val="28"/>
                            <w:lang w:val="es-ES"/>
                          </w:rPr>
                        </w:pPr>
                      </w:p>
                    </w:txbxContent>
                  </v:textbox>
                </v:shape>
                <v:shape id="Cuadro de texto 1509509980" o:spid="_x0000_s1030" type="#_x0000_t202" style="position:absolute;left:6000;top:12573;width:36195;height:3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" filled="f" stroked="f" strokeweight=".5pt">
                  <v:textbox>
                    <w:txbxContent>
                      <w:p w14:paraId="291366A7" w14:textId="77777777" w:rsidR="001155CF" w:rsidRPr="00D207E1" w:rsidRDefault="001155CF" w:rsidP="001155CF">
                        <w:pPr>
                          <w:jc w:val="center"/>
                          <w:rPr>
                            <w:rFonts w:ascii="Malacitana-Sans" w:hAnsi="Malacitana-Sans" w:cstheme="minorHAnsi"/>
                            <w:color w:val="FFFFFF"/>
                            <w:sz w:val="32"/>
                            <w:szCs w:val="32"/>
                            <w:lang w:val="es-ES"/>
                          </w:rPr>
                        </w:pPr>
                        <w:r w:rsidRPr="00D207E1">
                          <w:rPr>
                            <w:rFonts w:ascii="Malacitana-Sans" w:hAnsi="Malacitana-Sans" w:cstheme="minorHAnsi"/>
                            <w:color w:val="FFFFFF"/>
                            <w:sz w:val="32"/>
                            <w:szCs w:val="32"/>
                            <w:lang w:val="es-ES"/>
                          </w:rPr>
                          <w:t>E.T.S. DE INGENIERÍA INFORMÁTICA</w:t>
                        </w:r>
                      </w:p>
                    </w:txbxContent>
                  </v:textbox>
                </v:shape>
                <w10:wrap anchorx="page" anchory="page"/>
              </v:group>
            </w:pict>
          </mc:Fallback>
        </mc:AlternateContent>
      </w:r>
    </w:p>
    <w:sectPr w:rsidR="00FF21AC" w:rsidRPr="00D66CBF" w:rsidSect="005033DF">
      <w:headerReference w:type="default" r:id="rId115"/>
      <w:footerReference w:type="default" r:id="rId116"/>
      <w:pgSz w:w="11900" w:h="16840"/>
      <w:pgMar w:top="1418" w:right="1418" w:bottom="1134" w:left="1985"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0528C" w14:textId="77777777" w:rsidR="00290336" w:rsidRDefault="00290336" w:rsidP="00DC0980">
      <w:r>
        <w:separator/>
      </w:r>
    </w:p>
  </w:endnote>
  <w:endnote w:type="continuationSeparator" w:id="0">
    <w:p w14:paraId="66F7C85F" w14:textId="77777777" w:rsidR="00290336" w:rsidRDefault="00290336" w:rsidP="00DC0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acitana">
    <w:altName w:val="Calibri"/>
    <w:panose1 w:val="00000000000000000000"/>
    <w:charset w:val="4D"/>
    <w:family w:val="auto"/>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LM Roman 12">
    <w:altName w:val="Calibri"/>
    <w:charset w:val="4D"/>
    <w:family w:val="auto"/>
    <w:pitch w:val="variable"/>
    <w:sig w:usb0="20000007" w:usb1="00000000" w:usb2="00000000" w:usb3="00000000" w:csb0="00000193" w:csb1="00000000"/>
  </w:font>
  <w:font w:name="LM Roman 10">
    <w:charset w:val="00"/>
    <w:family w:val="modern"/>
    <w:notTrueType/>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 w:name="Malacitana-Sans">
    <w:altName w:val="Calibri"/>
    <w:panose1 w:val="00000000000000000000"/>
    <w:charset w:val="4D"/>
    <w:family w:val="auto"/>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DC91E" w14:textId="5306242B" w:rsidR="0006457E" w:rsidRDefault="0006457E" w:rsidP="001C47FE">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A21D68">
      <w:rPr>
        <w:rStyle w:val="Nmerodepgina"/>
        <w:noProof/>
      </w:rPr>
      <w:t>2</w:t>
    </w:r>
    <w:r>
      <w:rPr>
        <w:rStyle w:val="Nmerodepgina"/>
      </w:rPr>
      <w:fldChar w:fldCharType="end"/>
    </w:r>
  </w:p>
  <w:p w14:paraId="3E3951D3" w14:textId="77777777" w:rsidR="0006457E" w:rsidRDefault="000645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EAA8" w14:textId="77777777" w:rsidR="0006457E" w:rsidRDefault="0006457E" w:rsidP="001C47FE">
    <w:pPr>
      <w:pStyle w:val="Piedepgina"/>
      <w:framePr w:wrap="none" w:vAnchor="text" w:hAnchor="page" w:x="5902" w:y="5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A103" w14:textId="77777777" w:rsidR="001155CF" w:rsidRDefault="001155CF" w:rsidP="003B6571">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13</w:t>
    </w:r>
    <w:r>
      <w:rPr>
        <w:rStyle w:val="Nmerodepgina"/>
      </w:rPr>
      <w:fldChar w:fldCharType="end"/>
    </w:r>
  </w:p>
  <w:p w14:paraId="2A8EF431" w14:textId="77777777" w:rsidR="001155CF" w:rsidRDefault="001155CF" w:rsidP="00FD75F7">
    <w:pPr>
      <w:pStyle w:val="Piedepgina"/>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CB864" w14:textId="77777777" w:rsidR="001155CF" w:rsidRPr="001155CF" w:rsidRDefault="001155CF" w:rsidP="001155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19DD6" w14:textId="77777777" w:rsidR="00290336" w:rsidRDefault="00290336" w:rsidP="00DC0980">
      <w:r>
        <w:separator/>
      </w:r>
    </w:p>
  </w:footnote>
  <w:footnote w:type="continuationSeparator" w:id="0">
    <w:p w14:paraId="3F44E3F7" w14:textId="77777777" w:rsidR="00290336" w:rsidRDefault="00290336" w:rsidP="00DC0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35978" w14:textId="77777777" w:rsidR="0006457E" w:rsidRDefault="0006457E" w:rsidP="003B6571">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960BF0">
      <w:rPr>
        <w:rStyle w:val="Nmerodepgina"/>
        <w:noProof/>
      </w:rPr>
      <w:t>13</w:t>
    </w:r>
    <w:r>
      <w:rPr>
        <w:rStyle w:val="Nmerodepgina"/>
      </w:rPr>
      <w:fldChar w:fldCharType="end"/>
    </w:r>
  </w:p>
  <w:p w14:paraId="452C53B8" w14:textId="77777777" w:rsidR="0006457E" w:rsidRDefault="0006457E" w:rsidP="00DC0980">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A7A85" w14:textId="77777777" w:rsidR="0006457E" w:rsidRDefault="0006457E" w:rsidP="00DC0980">
    <w:pPr>
      <w:pStyle w:val="Encabezado"/>
      <w:ind w:right="360"/>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1D54" w14:textId="77777777" w:rsidR="00CF5634" w:rsidRDefault="00CF5634" w:rsidP="00DC0980">
    <w:pPr>
      <w:pStyle w:val="Encabezado"/>
      <w:ind w:right="360"/>
    </w:pPr>
    <w:r w:rsidRPr="005468C6">
      <w:rPr>
        <w:noProof/>
      </w:rPr>
      <w:drawing>
        <wp:anchor distT="0" distB="0" distL="114300" distR="114300" simplePos="0" relativeHeight="251672576" behindDoc="0" locked="0" layoutInCell="1" allowOverlap="1" wp14:anchorId="5D569115" wp14:editId="5D08C3B2">
          <wp:simplePos x="0" y="0"/>
          <wp:positionH relativeFrom="column">
            <wp:posOffset>3898265</wp:posOffset>
          </wp:positionH>
          <wp:positionV relativeFrom="paragraph">
            <wp:posOffset>-239653</wp:posOffset>
          </wp:positionV>
          <wp:extent cx="1802584" cy="527721"/>
          <wp:effectExtent l="0" t="0" r="1270" b="5715"/>
          <wp:wrapNone/>
          <wp:docPr id="2101490496" name="Imagen 2101490496" descr="Imagen que contiene bote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816251" cy="531722"/>
                  </a:xfrm>
                  <a:prstGeom prst="rect">
                    <a:avLst/>
                  </a:prstGeom>
                </pic:spPr>
              </pic:pic>
            </a:graphicData>
          </a:graphic>
          <wp14:sizeRelH relativeFrom="margin">
            <wp14:pctWidth>0</wp14:pctWidth>
          </wp14:sizeRelH>
          <wp14:sizeRelV relativeFrom="margin">
            <wp14:pctHeight>0</wp14:pctHeight>
          </wp14:sizeRelV>
        </wp:anchor>
      </w:drawing>
    </w:r>
    <w:r>
      <w:rPr>
        <w:noProof/>
        <w:lang w:eastAsia="es-ES_tradnl"/>
      </w:rPr>
      <w:drawing>
        <wp:anchor distT="0" distB="0" distL="114300" distR="114300" simplePos="0" relativeHeight="251671552" behindDoc="0" locked="0" layoutInCell="1" allowOverlap="1" wp14:anchorId="3448612D" wp14:editId="57C4C932">
          <wp:simplePos x="0" y="0"/>
          <wp:positionH relativeFrom="column">
            <wp:posOffset>106045</wp:posOffset>
          </wp:positionH>
          <wp:positionV relativeFrom="paragraph">
            <wp:posOffset>-233503</wp:posOffset>
          </wp:positionV>
          <wp:extent cx="1828800" cy="571500"/>
          <wp:effectExtent l="0" t="0" r="0" b="12700"/>
          <wp:wrapThrough wrapText="bothSides">
            <wp:wrapPolygon edited="0">
              <wp:start x="0" y="0"/>
              <wp:lineTo x="0" y="21120"/>
              <wp:lineTo x="21300" y="21120"/>
              <wp:lineTo x="21300" y="0"/>
              <wp:lineTo x="0" y="0"/>
            </wp:wrapPolygon>
          </wp:wrapThrough>
          <wp:docPr id="1993431289" name="Imagen 1993431289" descr="MARCA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NIVERSID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5715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6725" w14:textId="77777777" w:rsidR="00DC0C57" w:rsidRDefault="00DC0C57" w:rsidP="00DC0980">
    <w:pPr>
      <w:pStyle w:val="Encabezado"/>
      <w:ind w:right="360"/>
    </w:pP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8766F" w14:textId="77777777" w:rsidR="00DC0C57" w:rsidRDefault="00DC0C57" w:rsidP="00DC0980">
    <w:pPr>
      <w:pStyle w:val="Encabezado"/>
      <w:ind w:right="360"/>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DC61" w14:textId="77777777" w:rsidR="003B699B" w:rsidRDefault="003B699B" w:rsidP="00DC0980">
    <w:pPr>
      <w:pStyle w:val="Encabezado"/>
      <w:ind w:right="360"/>
    </w:pP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F8F1" w14:textId="77777777" w:rsidR="001155CF" w:rsidRDefault="001155CF" w:rsidP="00DC0980">
    <w:pPr>
      <w:pStyle w:val="Encabezado"/>
      <w:ind w:right="360"/>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607"/>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0258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27A7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F547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77876"/>
    <w:multiLevelType w:val="hybridMultilevel"/>
    <w:tmpl w:val="97F065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3DF30A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65790"/>
    <w:multiLevelType w:val="multilevel"/>
    <w:tmpl w:val="C982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25FC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849F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D5DE3"/>
    <w:multiLevelType w:val="multilevel"/>
    <w:tmpl w:val="B88447A0"/>
    <w:lvl w:ilvl="0">
      <w:start w:val="1"/>
      <w:numFmt w:val="decimal"/>
      <w:pStyle w:val="CaptuloNmero"/>
      <w:lvlText w:val="%1"/>
      <w:lvlJc w:val="left"/>
      <w:pPr>
        <w:ind w:left="720" w:hanging="720"/>
      </w:pPr>
      <w:rPr>
        <w:rFonts w:hint="default"/>
      </w:rPr>
    </w:lvl>
    <w:lvl w:ilvl="1">
      <w:start w:val="1"/>
      <w:numFmt w:val="decimal"/>
      <w:pStyle w:val="Ttulo2"/>
      <w:suff w:val="space"/>
      <w:lvlText w:val="%1.%2."/>
      <w:lvlJc w:val="left"/>
      <w:pPr>
        <w:ind w:left="0" w:firstLine="0"/>
      </w:pPr>
      <w:rPr>
        <w:rFonts w:hint="default"/>
        <w:lang w:val="es-ES"/>
      </w:rPr>
    </w:lvl>
    <w:lvl w:ilvl="2">
      <w:start w:val="1"/>
      <w:numFmt w:val="decimal"/>
      <w:pStyle w:val="Ttulo3"/>
      <w:suff w:val="space"/>
      <w:lvlText w:val="%1.%2.%3."/>
      <w:lvlJc w:val="left"/>
      <w:pPr>
        <w:ind w:left="720" w:hanging="720"/>
      </w:pPr>
      <w:rPr>
        <w:rFonts w:hint="default"/>
      </w:rPr>
    </w:lvl>
    <w:lvl w:ilvl="3">
      <w:start w:val="1"/>
      <w:numFmt w:val="decimal"/>
      <w:pStyle w:val="Ttulo4"/>
      <w:suff w:val="space"/>
      <w:lvlText w:val="%1.%2.%3.%4."/>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none"/>
      <w:pStyle w:val="Ttulo6"/>
      <w:lvlText w:val=""/>
      <w:lvlJc w:val="right"/>
      <w:pPr>
        <w:ind w:left="-32767" w:firstLine="0"/>
      </w:pPr>
      <w:rPr>
        <w:rFonts w:hint="default"/>
      </w:rPr>
    </w:lvl>
    <w:lvl w:ilvl="6">
      <w:start w:val="1"/>
      <w:numFmt w:val="none"/>
      <w:pStyle w:val="Ttulo7"/>
      <w:lvlText w:val=""/>
      <w:lvlJc w:val="left"/>
      <w:pPr>
        <w:ind w:left="-32767" w:firstLine="0"/>
      </w:pPr>
      <w:rPr>
        <w:rFonts w:hint="default"/>
        <w:b w:val="0"/>
        <w:bCs w:val="0"/>
      </w:rPr>
    </w:lvl>
    <w:lvl w:ilvl="7">
      <w:start w:val="1"/>
      <w:numFmt w:val="none"/>
      <w:pStyle w:val="Ttulo8"/>
      <w:lvlText w:val=""/>
      <w:lvlJc w:val="left"/>
      <w:pPr>
        <w:ind w:left="-32767" w:firstLine="0"/>
      </w:pPr>
      <w:rPr>
        <w:rFonts w:hint="default"/>
      </w:rPr>
    </w:lvl>
    <w:lvl w:ilvl="8">
      <w:start w:val="1"/>
      <w:numFmt w:val="none"/>
      <w:pStyle w:val="Ttulo9"/>
      <w:lvlText w:val=""/>
      <w:lvlJc w:val="right"/>
      <w:pPr>
        <w:ind w:left="-32767" w:firstLine="0"/>
      </w:pPr>
      <w:rPr>
        <w:rFonts w:hint="default"/>
      </w:rPr>
    </w:lvl>
  </w:abstractNum>
  <w:abstractNum w:abstractNumId="10" w15:restartNumberingAfterBreak="0">
    <w:nsid w:val="057A484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8D12D2"/>
    <w:multiLevelType w:val="multilevel"/>
    <w:tmpl w:val="817C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01835"/>
    <w:multiLevelType w:val="multilevel"/>
    <w:tmpl w:val="BC2E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8C596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035CC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A7B1D"/>
    <w:multiLevelType w:val="multilevel"/>
    <w:tmpl w:val="C14C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B313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DD0F0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E406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A6ED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826D57"/>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B90A42"/>
    <w:multiLevelType w:val="multilevel"/>
    <w:tmpl w:val="7AB8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66973"/>
    <w:multiLevelType w:val="multilevel"/>
    <w:tmpl w:val="6D8E8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113A3F"/>
    <w:multiLevelType w:val="multilevel"/>
    <w:tmpl w:val="68AE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184C3A"/>
    <w:multiLevelType w:val="multilevel"/>
    <w:tmpl w:val="48B0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A5AA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5C07B0"/>
    <w:multiLevelType w:val="hybridMultilevel"/>
    <w:tmpl w:val="413C21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2A31B42"/>
    <w:multiLevelType w:val="multilevel"/>
    <w:tmpl w:val="C78A7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002BD6"/>
    <w:multiLevelType w:val="multilevel"/>
    <w:tmpl w:val="BAA60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073AA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77566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BD1C1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E40FB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2F3CA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BC4E66"/>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0F5BA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F07484"/>
    <w:multiLevelType w:val="multilevel"/>
    <w:tmpl w:val="7DE2E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0E540C"/>
    <w:multiLevelType w:val="multilevel"/>
    <w:tmpl w:val="2952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9630F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DE5B0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2F467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502F7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3D3B86"/>
    <w:multiLevelType w:val="hybridMultilevel"/>
    <w:tmpl w:val="2EACCF38"/>
    <w:lvl w:ilvl="0" w:tplc="0C0A0001">
      <w:start w:val="1"/>
      <w:numFmt w:val="bullet"/>
      <w:lvlText w:val=""/>
      <w:lvlJc w:val="left"/>
      <w:pPr>
        <w:ind w:left="720" w:hanging="360"/>
      </w:pPr>
      <w:rPr>
        <w:rFonts w:ascii="Symbol" w:hAnsi="Symbol" w:hint="default"/>
      </w:rPr>
    </w:lvl>
    <w:lvl w:ilvl="1" w:tplc="4B741AC8">
      <w:numFmt w:val="bullet"/>
      <w:lvlText w:val="-"/>
      <w:lvlJc w:val="left"/>
      <w:pPr>
        <w:ind w:left="1632" w:hanging="552"/>
      </w:pPr>
      <w:rPr>
        <w:rFonts w:ascii="Malacitana" w:eastAsiaTheme="minorHAnsi" w:hAnsi="Malacitana"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1E4E4EF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8F5ABE"/>
    <w:multiLevelType w:val="multilevel"/>
    <w:tmpl w:val="D7764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3D5BD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74636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70C7E"/>
    <w:multiLevelType w:val="hybridMultilevel"/>
    <w:tmpl w:val="FBA0E760"/>
    <w:lvl w:ilvl="0" w:tplc="1F0097D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24285AF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5A5332"/>
    <w:multiLevelType w:val="multilevel"/>
    <w:tmpl w:val="BE88F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C7157F"/>
    <w:multiLevelType w:val="multilevel"/>
    <w:tmpl w:val="CE2C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E1DC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E451BE"/>
    <w:multiLevelType w:val="multilevel"/>
    <w:tmpl w:val="3F4C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1532C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9A0C1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9426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C21925"/>
    <w:multiLevelType w:val="hybridMultilevel"/>
    <w:tmpl w:val="1C8814D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26CD519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116AC0"/>
    <w:multiLevelType w:val="multilevel"/>
    <w:tmpl w:val="8BE6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16371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3560C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4D5C7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650E5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E33F48"/>
    <w:multiLevelType w:val="multilevel"/>
    <w:tmpl w:val="E9FC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0322A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420596"/>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BE22B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E449A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FD1A6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3D2527"/>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1154DB"/>
    <w:multiLevelType w:val="hybridMultilevel"/>
    <w:tmpl w:val="537C13E6"/>
    <w:lvl w:ilvl="0" w:tplc="0C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1" w15:restartNumberingAfterBreak="0">
    <w:nsid w:val="2B342D56"/>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B91619"/>
    <w:multiLevelType w:val="multilevel"/>
    <w:tmpl w:val="E2C40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BF0C84"/>
    <w:multiLevelType w:val="multilevel"/>
    <w:tmpl w:val="B0DA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86344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C85784"/>
    <w:multiLevelType w:val="multilevel"/>
    <w:tmpl w:val="70B8A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075364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041157"/>
    <w:multiLevelType w:val="multilevel"/>
    <w:tmpl w:val="C924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62433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A95EC9"/>
    <w:multiLevelType w:val="multilevel"/>
    <w:tmpl w:val="3F96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AB381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AD690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CA4FA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CC171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8B289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D0763C"/>
    <w:multiLevelType w:val="multilevel"/>
    <w:tmpl w:val="4776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3D5305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9F07FB"/>
    <w:multiLevelType w:val="multilevel"/>
    <w:tmpl w:val="D5107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5106728"/>
    <w:multiLevelType w:val="multilevel"/>
    <w:tmpl w:val="8E1441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641222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5C315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4A619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80587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82280E"/>
    <w:multiLevelType w:val="multilevel"/>
    <w:tmpl w:val="B84A8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8D62A3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070BDC"/>
    <w:multiLevelType w:val="multilevel"/>
    <w:tmpl w:val="321A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582C7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967F3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A706FB"/>
    <w:multiLevelType w:val="multilevel"/>
    <w:tmpl w:val="F864C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A465C1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6E3C5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176B71"/>
    <w:multiLevelType w:val="multilevel"/>
    <w:tmpl w:val="3AF4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6C4CC7"/>
    <w:multiLevelType w:val="multilevel"/>
    <w:tmpl w:val="8AEE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CB352C4"/>
    <w:multiLevelType w:val="multilevel"/>
    <w:tmpl w:val="05EA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7029E9"/>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783B2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F61DF4"/>
    <w:multiLevelType w:val="multilevel"/>
    <w:tmpl w:val="9BEE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F05712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275A22"/>
    <w:multiLevelType w:val="multilevel"/>
    <w:tmpl w:val="193E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4F535E"/>
    <w:multiLevelType w:val="multilevel"/>
    <w:tmpl w:val="134CA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05E126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94718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BC47B2"/>
    <w:multiLevelType w:val="multilevel"/>
    <w:tmpl w:val="71E6E562"/>
    <w:lvl w:ilvl="0">
      <w:start w:val="1"/>
      <w:numFmt w:val="upperLetter"/>
      <w:pStyle w:val="Apndice"/>
      <w:suff w:val="space"/>
      <w:lvlText w:val="Apéndice %1."/>
      <w:lvlJc w:val="left"/>
      <w:pPr>
        <w:ind w:left="360" w:hanging="360"/>
      </w:pPr>
      <w:rPr>
        <w:rFonts w:hint="default"/>
      </w:rPr>
    </w:lvl>
    <w:lvl w:ilvl="1">
      <w:start w:val="1"/>
      <w:numFmt w:val="decimal"/>
      <w:pStyle w:val="Apndice2"/>
      <w:suff w:val="space"/>
      <w:lvlText w:val="%1.%2."/>
      <w:lvlJc w:val="left"/>
      <w:pPr>
        <w:ind w:left="680" w:hanging="68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3" w15:restartNumberingAfterBreak="0">
    <w:nsid w:val="43CF16F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C33B22"/>
    <w:multiLevelType w:val="multilevel"/>
    <w:tmpl w:val="850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4A7F5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4B18C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9A59D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A32E93"/>
    <w:multiLevelType w:val="multilevel"/>
    <w:tmpl w:val="F7BC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B34764"/>
    <w:multiLevelType w:val="hybridMultilevel"/>
    <w:tmpl w:val="8D30EA3E"/>
    <w:lvl w:ilvl="0" w:tplc="C1C4F1E4">
      <w:start w:val="1"/>
      <w:numFmt w:val="bullet"/>
      <w:lvlText w:val="-"/>
      <w:lvlJc w:val="left"/>
      <w:pPr>
        <w:ind w:left="1080" w:hanging="360"/>
      </w:pPr>
      <w:rPr>
        <w:rFonts w:ascii="Malacitana" w:eastAsiaTheme="minorHAnsi" w:hAnsi="Malacitana"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0" w15:restartNumberingAfterBreak="0">
    <w:nsid w:val="4C175622"/>
    <w:multiLevelType w:val="multilevel"/>
    <w:tmpl w:val="370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216355"/>
    <w:multiLevelType w:val="multilevel"/>
    <w:tmpl w:val="24AE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2B6076"/>
    <w:multiLevelType w:val="multilevel"/>
    <w:tmpl w:val="CE400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C4828FF"/>
    <w:multiLevelType w:val="multilevel"/>
    <w:tmpl w:val="E21C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084BF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EE1FA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7E174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7460E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925F4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9D257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4F54A2"/>
    <w:multiLevelType w:val="multilevel"/>
    <w:tmpl w:val="452E8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914B5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1C0D90"/>
    <w:multiLevelType w:val="multilevel"/>
    <w:tmpl w:val="F8FA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2420D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9A2AC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C3578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F437C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006F74"/>
    <w:multiLevelType w:val="multilevel"/>
    <w:tmpl w:val="1752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703630"/>
    <w:multiLevelType w:val="hybridMultilevel"/>
    <w:tmpl w:val="19A2DCC4"/>
    <w:lvl w:ilvl="0" w:tplc="0C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9" w15:restartNumberingAfterBreak="0">
    <w:nsid w:val="5A954E8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CB5CD3"/>
    <w:multiLevelType w:val="multilevel"/>
    <w:tmpl w:val="C32C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0B6C1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706EF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E4524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D654356"/>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AB2C03"/>
    <w:multiLevelType w:val="hybridMultilevel"/>
    <w:tmpl w:val="71FC3C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6" w15:restartNumberingAfterBreak="0">
    <w:nsid w:val="5DFB427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1F0E6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9A653C"/>
    <w:multiLevelType w:val="multilevel"/>
    <w:tmpl w:val="FE54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B02C72"/>
    <w:multiLevelType w:val="hybridMultilevel"/>
    <w:tmpl w:val="7E9467A6"/>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0" w15:restartNumberingAfterBreak="0">
    <w:nsid w:val="60FD0B0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4D15E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17B7771"/>
    <w:multiLevelType w:val="multilevel"/>
    <w:tmpl w:val="ECE47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19441CB"/>
    <w:multiLevelType w:val="multilevel"/>
    <w:tmpl w:val="8C20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8D03B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B628CD"/>
    <w:multiLevelType w:val="multilevel"/>
    <w:tmpl w:val="EF9E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2BE67DA"/>
    <w:multiLevelType w:val="multilevel"/>
    <w:tmpl w:val="B67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CC7B5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3A7E3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B0160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1018EC"/>
    <w:multiLevelType w:val="multilevel"/>
    <w:tmpl w:val="A2D2C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81719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AC7173"/>
    <w:multiLevelType w:val="hybridMultilevel"/>
    <w:tmpl w:val="2C7AAC7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6560693E"/>
    <w:multiLevelType w:val="multilevel"/>
    <w:tmpl w:val="685E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60110B4"/>
    <w:multiLevelType w:val="hybridMultilevel"/>
    <w:tmpl w:val="7054D2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5" w15:restartNumberingAfterBreak="0">
    <w:nsid w:val="67127898"/>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7A70F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B001F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0E196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2B65C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47203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4F39B6"/>
    <w:multiLevelType w:val="multilevel"/>
    <w:tmpl w:val="8BE65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825EFA"/>
    <w:multiLevelType w:val="multilevel"/>
    <w:tmpl w:val="B5D2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696FAB"/>
    <w:multiLevelType w:val="multilevel"/>
    <w:tmpl w:val="6D38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BCD59A3"/>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9A2604"/>
    <w:multiLevelType w:val="multilevel"/>
    <w:tmpl w:val="25465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CA67A1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C4694E"/>
    <w:multiLevelType w:val="multilevel"/>
    <w:tmpl w:val="51CA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076E05"/>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D3B3D2D"/>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1C69B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602D09"/>
    <w:multiLevelType w:val="multilevel"/>
    <w:tmpl w:val="D634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D94CC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EF75739"/>
    <w:multiLevelType w:val="multilevel"/>
    <w:tmpl w:val="E362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24183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1867454"/>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2601FC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95792E"/>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3AB3C1B"/>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2F770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4D303B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7461161"/>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5968A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81F1823"/>
    <w:multiLevelType w:val="multilevel"/>
    <w:tmpl w:val="41BE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55035C"/>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525C5A"/>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9A279C"/>
    <w:multiLevelType w:val="multilevel"/>
    <w:tmpl w:val="9E3E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954ED2"/>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D448C6"/>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6E493F"/>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4E271A"/>
    <w:multiLevelType w:val="multilevel"/>
    <w:tmpl w:val="7E1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7E6740"/>
    <w:multiLevelType w:val="multilevel"/>
    <w:tmpl w:val="AD56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500390">
    <w:abstractNumId w:val="9"/>
  </w:num>
  <w:num w:numId="2" w16cid:durableId="971713226">
    <w:abstractNumId w:val="112"/>
  </w:num>
  <w:num w:numId="3" w16cid:durableId="322126175">
    <w:abstractNumId w:val="47"/>
  </w:num>
  <w:num w:numId="4" w16cid:durableId="1037125999">
    <w:abstractNumId w:val="119"/>
  </w:num>
  <w:num w:numId="5" w16cid:durableId="1843010817">
    <w:abstractNumId w:val="6"/>
  </w:num>
  <w:num w:numId="6" w16cid:durableId="453403412">
    <w:abstractNumId w:val="181"/>
  </w:num>
  <w:num w:numId="7" w16cid:durableId="125390474">
    <w:abstractNumId w:val="182"/>
  </w:num>
  <w:num w:numId="8" w16cid:durableId="1008290606">
    <w:abstractNumId w:val="137"/>
  </w:num>
  <w:num w:numId="9" w16cid:durableId="1722055062">
    <w:abstractNumId w:val="171"/>
  </w:num>
  <w:num w:numId="10" w16cid:durableId="843596076">
    <w:abstractNumId w:val="79"/>
  </w:num>
  <w:num w:numId="11" w16cid:durableId="1243952139">
    <w:abstractNumId w:val="77"/>
  </w:num>
  <w:num w:numId="12" w16cid:durableId="403449964">
    <w:abstractNumId w:val="50"/>
  </w:num>
  <w:num w:numId="13" w16cid:durableId="646935851">
    <w:abstractNumId w:val="153"/>
  </w:num>
  <w:num w:numId="14" w16cid:durableId="337970710">
    <w:abstractNumId w:val="24"/>
  </w:num>
  <w:num w:numId="15" w16cid:durableId="2026780390">
    <w:abstractNumId w:val="87"/>
  </w:num>
  <w:num w:numId="16" w16cid:durableId="898710209">
    <w:abstractNumId w:val="52"/>
  </w:num>
  <w:num w:numId="17" w16cid:durableId="704526489">
    <w:abstractNumId w:val="85"/>
  </w:num>
  <w:num w:numId="18" w16cid:durableId="320623383">
    <w:abstractNumId w:val="21"/>
  </w:num>
  <w:num w:numId="19" w16cid:durableId="81340907">
    <w:abstractNumId w:val="152"/>
  </w:num>
  <w:num w:numId="20" w16cid:durableId="524639271">
    <w:abstractNumId w:val="114"/>
  </w:num>
  <w:num w:numId="21" w16cid:durableId="307364057">
    <w:abstractNumId w:val="36"/>
  </w:num>
  <w:num w:numId="22" w16cid:durableId="2043363747">
    <w:abstractNumId w:val="120"/>
  </w:num>
  <w:num w:numId="23" w16cid:durableId="161774425">
    <w:abstractNumId w:val="130"/>
  </w:num>
  <w:num w:numId="24" w16cid:durableId="1792478496">
    <w:abstractNumId w:val="193"/>
  </w:num>
  <w:num w:numId="25" w16cid:durableId="1637569478">
    <w:abstractNumId w:val="98"/>
  </w:num>
  <w:num w:numId="26" w16cid:durableId="624045263">
    <w:abstractNumId w:val="95"/>
  </w:num>
  <w:num w:numId="27" w16cid:durableId="731122015">
    <w:abstractNumId w:val="123"/>
  </w:num>
  <w:num w:numId="28" w16cid:durableId="193884037">
    <w:abstractNumId w:val="63"/>
  </w:num>
  <w:num w:numId="29" w16cid:durableId="1327829493">
    <w:abstractNumId w:val="200"/>
  </w:num>
  <w:num w:numId="30" w16cid:durableId="319043352">
    <w:abstractNumId w:val="37"/>
  </w:num>
  <w:num w:numId="31" w16cid:durableId="1570312148">
    <w:abstractNumId w:val="148"/>
  </w:num>
  <w:num w:numId="32" w16cid:durableId="999893444">
    <w:abstractNumId w:val="172"/>
  </w:num>
  <w:num w:numId="33" w16cid:durableId="1266960987">
    <w:abstractNumId w:val="177"/>
  </w:num>
  <w:num w:numId="34" w16cid:durableId="1826697351">
    <w:abstractNumId w:val="108"/>
  </w:num>
  <w:num w:numId="35" w16cid:durableId="632247577">
    <w:abstractNumId w:val="151"/>
  </w:num>
  <w:num w:numId="36" w16cid:durableId="498426716">
    <w:abstractNumId w:val="174"/>
  </w:num>
  <w:num w:numId="37" w16cid:durableId="618223350">
    <w:abstractNumId w:val="29"/>
  </w:num>
  <w:num w:numId="38" w16cid:durableId="461190195">
    <w:abstractNumId w:val="129"/>
  </w:num>
  <w:num w:numId="39" w16cid:durableId="2006587680">
    <w:abstractNumId w:val="1"/>
  </w:num>
  <w:num w:numId="40" w16cid:durableId="190842830">
    <w:abstractNumId w:val="18"/>
  </w:num>
  <w:num w:numId="41" w16cid:durableId="15157042">
    <w:abstractNumId w:val="30"/>
  </w:num>
  <w:num w:numId="42" w16cid:durableId="1408528658">
    <w:abstractNumId w:val="8"/>
  </w:num>
  <w:num w:numId="43" w16cid:durableId="1025135652">
    <w:abstractNumId w:val="14"/>
  </w:num>
  <w:num w:numId="44" w16cid:durableId="506671936">
    <w:abstractNumId w:val="78"/>
  </w:num>
  <w:num w:numId="45" w16cid:durableId="1945577215">
    <w:abstractNumId w:val="180"/>
  </w:num>
  <w:num w:numId="46" w16cid:durableId="1891771427">
    <w:abstractNumId w:val="107"/>
  </w:num>
  <w:num w:numId="47" w16cid:durableId="2058429406">
    <w:abstractNumId w:val="39"/>
  </w:num>
  <w:num w:numId="48" w16cid:durableId="2117477106">
    <w:abstractNumId w:val="22"/>
  </w:num>
  <w:num w:numId="49" w16cid:durableId="495270050">
    <w:abstractNumId w:val="106"/>
  </w:num>
  <w:num w:numId="50" w16cid:durableId="954293210">
    <w:abstractNumId w:val="187"/>
  </w:num>
  <w:num w:numId="51" w16cid:durableId="1664550727">
    <w:abstractNumId w:val="102"/>
  </w:num>
  <w:num w:numId="52" w16cid:durableId="1822961290">
    <w:abstractNumId w:val="155"/>
  </w:num>
  <w:num w:numId="53" w16cid:durableId="689647565">
    <w:abstractNumId w:val="173"/>
  </w:num>
  <w:num w:numId="54" w16cid:durableId="243757843">
    <w:abstractNumId w:val="93"/>
  </w:num>
  <w:num w:numId="55" w16cid:durableId="1265114960">
    <w:abstractNumId w:val="28"/>
  </w:num>
  <w:num w:numId="56" w16cid:durableId="1839538868">
    <w:abstractNumId w:val="109"/>
  </w:num>
  <w:num w:numId="57" w16cid:durableId="658653215">
    <w:abstractNumId w:val="145"/>
  </w:num>
  <w:num w:numId="58" w16cid:durableId="1385324532">
    <w:abstractNumId w:val="160"/>
  </w:num>
  <w:num w:numId="59" w16cid:durableId="262885929">
    <w:abstractNumId w:val="143"/>
  </w:num>
  <w:num w:numId="60" w16cid:durableId="1200163983">
    <w:abstractNumId w:val="44"/>
  </w:num>
  <w:num w:numId="61" w16cid:durableId="677192023">
    <w:abstractNumId w:val="175"/>
  </w:num>
  <w:num w:numId="62" w16cid:durableId="1691298834">
    <w:abstractNumId w:val="122"/>
  </w:num>
  <w:num w:numId="63" w16cid:durableId="191189763">
    <w:abstractNumId w:val="198"/>
  </w:num>
  <w:num w:numId="64" w16cid:durableId="847721449">
    <w:abstractNumId w:val="53"/>
  </w:num>
  <w:num w:numId="65" w16cid:durableId="2122719538">
    <w:abstractNumId w:val="65"/>
  </w:num>
  <w:num w:numId="66" w16cid:durableId="205610260">
    <w:abstractNumId w:val="69"/>
  </w:num>
  <w:num w:numId="67" w16cid:durableId="2041002925">
    <w:abstractNumId w:val="32"/>
  </w:num>
  <w:num w:numId="68" w16cid:durableId="992485619">
    <w:abstractNumId w:val="165"/>
  </w:num>
  <w:num w:numId="69" w16cid:durableId="1263949239">
    <w:abstractNumId w:val="94"/>
  </w:num>
  <w:num w:numId="70" w16cid:durableId="257561094">
    <w:abstractNumId w:val="43"/>
  </w:num>
  <w:num w:numId="71" w16cid:durableId="1570578205">
    <w:abstractNumId w:val="141"/>
  </w:num>
  <w:num w:numId="72" w16cid:durableId="1787772146">
    <w:abstractNumId w:val="168"/>
  </w:num>
  <w:num w:numId="73" w16cid:durableId="844325722">
    <w:abstractNumId w:val="131"/>
  </w:num>
  <w:num w:numId="74" w16cid:durableId="1701473512">
    <w:abstractNumId w:val="86"/>
  </w:num>
  <w:num w:numId="75" w16cid:durableId="192504163">
    <w:abstractNumId w:val="105"/>
  </w:num>
  <w:num w:numId="76" w16cid:durableId="1986738520">
    <w:abstractNumId w:val="71"/>
  </w:num>
  <w:num w:numId="77" w16cid:durableId="1601063932">
    <w:abstractNumId w:val="41"/>
  </w:num>
  <w:num w:numId="78" w16cid:durableId="1639799182">
    <w:abstractNumId w:val="96"/>
  </w:num>
  <w:num w:numId="79" w16cid:durableId="1761679105">
    <w:abstractNumId w:val="48"/>
  </w:num>
  <w:num w:numId="80" w16cid:durableId="1261985708">
    <w:abstractNumId w:val="91"/>
  </w:num>
  <w:num w:numId="81" w16cid:durableId="681737540">
    <w:abstractNumId w:val="199"/>
  </w:num>
  <w:num w:numId="82" w16cid:durableId="88702950">
    <w:abstractNumId w:val="167"/>
  </w:num>
  <w:num w:numId="83" w16cid:durableId="780298295">
    <w:abstractNumId w:val="161"/>
  </w:num>
  <w:num w:numId="84" w16cid:durableId="814490107">
    <w:abstractNumId w:val="147"/>
  </w:num>
  <w:num w:numId="85" w16cid:durableId="543834386">
    <w:abstractNumId w:val="158"/>
  </w:num>
  <w:num w:numId="86" w16cid:durableId="2070303231">
    <w:abstractNumId w:val="0"/>
  </w:num>
  <w:num w:numId="87" w16cid:durableId="275605508">
    <w:abstractNumId w:val="194"/>
  </w:num>
  <w:num w:numId="88" w16cid:durableId="436409259">
    <w:abstractNumId w:val="57"/>
  </w:num>
  <w:num w:numId="89" w16cid:durableId="30688582">
    <w:abstractNumId w:val="104"/>
  </w:num>
  <w:num w:numId="90" w16cid:durableId="1833180781">
    <w:abstractNumId w:val="164"/>
  </w:num>
  <w:num w:numId="91" w16cid:durableId="1329596769">
    <w:abstractNumId w:val="97"/>
  </w:num>
  <w:num w:numId="92" w16cid:durableId="471096654">
    <w:abstractNumId w:val="185"/>
  </w:num>
  <w:num w:numId="93" w16cid:durableId="601693025">
    <w:abstractNumId w:val="117"/>
  </w:num>
  <w:num w:numId="94" w16cid:durableId="75908812">
    <w:abstractNumId w:val="166"/>
  </w:num>
  <w:num w:numId="95" w16cid:durableId="292060185">
    <w:abstractNumId w:val="89"/>
  </w:num>
  <w:num w:numId="96" w16cid:durableId="224027632">
    <w:abstractNumId w:val="51"/>
  </w:num>
  <w:num w:numId="97" w16cid:durableId="1061900321">
    <w:abstractNumId w:val="66"/>
  </w:num>
  <w:num w:numId="98" w16cid:durableId="306014808">
    <w:abstractNumId w:val="99"/>
  </w:num>
  <w:num w:numId="99" w16cid:durableId="1934632459">
    <w:abstractNumId w:val="20"/>
  </w:num>
  <w:num w:numId="100" w16cid:durableId="1858227986">
    <w:abstractNumId w:val="90"/>
  </w:num>
  <w:num w:numId="101" w16cid:durableId="2090037536">
    <w:abstractNumId w:val="60"/>
  </w:num>
  <w:num w:numId="102" w16cid:durableId="1555000392">
    <w:abstractNumId w:val="84"/>
  </w:num>
  <w:num w:numId="103" w16cid:durableId="404837609">
    <w:abstractNumId w:val="139"/>
  </w:num>
  <w:num w:numId="104" w16cid:durableId="1688629030">
    <w:abstractNumId w:val="55"/>
  </w:num>
  <w:num w:numId="105" w16cid:durableId="525869251">
    <w:abstractNumId w:val="40"/>
  </w:num>
  <w:num w:numId="106" w16cid:durableId="1909991749">
    <w:abstractNumId w:val="3"/>
  </w:num>
  <w:num w:numId="107" w16cid:durableId="590356953">
    <w:abstractNumId w:val="197"/>
  </w:num>
  <w:num w:numId="108" w16cid:durableId="383019024">
    <w:abstractNumId w:val="92"/>
  </w:num>
  <w:num w:numId="109" w16cid:durableId="303127372">
    <w:abstractNumId w:val="5"/>
  </w:num>
  <w:num w:numId="110" w16cid:durableId="1851413664">
    <w:abstractNumId w:val="82"/>
  </w:num>
  <w:num w:numId="111" w16cid:durableId="1320033772">
    <w:abstractNumId w:val="142"/>
  </w:num>
  <w:num w:numId="112" w16cid:durableId="193662659">
    <w:abstractNumId w:val="54"/>
  </w:num>
  <w:num w:numId="113" w16cid:durableId="542525044">
    <w:abstractNumId w:val="19"/>
  </w:num>
  <w:num w:numId="114" w16cid:durableId="140078729">
    <w:abstractNumId w:val="144"/>
  </w:num>
  <w:num w:numId="115" w16cid:durableId="345835293">
    <w:abstractNumId w:val="100"/>
  </w:num>
  <w:num w:numId="116" w16cid:durableId="1443066260">
    <w:abstractNumId w:val="34"/>
  </w:num>
  <w:num w:numId="117" w16cid:durableId="1576432995">
    <w:abstractNumId w:val="38"/>
  </w:num>
  <w:num w:numId="118" w16cid:durableId="559177140">
    <w:abstractNumId w:val="61"/>
  </w:num>
  <w:num w:numId="119" w16cid:durableId="1038897720">
    <w:abstractNumId w:val="195"/>
  </w:num>
  <w:num w:numId="120" w16cid:durableId="1429422194">
    <w:abstractNumId w:val="159"/>
  </w:num>
  <w:num w:numId="121" w16cid:durableId="396056373">
    <w:abstractNumId w:val="46"/>
  </w:num>
  <w:num w:numId="122" w16cid:durableId="1407146596">
    <w:abstractNumId w:val="136"/>
  </w:num>
  <w:num w:numId="123" w16cid:durableId="1926694014">
    <w:abstractNumId w:val="178"/>
  </w:num>
  <w:num w:numId="124" w16cid:durableId="311837782">
    <w:abstractNumId w:val="31"/>
  </w:num>
  <w:num w:numId="125" w16cid:durableId="412700469">
    <w:abstractNumId w:val="126"/>
  </w:num>
  <w:num w:numId="126" w16cid:durableId="1577595571">
    <w:abstractNumId w:val="189"/>
  </w:num>
  <w:num w:numId="127" w16cid:durableId="1427916923">
    <w:abstractNumId w:val="81"/>
  </w:num>
  <w:num w:numId="128" w16cid:durableId="598490653">
    <w:abstractNumId w:val="179"/>
  </w:num>
  <w:num w:numId="129" w16cid:durableId="1315839034">
    <w:abstractNumId w:val="25"/>
  </w:num>
  <w:num w:numId="130" w16cid:durableId="422187844">
    <w:abstractNumId w:val="113"/>
  </w:num>
  <w:num w:numId="131" w16cid:durableId="784737593">
    <w:abstractNumId w:val="125"/>
  </w:num>
  <w:num w:numId="132" w16cid:durableId="111635523">
    <w:abstractNumId w:val="74"/>
  </w:num>
  <w:num w:numId="133" w16cid:durableId="478762848">
    <w:abstractNumId w:val="33"/>
  </w:num>
  <w:num w:numId="134" w16cid:durableId="460198702">
    <w:abstractNumId w:val="124"/>
  </w:num>
  <w:num w:numId="135" w16cid:durableId="1859418481">
    <w:abstractNumId w:val="184"/>
  </w:num>
  <w:num w:numId="136" w16cid:durableId="1816676325">
    <w:abstractNumId w:val="64"/>
  </w:num>
  <w:num w:numId="137" w16cid:durableId="2052338859">
    <w:abstractNumId w:val="169"/>
  </w:num>
  <w:num w:numId="138" w16cid:durableId="1658726043">
    <w:abstractNumId w:val="127"/>
  </w:num>
  <w:num w:numId="139" w16cid:durableId="174656201">
    <w:abstractNumId w:val="150"/>
  </w:num>
  <w:num w:numId="140" w16cid:durableId="1584727861">
    <w:abstractNumId w:val="201"/>
  </w:num>
  <w:num w:numId="141" w16cid:durableId="1869903467">
    <w:abstractNumId w:val="68"/>
  </w:num>
  <w:num w:numId="142" w16cid:durableId="1559321658">
    <w:abstractNumId w:val="80"/>
  </w:num>
  <w:num w:numId="143" w16cid:durableId="621765429">
    <w:abstractNumId w:val="188"/>
  </w:num>
  <w:num w:numId="144" w16cid:durableId="1406338557">
    <w:abstractNumId w:val="45"/>
  </w:num>
  <w:num w:numId="145" w16cid:durableId="1872105219">
    <w:abstractNumId w:val="191"/>
  </w:num>
  <w:num w:numId="146" w16cid:durableId="92211676">
    <w:abstractNumId w:val="67"/>
  </w:num>
  <w:num w:numId="147" w16cid:durableId="426459506">
    <w:abstractNumId w:val="35"/>
  </w:num>
  <w:num w:numId="148" w16cid:durableId="1193615223">
    <w:abstractNumId w:val="186"/>
  </w:num>
  <w:num w:numId="149" w16cid:durableId="436220383">
    <w:abstractNumId w:val="157"/>
  </w:num>
  <w:num w:numId="150" w16cid:durableId="1668089207">
    <w:abstractNumId w:val="154"/>
  </w:num>
  <w:num w:numId="151" w16cid:durableId="561521781">
    <w:abstractNumId w:val="133"/>
  </w:num>
  <w:num w:numId="152" w16cid:durableId="1476947485">
    <w:abstractNumId w:val="146"/>
  </w:num>
  <w:num w:numId="153" w16cid:durableId="1704096155">
    <w:abstractNumId w:val="17"/>
  </w:num>
  <w:num w:numId="154" w16cid:durableId="284777300">
    <w:abstractNumId w:val="16"/>
  </w:num>
  <w:num w:numId="155" w16cid:durableId="927345009">
    <w:abstractNumId w:val="170"/>
  </w:num>
  <w:num w:numId="156" w16cid:durableId="257636494">
    <w:abstractNumId w:val="7"/>
  </w:num>
  <w:num w:numId="157" w16cid:durableId="1573078641">
    <w:abstractNumId w:val="135"/>
  </w:num>
  <w:num w:numId="158" w16cid:durableId="1715081144">
    <w:abstractNumId w:val="192"/>
  </w:num>
  <w:num w:numId="159" w16cid:durableId="1886520708">
    <w:abstractNumId w:val="76"/>
  </w:num>
  <w:num w:numId="160" w16cid:durableId="991251880">
    <w:abstractNumId w:val="110"/>
  </w:num>
  <w:num w:numId="161" w16cid:durableId="1011571338">
    <w:abstractNumId w:val="176"/>
  </w:num>
  <w:num w:numId="162" w16cid:durableId="1386559621">
    <w:abstractNumId w:val="59"/>
  </w:num>
  <w:num w:numId="163" w16cid:durableId="40059466">
    <w:abstractNumId w:val="13"/>
  </w:num>
  <w:num w:numId="164" w16cid:durableId="901713690">
    <w:abstractNumId w:val="62"/>
  </w:num>
  <w:num w:numId="165" w16cid:durableId="951861716">
    <w:abstractNumId w:val="10"/>
  </w:num>
  <w:num w:numId="166" w16cid:durableId="1382437898">
    <w:abstractNumId w:val="83"/>
  </w:num>
  <w:num w:numId="167" w16cid:durableId="891188506">
    <w:abstractNumId w:val="115"/>
  </w:num>
  <w:num w:numId="168" w16cid:durableId="1445735899">
    <w:abstractNumId w:val="116"/>
  </w:num>
  <w:num w:numId="169" w16cid:durableId="2014912202">
    <w:abstractNumId w:val="190"/>
  </w:num>
  <w:num w:numId="170" w16cid:durableId="63920512">
    <w:abstractNumId w:val="128"/>
  </w:num>
  <w:num w:numId="171" w16cid:durableId="1516385964">
    <w:abstractNumId w:val="134"/>
  </w:num>
  <w:num w:numId="172" w16cid:durableId="378549884">
    <w:abstractNumId w:val="111"/>
  </w:num>
  <w:num w:numId="173" w16cid:durableId="102577458">
    <w:abstractNumId w:val="2"/>
  </w:num>
  <w:num w:numId="174" w16cid:durableId="2095205937">
    <w:abstractNumId w:val="4"/>
  </w:num>
  <w:num w:numId="175" w16cid:durableId="1614898647">
    <w:abstractNumId w:val="27"/>
  </w:num>
  <w:num w:numId="176" w16cid:durableId="739792242">
    <w:abstractNumId w:val="49"/>
  </w:num>
  <w:num w:numId="177" w16cid:durableId="1253901944">
    <w:abstractNumId w:val="101"/>
  </w:num>
  <w:num w:numId="178" w16cid:durableId="1826895141">
    <w:abstractNumId w:val="156"/>
  </w:num>
  <w:num w:numId="179" w16cid:durableId="184248278">
    <w:abstractNumId w:val="23"/>
  </w:num>
  <w:num w:numId="180" w16cid:durableId="400639026">
    <w:abstractNumId w:val="132"/>
  </w:num>
  <w:num w:numId="181" w16cid:durableId="1876459312">
    <w:abstractNumId w:val="12"/>
  </w:num>
  <w:num w:numId="182" w16cid:durableId="1833450052">
    <w:abstractNumId w:val="88"/>
  </w:num>
  <w:num w:numId="183" w16cid:durableId="1067802332">
    <w:abstractNumId w:val="11"/>
  </w:num>
  <w:num w:numId="184" w16cid:durableId="1763405815">
    <w:abstractNumId w:val="196"/>
  </w:num>
  <w:num w:numId="185" w16cid:durableId="607615925">
    <w:abstractNumId w:val="163"/>
  </w:num>
  <w:num w:numId="186" w16cid:durableId="962230381">
    <w:abstractNumId w:val="73"/>
  </w:num>
  <w:num w:numId="187" w16cid:durableId="847215360">
    <w:abstractNumId w:val="75"/>
  </w:num>
  <w:num w:numId="188" w16cid:durableId="1242376709">
    <w:abstractNumId w:val="15"/>
  </w:num>
  <w:num w:numId="189" w16cid:durableId="7682338">
    <w:abstractNumId w:val="140"/>
  </w:num>
  <w:num w:numId="190" w16cid:durableId="1327830365">
    <w:abstractNumId w:val="183"/>
  </w:num>
  <w:num w:numId="191" w16cid:durableId="1765952954">
    <w:abstractNumId w:val="103"/>
  </w:num>
  <w:num w:numId="192" w16cid:durableId="1832453334">
    <w:abstractNumId w:val="121"/>
  </w:num>
  <w:num w:numId="193" w16cid:durableId="755248184">
    <w:abstractNumId w:val="118"/>
  </w:num>
  <w:num w:numId="194" w16cid:durableId="16855605">
    <w:abstractNumId w:val="72"/>
  </w:num>
  <w:num w:numId="195" w16cid:durableId="1149979280">
    <w:abstractNumId w:val="149"/>
  </w:num>
  <w:num w:numId="196" w16cid:durableId="1339384501">
    <w:abstractNumId w:val="56"/>
  </w:num>
  <w:num w:numId="197" w16cid:durableId="533275596">
    <w:abstractNumId w:val="26"/>
  </w:num>
  <w:num w:numId="198" w16cid:durableId="1934900675">
    <w:abstractNumId w:val="42"/>
  </w:num>
  <w:num w:numId="199" w16cid:durableId="453522061">
    <w:abstractNumId w:val="162"/>
  </w:num>
  <w:num w:numId="200" w16cid:durableId="1506555948">
    <w:abstractNumId w:val="58"/>
  </w:num>
  <w:num w:numId="201" w16cid:durableId="844785089">
    <w:abstractNumId w:val="138"/>
  </w:num>
  <w:num w:numId="202" w16cid:durableId="811601824">
    <w:abstractNumId w:val="70"/>
  </w:num>
  <w:numIdMacAtCleanup w:val="2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64" w:dllVersion="6" w:nlCheck="1" w:checkStyle="0"/>
  <w:activeWritingStyle w:appName="MSWord" w:lang="en-GB" w:vendorID="64" w:dllVersion="6" w:nlCheck="1" w:checkStyle="0"/>
  <w:activeWritingStyle w:appName="MSWord" w:lang="es-ES_tradnl" w:vendorID="64" w:dllVersion="0" w:nlCheck="1" w:checkStyle="0"/>
  <w:activeWritingStyle w:appName="MSWord" w:lang="en-US" w:vendorID="64" w:dllVersion="0" w:nlCheck="1" w:checkStyle="0"/>
  <w:activeWritingStyle w:appName="MSWord" w:lang="en-GB"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n-US" w:vendorID="64" w:dllVersion="4096" w:nlCheck="1" w:checkStyle="0"/>
  <w:activeWritingStyle w:appName="MSWord" w:lang="es-ES" w:vendorID="64" w:dllVersion="4096" w:nlCheck="1" w:checkStyle="0"/>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770"/>
    <w:rsid w:val="000048AF"/>
    <w:rsid w:val="000065F2"/>
    <w:rsid w:val="0001109D"/>
    <w:rsid w:val="0001161B"/>
    <w:rsid w:val="0001317D"/>
    <w:rsid w:val="00015556"/>
    <w:rsid w:val="00015F50"/>
    <w:rsid w:val="00017B46"/>
    <w:rsid w:val="00017EAC"/>
    <w:rsid w:val="00021ADA"/>
    <w:rsid w:val="00023B54"/>
    <w:rsid w:val="0003284E"/>
    <w:rsid w:val="00034510"/>
    <w:rsid w:val="0003549D"/>
    <w:rsid w:val="00036DBA"/>
    <w:rsid w:val="00041390"/>
    <w:rsid w:val="00043604"/>
    <w:rsid w:val="00043660"/>
    <w:rsid w:val="00043D5A"/>
    <w:rsid w:val="00045DCC"/>
    <w:rsid w:val="00050089"/>
    <w:rsid w:val="0005549E"/>
    <w:rsid w:val="00061C03"/>
    <w:rsid w:val="00061D3C"/>
    <w:rsid w:val="00063C82"/>
    <w:rsid w:val="0006457E"/>
    <w:rsid w:val="000665A4"/>
    <w:rsid w:val="00070201"/>
    <w:rsid w:val="000727D5"/>
    <w:rsid w:val="000738E9"/>
    <w:rsid w:val="00075C89"/>
    <w:rsid w:val="00076770"/>
    <w:rsid w:val="00076924"/>
    <w:rsid w:val="00077330"/>
    <w:rsid w:val="00085685"/>
    <w:rsid w:val="00087818"/>
    <w:rsid w:val="00091A52"/>
    <w:rsid w:val="00091C1E"/>
    <w:rsid w:val="00093EC5"/>
    <w:rsid w:val="0009458E"/>
    <w:rsid w:val="00095480"/>
    <w:rsid w:val="0009594B"/>
    <w:rsid w:val="00096781"/>
    <w:rsid w:val="000A024D"/>
    <w:rsid w:val="000A0629"/>
    <w:rsid w:val="000A170C"/>
    <w:rsid w:val="000A28BD"/>
    <w:rsid w:val="000A2BD3"/>
    <w:rsid w:val="000A7C48"/>
    <w:rsid w:val="000B3FD1"/>
    <w:rsid w:val="000C084C"/>
    <w:rsid w:val="000C1A8B"/>
    <w:rsid w:val="000C68BA"/>
    <w:rsid w:val="000D13D6"/>
    <w:rsid w:val="000D2755"/>
    <w:rsid w:val="000D6F64"/>
    <w:rsid w:val="000D7A41"/>
    <w:rsid w:val="000E03CE"/>
    <w:rsid w:val="000E570D"/>
    <w:rsid w:val="000F0A83"/>
    <w:rsid w:val="00100595"/>
    <w:rsid w:val="001013B4"/>
    <w:rsid w:val="00104DC4"/>
    <w:rsid w:val="00104E02"/>
    <w:rsid w:val="0010653D"/>
    <w:rsid w:val="00106F38"/>
    <w:rsid w:val="00107C89"/>
    <w:rsid w:val="001155CF"/>
    <w:rsid w:val="0011765A"/>
    <w:rsid w:val="00120EBD"/>
    <w:rsid w:val="00123218"/>
    <w:rsid w:val="001233B7"/>
    <w:rsid w:val="0012577E"/>
    <w:rsid w:val="0012656F"/>
    <w:rsid w:val="00126E87"/>
    <w:rsid w:val="001308C4"/>
    <w:rsid w:val="00132562"/>
    <w:rsid w:val="00137ECA"/>
    <w:rsid w:val="0014088A"/>
    <w:rsid w:val="001416E6"/>
    <w:rsid w:val="00141EC9"/>
    <w:rsid w:val="00143FE2"/>
    <w:rsid w:val="001474F8"/>
    <w:rsid w:val="00150F20"/>
    <w:rsid w:val="001514F5"/>
    <w:rsid w:val="001518E7"/>
    <w:rsid w:val="00151FB6"/>
    <w:rsid w:val="001524E2"/>
    <w:rsid w:val="00152648"/>
    <w:rsid w:val="00154F99"/>
    <w:rsid w:val="0015569B"/>
    <w:rsid w:val="00155726"/>
    <w:rsid w:val="00157198"/>
    <w:rsid w:val="0016082B"/>
    <w:rsid w:val="00170FFB"/>
    <w:rsid w:val="001711F3"/>
    <w:rsid w:val="001726A2"/>
    <w:rsid w:val="00173041"/>
    <w:rsid w:val="00176CE1"/>
    <w:rsid w:val="00177334"/>
    <w:rsid w:val="00180141"/>
    <w:rsid w:val="00184711"/>
    <w:rsid w:val="00184911"/>
    <w:rsid w:val="00186766"/>
    <w:rsid w:val="00191C4D"/>
    <w:rsid w:val="001938C5"/>
    <w:rsid w:val="0019400F"/>
    <w:rsid w:val="00194DD9"/>
    <w:rsid w:val="00195F40"/>
    <w:rsid w:val="001A1944"/>
    <w:rsid w:val="001A29F2"/>
    <w:rsid w:val="001A3D91"/>
    <w:rsid w:val="001A4AFC"/>
    <w:rsid w:val="001A600B"/>
    <w:rsid w:val="001B04C7"/>
    <w:rsid w:val="001B2FF2"/>
    <w:rsid w:val="001B411C"/>
    <w:rsid w:val="001C1E00"/>
    <w:rsid w:val="001C3C8A"/>
    <w:rsid w:val="001C4516"/>
    <w:rsid w:val="001C47FE"/>
    <w:rsid w:val="001D2EDD"/>
    <w:rsid w:val="001D4A31"/>
    <w:rsid w:val="001E3E6A"/>
    <w:rsid w:val="001F052E"/>
    <w:rsid w:val="001F135C"/>
    <w:rsid w:val="001F5D85"/>
    <w:rsid w:val="001F5FEA"/>
    <w:rsid w:val="00201695"/>
    <w:rsid w:val="00205BFF"/>
    <w:rsid w:val="0020657B"/>
    <w:rsid w:val="002112B1"/>
    <w:rsid w:val="00213A53"/>
    <w:rsid w:val="00213F97"/>
    <w:rsid w:val="00214538"/>
    <w:rsid w:val="00214735"/>
    <w:rsid w:val="00217FFB"/>
    <w:rsid w:val="00223C93"/>
    <w:rsid w:val="00225102"/>
    <w:rsid w:val="0022749F"/>
    <w:rsid w:val="002278FB"/>
    <w:rsid w:val="002319FB"/>
    <w:rsid w:val="002327DC"/>
    <w:rsid w:val="00233558"/>
    <w:rsid w:val="00234E5E"/>
    <w:rsid w:val="002352B0"/>
    <w:rsid w:val="00237208"/>
    <w:rsid w:val="00237829"/>
    <w:rsid w:val="00241A66"/>
    <w:rsid w:val="00241AA2"/>
    <w:rsid w:val="00241BCA"/>
    <w:rsid w:val="00246A82"/>
    <w:rsid w:val="00247536"/>
    <w:rsid w:val="00247AFE"/>
    <w:rsid w:val="002503BB"/>
    <w:rsid w:val="0025296F"/>
    <w:rsid w:val="00255D39"/>
    <w:rsid w:val="002617DC"/>
    <w:rsid w:val="0026665B"/>
    <w:rsid w:val="00271409"/>
    <w:rsid w:val="002745D9"/>
    <w:rsid w:val="00274DE6"/>
    <w:rsid w:val="00275253"/>
    <w:rsid w:val="00275FD8"/>
    <w:rsid w:val="00280404"/>
    <w:rsid w:val="002813E4"/>
    <w:rsid w:val="002831A1"/>
    <w:rsid w:val="00290336"/>
    <w:rsid w:val="00295D0A"/>
    <w:rsid w:val="00296562"/>
    <w:rsid w:val="00296FC0"/>
    <w:rsid w:val="002A1362"/>
    <w:rsid w:val="002A18C3"/>
    <w:rsid w:val="002A1D4F"/>
    <w:rsid w:val="002A20F4"/>
    <w:rsid w:val="002A29B3"/>
    <w:rsid w:val="002A4FD0"/>
    <w:rsid w:val="002A6610"/>
    <w:rsid w:val="002A6DB4"/>
    <w:rsid w:val="002A754E"/>
    <w:rsid w:val="002B056F"/>
    <w:rsid w:val="002B1076"/>
    <w:rsid w:val="002B4CC8"/>
    <w:rsid w:val="002B51A7"/>
    <w:rsid w:val="002B5877"/>
    <w:rsid w:val="002B71C9"/>
    <w:rsid w:val="002B7A54"/>
    <w:rsid w:val="002C0161"/>
    <w:rsid w:val="002C158E"/>
    <w:rsid w:val="002C1DD9"/>
    <w:rsid w:val="002C1F70"/>
    <w:rsid w:val="002C2244"/>
    <w:rsid w:val="002C3778"/>
    <w:rsid w:val="002C54D2"/>
    <w:rsid w:val="002C5DFF"/>
    <w:rsid w:val="002C64FB"/>
    <w:rsid w:val="002C77E2"/>
    <w:rsid w:val="002D2CCB"/>
    <w:rsid w:val="002D2D61"/>
    <w:rsid w:val="002D3259"/>
    <w:rsid w:val="002D60B3"/>
    <w:rsid w:val="002D75AF"/>
    <w:rsid w:val="002D7B6E"/>
    <w:rsid w:val="002E1795"/>
    <w:rsid w:val="002F4939"/>
    <w:rsid w:val="002F5696"/>
    <w:rsid w:val="00300CFA"/>
    <w:rsid w:val="00301E94"/>
    <w:rsid w:val="0030254D"/>
    <w:rsid w:val="0030484C"/>
    <w:rsid w:val="003049A7"/>
    <w:rsid w:val="00304A7C"/>
    <w:rsid w:val="003145B5"/>
    <w:rsid w:val="003153D5"/>
    <w:rsid w:val="00325AF3"/>
    <w:rsid w:val="00332A7C"/>
    <w:rsid w:val="00332F2D"/>
    <w:rsid w:val="00340F81"/>
    <w:rsid w:val="00342ABB"/>
    <w:rsid w:val="0034464B"/>
    <w:rsid w:val="00346B27"/>
    <w:rsid w:val="00347D4A"/>
    <w:rsid w:val="00347E01"/>
    <w:rsid w:val="003502DB"/>
    <w:rsid w:val="00350AA8"/>
    <w:rsid w:val="00350AEF"/>
    <w:rsid w:val="003518B5"/>
    <w:rsid w:val="00352062"/>
    <w:rsid w:val="00352FAC"/>
    <w:rsid w:val="00353A7B"/>
    <w:rsid w:val="003568F7"/>
    <w:rsid w:val="00356E1F"/>
    <w:rsid w:val="00361805"/>
    <w:rsid w:val="00363473"/>
    <w:rsid w:val="0036651D"/>
    <w:rsid w:val="003678B8"/>
    <w:rsid w:val="00371F8E"/>
    <w:rsid w:val="00374759"/>
    <w:rsid w:val="00374E9A"/>
    <w:rsid w:val="00375D3E"/>
    <w:rsid w:val="003779A6"/>
    <w:rsid w:val="00377DFE"/>
    <w:rsid w:val="003800BF"/>
    <w:rsid w:val="003810D7"/>
    <w:rsid w:val="003816D2"/>
    <w:rsid w:val="003821D1"/>
    <w:rsid w:val="00385774"/>
    <w:rsid w:val="00386FC4"/>
    <w:rsid w:val="003917C6"/>
    <w:rsid w:val="00393DB4"/>
    <w:rsid w:val="003947B5"/>
    <w:rsid w:val="003A2C86"/>
    <w:rsid w:val="003A477B"/>
    <w:rsid w:val="003A6B75"/>
    <w:rsid w:val="003B0AC1"/>
    <w:rsid w:val="003B133E"/>
    <w:rsid w:val="003B2AD3"/>
    <w:rsid w:val="003B6571"/>
    <w:rsid w:val="003B699B"/>
    <w:rsid w:val="003C5441"/>
    <w:rsid w:val="003C6493"/>
    <w:rsid w:val="003C705F"/>
    <w:rsid w:val="003C7DAD"/>
    <w:rsid w:val="003D0E61"/>
    <w:rsid w:val="003D227E"/>
    <w:rsid w:val="003D34ED"/>
    <w:rsid w:val="003D7E11"/>
    <w:rsid w:val="003E018F"/>
    <w:rsid w:val="003E0286"/>
    <w:rsid w:val="003E4C8E"/>
    <w:rsid w:val="003E4EFD"/>
    <w:rsid w:val="003E7EB7"/>
    <w:rsid w:val="003F0CE1"/>
    <w:rsid w:val="003F1366"/>
    <w:rsid w:val="003F2CEF"/>
    <w:rsid w:val="003F76AA"/>
    <w:rsid w:val="0040507B"/>
    <w:rsid w:val="004066B7"/>
    <w:rsid w:val="00407E0B"/>
    <w:rsid w:val="00410F51"/>
    <w:rsid w:val="0041122B"/>
    <w:rsid w:val="00412331"/>
    <w:rsid w:val="004141E7"/>
    <w:rsid w:val="00415135"/>
    <w:rsid w:val="00415864"/>
    <w:rsid w:val="00416E3C"/>
    <w:rsid w:val="00417840"/>
    <w:rsid w:val="00417F10"/>
    <w:rsid w:val="00432871"/>
    <w:rsid w:val="00435D33"/>
    <w:rsid w:val="00436424"/>
    <w:rsid w:val="00437064"/>
    <w:rsid w:val="00437533"/>
    <w:rsid w:val="004401F6"/>
    <w:rsid w:val="00442095"/>
    <w:rsid w:val="00442AF3"/>
    <w:rsid w:val="00442B61"/>
    <w:rsid w:val="004504B4"/>
    <w:rsid w:val="00454E2E"/>
    <w:rsid w:val="00455D34"/>
    <w:rsid w:val="00457524"/>
    <w:rsid w:val="00460B30"/>
    <w:rsid w:val="00461941"/>
    <w:rsid w:val="00462B5F"/>
    <w:rsid w:val="00463747"/>
    <w:rsid w:val="004705E6"/>
    <w:rsid w:val="004706CC"/>
    <w:rsid w:val="00470A3E"/>
    <w:rsid w:val="004724D9"/>
    <w:rsid w:val="0047437E"/>
    <w:rsid w:val="00474B8B"/>
    <w:rsid w:val="004752A4"/>
    <w:rsid w:val="004769CA"/>
    <w:rsid w:val="0047792E"/>
    <w:rsid w:val="00481FD8"/>
    <w:rsid w:val="0048412D"/>
    <w:rsid w:val="00486665"/>
    <w:rsid w:val="00486BE9"/>
    <w:rsid w:val="004907FB"/>
    <w:rsid w:val="004910DD"/>
    <w:rsid w:val="00496634"/>
    <w:rsid w:val="004A1326"/>
    <w:rsid w:val="004A37B7"/>
    <w:rsid w:val="004A4D41"/>
    <w:rsid w:val="004A53A9"/>
    <w:rsid w:val="004A6AE8"/>
    <w:rsid w:val="004B0A94"/>
    <w:rsid w:val="004B3D7D"/>
    <w:rsid w:val="004B6F5A"/>
    <w:rsid w:val="004B7185"/>
    <w:rsid w:val="004C137D"/>
    <w:rsid w:val="004C160C"/>
    <w:rsid w:val="004D2A8C"/>
    <w:rsid w:val="004D33D2"/>
    <w:rsid w:val="004D5992"/>
    <w:rsid w:val="004E481D"/>
    <w:rsid w:val="004F042E"/>
    <w:rsid w:val="004F0778"/>
    <w:rsid w:val="004F1741"/>
    <w:rsid w:val="004F4254"/>
    <w:rsid w:val="004F6D9F"/>
    <w:rsid w:val="0050148D"/>
    <w:rsid w:val="00501525"/>
    <w:rsid w:val="005032C6"/>
    <w:rsid w:val="005033DF"/>
    <w:rsid w:val="00510696"/>
    <w:rsid w:val="00510FC5"/>
    <w:rsid w:val="0051149F"/>
    <w:rsid w:val="00514E9B"/>
    <w:rsid w:val="00516185"/>
    <w:rsid w:val="00520359"/>
    <w:rsid w:val="0052217E"/>
    <w:rsid w:val="0052598E"/>
    <w:rsid w:val="00525FE1"/>
    <w:rsid w:val="00527843"/>
    <w:rsid w:val="00527E5E"/>
    <w:rsid w:val="0053706A"/>
    <w:rsid w:val="00537E87"/>
    <w:rsid w:val="00541193"/>
    <w:rsid w:val="00542D27"/>
    <w:rsid w:val="0054300E"/>
    <w:rsid w:val="005468B3"/>
    <w:rsid w:val="005468C6"/>
    <w:rsid w:val="005469DC"/>
    <w:rsid w:val="00547689"/>
    <w:rsid w:val="0054771F"/>
    <w:rsid w:val="0055139A"/>
    <w:rsid w:val="00551CD1"/>
    <w:rsid w:val="00565448"/>
    <w:rsid w:val="00565BA6"/>
    <w:rsid w:val="005663C9"/>
    <w:rsid w:val="00566729"/>
    <w:rsid w:val="005679A9"/>
    <w:rsid w:val="005708BD"/>
    <w:rsid w:val="00571686"/>
    <w:rsid w:val="0057373E"/>
    <w:rsid w:val="005809B9"/>
    <w:rsid w:val="005834AD"/>
    <w:rsid w:val="00584642"/>
    <w:rsid w:val="00584BB2"/>
    <w:rsid w:val="00592885"/>
    <w:rsid w:val="00595F4E"/>
    <w:rsid w:val="00597E21"/>
    <w:rsid w:val="005A0DE7"/>
    <w:rsid w:val="005A0FAD"/>
    <w:rsid w:val="005A1561"/>
    <w:rsid w:val="005A1E71"/>
    <w:rsid w:val="005A1F69"/>
    <w:rsid w:val="005A3ABA"/>
    <w:rsid w:val="005A488F"/>
    <w:rsid w:val="005A491F"/>
    <w:rsid w:val="005B6A43"/>
    <w:rsid w:val="005C3F6F"/>
    <w:rsid w:val="005C678A"/>
    <w:rsid w:val="005C6A3A"/>
    <w:rsid w:val="005E7A2B"/>
    <w:rsid w:val="005F04E3"/>
    <w:rsid w:val="005F2B06"/>
    <w:rsid w:val="005F524F"/>
    <w:rsid w:val="005F5A0B"/>
    <w:rsid w:val="006001A7"/>
    <w:rsid w:val="006052E7"/>
    <w:rsid w:val="00605DA7"/>
    <w:rsid w:val="00607E5F"/>
    <w:rsid w:val="00610B7B"/>
    <w:rsid w:val="006117A6"/>
    <w:rsid w:val="006126E4"/>
    <w:rsid w:val="00612BC4"/>
    <w:rsid w:val="00613FDD"/>
    <w:rsid w:val="0061441C"/>
    <w:rsid w:val="00614840"/>
    <w:rsid w:val="00614880"/>
    <w:rsid w:val="00616748"/>
    <w:rsid w:val="00625AEB"/>
    <w:rsid w:val="006300BD"/>
    <w:rsid w:val="006334AE"/>
    <w:rsid w:val="0063378B"/>
    <w:rsid w:val="00633CA2"/>
    <w:rsid w:val="0063774D"/>
    <w:rsid w:val="00640BB5"/>
    <w:rsid w:val="00640F73"/>
    <w:rsid w:val="00643C42"/>
    <w:rsid w:val="00647AAA"/>
    <w:rsid w:val="00651EB2"/>
    <w:rsid w:val="00651EF9"/>
    <w:rsid w:val="00652578"/>
    <w:rsid w:val="00652D49"/>
    <w:rsid w:val="006605A4"/>
    <w:rsid w:val="006615B9"/>
    <w:rsid w:val="00661754"/>
    <w:rsid w:val="00663C07"/>
    <w:rsid w:val="00665F9A"/>
    <w:rsid w:val="006666CB"/>
    <w:rsid w:val="00666DC6"/>
    <w:rsid w:val="00671E2E"/>
    <w:rsid w:val="006726AB"/>
    <w:rsid w:val="0067334B"/>
    <w:rsid w:val="0067388E"/>
    <w:rsid w:val="006755E6"/>
    <w:rsid w:val="00675EA5"/>
    <w:rsid w:val="00677464"/>
    <w:rsid w:val="006831EB"/>
    <w:rsid w:val="0068538B"/>
    <w:rsid w:val="00685F50"/>
    <w:rsid w:val="0068687B"/>
    <w:rsid w:val="00687CE4"/>
    <w:rsid w:val="00690F0C"/>
    <w:rsid w:val="00691F99"/>
    <w:rsid w:val="00697EA0"/>
    <w:rsid w:val="006A10F7"/>
    <w:rsid w:val="006A1377"/>
    <w:rsid w:val="006A222F"/>
    <w:rsid w:val="006A384D"/>
    <w:rsid w:val="006A3A64"/>
    <w:rsid w:val="006A6C25"/>
    <w:rsid w:val="006A799A"/>
    <w:rsid w:val="006B1C5A"/>
    <w:rsid w:val="006B3B3D"/>
    <w:rsid w:val="006B4657"/>
    <w:rsid w:val="006B4CDA"/>
    <w:rsid w:val="006B616F"/>
    <w:rsid w:val="006B735A"/>
    <w:rsid w:val="006C05F3"/>
    <w:rsid w:val="006C0DF7"/>
    <w:rsid w:val="006C35BB"/>
    <w:rsid w:val="006C3F7A"/>
    <w:rsid w:val="006C4742"/>
    <w:rsid w:val="006C513F"/>
    <w:rsid w:val="006C6A0B"/>
    <w:rsid w:val="006C6C5E"/>
    <w:rsid w:val="006C727C"/>
    <w:rsid w:val="006D1425"/>
    <w:rsid w:val="006D1891"/>
    <w:rsid w:val="006D3517"/>
    <w:rsid w:val="006D39C8"/>
    <w:rsid w:val="006D4BFC"/>
    <w:rsid w:val="006E1123"/>
    <w:rsid w:val="006E14F1"/>
    <w:rsid w:val="006E1EC1"/>
    <w:rsid w:val="006E21D4"/>
    <w:rsid w:val="006F07A1"/>
    <w:rsid w:val="006F0BA3"/>
    <w:rsid w:val="006F53C1"/>
    <w:rsid w:val="006F5A83"/>
    <w:rsid w:val="006F5FC6"/>
    <w:rsid w:val="006F6018"/>
    <w:rsid w:val="006F768C"/>
    <w:rsid w:val="007012D0"/>
    <w:rsid w:val="007067A4"/>
    <w:rsid w:val="00707297"/>
    <w:rsid w:val="00711076"/>
    <w:rsid w:val="00712269"/>
    <w:rsid w:val="0071355F"/>
    <w:rsid w:val="00716898"/>
    <w:rsid w:val="00716A3C"/>
    <w:rsid w:val="00717B11"/>
    <w:rsid w:val="00723DEA"/>
    <w:rsid w:val="007247EF"/>
    <w:rsid w:val="00727FD1"/>
    <w:rsid w:val="00731489"/>
    <w:rsid w:val="00733446"/>
    <w:rsid w:val="00733C9D"/>
    <w:rsid w:val="00734900"/>
    <w:rsid w:val="00734E43"/>
    <w:rsid w:val="00741941"/>
    <w:rsid w:val="00750B66"/>
    <w:rsid w:val="00757AF6"/>
    <w:rsid w:val="007606BF"/>
    <w:rsid w:val="00760F77"/>
    <w:rsid w:val="0076139E"/>
    <w:rsid w:val="00762997"/>
    <w:rsid w:val="00762CB1"/>
    <w:rsid w:val="00766468"/>
    <w:rsid w:val="00771C9F"/>
    <w:rsid w:val="00771E97"/>
    <w:rsid w:val="00772117"/>
    <w:rsid w:val="00772331"/>
    <w:rsid w:val="007726BE"/>
    <w:rsid w:val="007749B8"/>
    <w:rsid w:val="00776E64"/>
    <w:rsid w:val="007802E9"/>
    <w:rsid w:val="0078241E"/>
    <w:rsid w:val="0078756B"/>
    <w:rsid w:val="007941A6"/>
    <w:rsid w:val="00794C69"/>
    <w:rsid w:val="007A00D9"/>
    <w:rsid w:val="007A204E"/>
    <w:rsid w:val="007A40B5"/>
    <w:rsid w:val="007A4758"/>
    <w:rsid w:val="007A48AA"/>
    <w:rsid w:val="007A6AB6"/>
    <w:rsid w:val="007A6BE2"/>
    <w:rsid w:val="007B0665"/>
    <w:rsid w:val="007B26E2"/>
    <w:rsid w:val="007B5C6A"/>
    <w:rsid w:val="007B668D"/>
    <w:rsid w:val="007B68EE"/>
    <w:rsid w:val="007C119E"/>
    <w:rsid w:val="007C15CA"/>
    <w:rsid w:val="007C1FA1"/>
    <w:rsid w:val="007C2833"/>
    <w:rsid w:val="007C37C8"/>
    <w:rsid w:val="007C4D3B"/>
    <w:rsid w:val="007C65FB"/>
    <w:rsid w:val="007C6B4A"/>
    <w:rsid w:val="007C6D24"/>
    <w:rsid w:val="007D0B9A"/>
    <w:rsid w:val="007D2BD4"/>
    <w:rsid w:val="007D2F7E"/>
    <w:rsid w:val="007D48D7"/>
    <w:rsid w:val="007D5038"/>
    <w:rsid w:val="007D62EA"/>
    <w:rsid w:val="007D68DF"/>
    <w:rsid w:val="007D7B31"/>
    <w:rsid w:val="007E0F4D"/>
    <w:rsid w:val="007E1E30"/>
    <w:rsid w:val="007E401C"/>
    <w:rsid w:val="007E4847"/>
    <w:rsid w:val="007E535B"/>
    <w:rsid w:val="007F038E"/>
    <w:rsid w:val="007F1AA5"/>
    <w:rsid w:val="007F3BFE"/>
    <w:rsid w:val="0080109A"/>
    <w:rsid w:val="008048CE"/>
    <w:rsid w:val="00805007"/>
    <w:rsid w:val="00805CC0"/>
    <w:rsid w:val="008115C9"/>
    <w:rsid w:val="00811656"/>
    <w:rsid w:val="0081358F"/>
    <w:rsid w:val="008171BA"/>
    <w:rsid w:val="00817BF3"/>
    <w:rsid w:val="00817F20"/>
    <w:rsid w:val="00821C9A"/>
    <w:rsid w:val="008263CE"/>
    <w:rsid w:val="00826477"/>
    <w:rsid w:val="00826C8E"/>
    <w:rsid w:val="00830EF2"/>
    <w:rsid w:val="0083439D"/>
    <w:rsid w:val="00834664"/>
    <w:rsid w:val="008353C3"/>
    <w:rsid w:val="00835E9F"/>
    <w:rsid w:val="00836342"/>
    <w:rsid w:val="00836D56"/>
    <w:rsid w:val="00841298"/>
    <w:rsid w:val="00844B3E"/>
    <w:rsid w:val="00846465"/>
    <w:rsid w:val="00847A73"/>
    <w:rsid w:val="00853667"/>
    <w:rsid w:val="00853C6F"/>
    <w:rsid w:val="008545B1"/>
    <w:rsid w:val="00855C2A"/>
    <w:rsid w:val="00856707"/>
    <w:rsid w:val="00862BF2"/>
    <w:rsid w:val="008638B4"/>
    <w:rsid w:val="00866458"/>
    <w:rsid w:val="00867A42"/>
    <w:rsid w:val="00867F40"/>
    <w:rsid w:val="008708E6"/>
    <w:rsid w:val="008747F5"/>
    <w:rsid w:val="008816FB"/>
    <w:rsid w:val="00881C3C"/>
    <w:rsid w:val="008846F5"/>
    <w:rsid w:val="008863DD"/>
    <w:rsid w:val="008863F6"/>
    <w:rsid w:val="00886F08"/>
    <w:rsid w:val="00891A62"/>
    <w:rsid w:val="00895D73"/>
    <w:rsid w:val="0089622C"/>
    <w:rsid w:val="00897D58"/>
    <w:rsid w:val="008A317C"/>
    <w:rsid w:val="008A7BE1"/>
    <w:rsid w:val="008B4DAE"/>
    <w:rsid w:val="008B5FE0"/>
    <w:rsid w:val="008C0D74"/>
    <w:rsid w:val="008C3A11"/>
    <w:rsid w:val="008D217C"/>
    <w:rsid w:val="008D3127"/>
    <w:rsid w:val="008D4789"/>
    <w:rsid w:val="008D5242"/>
    <w:rsid w:val="008D5723"/>
    <w:rsid w:val="008D5B76"/>
    <w:rsid w:val="008E0153"/>
    <w:rsid w:val="008E3B5A"/>
    <w:rsid w:val="008E4227"/>
    <w:rsid w:val="008E6C60"/>
    <w:rsid w:val="008F1B0F"/>
    <w:rsid w:val="008F1EA4"/>
    <w:rsid w:val="008F3989"/>
    <w:rsid w:val="008F460C"/>
    <w:rsid w:val="008F486B"/>
    <w:rsid w:val="008F4899"/>
    <w:rsid w:val="009127E6"/>
    <w:rsid w:val="0091333F"/>
    <w:rsid w:val="00913D4B"/>
    <w:rsid w:val="00915F8C"/>
    <w:rsid w:val="00917B69"/>
    <w:rsid w:val="00922BEB"/>
    <w:rsid w:val="0092788C"/>
    <w:rsid w:val="009316FD"/>
    <w:rsid w:val="0093400F"/>
    <w:rsid w:val="00935A5C"/>
    <w:rsid w:val="0094104F"/>
    <w:rsid w:val="00942D1F"/>
    <w:rsid w:val="00943EF1"/>
    <w:rsid w:val="00947927"/>
    <w:rsid w:val="00950A7B"/>
    <w:rsid w:val="0095261E"/>
    <w:rsid w:val="00960430"/>
    <w:rsid w:val="00960BF0"/>
    <w:rsid w:val="00962367"/>
    <w:rsid w:val="00962B10"/>
    <w:rsid w:val="0096395E"/>
    <w:rsid w:val="00965787"/>
    <w:rsid w:val="00966B31"/>
    <w:rsid w:val="00973B34"/>
    <w:rsid w:val="009747EE"/>
    <w:rsid w:val="00974C58"/>
    <w:rsid w:val="009761DA"/>
    <w:rsid w:val="00976499"/>
    <w:rsid w:val="00977781"/>
    <w:rsid w:val="00977C6F"/>
    <w:rsid w:val="009868C7"/>
    <w:rsid w:val="009901AD"/>
    <w:rsid w:val="009977FD"/>
    <w:rsid w:val="009A0061"/>
    <w:rsid w:val="009A1386"/>
    <w:rsid w:val="009A24CB"/>
    <w:rsid w:val="009A4311"/>
    <w:rsid w:val="009A59B5"/>
    <w:rsid w:val="009A7301"/>
    <w:rsid w:val="009B28DE"/>
    <w:rsid w:val="009B49F8"/>
    <w:rsid w:val="009C1EEC"/>
    <w:rsid w:val="009C52B9"/>
    <w:rsid w:val="009C5DD9"/>
    <w:rsid w:val="009D09D2"/>
    <w:rsid w:val="009D1711"/>
    <w:rsid w:val="009D4AF4"/>
    <w:rsid w:val="009D4ED2"/>
    <w:rsid w:val="009D6D1E"/>
    <w:rsid w:val="009D7683"/>
    <w:rsid w:val="009E2DFE"/>
    <w:rsid w:val="009E4A0F"/>
    <w:rsid w:val="009E611B"/>
    <w:rsid w:val="009E644C"/>
    <w:rsid w:val="009F0425"/>
    <w:rsid w:val="009F120C"/>
    <w:rsid w:val="009F1B1D"/>
    <w:rsid w:val="009F1E89"/>
    <w:rsid w:val="009F23D3"/>
    <w:rsid w:val="009F27AC"/>
    <w:rsid w:val="009F5BD2"/>
    <w:rsid w:val="009F756D"/>
    <w:rsid w:val="009F7916"/>
    <w:rsid w:val="00A012D9"/>
    <w:rsid w:val="00A01368"/>
    <w:rsid w:val="00A021A1"/>
    <w:rsid w:val="00A0664D"/>
    <w:rsid w:val="00A06F24"/>
    <w:rsid w:val="00A07924"/>
    <w:rsid w:val="00A10F73"/>
    <w:rsid w:val="00A13CAC"/>
    <w:rsid w:val="00A150CE"/>
    <w:rsid w:val="00A155F9"/>
    <w:rsid w:val="00A2052C"/>
    <w:rsid w:val="00A21D68"/>
    <w:rsid w:val="00A21FDA"/>
    <w:rsid w:val="00A3001A"/>
    <w:rsid w:val="00A30FEB"/>
    <w:rsid w:val="00A3133F"/>
    <w:rsid w:val="00A36F4E"/>
    <w:rsid w:val="00A4264F"/>
    <w:rsid w:val="00A429C9"/>
    <w:rsid w:val="00A441C2"/>
    <w:rsid w:val="00A468EF"/>
    <w:rsid w:val="00A47CFE"/>
    <w:rsid w:val="00A518AD"/>
    <w:rsid w:val="00A51FDA"/>
    <w:rsid w:val="00A52513"/>
    <w:rsid w:val="00A5612A"/>
    <w:rsid w:val="00A56BA7"/>
    <w:rsid w:val="00A60895"/>
    <w:rsid w:val="00A60A33"/>
    <w:rsid w:val="00A62BDA"/>
    <w:rsid w:val="00A67175"/>
    <w:rsid w:val="00A71686"/>
    <w:rsid w:val="00A71887"/>
    <w:rsid w:val="00A728CC"/>
    <w:rsid w:val="00A73338"/>
    <w:rsid w:val="00A756BB"/>
    <w:rsid w:val="00A75E83"/>
    <w:rsid w:val="00A83970"/>
    <w:rsid w:val="00A84A61"/>
    <w:rsid w:val="00A86A41"/>
    <w:rsid w:val="00A86BDE"/>
    <w:rsid w:val="00A902FC"/>
    <w:rsid w:val="00A90749"/>
    <w:rsid w:val="00A90768"/>
    <w:rsid w:val="00A916CB"/>
    <w:rsid w:val="00AA1E68"/>
    <w:rsid w:val="00AA4496"/>
    <w:rsid w:val="00AA4E96"/>
    <w:rsid w:val="00AA64CC"/>
    <w:rsid w:val="00AA6683"/>
    <w:rsid w:val="00AA66DB"/>
    <w:rsid w:val="00AB09C8"/>
    <w:rsid w:val="00AB1323"/>
    <w:rsid w:val="00AB166B"/>
    <w:rsid w:val="00AB193E"/>
    <w:rsid w:val="00AB295E"/>
    <w:rsid w:val="00AB31F5"/>
    <w:rsid w:val="00AB3474"/>
    <w:rsid w:val="00AB54DE"/>
    <w:rsid w:val="00AB6A55"/>
    <w:rsid w:val="00AC3893"/>
    <w:rsid w:val="00AC78F7"/>
    <w:rsid w:val="00AD02DF"/>
    <w:rsid w:val="00AD050F"/>
    <w:rsid w:val="00AD468F"/>
    <w:rsid w:val="00AD762A"/>
    <w:rsid w:val="00AE0125"/>
    <w:rsid w:val="00AE070F"/>
    <w:rsid w:val="00AE1374"/>
    <w:rsid w:val="00AE2CBE"/>
    <w:rsid w:val="00AE5907"/>
    <w:rsid w:val="00AF0218"/>
    <w:rsid w:val="00AF313B"/>
    <w:rsid w:val="00AF3A2E"/>
    <w:rsid w:val="00AF6B26"/>
    <w:rsid w:val="00AF7197"/>
    <w:rsid w:val="00B0087C"/>
    <w:rsid w:val="00B055B4"/>
    <w:rsid w:val="00B05B23"/>
    <w:rsid w:val="00B07277"/>
    <w:rsid w:val="00B07724"/>
    <w:rsid w:val="00B109C4"/>
    <w:rsid w:val="00B11742"/>
    <w:rsid w:val="00B154B9"/>
    <w:rsid w:val="00B16BF4"/>
    <w:rsid w:val="00B21794"/>
    <w:rsid w:val="00B21EE0"/>
    <w:rsid w:val="00B21FAC"/>
    <w:rsid w:val="00B2210F"/>
    <w:rsid w:val="00B222F6"/>
    <w:rsid w:val="00B23393"/>
    <w:rsid w:val="00B23730"/>
    <w:rsid w:val="00B256C9"/>
    <w:rsid w:val="00B2671C"/>
    <w:rsid w:val="00B26DD9"/>
    <w:rsid w:val="00B27077"/>
    <w:rsid w:val="00B308B7"/>
    <w:rsid w:val="00B30F8D"/>
    <w:rsid w:val="00B3725A"/>
    <w:rsid w:val="00B37DC6"/>
    <w:rsid w:val="00B40060"/>
    <w:rsid w:val="00B405AD"/>
    <w:rsid w:val="00B42136"/>
    <w:rsid w:val="00B435A2"/>
    <w:rsid w:val="00B4369D"/>
    <w:rsid w:val="00B43AB5"/>
    <w:rsid w:val="00B44865"/>
    <w:rsid w:val="00B46254"/>
    <w:rsid w:val="00B51037"/>
    <w:rsid w:val="00B523D4"/>
    <w:rsid w:val="00B53B79"/>
    <w:rsid w:val="00B55322"/>
    <w:rsid w:val="00B55725"/>
    <w:rsid w:val="00B55C62"/>
    <w:rsid w:val="00B56A4E"/>
    <w:rsid w:val="00B66E68"/>
    <w:rsid w:val="00B7696E"/>
    <w:rsid w:val="00B81ADA"/>
    <w:rsid w:val="00B82157"/>
    <w:rsid w:val="00B8359B"/>
    <w:rsid w:val="00B83DF3"/>
    <w:rsid w:val="00B91886"/>
    <w:rsid w:val="00B936D1"/>
    <w:rsid w:val="00B9484E"/>
    <w:rsid w:val="00B9597F"/>
    <w:rsid w:val="00BA08B8"/>
    <w:rsid w:val="00BA190C"/>
    <w:rsid w:val="00BA50D7"/>
    <w:rsid w:val="00BA6E2C"/>
    <w:rsid w:val="00BA7A8A"/>
    <w:rsid w:val="00BA7B3C"/>
    <w:rsid w:val="00BB0639"/>
    <w:rsid w:val="00BB0CB1"/>
    <w:rsid w:val="00BB267E"/>
    <w:rsid w:val="00BB46DB"/>
    <w:rsid w:val="00BB66F3"/>
    <w:rsid w:val="00BB6F81"/>
    <w:rsid w:val="00BB7D70"/>
    <w:rsid w:val="00BC27AF"/>
    <w:rsid w:val="00BD1419"/>
    <w:rsid w:val="00BD1E6B"/>
    <w:rsid w:val="00BE01F3"/>
    <w:rsid w:val="00BE0E1D"/>
    <w:rsid w:val="00BE2EBD"/>
    <w:rsid w:val="00BE535A"/>
    <w:rsid w:val="00BF0BB2"/>
    <w:rsid w:val="00BF401C"/>
    <w:rsid w:val="00BF4262"/>
    <w:rsid w:val="00BF472F"/>
    <w:rsid w:val="00BF4999"/>
    <w:rsid w:val="00BF5709"/>
    <w:rsid w:val="00BF7D23"/>
    <w:rsid w:val="00C0210C"/>
    <w:rsid w:val="00C0345D"/>
    <w:rsid w:val="00C063E5"/>
    <w:rsid w:val="00C07654"/>
    <w:rsid w:val="00C1053A"/>
    <w:rsid w:val="00C11910"/>
    <w:rsid w:val="00C12AA8"/>
    <w:rsid w:val="00C1334A"/>
    <w:rsid w:val="00C15497"/>
    <w:rsid w:val="00C1607D"/>
    <w:rsid w:val="00C1703F"/>
    <w:rsid w:val="00C174F1"/>
    <w:rsid w:val="00C20656"/>
    <w:rsid w:val="00C23AF5"/>
    <w:rsid w:val="00C247AA"/>
    <w:rsid w:val="00C32301"/>
    <w:rsid w:val="00C33460"/>
    <w:rsid w:val="00C337F7"/>
    <w:rsid w:val="00C339F1"/>
    <w:rsid w:val="00C35A6F"/>
    <w:rsid w:val="00C37F9E"/>
    <w:rsid w:val="00C41B9E"/>
    <w:rsid w:val="00C41D56"/>
    <w:rsid w:val="00C429EF"/>
    <w:rsid w:val="00C47B8A"/>
    <w:rsid w:val="00C54F5A"/>
    <w:rsid w:val="00C55487"/>
    <w:rsid w:val="00C55F41"/>
    <w:rsid w:val="00C56364"/>
    <w:rsid w:val="00C5658C"/>
    <w:rsid w:val="00C60C6B"/>
    <w:rsid w:val="00C61BC6"/>
    <w:rsid w:val="00C678BE"/>
    <w:rsid w:val="00C703E7"/>
    <w:rsid w:val="00C71AEF"/>
    <w:rsid w:val="00C72744"/>
    <w:rsid w:val="00C72FAE"/>
    <w:rsid w:val="00C7518D"/>
    <w:rsid w:val="00C765FF"/>
    <w:rsid w:val="00C81B37"/>
    <w:rsid w:val="00C82785"/>
    <w:rsid w:val="00C85CCF"/>
    <w:rsid w:val="00C930E8"/>
    <w:rsid w:val="00C93DC5"/>
    <w:rsid w:val="00CA1077"/>
    <w:rsid w:val="00CA398E"/>
    <w:rsid w:val="00CA5DC5"/>
    <w:rsid w:val="00CA7DBF"/>
    <w:rsid w:val="00CB0636"/>
    <w:rsid w:val="00CB090C"/>
    <w:rsid w:val="00CB1642"/>
    <w:rsid w:val="00CB4758"/>
    <w:rsid w:val="00CB7A80"/>
    <w:rsid w:val="00CB7FC2"/>
    <w:rsid w:val="00CC017F"/>
    <w:rsid w:val="00CC0B17"/>
    <w:rsid w:val="00CC1658"/>
    <w:rsid w:val="00CC2C1C"/>
    <w:rsid w:val="00CC2D73"/>
    <w:rsid w:val="00CC378B"/>
    <w:rsid w:val="00CC5857"/>
    <w:rsid w:val="00CD328D"/>
    <w:rsid w:val="00CD3293"/>
    <w:rsid w:val="00CD6B00"/>
    <w:rsid w:val="00CE3CF8"/>
    <w:rsid w:val="00CE5A1D"/>
    <w:rsid w:val="00CE5A67"/>
    <w:rsid w:val="00CE7CA8"/>
    <w:rsid w:val="00CF34F5"/>
    <w:rsid w:val="00CF3A51"/>
    <w:rsid w:val="00CF40D2"/>
    <w:rsid w:val="00CF50B8"/>
    <w:rsid w:val="00CF5110"/>
    <w:rsid w:val="00CF5634"/>
    <w:rsid w:val="00CF657C"/>
    <w:rsid w:val="00CF684F"/>
    <w:rsid w:val="00D00B46"/>
    <w:rsid w:val="00D02D72"/>
    <w:rsid w:val="00D05822"/>
    <w:rsid w:val="00D05CA0"/>
    <w:rsid w:val="00D0695C"/>
    <w:rsid w:val="00D1038C"/>
    <w:rsid w:val="00D12233"/>
    <w:rsid w:val="00D12622"/>
    <w:rsid w:val="00D13532"/>
    <w:rsid w:val="00D13C97"/>
    <w:rsid w:val="00D14E48"/>
    <w:rsid w:val="00D17844"/>
    <w:rsid w:val="00D17DB7"/>
    <w:rsid w:val="00D207E1"/>
    <w:rsid w:val="00D23EF0"/>
    <w:rsid w:val="00D25591"/>
    <w:rsid w:val="00D33351"/>
    <w:rsid w:val="00D372A7"/>
    <w:rsid w:val="00D40AE2"/>
    <w:rsid w:val="00D425A2"/>
    <w:rsid w:val="00D4451A"/>
    <w:rsid w:val="00D44F3E"/>
    <w:rsid w:val="00D4677E"/>
    <w:rsid w:val="00D517B0"/>
    <w:rsid w:val="00D51F88"/>
    <w:rsid w:val="00D55B6F"/>
    <w:rsid w:val="00D6128A"/>
    <w:rsid w:val="00D63D0F"/>
    <w:rsid w:val="00D66CBF"/>
    <w:rsid w:val="00D710CD"/>
    <w:rsid w:val="00D77466"/>
    <w:rsid w:val="00D77A87"/>
    <w:rsid w:val="00D81B72"/>
    <w:rsid w:val="00D81D5F"/>
    <w:rsid w:val="00D836F0"/>
    <w:rsid w:val="00D86B2A"/>
    <w:rsid w:val="00D90D59"/>
    <w:rsid w:val="00D91070"/>
    <w:rsid w:val="00D94414"/>
    <w:rsid w:val="00D960E7"/>
    <w:rsid w:val="00D96B36"/>
    <w:rsid w:val="00DA1019"/>
    <w:rsid w:val="00DA106A"/>
    <w:rsid w:val="00DA2F9F"/>
    <w:rsid w:val="00DB042C"/>
    <w:rsid w:val="00DB4049"/>
    <w:rsid w:val="00DB47DF"/>
    <w:rsid w:val="00DB6308"/>
    <w:rsid w:val="00DB669D"/>
    <w:rsid w:val="00DB6C7C"/>
    <w:rsid w:val="00DB7011"/>
    <w:rsid w:val="00DC0842"/>
    <w:rsid w:val="00DC0980"/>
    <w:rsid w:val="00DC0C57"/>
    <w:rsid w:val="00DC3EC8"/>
    <w:rsid w:val="00DC5029"/>
    <w:rsid w:val="00DC5417"/>
    <w:rsid w:val="00DD59EC"/>
    <w:rsid w:val="00DD7784"/>
    <w:rsid w:val="00DE0A7C"/>
    <w:rsid w:val="00DE3285"/>
    <w:rsid w:val="00DE3D7E"/>
    <w:rsid w:val="00DE76C1"/>
    <w:rsid w:val="00DE7973"/>
    <w:rsid w:val="00DF379C"/>
    <w:rsid w:val="00DF3F5E"/>
    <w:rsid w:val="00DF4490"/>
    <w:rsid w:val="00DF5FC3"/>
    <w:rsid w:val="00E015D0"/>
    <w:rsid w:val="00E03B67"/>
    <w:rsid w:val="00E04CA2"/>
    <w:rsid w:val="00E07FAB"/>
    <w:rsid w:val="00E12F06"/>
    <w:rsid w:val="00E13EAC"/>
    <w:rsid w:val="00E21CC4"/>
    <w:rsid w:val="00E22852"/>
    <w:rsid w:val="00E230ED"/>
    <w:rsid w:val="00E24059"/>
    <w:rsid w:val="00E307EC"/>
    <w:rsid w:val="00E30933"/>
    <w:rsid w:val="00E32DDA"/>
    <w:rsid w:val="00E3658C"/>
    <w:rsid w:val="00E40EF8"/>
    <w:rsid w:val="00E41BA8"/>
    <w:rsid w:val="00E4396C"/>
    <w:rsid w:val="00E45456"/>
    <w:rsid w:val="00E45E0C"/>
    <w:rsid w:val="00E54C60"/>
    <w:rsid w:val="00E554D8"/>
    <w:rsid w:val="00E55666"/>
    <w:rsid w:val="00E57D96"/>
    <w:rsid w:val="00E60031"/>
    <w:rsid w:val="00E6274A"/>
    <w:rsid w:val="00E633A1"/>
    <w:rsid w:val="00E633FC"/>
    <w:rsid w:val="00E63F67"/>
    <w:rsid w:val="00E67929"/>
    <w:rsid w:val="00E75898"/>
    <w:rsid w:val="00E8365A"/>
    <w:rsid w:val="00E83B7B"/>
    <w:rsid w:val="00E862F7"/>
    <w:rsid w:val="00E87B72"/>
    <w:rsid w:val="00E87E72"/>
    <w:rsid w:val="00E909F8"/>
    <w:rsid w:val="00E91804"/>
    <w:rsid w:val="00E91ADB"/>
    <w:rsid w:val="00E92190"/>
    <w:rsid w:val="00E926CD"/>
    <w:rsid w:val="00E92B3C"/>
    <w:rsid w:val="00E93C8A"/>
    <w:rsid w:val="00E97CCA"/>
    <w:rsid w:val="00EA0222"/>
    <w:rsid w:val="00EA20F8"/>
    <w:rsid w:val="00EA5CE1"/>
    <w:rsid w:val="00EA6B7C"/>
    <w:rsid w:val="00EB011D"/>
    <w:rsid w:val="00EB07C5"/>
    <w:rsid w:val="00EB10F8"/>
    <w:rsid w:val="00EB5629"/>
    <w:rsid w:val="00EB595B"/>
    <w:rsid w:val="00EC0340"/>
    <w:rsid w:val="00EC2616"/>
    <w:rsid w:val="00EC2AC4"/>
    <w:rsid w:val="00EC3A92"/>
    <w:rsid w:val="00EC5EEB"/>
    <w:rsid w:val="00ED2CB2"/>
    <w:rsid w:val="00ED3723"/>
    <w:rsid w:val="00ED5132"/>
    <w:rsid w:val="00ED597F"/>
    <w:rsid w:val="00ED6671"/>
    <w:rsid w:val="00EE474F"/>
    <w:rsid w:val="00EE59E2"/>
    <w:rsid w:val="00EE5A8C"/>
    <w:rsid w:val="00EE6147"/>
    <w:rsid w:val="00EE6C71"/>
    <w:rsid w:val="00EE7906"/>
    <w:rsid w:val="00EF1396"/>
    <w:rsid w:val="00EF1D38"/>
    <w:rsid w:val="00EF272C"/>
    <w:rsid w:val="00EF3602"/>
    <w:rsid w:val="00EF4B15"/>
    <w:rsid w:val="00EF72C5"/>
    <w:rsid w:val="00F00951"/>
    <w:rsid w:val="00F0098A"/>
    <w:rsid w:val="00F01DD9"/>
    <w:rsid w:val="00F01E46"/>
    <w:rsid w:val="00F02C97"/>
    <w:rsid w:val="00F030CE"/>
    <w:rsid w:val="00F03349"/>
    <w:rsid w:val="00F05F52"/>
    <w:rsid w:val="00F07203"/>
    <w:rsid w:val="00F07DB0"/>
    <w:rsid w:val="00F109DD"/>
    <w:rsid w:val="00F13587"/>
    <w:rsid w:val="00F136C4"/>
    <w:rsid w:val="00F16026"/>
    <w:rsid w:val="00F20970"/>
    <w:rsid w:val="00F211A5"/>
    <w:rsid w:val="00F2422C"/>
    <w:rsid w:val="00F269E1"/>
    <w:rsid w:val="00F275DA"/>
    <w:rsid w:val="00F33D23"/>
    <w:rsid w:val="00F33FEA"/>
    <w:rsid w:val="00F40FCB"/>
    <w:rsid w:val="00F43A59"/>
    <w:rsid w:val="00F43B2F"/>
    <w:rsid w:val="00F52474"/>
    <w:rsid w:val="00F53BC8"/>
    <w:rsid w:val="00F54742"/>
    <w:rsid w:val="00F54B35"/>
    <w:rsid w:val="00F5549A"/>
    <w:rsid w:val="00F571B9"/>
    <w:rsid w:val="00F600D1"/>
    <w:rsid w:val="00F6197A"/>
    <w:rsid w:val="00F62973"/>
    <w:rsid w:val="00F64756"/>
    <w:rsid w:val="00F66DC9"/>
    <w:rsid w:val="00F72378"/>
    <w:rsid w:val="00F768BD"/>
    <w:rsid w:val="00F77124"/>
    <w:rsid w:val="00F813D9"/>
    <w:rsid w:val="00F8236D"/>
    <w:rsid w:val="00F834C3"/>
    <w:rsid w:val="00F842EA"/>
    <w:rsid w:val="00F87D78"/>
    <w:rsid w:val="00F90511"/>
    <w:rsid w:val="00FA41D9"/>
    <w:rsid w:val="00FA55CA"/>
    <w:rsid w:val="00FB6D09"/>
    <w:rsid w:val="00FC0710"/>
    <w:rsid w:val="00FC09EE"/>
    <w:rsid w:val="00FC12B3"/>
    <w:rsid w:val="00FC40D9"/>
    <w:rsid w:val="00FC451E"/>
    <w:rsid w:val="00FC5661"/>
    <w:rsid w:val="00FD0126"/>
    <w:rsid w:val="00FD017F"/>
    <w:rsid w:val="00FD75F7"/>
    <w:rsid w:val="00FE0292"/>
    <w:rsid w:val="00FE0A3C"/>
    <w:rsid w:val="00FE0F81"/>
    <w:rsid w:val="00FE3AE5"/>
    <w:rsid w:val="00FE443F"/>
    <w:rsid w:val="00FE4440"/>
    <w:rsid w:val="00FE5B97"/>
    <w:rsid w:val="00FF0B94"/>
    <w:rsid w:val="00FF179D"/>
    <w:rsid w:val="00FF21AC"/>
    <w:rsid w:val="00FF2DFA"/>
    <w:rsid w:val="00FF368E"/>
    <w:rsid w:val="00FF459B"/>
    <w:rsid w:val="00FF7237"/>
    <w:rsid w:val="00FF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68EC6"/>
  <w15:chartTrackingRefBased/>
  <w15:docId w15:val="{25F65DAF-24A3-43E8-AF7E-9B0398A0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435A2"/>
    <w:pPr>
      <w:jc w:val="both"/>
    </w:pPr>
    <w:rPr>
      <w:rFonts w:ascii="Malacitana" w:hAnsi="Malacitana"/>
      <w:lang w:val="es-ES_tradnl"/>
    </w:rPr>
  </w:style>
  <w:style w:type="paragraph" w:styleId="Ttulo1">
    <w:name w:val="heading 1"/>
    <w:basedOn w:val="Normal"/>
    <w:next w:val="Normal"/>
    <w:link w:val="Ttulo1Car"/>
    <w:uiPriority w:val="9"/>
    <w:rsid w:val="00DC098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D0E61"/>
    <w:pPr>
      <w:keepNext/>
      <w:keepLines/>
      <w:numPr>
        <w:ilvl w:val="1"/>
        <w:numId w:val="1"/>
      </w:numPr>
      <w:spacing w:before="40" w:after="120"/>
      <w:outlineLvl w:val="1"/>
    </w:pPr>
    <w:rPr>
      <w:rFonts w:eastAsiaTheme="majorEastAsia" w:cstheme="majorBidi"/>
      <w:color w:val="2E74B5" w:themeColor="accent1" w:themeShade="BF"/>
      <w:sz w:val="26"/>
      <w:szCs w:val="26"/>
    </w:rPr>
  </w:style>
  <w:style w:type="paragraph" w:styleId="Ttulo3">
    <w:name w:val="heading 3"/>
    <w:basedOn w:val="Ttulo2"/>
    <w:next w:val="Normal"/>
    <w:link w:val="Ttulo3Car"/>
    <w:uiPriority w:val="9"/>
    <w:unhideWhenUsed/>
    <w:qFormat/>
    <w:rsid w:val="003D0E61"/>
    <w:pPr>
      <w:numPr>
        <w:ilvl w:val="2"/>
      </w:numPr>
      <w:outlineLvl w:val="2"/>
    </w:pPr>
    <w:rPr>
      <w:sz w:val="24"/>
    </w:rPr>
  </w:style>
  <w:style w:type="paragraph" w:styleId="Ttulo4">
    <w:name w:val="heading 4"/>
    <w:basedOn w:val="Normal"/>
    <w:next w:val="Normal"/>
    <w:link w:val="Ttulo4Car"/>
    <w:uiPriority w:val="9"/>
    <w:unhideWhenUsed/>
    <w:qFormat/>
    <w:rsid w:val="003D0E61"/>
    <w:pPr>
      <w:keepNext/>
      <w:keepLines/>
      <w:numPr>
        <w:ilvl w:val="3"/>
        <w:numId w:val="1"/>
      </w:numPr>
      <w:spacing w:before="40"/>
      <w:outlineLvl w:val="3"/>
    </w:pPr>
    <w:rPr>
      <w:rFonts w:eastAsiaTheme="majorEastAsia" w:cstheme="majorBidi"/>
      <w:iCs/>
      <w:color w:val="2E74B5" w:themeColor="accent1" w:themeShade="BF"/>
    </w:rPr>
  </w:style>
  <w:style w:type="paragraph" w:styleId="Ttulo5">
    <w:name w:val="heading 5"/>
    <w:basedOn w:val="Normal"/>
    <w:next w:val="Normal"/>
    <w:link w:val="Ttulo5Car"/>
    <w:uiPriority w:val="9"/>
    <w:semiHidden/>
    <w:unhideWhenUsed/>
    <w:qFormat/>
    <w:rsid w:val="009F27AC"/>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151FB6"/>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rsid w:val="009F27A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9F27A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F27A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0980"/>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D0E61"/>
    <w:rPr>
      <w:rFonts w:ascii="Malacitana" w:eastAsiaTheme="majorEastAsia" w:hAnsi="Malacitana" w:cstheme="majorBidi"/>
      <w:color w:val="2E74B5" w:themeColor="accent1" w:themeShade="BF"/>
      <w:sz w:val="26"/>
      <w:szCs w:val="26"/>
      <w:lang w:val="es-ES_tradnl"/>
    </w:rPr>
  </w:style>
  <w:style w:type="character" w:customStyle="1" w:styleId="Ttulo3Car">
    <w:name w:val="Título 3 Car"/>
    <w:basedOn w:val="Fuentedeprrafopredeter"/>
    <w:link w:val="Ttulo3"/>
    <w:uiPriority w:val="9"/>
    <w:rsid w:val="003D0E61"/>
    <w:rPr>
      <w:rFonts w:ascii="Malacitana" w:eastAsiaTheme="majorEastAsia" w:hAnsi="Malacitana" w:cstheme="majorBidi"/>
      <w:color w:val="2E74B5" w:themeColor="accent1" w:themeShade="BF"/>
      <w:szCs w:val="26"/>
      <w:lang w:val="es-ES_tradnl"/>
    </w:rPr>
  </w:style>
  <w:style w:type="character" w:customStyle="1" w:styleId="Ttulo4Car">
    <w:name w:val="Título 4 Car"/>
    <w:basedOn w:val="Fuentedeprrafopredeter"/>
    <w:link w:val="Ttulo4"/>
    <w:uiPriority w:val="9"/>
    <w:rsid w:val="003D0E61"/>
    <w:rPr>
      <w:rFonts w:ascii="Malacitana" w:eastAsiaTheme="majorEastAsia" w:hAnsi="Malacitana" w:cstheme="majorBidi"/>
      <w:iCs/>
      <w:color w:val="2E74B5" w:themeColor="accent1" w:themeShade="BF"/>
      <w:lang w:val="es-ES_tradnl"/>
    </w:rPr>
  </w:style>
  <w:style w:type="character" w:customStyle="1" w:styleId="Ttulo6Car">
    <w:name w:val="Título 6 Car"/>
    <w:basedOn w:val="Fuentedeprrafopredeter"/>
    <w:link w:val="Ttulo6"/>
    <w:uiPriority w:val="9"/>
    <w:semiHidden/>
    <w:rsid w:val="00151FB6"/>
    <w:rPr>
      <w:rFonts w:asciiTheme="majorHAnsi" w:eastAsiaTheme="majorEastAsia" w:hAnsiTheme="majorHAnsi" w:cstheme="majorBidi"/>
      <w:color w:val="1F4D78" w:themeColor="accent1" w:themeShade="7F"/>
      <w:lang w:val="es-ES_tradnl"/>
    </w:rPr>
  </w:style>
  <w:style w:type="paragraph" w:styleId="TDC1">
    <w:name w:val="toc 1"/>
    <w:basedOn w:val="Normal"/>
    <w:next w:val="Normal"/>
    <w:autoRedefine/>
    <w:uiPriority w:val="39"/>
    <w:unhideWhenUsed/>
    <w:rsid w:val="00C12AA8"/>
    <w:pPr>
      <w:tabs>
        <w:tab w:val="right" w:leader="dot" w:pos="8771"/>
      </w:tabs>
      <w:spacing w:before="120"/>
    </w:pPr>
    <w:rPr>
      <w:b/>
    </w:rPr>
  </w:style>
  <w:style w:type="paragraph" w:styleId="TDC2">
    <w:name w:val="toc 2"/>
    <w:basedOn w:val="Normal"/>
    <w:next w:val="Normal"/>
    <w:autoRedefine/>
    <w:uiPriority w:val="39"/>
    <w:unhideWhenUsed/>
    <w:rsid w:val="00D25591"/>
    <w:pPr>
      <w:ind w:left="240"/>
    </w:pPr>
    <w:rPr>
      <w:noProof/>
      <w:kern w:val="2"/>
      <w:szCs w:val="22"/>
    </w:rPr>
  </w:style>
  <w:style w:type="paragraph" w:styleId="TDC3">
    <w:name w:val="toc 3"/>
    <w:basedOn w:val="Normal"/>
    <w:next w:val="Normal"/>
    <w:autoRedefine/>
    <w:uiPriority w:val="39"/>
    <w:unhideWhenUsed/>
    <w:rsid w:val="008863DD"/>
    <w:pPr>
      <w:ind w:left="480"/>
    </w:pPr>
    <w:rPr>
      <w:noProof/>
      <w:kern w:val="2"/>
      <w:szCs w:val="22"/>
      <w:lang w:val="en-US"/>
    </w:rPr>
  </w:style>
  <w:style w:type="paragraph" w:styleId="TDC4">
    <w:name w:val="toc 4"/>
    <w:basedOn w:val="Normal"/>
    <w:next w:val="Normal"/>
    <w:autoRedefine/>
    <w:uiPriority w:val="39"/>
    <w:unhideWhenUsed/>
    <w:rsid w:val="00DC0980"/>
    <w:pPr>
      <w:ind w:left="720"/>
    </w:pPr>
    <w:rPr>
      <w:rFonts w:asciiTheme="minorHAnsi" w:hAnsiTheme="minorHAnsi"/>
      <w:sz w:val="20"/>
      <w:szCs w:val="20"/>
    </w:rPr>
  </w:style>
  <w:style w:type="paragraph" w:styleId="TDC5">
    <w:name w:val="toc 5"/>
    <w:basedOn w:val="Normal"/>
    <w:next w:val="Normal"/>
    <w:autoRedefine/>
    <w:uiPriority w:val="39"/>
    <w:unhideWhenUsed/>
    <w:rsid w:val="00DC0980"/>
    <w:pPr>
      <w:ind w:left="960"/>
    </w:pPr>
    <w:rPr>
      <w:rFonts w:asciiTheme="minorHAnsi" w:hAnsiTheme="minorHAnsi"/>
      <w:sz w:val="20"/>
      <w:szCs w:val="20"/>
    </w:rPr>
  </w:style>
  <w:style w:type="paragraph" w:styleId="TDC6">
    <w:name w:val="toc 6"/>
    <w:basedOn w:val="Normal"/>
    <w:next w:val="Normal"/>
    <w:autoRedefine/>
    <w:uiPriority w:val="39"/>
    <w:unhideWhenUsed/>
    <w:rsid w:val="00DC0980"/>
    <w:pPr>
      <w:ind w:left="1200"/>
    </w:pPr>
    <w:rPr>
      <w:rFonts w:asciiTheme="minorHAnsi" w:hAnsiTheme="minorHAnsi"/>
      <w:sz w:val="20"/>
      <w:szCs w:val="20"/>
    </w:rPr>
  </w:style>
  <w:style w:type="paragraph" w:styleId="TDC7">
    <w:name w:val="toc 7"/>
    <w:basedOn w:val="Normal"/>
    <w:next w:val="Normal"/>
    <w:autoRedefine/>
    <w:uiPriority w:val="39"/>
    <w:unhideWhenUsed/>
    <w:rsid w:val="00DC0980"/>
    <w:pPr>
      <w:ind w:left="1440"/>
    </w:pPr>
    <w:rPr>
      <w:rFonts w:asciiTheme="minorHAnsi" w:hAnsiTheme="minorHAnsi"/>
      <w:sz w:val="20"/>
      <w:szCs w:val="20"/>
    </w:rPr>
  </w:style>
  <w:style w:type="paragraph" w:styleId="TDC8">
    <w:name w:val="toc 8"/>
    <w:basedOn w:val="Normal"/>
    <w:next w:val="Normal"/>
    <w:autoRedefine/>
    <w:uiPriority w:val="39"/>
    <w:unhideWhenUsed/>
    <w:rsid w:val="00DC0980"/>
    <w:pPr>
      <w:ind w:left="1680"/>
    </w:pPr>
    <w:rPr>
      <w:rFonts w:asciiTheme="minorHAnsi" w:hAnsiTheme="minorHAnsi"/>
      <w:sz w:val="20"/>
      <w:szCs w:val="20"/>
    </w:rPr>
  </w:style>
  <w:style w:type="paragraph" w:styleId="TDC9">
    <w:name w:val="toc 9"/>
    <w:basedOn w:val="Normal"/>
    <w:next w:val="Normal"/>
    <w:autoRedefine/>
    <w:uiPriority w:val="39"/>
    <w:unhideWhenUsed/>
    <w:rsid w:val="00DC0980"/>
    <w:pPr>
      <w:ind w:left="1920"/>
    </w:pPr>
    <w:rPr>
      <w:rFonts w:asciiTheme="minorHAnsi" w:hAnsiTheme="minorHAnsi"/>
      <w:sz w:val="20"/>
      <w:szCs w:val="20"/>
    </w:rPr>
  </w:style>
  <w:style w:type="paragraph" w:customStyle="1" w:styleId="Captulo">
    <w:name w:val="Capítulo"/>
    <w:basedOn w:val="Ttulo1"/>
    <w:qFormat/>
    <w:rsid w:val="00D207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240"/>
      <w:jc w:val="right"/>
    </w:pPr>
    <w:rPr>
      <w:rFonts w:ascii="Malacitana" w:hAnsi="Malacitana" w:cs="Helvetica"/>
      <w:b/>
      <w:color w:val="000000" w:themeColor="text1"/>
      <w:sz w:val="96"/>
      <w:szCs w:val="72"/>
    </w:rPr>
  </w:style>
  <w:style w:type="paragraph" w:styleId="Encabezado">
    <w:name w:val="header"/>
    <w:basedOn w:val="Normal"/>
    <w:link w:val="EncabezadoCar"/>
    <w:uiPriority w:val="99"/>
    <w:unhideWhenUsed/>
    <w:rsid w:val="00DC0980"/>
    <w:pPr>
      <w:tabs>
        <w:tab w:val="center" w:pos="4252"/>
        <w:tab w:val="right" w:pos="8504"/>
      </w:tabs>
    </w:pPr>
  </w:style>
  <w:style w:type="character" w:customStyle="1" w:styleId="EncabezadoCar">
    <w:name w:val="Encabezado Car"/>
    <w:basedOn w:val="Fuentedeprrafopredeter"/>
    <w:link w:val="Encabezado"/>
    <w:uiPriority w:val="99"/>
    <w:rsid w:val="00DC0980"/>
  </w:style>
  <w:style w:type="paragraph" w:styleId="Piedepgina">
    <w:name w:val="footer"/>
    <w:basedOn w:val="Normal"/>
    <w:link w:val="PiedepginaCar"/>
    <w:uiPriority w:val="99"/>
    <w:unhideWhenUsed/>
    <w:rsid w:val="00DC0980"/>
    <w:pPr>
      <w:tabs>
        <w:tab w:val="center" w:pos="4252"/>
        <w:tab w:val="right" w:pos="8504"/>
      </w:tabs>
    </w:pPr>
  </w:style>
  <w:style w:type="character" w:customStyle="1" w:styleId="PiedepginaCar">
    <w:name w:val="Pie de página Car"/>
    <w:basedOn w:val="Fuentedeprrafopredeter"/>
    <w:link w:val="Piedepgina"/>
    <w:uiPriority w:val="99"/>
    <w:rsid w:val="00DC0980"/>
  </w:style>
  <w:style w:type="character" w:styleId="Nmerodepgina">
    <w:name w:val="page number"/>
    <w:basedOn w:val="Fuentedeprrafopredeter"/>
    <w:uiPriority w:val="99"/>
    <w:semiHidden/>
    <w:unhideWhenUsed/>
    <w:rsid w:val="00DC0980"/>
  </w:style>
  <w:style w:type="paragraph" w:styleId="TtuloTDC">
    <w:name w:val="TOC Heading"/>
    <w:basedOn w:val="Ttulo1"/>
    <w:next w:val="Normal"/>
    <w:uiPriority w:val="39"/>
    <w:unhideWhenUsed/>
    <w:qFormat/>
    <w:rsid w:val="008C3A11"/>
    <w:pPr>
      <w:spacing w:before="480" w:line="276" w:lineRule="auto"/>
      <w:outlineLvl w:val="9"/>
    </w:pPr>
    <w:rPr>
      <w:b/>
      <w:bCs/>
      <w:sz w:val="28"/>
      <w:szCs w:val="28"/>
    </w:rPr>
  </w:style>
  <w:style w:type="character" w:styleId="Hipervnculo">
    <w:name w:val="Hyperlink"/>
    <w:basedOn w:val="Fuentedeprrafopredeter"/>
    <w:uiPriority w:val="99"/>
    <w:unhideWhenUsed/>
    <w:rsid w:val="008C3A11"/>
    <w:rPr>
      <w:color w:val="0563C1" w:themeColor="hyperlink"/>
      <w:u w:val="single"/>
    </w:rPr>
  </w:style>
  <w:style w:type="paragraph" w:styleId="Tabladeilustraciones">
    <w:name w:val="table of figures"/>
    <w:basedOn w:val="Normal"/>
    <w:next w:val="Normal"/>
    <w:uiPriority w:val="99"/>
    <w:unhideWhenUsed/>
    <w:rsid w:val="00960BF0"/>
  </w:style>
  <w:style w:type="paragraph" w:customStyle="1" w:styleId="CaptuloNmero">
    <w:name w:val="Capítulo Número"/>
    <w:basedOn w:val="Normal"/>
    <w:qFormat/>
    <w:rsid w:val="00415135"/>
    <w:pPr>
      <w:numPr>
        <w:numId w:val="1"/>
      </w:numPr>
      <w:jc w:val="right"/>
    </w:pPr>
    <w:rPr>
      <w:color w:val="7F7F7F" w:themeColor="text1" w:themeTint="80"/>
      <w:sz w:val="240"/>
      <w:szCs w:val="144"/>
    </w:rPr>
  </w:style>
  <w:style w:type="paragraph" w:styleId="Prrafodelista">
    <w:name w:val="List Paragraph"/>
    <w:basedOn w:val="Normal"/>
    <w:uiPriority w:val="34"/>
    <w:qFormat/>
    <w:rsid w:val="00C37F9E"/>
    <w:pPr>
      <w:ind w:left="720"/>
      <w:contextualSpacing/>
    </w:pPr>
  </w:style>
  <w:style w:type="character" w:styleId="Nmerodelnea">
    <w:name w:val="line number"/>
    <w:basedOn w:val="Fuentedeprrafopredeter"/>
    <w:uiPriority w:val="99"/>
    <w:semiHidden/>
    <w:unhideWhenUsed/>
    <w:rsid w:val="00CA5DC5"/>
  </w:style>
  <w:style w:type="character" w:styleId="Refdecomentario">
    <w:name w:val="annotation reference"/>
    <w:basedOn w:val="Fuentedeprrafopredeter"/>
    <w:uiPriority w:val="99"/>
    <w:semiHidden/>
    <w:unhideWhenUsed/>
    <w:rsid w:val="00E63F67"/>
    <w:rPr>
      <w:sz w:val="18"/>
      <w:szCs w:val="18"/>
    </w:rPr>
  </w:style>
  <w:style w:type="paragraph" w:styleId="Textocomentario">
    <w:name w:val="annotation text"/>
    <w:basedOn w:val="Normal"/>
    <w:link w:val="TextocomentarioCar"/>
    <w:uiPriority w:val="99"/>
    <w:unhideWhenUsed/>
    <w:rsid w:val="00E63F67"/>
  </w:style>
  <w:style w:type="character" w:customStyle="1" w:styleId="TextocomentarioCar">
    <w:name w:val="Texto comentario Car"/>
    <w:basedOn w:val="Fuentedeprrafopredeter"/>
    <w:link w:val="Textocomentario"/>
    <w:uiPriority w:val="99"/>
    <w:rsid w:val="00E63F67"/>
    <w:rPr>
      <w:rFonts w:ascii="LM Roman 12" w:hAnsi="LM Roman 12"/>
    </w:rPr>
  </w:style>
  <w:style w:type="paragraph" w:styleId="Asuntodelcomentario">
    <w:name w:val="annotation subject"/>
    <w:basedOn w:val="Textocomentario"/>
    <w:next w:val="Textocomentario"/>
    <w:link w:val="AsuntodelcomentarioCar"/>
    <w:uiPriority w:val="99"/>
    <w:semiHidden/>
    <w:unhideWhenUsed/>
    <w:rsid w:val="00E63F67"/>
    <w:rPr>
      <w:b/>
      <w:bCs/>
      <w:sz w:val="20"/>
      <w:szCs w:val="20"/>
    </w:rPr>
  </w:style>
  <w:style w:type="character" w:customStyle="1" w:styleId="AsuntodelcomentarioCar">
    <w:name w:val="Asunto del comentario Car"/>
    <w:basedOn w:val="TextocomentarioCar"/>
    <w:link w:val="Asuntodelcomentario"/>
    <w:uiPriority w:val="99"/>
    <w:semiHidden/>
    <w:rsid w:val="00E63F67"/>
    <w:rPr>
      <w:rFonts w:ascii="LM Roman 12" w:hAnsi="LM Roman 12"/>
      <w:b/>
      <w:bCs/>
      <w:sz w:val="20"/>
      <w:szCs w:val="20"/>
    </w:rPr>
  </w:style>
  <w:style w:type="paragraph" w:styleId="Textodeglobo">
    <w:name w:val="Balloon Text"/>
    <w:basedOn w:val="Normal"/>
    <w:link w:val="TextodegloboCar"/>
    <w:uiPriority w:val="99"/>
    <w:semiHidden/>
    <w:unhideWhenUsed/>
    <w:rsid w:val="00E63F67"/>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E63F67"/>
    <w:rPr>
      <w:rFonts w:ascii="Times New Roman" w:hAnsi="Times New Roman" w:cs="Times New Roman"/>
      <w:sz w:val="18"/>
      <w:szCs w:val="18"/>
    </w:rPr>
  </w:style>
  <w:style w:type="character" w:styleId="Textodelmarcadordeposicin">
    <w:name w:val="Placeholder Text"/>
    <w:basedOn w:val="Fuentedeprrafopredeter"/>
    <w:uiPriority w:val="99"/>
    <w:semiHidden/>
    <w:rsid w:val="0022749F"/>
    <w:rPr>
      <w:color w:val="808080"/>
    </w:rPr>
  </w:style>
  <w:style w:type="paragraph" w:styleId="Descripcin">
    <w:name w:val="caption"/>
    <w:basedOn w:val="Normal"/>
    <w:next w:val="Normal"/>
    <w:uiPriority w:val="35"/>
    <w:unhideWhenUsed/>
    <w:rsid w:val="00844B3E"/>
    <w:pPr>
      <w:spacing w:after="200"/>
      <w:jc w:val="center"/>
    </w:pPr>
    <w:rPr>
      <w:iCs/>
      <w:color w:val="000000" w:themeColor="text1"/>
      <w:sz w:val="18"/>
      <w:szCs w:val="18"/>
    </w:rPr>
  </w:style>
  <w:style w:type="table" w:styleId="Tablaconcuadrcula">
    <w:name w:val="Table Grid"/>
    <w:basedOn w:val="Tablanormal"/>
    <w:uiPriority w:val="39"/>
    <w:rsid w:val="00934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2C3778"/>
    <w:rPr>
      <w:rFonts w:ascii="Times New Roman" w:hAnsi="Times New Roman" w:cs="Times New Roman"/>
    </w:rPr>
  </w:style>
  <w:style w:type="character" w:customStyle="1" w:styleId="MapadeldocumentoCar">
    <w:name w:val="Mapa del documento Car"/>
    <w:basedOn w:val="Fuentedeprrafopredeter"/>
    <w:link w:val="Mapadeldocumento"/>
    <w:uiPriority w:val="99"/>
    <w:semiHidden/>
    <w:rsid w:val="002C3778"/>
    <w:rPr>
      <w:rFonts w:ascii="Times New Roman" w:hAnsi="Times New Roman" w:cs="Times New Roman"/>
      <w:lang w:val="es-ES_tradnl"/>
    </w:rPr>
  </w:style>
  <w:style w:type="paragraph" w:styleId="Revisin">
    <w:name w:val="Revision"/>
    <w:hidden/>
    <w:uiPriority w:val="99"/>
    <w:semiHidden/>
    <w:rsid w:val="002C3778"/>
    <w:rPr>
      <w:rFonts w:ascii="LM Roman 12" w:hAnsi="LM Roman 12"/>
      <w:lang w:val="es-ES_tradnl"/>
    </w:rPr>
  </w:style>
  <w:style w:type="paragraph" w:styleId="Textonotapie">
    <w:name w:val="footnote text"/>
    <w:basedOn w:val="Normal"/>
    <w:link w:val="TextonotapieCar"/>
    <w:uiPriority w:val="99"/>
    <w:unhideWhenUsed/>
    <w:rsid w:val="0026665B"/>
  </w:style>
  <w:style w:type="character" w:customStyle="1" w:styleId="TextonotapieCar">
    <w:name w:val="Texto nota pie Car"/>
    <w:basedOn w:val="Fuentedeprrafopredeter"/>
    <w:link w:val="Textonotapie"/>
    <w:uiPriority w:val="99"/>
    <w:rsid w:val="0026665B"/>
    <w:rPr>
      <w:rFonts w:ascii="LM Roman 12" w:hAnsi="LM Roman 12"/>
      <w:lang w:val="es-ES_tradnl"/>
    </w:rPr>
  </w:style>
  <w:style w:type="character" w:styleId="Refdenotaalpie">
    <w:name w:val="footnote reference"/>
    <w:basedOn w:val="Fuentedeprrafopredeter"/>
    <w:uiPriority w:val="99"/>
    <w:unhideWhenUsed/>
    <w:rsid w:val="0026665B"/>
    <w:rPr>
      <w:vertAlign w:val="superscript"/>
    </w:rPr>
  </w:style>
  <w:style w:type="character" w:styleId="Hipervnculovisitado">
    <w:name w:val="FollowedHyperlink"/>
    <w:basedOn w:val="Fuentedeprrafopredeter"/>
    <w:uiPriority w:val="99"/>
    <w:semiHidden/>
    <w:unhideWhenUsed/>
    <w:rsid w:val="00486BE9"/>
    <w:rPr>
      <w:color w:val="954F72" w:themeColor="followedHyperlink"/>
      <w:u w:val="single"/>
    </w:rPr>
  </w:style>
  <w:style w:type="table" w:styleId="Tablanormal1">
    <w:name w:val="Plain Table 1"/>
    <w:basedOn w:val="Tablanormal"/>
    <w:uiPriority w:val="41"/>
    <w:rsid w:val="00486BE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86BE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486BE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tulo10">
    <w:name w:val="Título1"/>
    <w:basedOn w:val="Normal"/>
    <w:next w:val="Normal"/>
    <w:uiPriority w:val="99"/>
    <w:rsid w:val="00A4264F"/>
    <w:pPr>
      <w:widowControl w:val="0"/>
      <w:autoSpaceDE w:val="0"/>
      <w:autoSpaceDN w:val="0"/>
      <w:adjustRightInd w:val="0"/>
      <w:jc w:val="left"/>
    </w:pPr>
    <w:rPr>
      <w:rFonts w:ascii="Times New Roman" w:hAnsi="Times New Roman" w:cs="Times New Roman"/>
      <w:lang w:val="en-US"/>
    </w:rPr>
  </w:style>
  <w:style w:type="character" w:customStyle="1" w:styleId="HTMLconformatoprevioCar">
    <w:name w:val="HTML con formato previo Car"/>
    <w:basedOn w:val="Fuentedeprrafopredeter"/>
    <w:link w:val="HTMLconformatoprevio"/>
    <w:uiPriority w:val="99"/>
    <w:semiHidden/>
    <w:rsid w:val="00516185"/>
    <w:rPr>
      <w:rFonts w:ascii="Courier New" w:hAnsi="Courier New" w:cs="Courier New"/>
      <w:sz w:val="20"/>
      <w:szCs w:val="20"/>
    </w:rPr>
  </w:style>
  <w:style w:type="paragraph" w:styleId="HTMLconformatoprevio">
    <w:name w:val="HTML Preformatted"/>
    <w:basedOn w:val="Normal"/>
    <w:link w:val="HTMLconformatoprevioCar"/>
    <w:uiPriority w:val="99"/>
    <w:semiHidden/>
    <w:unhideWhenUsed/>
    <w:rsid w:val="00516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paragraph" w:customStyle="1" w:styleId="Apndice">
    <w:name w:val="Apéndice"/>
    <w:basedOn w:val="CaptuloNmero"/>
    <w:qFormat/>
    <w:rsid w:val="00AD050F"/>
    <w:pPr>
      <w:numPr>
        <w:numId w:val="2"/>
      </w:numPr>
      <w:outlineLvl w:val="0"/>
    </w:pPr>
    <w:rPr>
      <w:noProof/>
      <w:sz w:val="84"/>
      <w:szCs w:val="2"/>
    </w:rPr>
  </w:style>
  <w:style w:type="paragraph" w:customStyle="1" w:styleId="Apndice2">
    <w:name w:val="Apéndice 2"/>
    <w:basedOn w:val="Ttulo2"/>
    <w:qFormat/>
    <w:rsid w:val="003D0E61"/>
    <w:pPr>
      <w:numPr>
        <w:numId w:val="2"/>
      </w:numPr>
    </w:pPr>
  </w:style>
  <w:style w:type="character" w:styleId="CdigoHTML">
    <w:name w:val="HTML Code"/>
    <w:basedOn w:val="Fuentedeprrafopredeter"/>
    <w:uiPriority w:val="99"/>
    <w:semiHidden/>
    <w:unhideWhenUsed/>
    <w:rsid w:val="002813E4"/>
    <w:rPr>
      <w:rFonts w:ascii="Courier New" w:eastAsia="Times New Roman" w:hAnsi="Courier New" w:cs="Courier New"/>
      <w:sz w:val="20"/>
      <w:szCs w:val="20"/>
    </w:rPr>
  </w:style>
  <w:style w:type="character" w:customStyle="1" w:styleId="Ttulo5Car">
    <w:name w:val="Título 5 Car"/>
    <w:basedOn w:val="Fuentedeprrafopredeter"/>
    <w:link w:val="Ttulo5"/>
    <w:uiPriority w:val="9"/>
    <w:semiHidden/>
    <w:rsid w:val="009F27AC"/>
    <w:rPr>
      <w:rFonts w:asciiTheme="majorHAnsi" w:eastAsiaTheme="majorEastAsia" w:hAnsiTheme="majorHAnsi" w:cstheme="majorBidi"/>
      <w:color w:val="2E74B5" w:themeColor="accent1" w:themeShade="BF"/>
      <w:lang w:val="es-ES_tradnl"/>
    </w:rPr>
  </w:style>
  <w:style w:type="character" w:customStyle="1" w:styleId="Ttulo7Car">
    <w:name w:val="Título 7 Car"/>
    <w:basedOn w:val="Fuentedeprrafopredeter"/>
    <w:link w:val="Ttulo7"/>
    <w:uiPriority w:val="9"/>
    <w:rsid w:val="009F27AC"/>
    <w:rPr>
      <w:rFonts w:asciiTheme="majorHAnsi" w:eastAsiaTheme="majorEastAsia" w:hAnsiTheme="majorHAnsi" w:cstheme="majorBidi"/>
      <w:i/>
      <w:iCs/>
      <w:color w:val="1F4D78" w:themeColor="accent1" w:themeShade="7F"/>
      <w:lang w:val="es-ES_tradnl"/>
    </w:rPr>
  </w:style>
  <w:style w:type="character" w:customStyle="1" w:styleId="Ttulo8Car">
    <w:name w:val="Título 8 Car"/>
    <w:basedOn w:val="Fuentedeprrafopredeter"/>
    <w:link w:val="Ttulo8"/>
    <w:uiPriority w:val="9"/>
    <w:semiHidden/>
    <w:rsid w:val="009F27AC"/>
    <w:rPr>
      <w:rFonts w:asciiTheme="majorHAnsi" w:eastAsiaTheme="majorEastAsia" w:hAnsiTheme="majorHAnsi" w:cstheme="majorBidi"/>
      <w:color w:val="272727" w:themeColor="text1" w:themeTint="D8"/>
      <w:sz w:val="21"/>
      <w:szCs w:val="21"/>
      <w:lang w:val="es-ES_tradnl"/>
    </w:rPr>
  </w:style>
  <w:style w:type="character" w:customStyle="1" w:styleId="Ttulo9Car">
    <w:name w:val="Título 9 Car"/>
    <w:basedOn w:val="Fuentedeprrafopredeter"/>
    <w:link w:val="Ttulo9"/>
    <w:uiPriority w:val="9"/>
    <w:semiHidden/>
    <w:rsid w:val="009F27AC"/>
    <w:rPr>
      <w:rFonts w:asciiTheme="majorHAnsi" w:eastAsiaTheme="majorEastAsia" w:hAnsiTheme="majorHAnsi" w:cstheme="majorBidi"/>
      <w:i/>
      <w:iCs/>
      <w:color w:val="272727" w:themeColor="text1" w:themeTint="D8"/>
      <w:sz w:val="21"/>
      <w:szCs w:val="21"/>
      <w:lang w:val="es-ES_tradnl"/>
    </w:rPr>
  </w:style>
  <w:style w:type="paragraph" w:customStyle="1" w:styleId="Referencias">
    <w:name w:val="Referencias"/>
    <w:basedOn w:val="Normal"/>
    <w:qFormat/>
    <w:rsid w:val="00B07277"/>
    <w:rPr>
      <w:noProof/>
      <w:sz w:val="20"/>
      <w:lang w:val="en-US"/>
    </w:rPr>
  </w:style>
  <w:style w:type="paragraph" w:customStyle="1" w:styleId="Default">
    <w:name w:val="Default"/>
    <w:rsid w:val="00CF5634"/>
    <w:pPr>
      <w:autoSpaceDE w:val="0"/>
      <w:autoSpaceDN w:val="0"/>
      <w:adjustRightInd w:val="0"/>
    </w:pPr>
    <w:rPr>
      <w:rFonts w:ascii="Times New Roman" w:eastAsia="Calibri" w:hAnsi="Times New Roman" w:cs="Times New Roman"/>
      <w:color w:val="000000"/>
      <w:lang w:val="es-ES"/>
    </w:rPr>
  </w:style>
  <w:style w:type="character" w:styleId="Mencinsinresolver">
    <w:name w:val="Unresolved Mention"/>
    <w:basedOn w:val="Fuentedeprrafopredeter"/>
    <w:uiPriority w:val="99"/>
    <w:rsid w:val="00D207E1"/>
    <w:rPr>
      <w:color w:val="605E5C"/>
      <w:shd w:val="clear" w:color="auto" w:fill="E1DFDD"/>
    </w:rPr>
  </w:style>
  <w:style w:type="paragraph" w:styleId="NormalWeb">
    <w:name w:val="Normal (Web)"/>
    <w:basedOn w:val="Normal"/>
    <w:uiPriority w:val="99"/>
    <w:semiHidden/>
    <w:unhideWhenUsed/>
    <w:rsid w:val="00034510"/>
    <w:rPr>
      <w:rFonts w:ascii="Times New Roman" w:hAnsi="Times New Roman" w:cs="Times New Roman"/>
    </w:rPr>
  </w:style>
  <w:style w:type="character" w:styleId="Textoennegrita">
    <w:name w:val="Strong"/>
    <w:basedOn w:val="Fuentedeprrafopredeter"/>
    <w:uiPriority w:val="22"/>
    <w:qFormat/>
    <w:rsid w:val="00A3133F"/>
    <w:rPr>
      <w:b/>
      <w:bCs/>
    </w:rPr>
  </w:style>
  <w:style w:type="paragraph" w:customStyle="1" w:styleId="Codigo">
    <w:name w:val="Codigo"/>
    <w:basedOn w:val="Normal"/>
    <w:qFormat/>
    <w:rsid w:val="005469DC"/>
    <w:pPr>
      <w:pBdr>
        <w:top w:val="single" w:sz="4" w:space="1" w:color="auto"/>
        <w:left w:val="single" w:sz="4" w:space="4" w:color="auto"/>
        <w:bottom w:val="single" w:sz="4" w:space="1" w:color="auto"/>
        <w:right w:val="single" w:sz="4" w:space="4" w:color="auto"/>
      </w:pBdr>
      <w:shd w:val="pct10" w:color="auto" w:fill="auto"/>
      <w:tabs>
        <w:tab w:val="left" w:pos="397"/>
      </w:tabs>
      <w:ind w:left="397" w:right="397"/>
      <w:mirrorIndents/>
    </w:pPr>
    <w:rPr>
      <w:rFonts w:ascii="Courier New" w:hAnsi="Courier New"/>
      <w:sz w:val="18"/>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8299">
      <w:bodyDiv w:val="1"/>
      <w:marLeft w:val="0"/>
      <w:marRight w:val="0"/>
      <w:marTop w:val="0"/>
      <w:marBottom w:val="0"/>
      <w:divBdr>
        <w:top w:val="none" w:sz="0" w:space="0" w:color="auto"/>
        <w:left w:val="none" w:sz="0" w:space="0" w:color="auto"/>
        <w:bottom w:val="none" w:sz="0" w:space="0" w:color="auto"/>
        <w:right w:val="none" w:sz="0" w:space="0" w:color="auto"/>
      </w:divBdr>
    </w:div>
    <w:div w:id="42599597">
      <w:bodyDiv w:val="1"/>
      <w:marLeft w:val="0"/>
      <w:marRight w:val="0"/>
      <w:marTop w:val="0"/>
      <w:marBottom w:val="0"/>
      <w:divBdr>
        <w:top w:val="none" w:sz="0" w:space="0" w:color="auto"/>
        <w:left w:val="none" w:sz="0" w:space="0" w:color="auto"/>
        <w:bottom w:val="none" w:sz="0" w:space="0" w:color="auto"/>
        <w:right w:val="none" w:sz="0" w:space="0" w:color="auto"/>
      </w:divBdr>
    </w:div>
    <w:div w:id="52429949">
      <w:bodyDiv w:val="1"/>
      <w:marLeft w:val="0"/>
      <w:marRight w:val="0"/>
      <w:marTop w:val="0"/>
      <w:marBottom w:val="0"/>
      <w:divBdr>
        <w:top w:val="none" w:sz="0" w:space="0" w:color="auto"/>
        <w:left w:val="none" w:sz="0" w:space="0" w:color="auto"/>
        <w:bottom w:val="none" w:sz="0" w:space="0" w:color="auto"/>
        <w:right w:val="none" w:sz="0" w:space="0" w:color="auto"/>
      </w:divBdr>
    </w:div>
    <w:div w:id="53050216">
      <w:bodyDiv w:val="1"/>
      <w:marLeft w:val="0"/>
      <w:marRight w:val="0"/>
      <w:marTop w:val="0"/>
      <w:marBottom w:val="0"/>
      <w:divBdr>
        <w:top w:val="none" w:sz="0" w:space="0" w:color="auto"/>
        <w:left w:val="none" w:sz="0" w:space="0" w:color="auto"/>
        <w:bottom w:val="none" w:sz="0" w:space="0" w:color="auto"/>
        <w:right w:val="none" w:sz="0" w:space="0" w:color="auto"/>
      </w:divBdr>
      <w:divsChild>
        <w:div w:id="149058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23367">
      <w:bodyDiv w:val="1"/>
      <w:marLeft w:val="0"/>
      <w:marRight w:val="0"/>
      <w:marTop w:val="0"/>
      <w:marBottom w:val="0"/>
      <w:divBdr>
        <w:top w:val="none" w:sz="0" w:space="0" w:color="auto"/>
        <w:left w:val="none" w:sz="0" w:space="0" w:color="auto"/>
        <w:bottom w:val="none" w:sz="0" w:space="0" w:color="auto"/>
        <w:right w:val="none" w:sz="0" w:space="0" w:color="auto"/>
      </w:divBdr>
    </w:div>
    <w:div w:id="59451434">
      <w:bodyDiv w:val="1"/>
      <w:marLeft w:val="0"/>
      <w:marRight w:val="0"/>
      <w:marTop w:val="0"/>
      <w:marBottom w:val="0"/>
      <w:divBdr>
        <w:top w:val="none" w:sz="0" w:space="0" w:color="auto"/>
        <w:left w:val="none" w:sz="0" w:space="0" w:color="auto"/>
        <w:bottom w:val="none" w:sz="0" w:space="0" w:color="auto"/>
        <w:right w:val="none" w:sz="0" w:space="0" w:color="auto"/>
      </w:divBdr>
    </w:div>
    <w:div w:id="70781143">
      <w:bodyDiv w:val="1"/>
      <w:marLeft w:val="0"/>
      <w:marRight w:val="0"/>
      <w:marTop w:val="0"/>
      <w:marBottom w:val="0"/>
      <w:divBdr>
        <w:top w:val="none" w:sz="0" w:space="0" w:color="auto"/>
        <w:left w:val="none" w:sz="0" w:space="0" w:color="auto"/>
        <w:bottom w:val="none" w:sz="0" w:space="0" w:color="auto"/>
        <w:right w:val="none" w:sz="0" w:space="0" w:color="auto"/>
      </w:divBdr>
    </w:div>
    <w:div w:id="87241851">
      <w:bodyDiv w:val="1"/>
      <w:marLeft w:val="0"/>
      <w:marRight w:val="0"/>
      <w:marTop w:val="0"/>
      <w:marBottom w:val="0"/>
      <w:divBdr>
        <w:top w:val="none" w:sz="0" w:space="0" w:color="auto"/>
        <w:left w:val="none" w:sz="0" w:space="0" w:color="auto"/>
        <w:bottom w:val="none" w:sz="0" w:space="0" w:color="auto"/>
        <w:right w:val="none" w:sz="0" w:space="0" w:color="auto"/>
      </w:divBdr>
    </w:div>
    <w:div w:id="116797297">
      <w:bodyDiv w:val="1"/>
      <w:marLeft w:val="0"/>
      <w:marRight w:val="0"/>
      <w:marTop w:val="0"/>
      <w:marBottom w:val="0"/>
      <w:divBdr>
        <w:top w:val="none" w:sz="0" w:space="0" w:color="auto"/>
        <w:left w:val="none" w:sz="0" w:space="0" w:color="auto"/>
        <w:bottom w:val="none" w:sz="0" w:space="0" w:color="auto"/>
        <w:right w:val="none" w:sz="0" w:space="0" w:color="auto"/>
      </w:divBdr>
    </w:div>
    <w:div w:id="127629129">
      <w:bodyDiv w:val="1"/>
      <w:marLeft w:val="0"/>
      <w:marRight w:val="0"/>
      <w:marTop w:val="0"/>
      <w:marBottom w:val="0"/>
      <w:divBdr>
        <w:top w:val="none" w:sz="0" w:space="0" w:color="auto"/>
        <w:left w:val="none" w:sz="0" w:space="0" w:color="auto"/>
        <w:bottom w:val="none" w:sz="0" w:space="0" w:color="auto"/>
        <w:right w:val="none" w:sz="0" w:space="0" w:color="auto"/>
      </w:divBdr>
    </w:div>
    <w:div w:id="138497874">
      <w:bodyDiv w:val="1"/>
      <w:marLeft w:val="0"/>
      <w:marRight w:val="0"/>
      <w:marTop w:val="0"/>
      <w:marBottom w:val="0"/>
      <w:divBdr>
        <w:top w:val="none" w:sz="0" w:space="0" w:color="auto"/>
        <w:left w:val="none" w:sz="0" w:space="0" w:color="auto"/>
        <w:bottom w:val="none" w:sz="0" w:space="0" w:color="auto"/>
        <w:right w:val="none" w:sz="0" w:space="0" w:color="auto"/>
      </w:divBdr>
    </w:div>
    <w:div w:id="165556993">
      <w:bodyDiv w:val="1"/>
      <w:marLeft w:val="0"/>
      <w:marRight w:val="0"/>
      <w:marTop w:val="0"/>
      <w:marBottom w:val="0"/>
      <w:divBdr>
        <w:top w:val="none" w:sz="0" w:space="0" w:color="auto"/>
        <w:left w:val="none" w:sz="0" w:space="0" w:color="auto"/>
        <w:bottom w:val="none" w:sz="0" w:space="0" w:color="auto"/>
        <w:right w:val="none" w:sz="0" w:space="0" w:color="auto"/>
      </w:divBdr>
    </w:div>
    <w:div w:id="186985639">
      <w:bodyDiv w:val="1"/>
      <w:marLeft w:val="0"/>
      <w:marRight w:val="0"/>
      <w:marTop w:val="0"/>
      <w:marBottom w:val="0"/>
      <w:divBdr>
        <w:top w:val="none" w:sz="0" w:space="0" w:color="auto"/>
        <w:left w:val="none" w:sz="0" w:space="0" w:color="auto"/>
        <w:bottom w:val="none" w:sz="0" w:space="0" w:color="auto"/>
        <w:right w:val="none" w:sz="0" w:space="0" w:color="auto"/>
      </w:divBdr>
    </w:div>
    <w:div w:id="187529972">
      <w:bodyDiv w:val="1"/>
      <w:marLeft w:val="0"/>
      <w:marRight w:val="0"/>
      <w:marTop w:val="0"/>
      <w:marBottom w:val="0"/>
      <w:divBdr>
        <w:top w:val="none" w:sz="0" w:space="0" w:color="auto"/>
        <w:left w:val="none" w:sz="0" w:space="0" w:color="auto"/>
        <w:bottom w:val="none" w:sz="0" w:space="0" w:color="auto"/>
        <w:right w:val="none" w:sz="0" w:space="0" w:color="auto"/>
      </w:divBdr>
    </w:div>
    <w:div w:id="216358789">
      <w:bodyDiv w:val="1"/>
      <w:marLeft w:val="0"/>
      <w:marRight w:val="0"/>
      <w:marTop w:val="0"/>
      <w:marBottom w:val="0"/>
      <w:divBdr>
        <w:top w:val="none" w:sz="0" w:space="0" w:color="auto"/>
        <w:left w:val="none" w:sz="0" w:space="0" w:color="auto"/>
        <w:bottom w:val="none" w:sz="0" w:space="0" w:color="auto"/>
        <w:right w:val="none" w:sz="0" w:space="0" w:color="auto"/>
      </w:divBdr>
    </w:div>
    <w:div w:id="216742599">
      <w:bodyDiv w:val="1"/>
      <w:marLeft w:val="0"/>
      <w:marRight w:val="0"/>
      <w:marTop w:val="0"/>
      <w:marBottom w:val="0"/>
      <w:divBdr>
        <w:top w:val="none" w:sz="0" w:space="0" w:color="auto"/>
        <w:left w:val="none" w:sz="0" w:space="0" w:color="auto"/>
        <w:bottom w:val="none" w:sz="0" w:space="0" w:color="auto"/>
        <w:right w:val="none" w:sz="0" w:space="0" w:color="auto"/>
      </w:divBdr>
    </w:div>
    <w:div w:id="218908922">
      <w:bodyDiv w:val="1"/>
      <w:marLeft w:val="0"/>
      <w:marRight w:val="0"/>
      <w:marTop w:val="0"/>
      <w:marBottom w:val="0"/>
      <w:divBdr>
        <w:top w:val="none" w:sz="0" w:space="0" w:color="auto"/>
        <w:left w:val="none" w:sz="0" w:space="0" w:color="auto"/>
        <w:bottom w:val="none" w:sz="0" w:space="0" w:color="auto"/>
        <w:right w:val="none" w:sz="0" w:space="0" w:color="auto"/>
      </w:divBdr>
    </w:div>
    <w:div w:id="221137471">
      <w:bodyDiv w:val="1"/>
      <w:marLeft w:val="0"/>
      <w:marRight w:val="0"/>
      <w:marTop w:val="0"/>
      <w:marBottom w:val="0"/>
      <w:divBdr>
        <w:top w:val="none" w:sz="0" w:space="0" w:color="auto"/>
        <w:left w:val="none" w:sz="0" w:space="0" w:color="auto"/>
        <w:bottom w:val="none" w:sz="0" w:space="0" w:color="auto"/>
        <w:right w:val="none" w:sz="0" w:space="0" w:color="auto"/>
      </w:divBdr>
    </w:div>
    <w:div w:id="227500968">
      <w:bodyDiv w:val="1"/>
      <w:marLeft w:val="0"/>
      <w:marRight w:val="0"/>
      <w:marTop w:val="0"/>
      <w:marBottom w:val="0"/>
      <w:divBdr>
        <w:top w:val="none" w:sz="0" w:space="0" w:color="auto"/>
        <w:left w:val="none" w:sz="0" w:space="0" w:color="auto"/>
        <w:bottom w:val="none" w:sz="0" w:space="0" w:color="auto"/>
        <w:right w:val="none" w:sz="0" w:space="0" w:color="auto"/>
      </w:divBdr>
    </w:div>
    <w:div w:id="269509435">
      <w:bodyDiv w:val="1"/>
      <w:marLeft w:val="0"/>
      <w:marRight w:val="0"/>
      <w:marTop w:val="0"/>
      <w:marBottom w:val="0"/>
      <w:divBdr>
        <w:top w:val="none" w:sz="0" w:space="0" w:color="auto"/>
        <w:left w:val="none" w:sz="0" w:space="0" w:color="auto"/>
        <w:bottom w:val="none" w:sz="0" w:space="0" w:color="auto"/>
        <w:right w:val="none" w:sz="0" w:space="0" w:color="auto"/>
      </w:divBdr>
    </w:div>
    <w:div w:id="275454455">
      <w:bodyDiv w:val="1"/>
      <w:marLeft w:val="0"/>
      <w:marRight w:val="0"/>
      <w:marTop w:val="0"/>
      <w:marBottom w:val="0"/>
      <w:divBdr>
        <w:top w:val="none" w:sz="0" w:space="0" w:color="auto"/>
        <w:left w:val="none" w:sz="0" w:space="0" w:color="auto"/>
        <w:bottom w:val="none" w:sz="0" w:space="0" w:color="auto"/>
        <w:right w:val="none" w:sz="0" w:space="0" w:color="auto"/>
      </w:divBdr>
    </w:div>
    <w:div w:id="284776162">
      <w:bodyDiv w:val="1"/>
      <w:marLeft w:val="0"/>
      <w:marRight w:val="0"/>
      <w:marTop w:val="0"/>
      <w:marBottom w:val="0"/>
      <w:divBdr>
        <w:top w:val="none" w:sz="0" w:space="0" w:color="auto"/>
        <w:left w:val="none" w:sz="0" w:space="0" w:color="auto"/>
        <w:bottom w:val="none" w:sz="0" w:space="0" w:color="auto"/>
        <w:right w:val="none" w:sz="0" w:space="0" w:color="auto"/>
      </w:divBdr>
    </w:div>
    <w:div w:id="303045204">
      <w:bodyDiv w:val="1"/>
      <w:marLeft w:val="0"/>
      <w:marRight w:val="0"/>
      <w:marTop w:val="0"/>
      <w:marBottom w:val="0"/>
      <w:divBdr>
        <w:top w:val="none" w:sz="0" w:space="0" w:color="auto"/>
        <w:left w:val="none" w:sz="0" w:space="0" w:color="auto"/>
        <w:bottom w:val="none" w:sz="0" w:space="0" w:color="auto"/>
        <w:right w:val="none" w:sz="0" w:space="0" w:color="auto"/>
      </w:divBdr>
    </w:div>
    <w:div w:id="316111076">
      <w:bodyDiv w:val="1"/>
      <w:marLeft w:val="0"/>
      <w:marRight w:val="0"/>
      <w:marTop w:val="0"/>
      <w:marBottom w:val="0"/>
      <w:divBdr>
        <w:top w:val="none" w:sz="0" w:space="0" w:color="auto"/>
        <w:left w:val="none" w:sz="0" w:space="0" w:color="auto"/>
        <w:bottom w:val="none" w:sz="0" w:space="0" w:color="auto"/>
        <w:right w:val="none" w:sz="0" w:space="0" w:color="auto"/>
      </w:divBdr>
    </w:div>
    <w:div w:id="319116953">
      <w:bodyDiv w:val="1"/>
      <w:marLeft w:val="0"/>
      <w:marRight w:val="0"/>
      <w:marTop w:val="0"/>
      <w:marBottom w:val="0"/>
      <w:divBdr>
        <w:top w:val="none" w:sz="0" w:space="0" w:color="auto"/>
        <w:left w:val="none" w:sz="0" w:space="0" w:color="auto"/>
        <w:bottom w:val="none" w:sz="0" w:space="0" w:color="auto"/>
        <w:right w:val="none" w:sz="0" w:space="0" w:color="auto"/>
      </w:divBdr>
    </w:div>
    <w:div w:id="319627091">
      <w:bodyDiv w:val="1"/>
      <w:marLeft w:val="0"/>
      <w:marRight w:val="0"/>
      <w:marTop w:val="0"/>
      <w:marBottom w:val="0"/>
      <w:divBdr>
        <w:top w:val="none" w:sz="0" w:space="0" w:color="auto"/>
        <w:left w:val="none" w:sz="0" w:space="0" w:color="auto"/>
        <w:bottom w:val="none" w:sz="0" w:space="0" w:color="auto"/>
        <w:right w:val="none" w:sz="0" w:space="0" w:color="auto"/>
      </w:divBdr>
    </w:div>
    <w:div w:id="344288675">
      <w:bodyDiv w:val="1"/>
      <w:marLeft w:val="0"/>
      <w:marRight w:val="0"/>
      <w:marTop w:val="0"/>
      <w:marBottom w:val="0"/>
      <w:divBdr>
        <w:top w:val="none" w:sz="0" w:space="0" w:color="auto"/>
        <w:left w:val="none" w:sz="0" w:space="0" w:color="auto"/>
        <w:bottom w:val="none" w:sz="0" w:space="0" w:color="auto"/>
        <w:right w:val="none" w:sz="0" w:space="0" w:color="auto"/>
      </w:divBdr>
    </w:div>
    <w:div w:id="353967633">
      <w:bodyDiv w:val="1"/>
      <w:marLeft w:val="0"/>
      <w:marRight w:val="0"/>
      <w:marTop w:val="0"/>
      <w:marBottom w:val="0"/>
      <w:divBdr>
        <w:top w:val="none" w:sz="0" w:space="0" w:color="auto"/>
        <w:left w:val="none" w:sz="0" w:space="0" w:color="auto"/>
        <w:bottom w:val="none" w:sz="0" w:space="0" w:color="auto"/>
        <w:right w:val="none" w:sz="0" w:space="0" w:color="auto"/>
      </w:divBdr>
    </w:div>
    <w:div w:id="366296759">
      <w:bodyDiv w:val="1"/>
      <w:marLeft w:val="0"/>
      <w:marRight w:val="0"/>
      <w:marTop w:val="0"/>
      <w:marBottom w:val="0"/>
      <w:divBdr>
        <w:top w:val="none" w:sz="0" w:space="0" w:color="auto"/>
        <w:left w:val="none" w:sz="0" w:space="0" w:color="auto"/>
        <w:bottom w:val="none" w:sz="0" w:space="0" w:color="auto"/>
        <w:right w:val="none" w:sz="0" w:space="0" w:color="auto"/>
      </w:divBdr>
    </w:div>
    <w:div w:id="397750829">
      <w:bodyDiv w:val="1"/>
      <w:marLeft w:val="0"/>
      <w:marRight w:val="0"/>
      <w:marTop w:val="0"/>
      <w:marBottom w:val="0"/>
      <w:divBdr>
        <w:top w:val="none" w:sz="0" w:space="0" w:color="auto"/>
        <w:left w:val="none" w:sz="0" w:space="0" w:color="auto"/>
        <w:bottom w:val="none" w:sz="0" w:space="0" w:color="auto"/>
        <w:right w:val="none" w:sz="0" w:space="0" w:color="auto"/>
      </w:divBdr>
    </w:div>
    <w:div w:id="399444229">
      <w:bodyDiv w:val="1"/>
      <w:marLeft w:val="0"/>
      <w:marRight w:val="0"/>
      <w:marTop w:val="0"/>
      <w:marBottom w:val="0"/>
      <w:divBdr>
        <w:top w:val="none" w:sz="0" w:space="0" w:color="auto"/>
        <w:left w:val="none" w:sz="0" w:space="0" w:color="auto"/>
        <w:bottom w:val="none" w:sz="0" w:space="0" w:color="auto"/>
        <w:right w:val="none" w:sz="0" w:space="0" w:color="auto"/>
      </w:divBdr>
    </w:div>
    <w:div w:id="412704866">
      <w:bodyDiv w:val="1"/>
      <w:marLeft w:val="0"/>
      <w:marRight w:val="0"/>
      <w:marTop w:val="0"/>
      <w:marBottom w:val="0"/>
      <w:divBdr>
        <w:top w:val="none" w:sz="0" w:space="0" w:color="auto"/>
        <w:left w:val="none" w:sz="0" w:space="0" w:color="auto"/>
        <w:bottom w:val="none" w:sz="0" w:space="0" w:color="auto"/>
        <w:right w:val="none" w:sz="0" w:space="0" w:color="auto"/>
      </w:divBdr>
    </w:div>
    <w:div w:id="451367351">
      <w:bodyDiv w:val="1"/>
      <w:marLeft w:val="0"/>
      <w:marRight w:val="0"/>
      <w:marTop w:val="0"/>
      <w:marBottom w:val="0"/>
      <w:divBdr>
        <w:top w:val="none" w:sz="0" w:space="0" w:color="auto"/>
        <w:left w:val="none" w:sz="0" w:space="0" w:color="auto"/>
        <w:bottom w:val="none" w:sz="0" w:space="0" w:color="auto"/>
        <w:right w:val="none" w:sz="0" w:space="0" w:color="auto"/>
      </w:divBdr>
    </w:div>
    <w:div w:id="485129630">
      <w:bodyDiv w:val="1"/>
      <w:marLeft w:val="0"/>
      <w:marRight w:val="0"/>
      <w:marTop w:val="0"/>
      <w:marBottom w:val="0"/>
      <w:divBdr>
        <w:top w:val="none" w:sz="0" w:space="0" w:color="auto"/>
        <w:left w:val="none" w:sz="0" w:space="0" w:color="auto"/>
        <w:bottom w:val="none" w:sz="0" w:space="0" w:color="auto"/>
        <w:right w:val="none" w:sz="0" w:space="0" w:color="auto"/>
      </w:divBdr>
    </w:div>
    <w:div w:id="497233636">
      <w:bodyDiv w:val="1"/>
      <w:marLeft w:val="0"/>
      <w:marRight w:val="0"/>
      <w:marTop w:val="0"/>
      <w:marBottom w:val="0"/>
      <w:divBdr>
        <w:top w:val="none" w:sz="0" w:space="0" w:color="auto"/>
        <w:left w:val="none" w:sz="0" w:space="0" w:color="auto"/>
        <w:bottom w:val="none" w:sz="0" w:space="0" w:color="auto"/>
        <w:right w:val="none" w:sz="0" w:space="0" w:color="auto"/>
      </w:divBdr>
    </w:div>
    <w:div w:id="500852482">
      <w:bodyDiv w:val="1"/>
      <w:marLeft w:val="0"/>
      <w:marRight w:val="0"/>
      <w:marTop w:val="0"/>
      <w:marBottom w:val="0"/>
      <w:divBdr>
        <w:top w:val="none" w:sz="0" w:space="0" w:color="auto"/>
        <w:left w:val="none" w:sz="0" w:space="0" w:color="auto"/>
        <w:bottom w:val="none" w:sz="0" w:space="0" w:color="auto"/>
        <w:right w:val="none" w:sz="0" w:space="0" w:color="auto"/>
      </w:divBdr>
    </w:div>
    <w:div w:id="567303835">
      <w:bodyDiv w:val="1"/>
      <w:marLeft w:val="0"/>
      <w:marRight w:val="0"/>
      <w:marTop w:val="0"/>
      <w:marBottom w:val="0"/>
      <w:divBdr>
        <w:top w:val="none" w:sz="0" w:space="0" w:color="auto"/>
        <w:left w:val="none" w:sz="0" w:space="0" w:color="auto"/>
        <w:bottom w:val="none" w:sz="0" w:space="0" w:color="auto"/>
        <w:right w:val="none" w:sz="0" w:space="0" w:color="auto"/>
      </w:divBdr>
    </w:div>
    <w:div w:id="593365751">
      <w:bodyDiv w:val="1"/>
      <w:marLeft w:val="0"/>
      <w:marRight w:val="0"/>
      <w:marTop w:val="0"/>
      <w:marBottom w:val="0"/>
      <w:divBdr>
        <w:top w:val="none" w:sz="0" w:space="0" w:color="auto"/>
        <w:left w:val="none" w:sz="0" w:space="0" w:color="auto"/>
        <w:bottom w:val="none" w:sz="0" w:space="0" w:color="auto"/>
        <w:right w:val="none" w:sz="0" w:space="0" w:color="auto"/>
      </w:divBdr>
    </w:div>
    <w:div w:id="615017428">
      <w:bodyDiv w:val="1"/>
      <w:marLeft w:val="0"/>
      <w:marRight w:val="0"/>
      <w:marTop w:val="0"/>
      <w:marBottom w:val="0"/>
      <w:divBdr>
        <w:top w:val="none" w:sz="0" w:space="0" w:color="auto"/>
        <w:left w:val="none" w:sz="0" w:space="0" w:color="auto"/>
        <w:bottom w:val="none" w:sz="0" w:space="0" w:color="auto"/>
        <w:right w:val="none" w:sz="0" w:space="0" w:color="auto"/>
      </w:divBdr>
      <w:divsChild>
        <w:div w:id="1606231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677223">
      <w:bodyDiv w:val="1"/>
      <w:marLeft w:val="0"/>
      <w:marRight w:val="0"/>
      <w:marTop w:val="0"/>
      <w:marBottom w:val="0"/>
      <w:divBdr>
        <w:top w:val="none" w:sz="0" w:space="0" w:color="auto"/>
        <w:left w:val="none" w:sz="0" w:space="0" w:color="auto"/>
        <w:bottom w:val="none" w:sz="0" w:space="0" w:color="auto"/>
        <w:right w:val="none" w:sz="0" w:space="0" w:color="auto"/>
      </w:divBdr>
    </w:div>
    <w:div w:id="631402983">
      <w:bodyDiv w:val="1"/>
      <w:marLeft w:val="0"/>
      <w:marRight w:val="0"/>
      <w:marTop w:val="0"/>
      <w:marBottom w:val="0"/>
      <w:divBdr>
        <w:top w:val="none" w:sz="0" w:space="0" w:color="auto"/>
        <w:left w:val="none" w:sz="0" w:space="0" w:color="auto"/>
        <w:bottom w:val="none" w:sz="0" w:space="0" w:color="auto"/>
        <w:right w:val="none" w:sz="0" w:space="0" w:color="auto"/>
      </w:divBdr>
    </w:div>
    <w:div w:id="644512125">
      <w:bodyDiv w:val="1"/>
      <w:marLeft w:val="0"/>
      <w:marRight w:val="0"/>
      <w:marTop w:val="0"/>
      <w:marBottom w:val="0"/>
      <w:divBdr>
        <w:top w:val="none" w:sz="0" w:space="0" w:color="auto"/>
        <w:left w:val="none" w:sz="0" w:space="0" w:color="auto"/>
        <w:bottom w:val="none" w:sz="0" w:space="0" w:color="auto"/>
        <w:right w:val="none" w:sz="0" w:space="0" w:color="auto"/>
      </w:divBdr>
    </w:div>
    <w:div w:id="649214003">
      <w:bodyDiv w:val="1"/>
      <w:marLeft w:val="0"/>
      <w:marRight w:val="0"/>
      <w:marTop w:val="0"/>
      <w:marBottom w:val="0"/>
      <w:divBdr>
        <w:top w:val="none" w:sz="0" w:space="0" w:color="auto"/>
        <w:left w:val="none" w:sz="0" w:space="0" w:color="auto"/>
        <w:bottom w:val="none" w:sz="0" w:space="0" w:color="auto"/>
        <w:right w:val="none" w:sz="0" w:space="0" w:color="auto"/>
      </w:divBdr>
    </w:div>
    <w:div w:id="699667628">
      <w:bodyDiv w:val="1"/>
      <w:marLeft w:val="0"/>
      <w:marRight w:val="0"/>
      <w:marTop w:val="0"/>
      <w:marBottom w:val="0"/>
      <w:divBdr>
        <w:top w:val="none" w:sz="0" w:space="0" w:color="auto"/>
        <w:left w:val="none" w:sz="0" w:space="0" w:color="auto"/>
        <w:bottom w:val="none" w:sz="0" w:space="0" w:color="auto"/>
        <w:right w:val="none" w:sz="0" w:space="0" w:color="auto"/>
      </w:divBdr>
    </w:div>
    <w:div w:id="704872135">
      <w:bodyDiv w:val="1"/>
      <w:marLeft w:val="0"/>
      <w:marRight w:val="0"/>
      <w:marTop w:val="0"/>
      <w:marBottom w:val="0"/>
      <w:divBdr>
        <w:top w:val="none" w:sz="0" w:space="0" w:color="auto"/>
        <w:left w:val="none" w:sz="0" w:space="0" w:color="auto"/>
        <w:bottom w:val="none" w:sz="0" w:space="0" w:color="auto"/>
        <w:right w:val="none" w:sz="0" w:space="0" w:color="auto"/>
      </w:divBdr>
    </w:div>
    <w:div w:id="714813340">
      <w:bodyDiv w:val="1"/>
      <w:marLeft w:val="0"/>
      <w:marRight w:val="0"/>
      <w:marTop w:val="0"/>
      <w:marBottom w:val="0"/>
      <w:divBdr>
        <w:top w:val="none" w:sz="0" w:space="0" w:color="auto"/>
        <w:left w:val="none" w:sz="0" w:space="0" w:color="auto"/>
        <w:bottom w:val="none" w:sz="0" w:space="0" w:color="auto"/>
        <w:right w:val="none" w:sz="0" w:space="0" w:color="auto"/>
      </w:divBdr>
    </w:div>
    <w:div w:id="730612257">
      <w:bodyDiv w:val="1"/>
      <w:marLeft w:val="0"/>
      <w:marRight w:val="0"/>
      <w:marTop w:val="0"/>
      <w:marBottom w:val="0"/>
      <w:divBdr>
        <w:top w:val="none" w:sz="0" w:space="0" w:color="auto"/>
        <w:left w:val="none" w:sz="0" w:space="0" w:color="auto"/>
        <w:bottom w:val="none" w:sz="0" w:space="0" w:color="auto"/>
        <w:right w:val="none" w:sz="0" w:space="0" w:color="auto"/>
      </w:divBdr>
    </w:div>
    <w:div w:id="742217200">
      <w:bodyDiv w:val="1"/>
      <w:marLeft w:val="0"/>
      <w:marRight w:val="0"/>
      <w:marTop w:val="0"/>
      <w:marBottom w:val="0"/>
      <w:divBdr>
        <w:top w:val="none" w:sz="0" w:space="0" w:color="auto"/>
        <w:left w:val="none" w:sz="0" w:space="0" w:color="auto"/>
        <w:bottom w:val="none" w:sz="0" w:space="0" w:color="auto"/>
        <w:right w:val="none" w:sz="0" w:space="0" w:color="auto"/>
      </w:divBdr>
    </w:div>
    <w:div w:id="747390076">
      <w:bodyDiv w:val="1"/>
      <w:marLeft w:val="0"/>
      <w:marRight w:val="0"/>
      <w:marTop w:val="0"/>
      <w:marBottom w:val="0"/>
      <w:divBdr>
        <w:top w:val="none" w:sz="0" w:space="0" w:color="auto"/>
        <w:left w:val="none" w:sz="0" w:space="0" w:color="auto"/>
        <w:bottom w:val="none" w:sz="0" w:space="0" w:color="auto"/>
        <w:right w:val="none" w:sz="0" w:space="0" w:color="auto"/>
      </w:divBdr>
    </w:div>
    <w:div w:id="785349092">
      <w:bodyDiv w:val="1"/>
      <w:marLeft w:val="0"/>
      <w:marRight w:val="0"/>
      <w:marTop w:val="0"/>
      <w:marBottom w:val="0"/>
      <w:divBdr>
        <w:top w:val="none" w:sz="0" w:space="0" w:color="auto"/>
        <w:left w:val="none" w:sz="0" w:space="0" w:color="auto"/>
        <w:bottom w:val="none" w:sz="0" w:space="0" w:color="auto"/>
        <w:right w:val="none" w:sz="0" w:space="0" w:color="auto"/>
      </w:divBdr>
    </w:div>
    <w:div w:id="788400058">
      <w:bodyDiv w:val="1"/>
      <w:marLeft w:val="0"/>
      <w:marRight w:val="0"/>
      <w:marTop w:val="0"/>
      <w:marBottom w:val="0"/>
      <w:divBdr>
        <w:top w:val="none" w:sz="0" w:space="0" w:color="auto"/>
        <w:left w:val="none" w:sz="0" w:space="0" w:color="auto"/>
        <w:bottom w:val="none" w:sz="0" w:space="0" w:color="auto"/>
        <w:right w:val="none" w:sz="0" w:space="0" w:color="auto"/>
      </w:divBdr>
    </w:div>
    <w:div w:id="826047931">
      <w:bodyDiv w:val="1"/>
      <w:marLeft w:val="0"/>
      <w:marRight w:val="0"/>
      <w:marTop w:val="0"/>
      <w:marBottom w:val="0"/>
      <w:divBdr>
        <w:top w:val="none" w:sz="0" w:space="0" w:color="auto"/>
        <w:left w:val="none" w:sz="0" w:space="0" w:color="auto"/>
        <w:bottom w:val="none" w:sz="0" w:space="0" w:color="auto"/>
        <w:right w:val="none" w:sz="0" w:space="0" w:color="auto"/>
      </w:divBdr>
    </w:div>
    <w:div w:id="835655393">
      <w:bodyDiv w:val="1"/>
      <w:marLeft w:val="0"/>
      <w:marRight w:val="0"/>
      <w:marTop w:val="0"/>
      <w:marBottom w:val="0"/>
      <w:divBdr>
        <w:top w:val="none" w:sz="0" w:space="0" w:color="auto"/>
        <w:left w:val="none" w:sz="0" w:space="0" w:color="auto"/>
        <w:bottom w:val="none" w:sz="0" w:space="0" w:color="auto"/>
        <w:right w:val="none" w:sz="0" w:space="0" w:color="auto"/>
      </w:divBdr>
    </w:div>
    <w:div w:id="836962327">
      <w:bodyDiv w:val="1"/>
      <w:marLeft w:val="0"/>
      <w:marRight w:val="0"/>
      <w:marTop w:val="0"/>
      <w:marBottom w:val="0"/>
      <w:divBdr>
        <w:top w:val="none" w:sz="0" w:space="0" w:color="auto"/>
        <w:left w:val="none" w:sz="0" w:space="0" w:color="auto"/>
        <w:bottom w:val="none" w:sz="0" w:space="0" w:color="auto"/>
        <w:right w:val="none" w:sz="0" w:space="0" w:color="auto"/>
      </w:divBdr>
    </w:div>
    <w:div w:id="873883445">
      <w:bodyDiv w:val="1"/>
      <w:marLeft w:val="0"/>
      <w:marRight w:val="0"/>
      <w:marTop w:val="0"/>
      <w:marBottom w:val="0"/>
      <w:divBdr>
        <w:top w:val="none" w:sz="0" w:space="0" w:color="auto"/>
        <w:left w:val="none" w:sz="0" w:space="0" w:color="auto"/>
        <w:bottom w:val="none" w:sz="0" w:space="0" w:color="auto"/>
        <w:right w:val="none" w:sz="0" w:space="0" w:color="auto"/>
      </w:divBdr>
    </w:div>
    <w:div w:id="877862990">
      <w:bodyDiv w:val="1"/>
      <w:marLeft w:val="0"/>
      <w:marRight w:val="0"/>
      <w:marTop w:val="0"/>
      <w:marBottom w:val="0"/>
      <w:divBdr>
        <w:top w:val="none" w:sz="0" w:space="0" w:color="auto"/>
        <w:left w:val="none" w:sz="0" w:space="0" w:color="auto"/>
        <w:bottom w:val="none" w:sz="0" w:space="0" w:color="auto"/>
        <w:right w:val="none" w:sz="0" w:space="0" w:color="auto"/>
      </w:divBdr>
    </w:div>
    <w:div w:id="900292493">
      <w:bodyDiv w:val="1"/>
      <w:marLeft w:val="0"/>
      <w:marRight w:val="0"/>
      <w:marTop w:val="0"/>
      <w:marBottom w:val="0"/>
      <w:divBdr>
        <w:top w:val="none" w:sz="0" w:space="0" w:color="auto"/>
        <w:left w:val="none" w:sz="0" w:space="0" w:color="auto"/>
        <w:bottom w:val="none" w:sz="0" w:space="0" w:color="auto"/>
        <w:right w:val="none" w:sz="0" w:space="0" w:color="auto"/>
      </w:divBdr>
    </w:div>
    <w:div w:id="915825128">
      <w:bodyDiv w:val="1"/>
      <w:marLeft w:val="0"/>
      <w:marRight w:val="0"/>
      <w:marTop w:val="0"/>
      <w:marBottom w:val="0"/>
      <w:divBdr>
        <w:top w:val="none" w:sz="0" w:space="0" w:color="auto"/>
        <w:left w:val="none" w:sz="0" w:space="0" w:color="auto"/>
        <w:bottom w:val="none" w:sz="0" w:space="0" w:color="auto"/>
        <w:right w:val="none" w:sz="0" w:space="0" w:color="auto"/>
      </w:divBdr>
    </w:div>
    <w:div w:id="923294888">
      <w:bodyDiv w:val="1"/>
      <w:marLeft w:val="0"/>
      <w:marRight w:val="0"/>
      <w:marTop w:val="0"/>
      <w:marBottom w:val="0"/>
      <w:divBdr>
        <w:top w:val="none" w:sz="0" w:space="0" w:color="auto"/>
        <w:left w:val="none" w:sz="0" w:space="0" w:color="auto"/>
        <w:bottom w:val="none" w:sz="0" w:space="0" w:color="auto"/>
        <w:right w:val="none" w:sz="0" w:space="0" w:color="auto"/>
      </w:divBdr>
      <w:divsChild>
        <w:div w:id="1994676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5189052">
      <w:bodyDiv w:val="1"/>
      <w:marLeft w:val="0"/>
      <w:marRight w:val="0"/>
      <w:marTop w:val="0"/>
      <w:marBottom w:val="0"/>
      <w:divBdr>
        <w:top w:val="none" w:sz="0" w:space="0" w:color="auto"/>
        <w:left w:val="none" w:sz="0" w:space="0" w:color="auto"/>
        <w:bottom w:val="none" w:sz="0" w:space="0" w:color="auto"/>
        <w:right w:val="none" w:sz="0" w:space="0" w:color="auto"/>
      </w:divBdr>
    </w:div>
    <w:div w:id="930702291">
      <w:bodyDiv w:val="1"/>
      <w:marLeft w:val="0"/>
      <w:marRight w:val="0"/>
      <w:marTop w:val="0"/>
      <w:marBottom w:val="0"/>
      <w:divBdr>
        <w:top w:val="none" w:sz="0" w:space="0" w:color="auto"/>
        <w:left w:val="none" w:sz="0" w:space="0" w:color="auto"/>
        <w:bottom w:val="none" w:sz="0" w:space="0" w:color="auto"/>
        <w:right w:val="none" w:sz="0" w:space="0" w:color="auto"/>
      </w:divBdr>
    </w:div>
    <w:div w:id="931745024">
      <w:bodyDiv w:val="1"/>
      <w:marLeft w:val="0"/>
      <w:marRight w:val="0"/>
      <w:marTop w:val="0"/>
      <w:marBottom w:val="0"/>
      <w:divBdr>
        <w:top w:val="none" w:sz="0" w:space="0" w:color="auto"/>
        <w:left w:val="none" w:sz="0" w:space="0" w:color="auto"/>
        <w:bottom w:val="none" w:sz="0" w:space="0" w:color="auto"/>
        <w:right w:val="none" w:sz="0" w:space="0" w:color="auto"/>
      </w:divBdr>
    </w:div>
    <w:div w:id="939995812">
      <w:bodyDiv w:val="1"/>
      <w:marLeft w:val="0"/>
      <w:marRight w:val="0"/>
      <w:marTop w:val="0"/>
      <w:marBottom w:val="0"/>
      <w:divBdr>
        <w:top w:val="none" w:sz="0" w:space="0" w:color="auto"/>
        <w:left w:val="none" w:sz="0" w:space="0" w:color="auto"/>
        <w:bottom w:val="none" w:sz="0" w:space="0" w:color="auto"/>
        <w:right w:val="none" w:sz="0" w:space="0" w:color="auto"/>
      </w:divBdr>
    </w:div>
    <w:div w:id="947660783">
      <w:bodyDiv w:val="1"/>
      <w:marLeft w:val="0"/>
      <w:marRight w:val="0"/>
      <w:marTop w:val="0"/>
      <w:marBottom w:val="0"/>
      <w:divBdr>
        <w:top w:val="none" w:sz="0" w:space="0" w:color="auto"/>
        <w:left w:val="none" w:sz="0" w:space="0" w:color="auto"/>
        <w:bottom w:val="none" w:sz="0" w:space="0" w:color="auto"/>
        <w:right w:val="none" w:sz="0" w:space="0" w:color="auto"/>
      </w:divBdr>
    </w:div>
    <w:div w:id="956834522">
      <w:bodyDiv w:val="1"/>
      <w:marLeft w:val="0"/>
      <w:marRight w:val="0"/>
      <w:marTop w:val="0"/>
      <w:marBottom w:val="0"/>
      <w:divBdr>
        <w:top w:val="none" w:sz="0" w:space="0" w:color="auto"/>
        <w:left w:val="none" w:sz="0" w:space="0" w:color="auto"/>
        <w:bottom w:val="none" w:sz="0" w:space="0" w:color="auto"/>
        <w:right w:val="none" w:sz="0" w:space="0" w:color="auto"/>
      </w:divBdr>
    </w:div>
    <w:div w:id="971059118">
      <w:bodyDiv w:val="1"/>
      <w:marLeft w:val="0"/>
      <w:marRight w:val="0"/>
      <w:marTop w:val="0"/>
      <w:marBottom w:val="0"/>
      <w:divBdr>
        <w:top w:val="none" w:sz="0" w:space="0" w:color="auto"/>
        <w:left w:val="none" w:sz="0" w:space="0" w:color="auto"/>
        <w:bottom w:val="none" w:sz="0" w:space="0" w:color="auto"/>
        <w:right w:val="none" w:sz="0" w:space="0" w:color="auto"/>
      </w:divBdr>
    </w:div>
    <w:div w:id="1017149273">
      <w:bodyDiv w:val="1"/>
      <w:marLeft w:val="0"/>
      <w:marRight w:val="0"/>
      <w:marTop w:val="0"/>
      <w:marBottom w:val="0"/>
      <w:divBdr>
        <w:top w:val="none" w:sz="0" w:space="0" w:color="auto"/>
        <w:left w:val="none" w:sz="0" w:space="0" w:color="auto"/>
        <w:bottom w:val="none" w:sz="0" w:space="0" w:color="auto"/>
        <w:right w:val="none" w:sz="0" w:space="0" w:color="auto"/>
      </w:divBdr>
    </w:div>
    <w:div w:id="1045251974">
      <w:bodyDiv w:val="1"/>
      <w:marLeft w:val="0"/>
      <w:marRight w:val="0"/>
      <w:marTop w:val="0"/>
      <w:marBottom w:val="0"/>
      <w:divBdr>
        <w:top w:val="none" w:sz="0" w:space="0" w:color="auto"/>
        <w:left w:val="none" w:sz="0" w:space="0" w:color="auto"/>
        <w:bottom w:val="none" w:sz="0" w:space="0" w:color="auto"/>
        <w:right w:val="none" w:sz="0" w:space="0" w:color="auto"/>
      </w:divBdr>
    </w:div>
    <w:div w:id="1047559288">
      <w:bodyDiv w:val="1"/>
      <w:marLeft w:val="0"/>
      <w:marRight w:val="0"/>
      <w:marTop w:val="0"/>
      <w:marBottom w:val="0"/>
      <w:divBdr>
        <w:top w:val="none" w:sz="0" w:space="0" w:color="auto"/>
        <w:left w:val="none" w:sz="0" w:space="0" w:color="auto"/>
        <w:bottom w:val="none" w:sz="0" w:space="0" w:color="auto"/>
        <w:right w:val="none" w:sz="0" w:space="0" w:color="auto"/>
      </w:divBdr>
    </w:div>
    <w:div w:id="1057972004">
      <w:bodyDiv w:val="1"/>
      <w:marLeft w:val="0"/>
      <w:marRight w:val="0"/>
      <w:marTop w:val="0"/>
      <w:marBottom w:val="0"/>
      <w:divBdr>
        <w:top w:val="none" w:sz="0" w:space="0" w:color="auto"/>
        <w:left w:val="none" w:sz="0" w:space="0" w:color="auto"/>
        <w:bottom w:val="none" w:sz="0" w:space="0" w:color="auto"/>
        <w:right w:val="none" w:sz="0" w:space="0" w:color="auto"/>
      </w:divBdr>
      <w:divsChild>
        <w:div w:id="93259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185678">
      <w:bodyDiv w:val="1"/>
      <w:marLeft w:val="0"/>
      <w:marRight w:val="0"/>
      <w:marTop w:val="0"/>
      <w:marBottom w:val="0"/>
      <w:divBdr>
        <w:top w:val="none" w:sz="0" w:space="0" w:color="auto"/>
        <w:left w:val="none" w:sz="0" w:space="0" w:color="auto"/>
        <w:bottom w:val="none" w:sz="0" w:space="0" w:color="auto"/>
        <w:right w:val="none" w:sz="0" w:space="0" w:color="auto"/>
      </w:divBdr>
    </w:div>
    <w:div w:id="1089424336">
      <w:bodyDiv w:val="1"/>
      <w:marLeft w:val="0"/>
      <w:marRight w:val="0"/>
      <w:marTop w:val="0"/>
      <w:marBottom w:val="0"/>
      <w:divBdr>
        <w:top w:val="none" w:sz="0" w:space="0" w:color="auto"/>
        <w:left w:val="none" w:sz="0" w:space="0" w:color="auto"/>
        <w:bottom w:val="none" w:sz="0" w:space="0" w:color="auto"/>
        <w:right w:val="none" w:sz="0" w:space="0" w:color="auto"/>
      </w:divBdr>
    </w:div>
    <w:div w:id="1102413435">
      <w:bodyDiv w:val="1"/>
      <w:marLeft w:val="0"/>
      <w:marRight w:val="0"/>
      <w:marTop w:val="0"/>
      <w:marBottom w:val="0"/>
      <w:divBdr>
        <w:top w:val="none" w:sz="0" w:space="0" w:color="auto"/>
        <w:left w:val="none" w:sz="0" w:space="0" w:color="auto"/>
        <w:bottom w:val="none" w:sz="0" w:space="0" w:color="auto"/>
        <w:right w:val="none" w:sz="0" w:space="0" w:color="auto"/>
      </w:divBdr>
    </w:div>
    <w:div w:id="1107853296">
      <w:bodyDiv w:val="1"/>
      <w:marLeft w:val="0"/>
      <w:marRight w:val="0"/>
      <w:marTop w:val="0"/>
      <w:marBottom w:val="0"/>
      <w:divBdr>
        <w:top w:val="none" w:sz="0" w:space="0" w:color="auto"/>
        <w:left w:val="none" w:sz="0" w:space="0" w:color="auto"/>
        <w:bottom w:val="none" w:sz="0" w:space="0" w:color="auto"/>
        <w:right w:val="none" w:sz="0" w:space="0" w:color="auto"/>
      </w:divBdr>
    </w:div>
    <w:div w:id="1120150138">
      <w:bodyDiv w:val="1"/>
      <w:marLeft w:val="0"/>
      <w:marRight w:val="0"/>
      <w:marTop w:val="0"/>
      <w:marBottom w:val="0"/>
      <w:divBdr>
        <w:top w:val="none" w:sz="0" w:space="0" w:color="auto"/>
        <w:left w:val="none" w:sz="0" w:space="0" w:color="auto"/>
        <w:bottom w:val="none" w:sz="0" w:space="0" w:color="auto"/>
        <w:right w:val="none" w:sz="0" w:space="0" w:color="auto"/>
      </w:divBdr>
    </w:div>
    <w:div w:id="1127699059">
      <w:bodyDiv w:val="1"/>
      <w:marLeft w:val="0"/>
      <w:marRight w:val="0"/>
      <w:marTop w:val="0"/>
      <w:marBottom w:val="0"/>
      <w:divBdr>
        <w:top w:val="none" w:sz="0" w:space="0" w:color="auto"/>
        <w:left w:val="none" w:sz="0" w:space="0" w:color="auto"/>
        <w:bottom w:val="none" w:sz="0" w:space="0" w:color="auto"/>
        <w:right w:val="none" w:sz="0" w:space="0" w:color="auto"/>
      </w:divBdr>
      <w:divsChild>
        <w:div w:id="434597300">
          <w:marLeft w:val="0"/>
          <w:marRight w:val="0"/>
          <w:marTop w:val="0"/>
          <w:marBottom w:val="0"/>
          <w:divBdr>
            <w:top w:val="none" w:sz="0" w:space="0" w:color="auto"/>
            <w:left w:val="none" w:sz="0" w:space="0" w:color="auto"/>
            <w:bottom w:val="none" w:sz="0" w:space="0" w:color="auto"/>
            <w:right w:val="none" w:sz="0" w:space="0" w:color="auto"/>
          </w:divBdr>
          <w:divsChild>
            <w:div w:id="234514460">
              <w:marLeft w:val="0"/>
              <w:marRight w:val="0"/>
              <w:marTop w:val="0"/>
              <w:marBottom w:val="0"/>
              <w:divBdr>
                <w:top w:val="none" w:sz="0" w:space="0" w:color="auto"/>
                <w:left w:val="none" w:sz="0" w:space="0" w:color="auto"/>
                <w:bottom w:val="none" w:sz="0" w:space="0" w:color="auto"/>
                <w:right w:val="none" w:sz="0" w:space="0" w:color="auto"/>
              </w:divBdr>
              <w:divsChild>
                <w:div w:id="1192570186">
                  <w:marLeft w:val="0"/>
                  <w:marRight w:val="0"/>
                  <w:marTop w:val="0"/>
                  <w:marBottom w:val="0"/>
                  <w:divBdr>
                    <w:top w:val="none" w:sz="0" w:space="0" w:color="auto"/>
                    <w:left w:val="none" w:sz="0" w:space="0" w:color="auto"/>
                    <w:bottom w:val="none" w:sz="0" w:space="0" w:color="auto"/>
                    <w:right w:val="none" w:sz="0" w:space="0" w:color="auto"/>
                  </w:divBdr>
                  <w:divsChild>
                    <w:div w:id="442574359">
                      <w:marLeft w:val="0"/>
                      <w:marRight w:val="0"/>
                      <w:marTop w:val="0"/>
                      <w:marBottom w:val="0"/>
                      <w:divBdr>
                        <w:top w:val="none" w:sz="0" w:space="0" w:color="auto"/>
                        <w:left w:val="none" w:sz="0" w:space="0" w:color="auto"/>
                        <w:bottom w:val="none" w:sz="0" w:space="0" w:color="auto"/>
                        <w:right w:val="none" w:sz="0" w:space="0" w:color="auto"/>
                      </w:divBdr>
                      <w:divsChild>
                        <w:div w:id="1109858360">
                          <w:marLeft w:val="0"/>
                          <w:marRight w:val="0"/>
                          <w:marTop w:val="0"/>
                          <w:marBottom w:val="0"/>
                          <w:divBdr>
                            <w:top w:val="none" w:sz="0" w:space="0" w:color="auto"/>
                            <w:left w:val="none" w:sz="0" w:space="0" w:color="auto"/>
                            <w:bottom w:val="none" w:sz="0" w:space="0" w:color="auto"/>
                            <w:right w:val="none" w:sz="0" w:space="0" w:color="auto"/>
                          </w:divBdr>
                        </w:div>
                      </w:divsChild>
                    </w:div>
                    <w:div w:id="1301380517">
                      <w:marLeft w:val="0"/>
                      <w:marRight w:val="0"/>
                      <w:marTop w:val="0"/>
                      <w:marBottom w:val="0"/>
                      <w:divBdr>
                        <w:top w:val="none" w:sz="0" w:space="0" w:color="auto"/>
                        <w:left w:val="none" w:sz="0" w:space="0" w:color="auto"/>
                        <w:bottom w:val="none" w:sz="0" w:space="0" w:color="auto"/>
                        <w:right w:val="none" w:sz="0" w:space="0" w:color="auto"/>
                      </w:divBdr>
                      <w:divsChild>
                        <w:div w:id="1213345827">
                          <w:marLeft w:val="0"/>
                          <w:marRight w:val="0"/>
                          <w:marTop w:val="0"/>
                          <w:marBottom w:val="0"/>
                          <w:divBdr>
                            <w:top w:val="none" w:sz="0" w:space="0" w:color="auto"/>
                            <w:left w:val="none" w:sz="0" w:space="0" w:color="auto"/>
                            <w:bottom w:val="none" w:sz="0" w:space="0" w:color="auto"/>
                            <w:right w:val="none" w:sz="0" w:space="0" w:color="auto"/>
                          </w:divBdr>
                          <w:divsChild>
                            <w:div w:id="1111511751">
                              <w:marLeft w:val="0"/>
                              <w:marRight w:val="0"/>
                              <w:marTop w:val="0"/>
                              <w:marBottom w:val="0"/>
                              <w:divBdr>
                                <w:top w:val="none" w:sz="0" w:space="0" w:color="auto"/>
                                <w:left w:val="none" w:sz="0" w:space="0" w:color="auto"/>
                                <w:bottom w:val="none" w:sz="0" w:space="0" w:color="auto"/>
                                <w:right w:val="none" w:sz="0" w:space="0" w:color="auto"/>
                              </w:divBdr>
                              <w:divsChild>
                                <w:div w:id="194197686">
                                  <w:marLeft w:val="0"/>
                                  <w:marRight w:val="0"/>
                                  <w:marTop w:val="0"/>
                                  <w:marBottom w:val="0"/>
                                  <w:divBdr>
                                    <w:top w:val="none" w:sz="0" w:space="0" w:color="auto"/>
                                    <w:left w:val="none" w:sz="0" w:space="0" w:color="auto"/>
                                    <w:bottom w:val="none" w:sz="0" w:space="0" w:color="auto"/>
                                    <w:right w:val="none" w:sz="0" w:space="0" w:color="auto"/>
                                  </w:divBdr>
                                  <w:divsChild>
                                    <w:div w:id="1068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117036">
      <w:bodyDiv w:val="1"/>
      <w:marLeft w:val="0"/>
      <w:marRight w:val="0"/>
      <w:marTop w:val="0"/>
      <w:marBottom w:val="0"/>
      <w:divBdr>
        <w:top w:val="none" w:sz="0" w:space="0" w:color="auto"/>
        <w:left w:val="none" w:sz="0" w:space="0" w:color="auto"/>
        <w:bottom w:val="none" w:sz="0" w:space="0" w:color="auto"/>
        <w:right w:val="none" w:sz="0" w:space="0" w:color="auto"/>
      </w:divBdr>
    </w:div>
    <w:div w:id="1165625879">
      <w:bodyDiv w:val="1"/>
      <w:marLeft w:val="0"/>
      <w:marRight w:val="0"/>
      <w:marTop w:val="0"/>
      <w:marBottom w:val="0"/>
      <w:divBdr>
        <w:top w:val="none" w:sz="0" w:space="0" w:color="auto"/>
        <w:left w:val="none" w:sz="0" w:space="0" w:color="auto"/>
        <w:bottom w:val="none" w:sz="0" w:space="0" w:color="auto"/>
        <w:right w:val="none" w:sz="0" w:space="0" w:color="auto"/>
      </w:divBdr>
    </w:div>
    <w:div w:id="1166937767">
      <w:bodyDiv w:val="1"/>
      <w:marLeft w:val="0"/>
      <w:marRight w:val="0"/>
      <w:marTop w:val="0"/>
      <w:marBottom w:val="0"/>
      <w:divBdr>
        <w:top w:val="none" w:sz="0" w:space="0" w:color="auto"/>
        <w:left w:val="none" w:sz="0" w:space="0" w:color="auto"/>
        <w:bottom w:val="none" w:sz="0" w:space="0" w:color="auto"/>
        <w:right w:val="none" w:sz="0" w:space="0" w:color="auto"/>
      </w:divBdr>
    </w:div>
    <w:div w:id="1170800975">
      <w:bodyDiv w:val="1"/>
      <w:marLeft w:val="0"/>
      <w:marRight w:val="0"/>
      <w:marTop w:val="0"/>
      <w:marBottom w:val="0"/>
      <w:divBdr>
        <w:top w:val="none" w:sz="0" w:space="0" w:color="auto"/>
        <w:left w:val="none" w:sz="0" w:space="0" w:color="auto"/>
        <w:bottom w:val="none" w:sz="0" w:space="0" w:color="auto"/>
        <w:right w:val="none" w:sz="0" w:space="0" w:color="auto"/>
      </w:divBdr>
    </w:div>
    <w:div w:id="1179156356">
      <w:bodyDiv w:val="1"/>
      <w:marLeft w:val="0"/>
      <w:marRight w:val="0"/>
      <w:marTop w:val="0"/>
      <w:marBottom w:val="0"/>
      <w:divBdr>
        <w:top w:val="none" w:sz="0" w:space="0" w:color="auto"/>
        <w:left w:val="none" w:sz="0" w:space="0" w:color="auto"/>
        <w:bottom w:val="none" w:sz="0" w:space="0" w:color="auto"/>
        <w:right w:val="none" w:sz="0" w:space="0" w:color="auto"/>
      </w:divBdr>
    </w:div>
    <w:div w:id="1195578768">
      <w:bodyDiv w:val="1"/>
      <w:marLeft w:val="0"/>
      <w:marRight w:val="0"/>
      <w:marTop w:val="0"/>
      <w:marBottom w:val="0"/>
      <w:divBdr>
        <w:top w:val="none" w:sz="0" w:space="0" w:color="auto"/>
        <w:left w:val="none" w:sz="0" w:space="0" w:color="auto"/>
        <w:bottom w:val="none" w:sz="0" w:space="0" w:color="auto"/>
        <w:right w:val="none" w:sz="0" w:space="0" w:color="auto"/>
      </w:divBdr>
    </w:div>
    <w:div w:id="1254052109">
      <w:bodyDiv w:val="1"/>
      <w:marLeft w:val="0"/>
      <w:marRight w:val="0"/>
      <w:marTop w:val="0"/>
      <w:marBottom w:val="0"/>
      <w:divBdr>
        <w:top w:val="none" w:sz="0" w:space="0" w:color="auto"/>
        <w:left w:val="none" w:sz="0" w:space="0" w:color="auto"/>
        <w:bottom w:val="none" w:sz="0" w:space="0" w:color="auto"/>
        <w:right w:val="none" w:sz="0" w:space="0" w:color="auto"/>
      </w:divBdr>
    </w:div>
    <w:div w:id="1263759026">
      <w:bodyDiv w:val="1"/>
      <w:marLeft w:val="0"/>
      <w:marRight w:val="0"/>
      <w:marTop w:val="0"/>
      <w:marBottom w:val="0"/>
      <w:divBdr>
        <w:top w:val="none" w:sz="0" w:space="0" w:color="auto"/>
        <w:left w:val="none" w:sz="0" w:space="0" w:color="auto"/>
        <w:bottom w:val="none" w:sz="0" w:space="0" w:color="auto"/>
        <w:right w:val="none" w:sz="0" w:space="0" w:color="auto"/>
      </w:divBdr>
    </w:div>
    <w:div w:id="1267497908">
      <w:bodyDiv w:val="1"/>
      <w:marLeft w:val="0"/>
      <w:marRight w:val="0"/>
      <w:marTop w:val="0"/>
      <w:marBottom w:val="0"/>
      <w:divBdr>
        <w:top w:val="none" w:sz="0" w:space="0" w:color="auto"/>
        <w:left w:val="none" w:sz="0" w:space="0" w:color="auto"/>
        <w:bottom w:val="none" w:sz="0" w:space="0" w:color="auto"/>
        <w:right w:val="none" w:sz="0" w:space="0" w:color="auto"/>
      </w:divBdr>
    </w:div>
    <w:div w:id="1321498480">
      <w:bodyDiv w:val="1"/>
      <w:marLeft w:val="0"/>
      <w:marRight w:val="0"/>
      <w:marTop w:val="0"/>
      <w:marBottom w:val="0"/>
      <w:divBdr>
        <w:top w:val="none" w:sz="0" w:space="0" w:color="auto"/>
        <w:left w:val="none" w:sz="0" w:space="0" w:color="auto"/>
        <w:bottom w:val="none" w:sz="0" w:space="0" w:color="auto"/>
        <w:right w:val="none" w:sz="0" w:space="0" w:color="auto"/>
      </w:divBdr>
    </w:div>
    <w:div w:id="1322855604">
      <w:bodyDiv w:val="1"/>
      <w:marLeft w:val="0"/>
      <w:marRight w:val="0"/>
      <w:marTop w:val="0"/>
      <w:marBottom w:val="0"/>
      <w:divBdr>
        <w:top w:val="none" w:sz="0" w:space="0" w:color="auto"/>
        <w:left w:val="none" w:sz="0" w:space="0" w:color="auto"/>
        <w:bottom w:val="none" w:sz="0" w:space="0" w:color="auto"/>
        <w:right w:val="none" w:sz="0" w:space="0" w:color="auto"/>
      </w:divBdr>
    </w:div>
    <w:div w:id="1323243980">
      <w:bodyDiv w:val="1"/>
      <w:marLeft w:val="0"/>
      <w:marRight w:val="0"/>
      <w:marTop w:val="0"/>
      <w:marBottom w:val="0"/>
      <w:divBdr>
        <w:top w:val="none" w:sz="0" w:space="0" w:color="auto"/>
        <w:left w:val="none" w:sz="0" w:space="0" w:color="auto"/>
        <w:bottom w:val="none" w:sz="0" w:space="0" w:color="auto"/>
        <w:right w:val="none" w:sz="0" w:space="0" w:color="auto"/>
      </w:divBdr>
    </w:div>
    <w:div w:id="1336763891">
      <w:bodyDiv w:val="1"/>
      <w:marLeft w:val="0"/>
      <w:marRight w:val="0"/>
      <w:marTop w:val="0"/>
      <w:marBottom w:val="0"/>
      <w:divBdr>
        <w:top w:val="none" w:sz="0" w:space="0" w:color="auto"/>
        <w:left w:val="none" w:sz="0" w:space="0" w:color="auto"/>
        <w:bottom w:val="none" w:sz="0" w:space="0" w:color="auto"/>
        <w:right w:val="none" w:sz="0" w:space="0" w:color="auto"/>
      </w:divBdr>
    </w:div>
    <w:div w:id="1352144246">
      <w:bodyDiv w:val="1"/>
      <w:marLeft w:val="0"/>
      <w:marRight w:val="0"/>
      <w:marTop w:val="0"/>
      <w:marBottom w:val="0"/>
      <w:divBdr>
        <w:top w:val="none" w:sz="0" w:space="0" w:color="auto"/>
        <w:left w:val="none" w:sz="0" w:space="0" w:color="auto"/>
        <w:bottom w:val="none" w:sz="0" w:space="0" w:color="auto"/>
        <w:right w:val="none" w:sz="0" w:space="0" w:color="auto"/>
      </w:divBdr>
    </w:div>
    <w:div w:id="1395272207">
      <w:bodyDiv w:val="1"/>
      <w:marLeft w:val="0"/>
      <w:marRight w:val="0"/>
      <w:marTop w:val="0"/>
      <w:marBottom w:val="0"/>
      <w:divBdr>
        <w:top w:val="none" w:sz="0" w:space="0" w:color="auto"/>
        <w:left w:val="none" w:sz="0" w:space="0" w:color="auto"/>
        <w:bottom w:val="none" w:sz="0" w:space="0" w:color="auto"/>
        <w:right w:val="none" w:sz="0" w:space="0" w:color="auto"/>
      </w:divBdr>
    </w:div>
    <w:div w:id="1426921379">
      <w:bodyDiv w:val="1"/>
      <w:marLeft w:val="0"/>
      <w:marRight w:val="0"/>
      <w:marTop w:val="0"/>
      <w:marBottom w:val="0"/>
      <w:divBdr>
        <w:top w:val="none" w:sz="0" w:space="0" w:color="auto"/>
        <w:left w:val="none" w:sz="0" w:space="0" w:color="auto"/>
        <w:bottom w:val="none" w:sz="0" w:space="0" w:color="auto"/>
        <w:right w:val="none" w:sz="0" w:space="0" w:color="auto"/>
      </w:divBdr>
    </w:div>
    <w:div w:id="1427581825">
      <w:bodyDiv w:val="1"/>
      <w:marLeft w:val="0"/>
      <w:marRight w:val="0"/>
      <w:marTop w:val="0"/>
      <w:marBottom w:val="0"/>
      <w:divBdr>
        <w:top w:val="none" w:sz="0" w:space="0" w:color="auto"/>
        <w:left w:val="none" w:sz="0" w:space="0" w:color="auto"/>
        <w:bottom w:val="none" w:sz="0" w:space="0" w:color="auto"/>
        <w:right w:val="none" w:sz="0" w:space="0" w:color="auto"/>
      </w:divBdr>
    </w:div>
    <w:div w:id="1435250031">
      <w:bodyDiv w:val="1"/>
      <w:marLeft w:val="0"/>
      <w:marRight w:val="0"/>
      <w:marTop w:val="0"/>
      <w:marBottom w:val="0"/>
      <w:divBdr>
        <w:top w:val="none" w:sz="0" w:space="0" w:color="auto"/>
        <w:left w:val="none" w:sz="0" w:space="0" w:color="auto"/>
        <w:bottom w:val="none" w:sz="0" w:space="0" w:color="auto"/>
        <w:right w:val="none" w:sz="0" w:space="0" w:color="auto"/>
      </w:divBdr>
    </w:div>
    <w:div w:id="1439983543">
      <w:bodyDiv w:val="1"/>
      <w:marLeft w:val="0"/>
      <w:marRight w:val="0"/>
      <w:marTop w:val="0"/>
      <w:marBottom w:val="0"/>
      <w:divBdr>
        <w:top w:val="none" w:sz="0" w:space="0" w:color="auto"/>
        <w:left w:val="none" w:sz="0" w:space="0" w:color="auto"/>
        <w:bottom w:val="none" w:sz="0" w:space="0" w:color="auto"/>
        <w:right w:val="none" w:sz="0" w:space="0" w:color="auto"/>
      </w:divBdr>
    </w:div>
    <w:div w:id="1443457124">
      <w:bodyDiv w:val="1"/>
      <w:marLeft w:val="0"/>
      <w:marRight w:val="0"/>
      <w:marTop w:val="0"/>
      <w:marBottom w:val="0"/>
      <w:divBdr>
        <w:top w:val="none" w:sz="0" w:space="0" w:color="auto"/>
        <w:left w:val="none" w:sz="0" w:space="0" w:color="auto"/>
        <w:bottom w:val="none" w:sz="0" w:space="0" w:color="auto"/>
        <w:right w:val="none" w:sz="0" w:space="0" w:color="auto"/>
      </w:divBdr>
    </w:div>
    <w:div w:id="1466386323">
      <w:bodyDiv w:val="1"/>
      <w:marLeft w:val="0"/>
      <w:marRight w:val="0"/>
      <w:marTop w:val="0"/>
      <w:marBottom w:val="0"/>
      <w:divBdr>
        <w:top w:val="none" w:sz="0" w:space="0" w:color="auto"/>
        <w:left w:val="none" w:sz="0" w:space="0" w:color="auto"/>
        <w:bottom w:val="none" w:sz="0" w:space="0" w:color="auto"/>
        <w:right w:val="none" w:sz="0" w:space="0" w:color="auto"/>
      </w:divBdr>
    </w:div>
    <w:div w:id="1474761810">
      <w:bodyDiv w:val="1"/>
      <w:marLeft w:val="0"/>
      <w:marRight w:val="0"/>
      <w:marTop w:val="0"/>
      <w:marBottom w:val="0"/>
      <w:divBdr>
        <w:top w:val="none" w:sz="0" w:space="0" w:color="auto"/>
        <w:left w:val="none" w:sz="0" w:space="0" w:color="auto"/>
        <w:bottom w:val="none" w:sz="0" w:space="0" w:color="auto"/>
        <w:right w:val="none" w:sz="0" w:space="0" w:color="auto"/>
      </w:divBdr>
    </w:div>
    <w:div w:id="1476028827">
      <w:bodyDiv w:val="1"/>
      <w:marLeft w:val="0"/>
      <w:marRight w:val="0"/>
      <w:marTop w:val="0"/>
      <w:marBottom w:val="0"/>
      <w:divBdr>
        <w:top w:val="none" w:sz="0" w:space="0" w:color="auto"/>
        <w:left w:val="none" w:sz="0" w:space="0" w:color="auto"/>
        <w:bottom w:val="none" w:sz="0" w:space="0" w:color="auto"/>
        <w:right w:val="none" w:sz="0" w:space="0" w:color="auto"/>
      </w:divBdr>
    </w:div>
    <w:div w:id="1485006704">
      <w:bodyDiv w:val="1"/>
      <w:marLeft w:val="0"/>
      <w:marRight w:val="0"/>
      <w:marTop w:val="0"/>
      <w:marBottom w:val="0"/>
      <w:divBdr>
        <w:top w:val="none" w:sz="0" w:space="0" w:color="auto"/>
        <w:left w:val="none" w:sz="0" w:space="0" w:color="auto"/>
        <w:bottom w:val="none" w:sz="0" w:space="0" w:color="auto"/>
        <w:right w:val="none" w:sz="0" w:space="0" w:color="auto"/>
      </w:divBdr>
    </w:div>
    <w:div w:id="1525824160">
      <w:bodyDiv w:val="1"/>
      <w:marLeft w:val="0"/>
      <w:marRight w:val="0"/>
      <w:marTop w:val="0"/>
      <w:marBottom w:val="0"/>
      <w:divBdr>
        <w:top w:val="none" w:sz="0" w:space="0" w:color="auto"/>
        <w:left w:val="none" w:sz="0" w:space="0" w:color="auto"/>
        <w:bottom w:val="none" w:sz="0" w:space="0" w:color="auto"/>
        <w:right w:val="none" w:sz="0" w:space="0" w:color="auto"/>
      </w:divBdr>
    </w:div>
    <w:div w:id="1531187514">
      <w:bodyDiv w:val="1"/>
      <w:marLeft w:val="0"/>
      <w:marRight w:val="0"/>
      <w:marTop w:val="0"/>
      <w:marBottom w:val="0"/>
      <w:divBdr>
        <w:top w:val="none" w:sz="0" w:space="0" w:color="auto"/>
        <w:left w:val="none" w:sz="0" w:space="0" w:color="auto"/>
        <w:bottom w:val="none" w:sz="0" w:space="0" w:color="auto"/>
        <w:right w:val="none" w:sz="0" w:space="0" w:color="auto"/>
      </w:divBdr>
    </w:div>
    <w:div w:id="1531600396">
      <w:bodyDiv w:val="1"/>
      <w:marLeft w:val="0"/>
      <w:marRight w:val="0"/>
      <w:marTop w:val="0"/>
      <w:marBottom w:val="0"/>
      <w:divBdr>
        <w:top w:val="none" w:sz="0" w:space="0" w:color="auto"/>
        <w:left w:val="none" w:sz="0" w:space="0" w:color="auto"/>
        <w:bottom w:val="none" w:sz="0" w:space="0" w:color="auto"/>
        <w:right w:val="none" w:sz="0" w:space="0" w:color="auto"/>
      </w:divBdr>
    </w:div>
    <w:div w:id="1537623818">
      <w:bodyDiv w:val="1"/>
      <w:marLeft w:val="0"/>
      <w:marRight w:val="0"/>
      <w:marTop w:val="0"/>
      <w:marBottom w:val="0"/>
      <w:divBdr>
        <w:top w:val="none" w:sz="0" w:space="0" w:color="auto"/>
        <w:left w:val="none" w:sz="0" w:space="0" w:color="auto"/>
        <w:bottom w:val="none" w:sz="0" w:space="0" w:color="auto"/>
        <w:right w:val="none" w:sz="0" w:space="0" w:color="auto"/>
      </w:divBdr>
    </w:div>
    <w:div w:id="1555964731">
      <w:bodyDiv w:val="1"/>
      <w:marLeft w:val="0"/>
      <w:marRight w:val="0"/>
      <w:marTop w:val="0"/>
      <w:marBottom w:val="0"/>
      <w:divBdr>
        <w:top w:val="none" w:sz="0" w:space="0" w:color="auto"/>
        <w:left w:val="none" w:sz="0" w:space="0" w:color="auto"/>
        <w:bottom w:val="none" w:sz="0" w:space="0" w:color="auto"/>
        <w:right w:val="none" w:sz="0" w:space="0" w:color="auto"/>
      </w:divBdr>
    </w:div>
    <w:div w:id="1561090352">
      <w:bodyDiv w:val="1"/>
      <w:marLeft w:val="0"/>
      <w:marRight w:val="0"/>
      <w:marTop w:val="0"/>
      <w:marBottom w:val="0"/>
      <w:divBdr>
        <w:top w:val="none" w:sz="0" w:space="0" w:color="auto"/>
        <w:left w:val="none" w:sz="0" w:space="0" w:color="auto"/>
        <w:bottom w:val="none" w:sz="0" w:space="0" w:color="auto"/>
        <w:right w:val="none" w:sz="0" w:space="0" w:color="auto"/>
      </w:divBdr>
    </w:div>
    <w:div w:id="1565947175">
      <w:bodyDiv w:val="1"/>
      <w:marLeft w:val="0"/>
      <w:marRight w:val="0"/>
      <w:marTop w:val="0"/>
      <w:marBottom w:val="0"/>
      <w:divBdr>
        <w:top w:val="none" w:sz="0" w:space="0" w:color="auto"/>
        <w:left w:val="none" w:sz="0" w:space="0" w:color="auto"/>
        <w:bottom w:val="none" w:sz="0" w:space="0" w:color="auto"/>
        <w:right w:val="none" w:sz="0" w:space="0" w:color="auto"/>
      </w:divBdr>
    </w:div>
    <w:div w:id="1582257046">
      <w:bodyDiv w:val="1"/>
      <w:marLeft w:val="0"/>
      <w:marRight w:val="0"/>
      <w:marTop w:val="0"/>
      <w:marBottom w:val="0"/>
      <w:divBdr>
        <w:top w:val="none" w:sz="0" w:space="0" w:color="auto"/>
        <w:left w:val="none" w:sz="0" w:space="0" w:color="auto"/>
        <w:bottom w:val="none" w:sz="0" w:space="0" w:color="auto"/>
        <w:right w:val="none" w:sz="0" w:space="0" w:color="auto"/>
      </w:divBdr>
    </w:div>
    <w:div w:id="1590040987">
      <w:bodyDiv w:val="1"/>
      <w:marLeft w:val="0"/>
      <w:marRight w:val="0"/>
      <w:marTop w:val="0"/>
      <w:marBottom w:val="0"/>
      <w:divBdr>
        <w:top w:val="none" w:sz="0" w:space="0" w:color="auto"/>
        <w:left w:val="none" w:sz="0" w:space="0" w:color="auto"/>
        <w:bottom w:val="none" w:sz="0" w:space="0" w:color="auto"/>
        <w:right w:val="none" w:sz="0" w:space="0" w:color="auto"/>
      </w:divBdr>
    </w:div>
    <w:div w:id="1638292639">
      <w:bodyDiv w:val="1"/>
      <w:marLeft w:val="0"/>
      <w:marRight w:val="0"/>
      <w:marTop w:val="0"/>
      <w:marBottom w:val="0"/>
      <w:divBdr>
        <w:top w:val="none" w:sz="0" w:space="0" w:color="auto"/>
        <w:left w:val="none" w:sz="0" w:space="0" w:color="auto"/>
        <w:bottom w:val="none" w:sz="0" w:space="0" w:color="auto"/>
        <w:right w:val="none" w:sz="0" w:space="0" w:color="auto"/>
      </w:divBdr>
    </w:div>
    <w:div w:id="1651399487">
      <w:bodyDiv w:val="1"/>
      <w:marLeft w:val="0"/>
      <w:marRight w:val="0"/>
      <w:marTop w:val="0"/>
      <w:marBottom w:val="0"/>
      <w:divBdr>
        <w:top w:val="none" w:sz="0" w:space="0" w:color="auto"/>
        <w:left w:val="none" w:sz="0" w:space="0" w:color="auto"/>
        <w:bottom w:val="none" w:sz="0" w:space="0" w:color="auto"/>
        <w:right w:val="none" w:sz="0" w:space="0" w:color="auto"/>
      </w:divBdr>
    </w:div>
    <w:div w:id="1698775641">
      <w:bodyDiv w:val="1"/>
      <w:marLeft w:val="0"/>
      <w:marRight w:val="0"/>
      <w:marTop w:val="0"/>
      <w:marBottom w:val="0"/>
      <w:divBdr>
        <w:top w:val="none" w:sz="0" w:space="0" w:color="auto"/>
        <w:left w:val="none" w:sz="0" w:space="0" w:color="auto"/>
        <w:bottom w:val="none" w:sz="0" w:space="0" w:color="auto"/>
        <w:right w:val="none" w:sz="0" w:space="0" w:color="auto"/>
      </w:divBdr>
    </w:div>
    <w:div w:id="1702432214">
      <w:bodyDiv w:val="1"/>
      <w:marLeft w:val="0"/>
      <w:marRight w:val="0"/>
      <w:marTop w:val="0"/>
      <w:marBottom w:val="0"/>
      <w:divBdr>
        <w:top w:val="none" w:sz="0" w:space="0" w:color="auto"/>
        <w:left w:val="none" w:sz="0" w:space="0" w:color="auto"/>
        <w:bottom w:val="none" w:sz="0" w:space="0" w:color="auto"/>
        <w:right w:val="none" w:sz="0" w:space="0" w:color="auto"/>
      </w:divBdr>
    </w:div>
    <w:div w:id="1746801465">
      <w:bodyDiv w:val="1"/>
      <w:marLeft w:val="0"/>
      <w:marRight w:val="0"/>
      <w:marTop w:val="0"/>
      <w:marBottom w:val="0"/>
      <w:divBdr>
        <w:top w:val="none" w:sz="0" w:space="0" w:color="auto"/>
        <w:left w:val="none" w:sz="0" w:space="0" w:color="auto"/>
        <w:bottom w:val="none" w:sz="0" w:space="0" w:color="auto"/>
        <w:right w:val="none" w:sz="0" w:space="0" w:color="auto"/>
      </w:divBdr>
    </w:div>
    <w:div w:id="1779175092">
      <w:bodyDiv w:val="1"/>
      <w:marLeft w:val="0"/>
      <w:marRight w:val="0"/>
      <w:marTop w:val="0"/>
      <w:marBottom w:val="0"/>
      <w:divBdr>
        <w:top w:val="none" w:sz="0" w:space="0" w:color="auto"/>
        <w:left w:val="none" w:sz="0" w:space="0" w:color="auto"/>
        <w:bottom w:val="none" w:sz="0" w:space="0" w:color="auto"/>
        <w:right w:val="none" w:sz="0" w:space="0" w:color="auto"/>
      </w:divBdr>
    </w:div>
    <w:div w:id="1782454951">
      <w:bodyDiv w:val="1"/>
      <w:marLeft w:val="0"/>
      <w:marRight w:val="0"/>
      <w:marTop w:val="0"/>
      <w:marBottom w:val="0"/>
      <w:divBdr>
        <w:top w:val="none" w:sz="0" w:space="0" w:color="auto"/>
        <w:left w:val="none" w:sz="0" w:space="0" w:color="auto"/>
        <w:bottom w:val="none" w:sz="0" w:space="0" w:color="auto"/>
        <w:right w:val="none" w:sz="0" w:space="0" w:color="auto"/>
      </w:divBdr>
    </w:div>
    <w:div w:id="1797260000">
      <w:bodyDiv w:val="1"/>
      <w:marLeft w:val="0"/>
      <w:marRight w:val="0"/>
      <w:marTop w:val="0"/>
      <w:marBottom w:val="0"/>
      <w:divBdr>
        <w:top w:val="none" w:sz="0" w:space="0" w:color="auto"/>
        <w:left w:val="none" w:sz="0" w:space="0" w:color="auto"/>
        <w:bottom w:val="none" w:sz="0" w:space="0" w:color="auto"/>
        <w:right w:val="none" w:sz="0" w:space="0" w:color="auto"/>
      </w:divBdr>
      <w:divsChild>
        <w:div w:id="243492831">
          <w:marLeft w:val="0"/>
          <w:marRight w:val="0"/>
          <w:marTop w:val="0"/>
          <w:marBottom w:val="0"/>
          <w:divBdr>
            <w:top w:val="none" w:sz="0" w:space="0" w:color="auto"/>
            <w:left w:val="none" w:sz="0" w:space="0" w:color="auto"/>
            <w:bottom w:val="none" w:sz="0" w:space="0" w:color="auto"/>
            <w:right w:val="none" w:sz="0" w:space="0" w:color="auto"/>
          </w:divBdr>
          <w:divsChild>
            <w:div w:id="1741056498">
              <w:marLeft w:val="0"/>
              <w:marRight w:val="0"/>
              <w:marTop w:val="0"/>
              <w:marBottom w:val="0"/>
              <w:divBdr>
                <w:top w:val="none" w:sz="0" w:space="0" w:color="auto"/>
                <w:left w:val="none" w:sz="0" w:space="0" w:color="auto"/>
                <w:bottom w:val="none" w:sz="0" w:space="0" w:color="auto"/>
                <w:right w:val="none" w:sz="0" w:space="0" w:color="auto"/>
              </w:divBdr>
              <w:divsChild>
                <w:div w:id="314185278">
                  <w:marLeft w:val="0"/>
                  <w:marRight w:val="0"/>
                  <w:marTop w:val="0"/>
                  <w:marBottom w:val="0"/>
                  <w:divBdr>
                    <w:top w:val="none" w:sz="0" w:space="0" w:color="auto"/>
                    <w:left w:val="none" w:sz="0" w:space="0" w:color="auto"/>
                    <w:bottom w:val="none" w:sz="0" w:space="0" w:color="auto"/>
                    <w:right w:val="none" w:sz="0" w:space="0" w:color="auto"/>
                  </w:divBdr>
                  <w:divsChild>
                    <w:div w:id="185490429">
                      <w:marLeft w:val="0"/>
                      <w:marRight w:val="0"/>
                      <w:marTop w:val="0"/>
                      <w:marBottom w:val="0"/>
                      <w:divBdr>
                        <w:top w:val="none" w:sz="0" w:space="0" w:color="auto"/>
                        <w:left w:val="none" w:sz="0" w:space="0" w:color="auto"/>
                        <w:bottom w:val="none" w:sz="0" w:space="0" w:color="auto"/>
                        <w:right w:val="none" w:sz="0" w:space="0" w:color="auto"/>
                      </w:divBdr>
                      <w:divsChild>
                        <w:div w:id="306134898">
                          <w:marLeft w:val="0"/>
                          <w:marRight w:val="0"/>
                          <w:marTop w:val="0"/>
                          <w:marBottom w:val="0"/>
                          <w:divBdr>
                            <w:top w:val="none" w:sz="0" w:space="0" w:color="auto"/>
                            <w:left w:val="none" w:sz="0" w:space="0" w:color="auto"/>
                            <w:bottom w:val="none" w:sz="0" w:space="0" w:color="auto"/>
                            <w:right w:val="none" w:sz="0" w:space="0" w:color="auto"/>
                          </w:divBdr>
                        </w:div>
                      </w:divsChild>
                    </w:div>
                    <w:div w:id="657657284">
                      <w:marLeft w:val="0"/>
                      <w:marRight w:val="0"/>
                      <w:marTop w:val="0"/>
                      <w:marBottom w:val="0"/>
                      <w:divBdr>
                        <w:top w:val="none" w:sz="0" w:space="0" w:color="auto"/>
                        <w:left w:val="none" w:sz="0" w:space="0" w:color="auto"/>
                        <w:bottom w:val="none" w:sz="0" w:space="0" w:color="auto"/>
                        <w:right w:val="none" w:sz="0" w:space="0" w:color="auto"/>
                      </w:divBdr>
                      <w:divsChild>
                        <w:div w:id="1374236166">
                          <w:marLeft w:val="0"/>
                          <w:marRight w:val="0"/>
                          <w:marTop w:val="0"/>
                          <w:marBottom w:val="0"/>
                          <w:divBdr>
                            <w:top w:val="none" w:sz="0" w:space="0" w:color="auto"/>
                            <w:left w:val="none" w:sz="0" w:space="0" w:color="auto"/>
                            <w:bottom w:val="none" w:sz="0" w:space="0" w:color="auto"/>
                            <w:right w:val="none" w:sz="0" w:space="0" w:color="auto"/>
                          </w:divBdr>
                          <w:divsChild>
                            <w:div w:id="1315139627">
                              <w:marLeft w:val="0"/>
                              <w:marRight w:val="0"/>
                              <w:marTop w:val="0"/>
                              <w:marBottom w:val="0"/>
                              <w:divBdr>
                                <w:top w:val="none" w:sz="0" w:space="0" w:color="auto"/>
                                <w:left w:val="none" w:sz="0" w:space="0" w:color="auto"/>
                                <w:bottom w:val="none" w:sz="0" w:space="0" w:color="auto"/>
                                <w:right w:val="none" w:sz="0" w:space="0" w:color="auto"/>
                              </w:divBdr>
                              <w:divsChild>
                                <w:div w:id="18970191">
                                  <w:marLeft w:val="0"/>
                                  <w:marRight w:val="0"/>
                                  <w:marTop w:val="0"/>
                                  <w:marBottom w:val="0"/>
                                  <w:divBdr>
                                    <w:top w:val="none" w:sz="0" w:space="0" w:color="auto"/>
                                    <w:left w:val="none" w:sz="0" w:space="0" w:color="auto"/>
                                    <w:bottom w:val="none" w:sz="0" w:space="0" w:color="auto"/>
                                    <w:right w:val="none" w:sz="0" w:space="0" w:color="auto"/>
                                  </w:divBdr>
                                  <w:divsChild>
                                    <w:div w:id="3122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563462">
      <w:bodyDiv w:val="1"/>
      <w:marLeft w:val="0"/>
      <w:marRight w:val="0"/>
      <w:marTop w:val="0"/>
      <w:marBottom w:val="0"/>
      <w:divBdr>
        <w:top w:val="none" w:sz="0" w:space="0" w:color="auto"/>
        <w:left w:val="none" w:sz="0" w:space="0" w:color="auto"/>
        <w:bottom w:val="none" w:sz="0" w:space="0" w:color="auto"/>
        <w:right w:val="none" w:sz="0" w:space="0" w:color="auto"/>
      </w:divBdr>
    </w:div>
    <w:div w:id="1809081694">
      <w:bodyDiv w:val="1"/>
      <w:marLeft w:val="0"/>
      <w:marRight w:val="0"/>
      <w:marTop w:val="0"/>
      <w:marBottom w:val="0"/>
      <w:divBdr>
        <w:top w:val="none" w:sz="0" w:space="0" w:color="auto"/>
        <w:left w:val="none" w:sz="0" w:space="0" w:color="auto"/>
        <w:bottom w:val="none" w:sz="0" w:space="0" w:color="auto"/>
        <w:right w:val="none" w:sz="0" w:space="0" w:color="auto"/>
      </w:divBdr>
    </w:div>
    <w:div w:id="1816414661">
      <w:bodyDiv w:val="1"/>
      <w:marLeft w:val="0"/>
      <w:marRight w:val="0"/>
      <w:marTop w:val="0"/>
      <w:marBottom w:val="0"/>
      <w:divBdr>
        <w:top w:val="none" w:sz="0" w:space="0" w:color="auto"/>
        <w:left w:val="none" w:sz="0" w:space="0" w:color="auto"/>
        <w:bottom w:val="none" w:sz="0" w:space="0" w:color="auto"/>
        <w:right w:val="none" w:sz="0" w:space="0" w:color="auto"/>
      </w:divBdr>
    </w:div>
    <w:div w:id="1831018009">
      <w:bodyDiv w:val="1"/>
      <w:marLeft w:val="0"/>
      <w:marRight w:val="0"/>
      <w:marTop w:val="0"/>
      <w:marBottom w:val="0"/>
      <w:divBdr>
        <w:top w:val="none" w:sz="0" w:space="0" w:color="auto"/>
        <w:left w:val="none" w:sz="0" w:space="0" w:color="auto"/>
        <w:bottom w:val="none" w:sz="0" w:space="0" w:color="auto"/>
        <w:right w:val="none" w:sz="0" w:space="0" w:color="auto"/>
      </w:divBdr>
    </w:div>
    <w:div w:id="1831023640">
      <w:bodyDiv w:val="1"/>
      <w:marLeft w:val="0"/>
      <w:marRight w:val="0"/>
      <w:marTop w:val="0"/>
      <w:marBottom w:val="0"/>
      <w:divBdr>
        <w:top w:val="none" w:sz="0" w:space="0" w:color="auto"/>
        <w:left w:val="none" w:sz="0" w:space="0" w:color="auto"/>
        <w:bottom w:val="none" w:sz="0" w:space="0" w:color="auto"/>
        <w:right w:val="none" w:sz="0" w:space="0" w:color="auto"/>
      </w:divBdr>
    </w:div>
    <w:div w:id="1841846354">
      <w:bodyDiv w:val="1"/>
      <w:marLeft w:val="0"/>
      <w:marRight w:val="0"/>
      <w:marTop w:val="0"/>
      <w:marBottom w:val="0"/>
      <w:divBdr>
        <w:top w:val="none" w:sz="0" w:space="0" w:color="auto"/>
        <w:left w:val="none" w:sz="0" w:space="0" w:color="auto"/>
        <w:bottom w:val="none" w:sz="0" w:space="0" w:color="auto"/>
        <w:right w:val="none" w:sz="0" w:space="0" w:color="auto"/>
      </w:divBdr>
    </w:div>
    <w:div w:id="1869828972">
      <w:bodyDiv w:val="1"/>
      <w:marLeft w:val="0"/>
      <w:marRight w:val="0"/>
      <w:marTop w:val="0"/>
      <w:marBottom w:val="0"/>
      <w:divBdr>
        <w:top w:val="none" w:sz="0" w:space="0" w:color="auto"/>
        <w:left w:val="none" w:sz="0" w:space="0" w:color="auto"/>
        <w:bottom w:val="none" w:sz="0" w:space="0" w:color="auto"/>
        <w:right w:val="none" w:sz="0" w:space="0" w:color="auto"/>
      </w:divBdr>
    </w:div>
    <w:div w:id="1887136502">
      <w:bodyDiv w:val="1"/>
      <w:marLeft w:val="0"/>
      <w:marRight w:val="0"/>
      <w:marTop w:val="0"/>
      <w:marBottom w:val="0"/>
      <w:divBdr>
        <w:top w:val="none" w:sz="0" w:space="0" w:color="auto"/>
        <w:left w:val="none" w:sz="0" w:space="0" w:color="auto"/>
        <w:bottom w:val="none" w:sz="0" w:space="0" w:color="auto"/>
        <w:right w:val="none" w:sz="0" w:space="0" w:color="auto"/>
      </w:divBdr>
    </w:div>
    <w:div w:id="1889024516">
      <w:bodyDiv w:val="1"/>
      <w:marLeft w:val="0"/>
      <w:marRight w:val="0"/>
      <w:marTop w:val="0"/>
      <w:marBottom w:val="0"/>
      <w:divBdr>
        <w:top w:val="none" w:sz="0" w:space="0" w:color="auto"/>
        <w:left w:val="none" w:sz="0" w:space="0" w:color="auto"/>
        <w:bottom w:val="none" w:sz="0" w:space="0" w:color="auto"/>
        <w:right w:val="none" w:sz="0" w:space="0" w:color="auto"/>
      </w:divBdr>
    </w:div>
    <w:div w:id="1903758133">
      <w:bodyDiv w:val="1"/>
      <w:marLeft w:val="0"/>
      <w:marRight w:val="0"/>
      <w:marTop w:val="0"/>
      <w:marBottom w:val="0"/>
      <w:divBdr>
        <w:top w:val="none" w:sz="0" w:space="0" w:color="auto"/>
        <w:left w:val="none" w:sz="0" w:space="0" w:color="auto"/>
        <w:bottom w:val="none" w:sz="0" w:space="0" w:color="auto"/>
        <w:right w:val="none" w:sz="0" w:space="0" w:color="auto"/>
      </w:divBdr>
    </w:div>
    <w:div w:id="1910841911">
      <w:bodyDiv w:val="1"/>
      <w:marLeft w:val="0"/>
      <w:marRight w:val="0"/>
      <w:marTop w:val="0"/>
      <w:marBottom w:val="0"/>
      <w:divBdr>
        <w:top w:val="none" w:sz="0" w:space="0" w:color="auto"/>
        <w:left w:val="none" w:sz="0" w:space="0" w:color="auto"/>
        <w:bottom w:val="none" w:sz="0" w:space="0" w:color="auto"/>
        <w:right w:val="none" w:sz="0" w:space="0" w:color="auto"/>
      </w:divBdr>
    </w:div>
    <w:div w:id="1926452437">
      <w:bodyDiv w:val="1"/>
      <w:marLeft w:val="0"/>
      <w:marRight w:val="0"/>
      <w:marTop w:val="0"/>
      <w:marBottom w:val="0"/>
      <w:divBdr>
        <w:top w:val="none" w:sz="0" w:space="0" w:color="auto"/>
        <w:left w:val="none" w:sz="0" w:space="0" w:color="auto"/>
        <w:bottom w:val="none" w:sz="0" w:space="0" w:color="auto"/>
        <w:right w:val="none" w:sz="0" w:space="0" w:color="auto"/>
      </w:divBdr>
    </w:div>
    <w:div w:id="1959681710">
      <w:bodyDiv w:val="1"/>
      <w:marLeft w:val="0"/>
      <w:marRight w:val="0"/>
      <w:marTop w:val="0"/>
      <w:marBottom w:val="0"/>
      <w:divBdr>
        <w:top w:val="none" w:sz="0" w:space="0" w:color="auto"/>
        <w:left w:val="none" w:sz="0" w:space="0" w:color="auto"/>
        <w:bottom w:val="none" w:sz="0" w:space="0" w:color="auto"/>
        <w:right w:val="none" w:sz="0" w:space="0" w:color="auto"/>
      </w:divBdr>
    </w:div>
    <w:div w:id="1993243966">
      <w:bodyDiv w:val="1"/>
      <w:marLeft w:val="0"/>
      <w:marRight w:val="0"/>
      <w:marTop w:val="0"/>
      <w:marBottom w:val="0"/>
      <w:divBdr>
        <w:top w:val="none" w:sz="0" w:space="0" w:color="auto"/>
        <w:left w:val="none" w:sz="0" w:space="0" w:color="auto"/>
        <w:bottom w:val="none" w:sz="0" w:space="0" w:color="auto"/>
        <w:right w:val="none" w:sz="0" w:space="0" w:color="auto"/>
      </w:divBdr>
    </w:div>
    <w:div w:id="1995792628">
      <w:bodyDiv w:val="1"/>
      <w:marLeft w:val="0"/>
      <w:marRight w:val="0"/>
      <w:marTop w:val="0"/>
      <w:marBottom w:val="0"/>
      <w:divBdr>
        <w:top w:val="none" w:sz="0" w:space="0" w:color="auto"/>
        <w:left w:val="none" w:sz="0" w:space="0" w:color="auto"/>
        <w:bottom w:val="none" w:sz="0" w:space="0" w:color="auto"/>
        <w:right w:val="none" w:sz="0" w:space="0" w:color="auto"/>
      </w:divBdr>
    </w:div>
    <w:div w:id="2000572557">
      <w:bodyDiv w:val="1"/>
      <w:marLeft w:val="0"/>
      <w:marRight w:val="0"/>
      <w:marTop w:val="0"/>
      <w:marBottom w:val="0"/>
      <w:divBdr>
        <w:top w:val="none" w:sz="0" w:space="0" w:color="auto"/>
        <w:left w:val="none" w:sz="0" w:space="0" w:color="auto"/>
        <w:bottom w:val="none" w:sz="0" w:space="0" w:color="auto"/>
        <w:right w:val="none" w:sz="0" w:space="0" w:color="auto"/>
      </w:divBdr>
    </w:div>
    <w:div w:id="2009554347">
      <w:bodyDiv w:val="1"/>
      <w:marLeft w:val="0"/>
      <w:marRight w:val="0"/>
      <w:marTop w:val="0"/>
      <w:marBottom w:val="0"/>
      <w:divBdr>
        <w:top w:val="none" w:sz="0" w:space="0" w:color="auto"/>
        <w:left w:val="none" w:sz="0" w:space="0" w:color="auto"/>
        <w:bottom w:val="none" w:sz="0" w:space="0" w:color="auto"/>
        <w:right w:val="none" w:sz="0" w:space="0" w:color="auto"/>
      </w:divBdr>
    </w:div>
    <w:div w:id="2023819406">
      <w:bodyDiv w:val="1"/>
      <w:marLeft w:val="0"/>
      <w:marRight w:val="0"/>
      <w:marTop w:val="0"/>
      <w:marBottom w:val="0"/>
      <w:divBdr>
        <w:top w:val="none" w:sz="0" w:space="0" w:color="auto"/>
        <w:left w:val="none" w:sz="0" w:space="0" w:color="auto"/>
        <w:bottom w:val="none" w:sz="0" w:space="0" w:color="auto"/>
        <w:right w:val="none" w:sz="0" w:space="0" w:color="auto"/>
      </w:divBdr>
    </w:div>
    <w:div w:id="2051220431">
      <w:bodyDiv w:val="1"/>
      <w:marLeft w:val="0"/>
      <w:marRight w:val="0"/>
      <w:marTop w:val="0"/>
      <w:marBottom w:val="0"/>
      <w:divBdr>
        <w:top w:val="none" w:sz="0" w:space="0" w:color="auto"/>
        <w:left w:val="none" w:sz="0" w:space="0" w:color="auto"/>
        <w:bottom w:val="none" w:sz="0" w:space="0" w:color="auto"/>
        <w:right w:val="none" w:sz="0" w:space="0" w:color="auto"/>
      </w:divBdr>
    </w:div>
    <w:div w:id="2060591907">
      <w:bodyDiv w:val="1"/>
      <w:marLeft w:val="0"/>
      <w:marRight w:val="0"/>
      <w:marTop w:val="0"/>
      <w:marBottom w:val="0"/>
      <w:divBdr>
        <w:top w:val="none" w:sz="0" w:space="0" w:color="auto"/>
        <w:left w:val="none" w:sz="0" w:space="0" w:color="auto"/>
        <w:bottom w:val="none" w:sz="0" w:space="0" w:color="auto"/>
        <w:right w:val="none" w:sz="0" w:space="0" w:color="auto"/>
      </w:divBdr>
    </w:div>
    <w:div w:id="2065828596">
      <w:bodyDiv w:val="1"/>
      <w:marLeft w:val="0"/>
      <w:marRight w:val="0"/>
      <w:marTop w:val="0"/>
      <w:marBottom w:val="0"/>
      <w:divBdr>
        <w:top w:val="none" w:sz="0" w:space="0" w:color="auto"/>
        <w:left w:val="none" w:sz="0" w:space="0" w:color="auto"/>
        <w:bottom w:val="none" w:sz="0" w:space="0" w:color="auto"/>
        <w:right w:val="none" w:sz="0" w:space="0" w:color="auto"/>
      </w:divBdr>
    </w:div>
    <w:div w:id="2068382437">
      <w:bodyDiv w:val="1"/>
      <w:marLeft w:val="0"/>
      <w:marRight w:val="0"/>
      <w:marTop w:val="0"/>
      <w:marBottom w:val="0"/>
      <w:divBdr>
        <w:top w:val="none" w:sz="0" w:space="0" w:color="auto"/>
        <w:left w:val="none" w:sz="0" w:space="0" w:color="auto"/>
        <w:bottom w:val="none" w:sz="0" w:space="0" w:color="auto"/>
        <w:right w:val="none" w:sz="0" w:space="0" w:color="auto"/>
      </w:divBdr>
    </w:div>
    <w:div w:id="2075545179">
      <w:bodyDiv w:val="1"/>
      <w:marLeft w:val="0"/>
      <w:marRight w:val="0"/>
      <w:marTop w:val="0"/>
      <w:marBottom w:val="0"/>
      <w:divBdr>
        <w:top w:val="none" w:sz="0" w:space="0" w:color="auto"/>
        <w:left w:val="none" w:sz="0" w:space="0" w:color="auto"/>
        <w:bottom w:val="none" w:sz="0" w:space="0" w:color="auto"/>
        <w:right w:val="none" w:sz="0" w:space="0" w:color="auto"/>
      </w:divBdr>
    </w:div>
    <w:div w:id="2076933723">
      <w:bodyDiv w:val="1"/>
      <w:marLeft w:val="0"/>
      <w:marRight w:val="0"/>
      <w:marTop w:val="0"/>
      <w:marBottom w:val="0"/>
      <w:divBdr>
        <w:top w:val="none" w:sz="0" w:space="0" w:color="auto"/>
        <w:left w:val="none" w:sz="0" w:space="0" w:color="auto"/>
        <w:bottom w:val="none" w:sz="0" w:space="0" w:color="auto"/>
        <w:right w:val="none" w:sz="0" w:space="0" w:color="auto"/>
      </w:divBdr>
    </w:div>
    <w:div w:id="2087723644">
      <w:bodyDiv w:val="1"/>
      <w:marLeft w:val="0"/>
      <w:marRight w:val="0"/>
      <w:marTop w:val="0"/>
      <w:marBottom w:val="0"/>
      <w:divBdr>
        <w:top w:val="none" w:sz="0" w:space="0" w:color="auto"/>
        <w:left w:val="none" w:sz="0" w:space="0" w:color="auto"/>
        <w:bottom w:val="none" w:sz="0" w:space="0" w:color="auto"/>
        <w:right w:val="none" w:sz="0" w:space="0" w:color="auto"/>
      </w:divBdr>
    </w:div>
    <w:div w:id="2090149747">
      <w:bodyDiv w:val="1"/>
      <w:marLeft w:val="0"/>
      <w:marRight w:val="0"/>
      <w:marTop w:val="0"/>
      <w:marBottom w:val="0"/>
      <w:divBdr>
        <w:top w:val="none" w:sz="0" w:space="0" w:color="auto"/>
        <w:left w:val="none" w:sz="0" w:space="0" w:color="auto"/>
        <w:bottom w:val="none" w:sz="0" w:space="0" w:color="auto"/>
        <w:right w:val="none" w:sz="0" w:space="0" w:color="auto"/>
      </w:divBdr>
    </w:div>
    <w:div w:id="2102024014">
      <w:bodyDiv w:val="1"/>
      <w:marLeft w:val="0"/>
      <w:marRight w:val="0"/>
      <w:marTop w:val="0"/>
      <w:marBottom w:val="0"/>
      <w:divBdr>
        <w:top w:val="none" w:sz="0" w:space="0" w:color="auto"/>
        <w:left w:val="none" w:sz="0" w:space="0" w:color="auto"/>
        <w:bottom w:val="none" w:sz="0" w:space="0" w:color="auto"/>
        <w:right w:val="none" w:sz="0" w:space="0" w:color="auto"/>
      </w:divBdr>
    </w:div>
    <w:div w:id="2112240120">
      <w:bodyDiv w:val="1"/>
      <w:marLeft w:val="0"/>
      <w:marRight w:val="0"/>
      <w:marTop w:val="0"/>
      <w:marBottom w:val="0"/>
      <w:divBdr>
        <w:top w:val="none" w:sz="0" w:space="0" w:color="auto"/>
        <w:left w:val="none" w:sz="0" w:space="0" w:color="auto"/>
        <w:bottom w:val="none" w:sz="0" w:space="0" w:color="auto"/>
        <w:right w:val="none" w:sz="0" w:space="0" w:color="auto"/>
      </w:divBdr>
    </w:div>
    <w:div w:id="2129472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fontTable" Target="fontTable.xml"/><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fastapi.tiangolo.com/" TargetMode="External"/><Relationship Id="rId68" Type="http://schemas.openxmlformats.org/officeDocument/2006/relationships/hyperlink" Target="https://geekflare.com/es/angular-vs-react/" TargetMode="External"/><Relationship Id="rId84" Type="http://schemas.openxmlformats.org/officeDocument/2006/relationships/hyperlink" Target="mailto:profesor1@gmail.com" TargetMode="External"/><Relationship Id="rId89" Type="http://schemas.openxmlformats.org/officeDocument/2006/relationships/hyperlink" Target="https://github.com/DavidBuenoCarmona/TFGinfo.git" TargetMode="External"/><Relationship Id="rId112" Type="http://schemas.openxmlformats.org/officeDocument/2006/relationships/image" Target="media/image61.png"/><Relationship Id="rId16" Type="http://schemas.openxmlformats.org/officeDocument/2006/relationships/footer" Target="footer2.xml"/><Relationship Id="rId107" Type="http://schemas.openxmlformats.org/officeDocument/2006/relationships/image" Target="media/image56.png"/><Relationship Id="rId11" Type="http://schemas.openxmlformats.org/officeDocument/2006/relationships/image" Target="media/image1.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hyperlink" Target="https://universitasxxi.com/co/index.html" TargetMode="External"/><Relationship Id="rId74" Type="http://schemas.openxmlformats.org/officeDocument/2006/relationships/hyperlink" Target="https://www.boe.es/buscar/act.php?id=BOE-A-2018-16673" TargetMode="External"/><Relationship Id="rId79" Type="http://schemas.openxmlformats.org/officeDocument/2006/relationships/hyperlink" Target="https://www.nuget.org/packages/jose-jwt/" TargetMode="External"/><Relationship Id="rId102" Type="http://schemas.openxmlformats.org/officeDocument/2006/relationships/image" Target="media/image51.png"/><Relationship Id="rId5" Type="http://schemas.openxmlformats.org/officeDocument/2006/relationships/numbering" Target="numbering.xml"/><Relationship Id="rId90" Type="http://schemas.openxmlformats.org/officeDocument/2006/relationships/image" Target="media/image40.png"/><Relationship Id="rId95" Type="http://schemas.openxmlformats.org/officeDocument/2006/relationships/image" Target="media/image44.png"/><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hyperlink" Target="https://dotnet.microsoft.com/es-es/download/dotnet-framework" TargetMode="External"/><Relationship Id="rId69" Type="http://schemas.openxmlformats.org/officeDocument/2006/relationships/hyperlink" Target="https://code.visualstudio.com/" TargetMode="External"/><Relationship Id="rId113" Type="http://schemas.openxmlformats.org/officeDocument/2006/relationships/image" Target="media/image62.png"/><Relationship Id="rId118" Type="http://schemas.openxmlformats.org/officeDocument/2006/relationships/theme" Target="theme/theme1.xml"/><Relationship Id="rId80" Type="http://schemas.openxmlformats.org/officeDocument/2006/relationships/hyperlink" Target="https://v17.angular.io/api/common/http/HttpInterceptor" TargetMode="External"/><Relationship Id="rId85" Type="http://schemas.openxmlformats.org/officeDocument/2006/relationships/hyperlink" Target="mailto:alumno1@gmail.com" TargetMode="External"/><Relationship Id="rId12" Type="http://schemas.openxmlformats.org/officeDocument/2006/relationships/image" Target="media/image2.png"/><Relationship Id="rId17" Type="http://schemas.openxmlformats.org/officeDocument/2006/relationships/header" Target="header3.xm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hyperlink" Target="https://aws.amazon.com/es/compare/the-difference-between-relational-and-non-relational-databases/" TargetMode="External"/><Relationship Id="rId103" Type="http://schemas.openxmlformats.org/officeDocument/2006/relationships/image" Target="media/image52.png"/><Relationship Id="rId108" Type="http://schemas.openxmlformats.org/officeDocument/2006/relationships/image" Target="media/image57.png"/><Relationship Id="rId54" Type="http://schemas.openxmlformats.org/officeDocument/2006/relationships/image" Target="media/image38.png"/><Relationship Id="rId70" Type="http://schemas.openxmlformats.org/officeDocument/2006/relationships/hyperlink" Target="https://git-scm.com/doc" TargetMode="External"/><Relationship Id="rId75" Type="http://schemas.openxmlformats.org/officeDocument/2006/relationships/hyperlink" Target="https://www.w3.org/WAI/fundamentals/" TargetMode="External"/><Relationship Id="rId91" Type="http://schemas.openxmlformats.org/officeDocument/2006/relationships/hyperlink" Target="http://localhost:4200/" TargetMode="External"/><Relationship Id="rId96"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image" Target="media/image63.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www.mysql.com/" TargetMode="External"/><Relationship Id="rId65" Type="http://schemas.openxmlformats.org/officeDocument/2006/relationships/hyperlink" Target="https://learn.microsoft.com/es-es/ef/" TargetMode="External"/><Relationship Id="rId73" Type="http://schemas.openxmlformats.org/officeDocument/2006/relationships/hyperlink" Target="https://www.figma.com/" TargetMode="External"/><Relationship Id="rId78" Type="http://schemas.openxmlformats.org/officeDocument/2006/relationships/hyperlink" Target="https://www.jwt.io/introduction" TargetMode="External"/><Relationship Id="rId81" Type="http://schemas.openxmlformats.org/officeDocument/2006/relationships/hyperlink" Target="https://angular.dev/guide/routing/route-guards" TargetMode="External"/><Relationship Id="rId86" Type="http://schemas.openxmlformats.org/officeDocument/2006/relationships/hyperlink" Target="https://www.docker.com/products/docker-desktop/" TargetMode="External"/><Relationship Id="rId94" Type="http://schemas.openxmlformats.org/officeDocument/2006/relationships/image" Target="media/image43.png"/><Relationship Id="rId99" Type="http://schemas.openxmlformats.org/officeDocument/2006/relationships/image" Target="media/image48.png"/><Relationship Id="rId101"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eader" Target="header4.xml"/><Relationship Id="rId39" Type="http://schemas.openxmlformats.org/officeDocument/2006/relationships/image" Target="media/image23.png"/><Relationship Id="rId109" Type="http://schemas.openxmlformats.org/officeDocument/2006/relationships/image" Target="media/image58.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https://www.w3.org/2013/Talks/responsive-design.pdf" TargetMode="External"/><Relationship Id="rId97" Type="http://schemas.openxmlformats.org/officeDocument/2006/relationships/image" Target="media/image46.png"/><Relationship Id="rId104" Type="http://schemas.openxmlformats.org/officeDocument/2006/relationships/image" Target="media/image53.png"/><Relationship Id="rId7" Type="http://schemas.openxmlformats.org/officeDocument/2006/relationships/settings" Target="settings.xml"/><Relationship Id="rId71" Type="http://schemas.openxmlformats.org/officeDocument/2006/relationships/hyperlink" Target="https://github.com/" TargetMode="External"/><Relationship Id="rId92"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hyperlink" Target="https://angular.dev/" TargetMode="External"/><Relationship Id="rId87" Type="http://schemas.openxmlformats.org/officeDocument/2006/relationships/hyperlink" Target="https://github.com/DavidBuenoCarmona/TFGinfo" TargetMode="External"/><Relationship Id="rId110" Type="http://schemas.openxmlformats.org/officeDocument/2006/relationships/image" Target="media/image59.png"/><Relationship Id="rId115" Type="http://schemas.openxmlformats.org/officeDocument/2006/relationships/header" Target="header7.xml"/><Relationship Id="rId61" Type="http://schemas.openxmlformats.org/officeDocument/2006/relationships/hyperlink" Target="https://www.postgresql.org/" TargetMode="External"/><Relationship Id="rId82" Type="http://schemas.openxmlformats.org/officeDocument/2006/relationships/footer" Target="footer3.xml"/><Relationship Id="rId19" Type="http://schemas.openxmlformats.org/officeDocument/2006/relationships/header" Target="header5.xml"/><Relationship Id="rId14" Type="http://schemas.openxmlformats.org/officeDocument/2006/relationships/header" Target="header2.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yperlink" Target="https://personasysoluciones.es/metodologia-agile-caracteristicas" TargetMode="External"/><Relationship Id="rId77" Type="http://schemas.openxmlformats.org/officeDocument/2006/relationships/hyperlink" Target="https://dotnetfoundation.org/news-events/detail/mailkit-working-with-emails" TargetMode="External"/><Relationship Id="rId100" Type="http://schemas.openxmlformats.org/officeDocument/2006/relationships/image" Target="media/image49.png"/><Relationship Id="rId105" Type="http://schemas.openxmlformats.org/officeDocument/2006/relationships/image" Target="media/image54.png"/><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hyperlink" Target="https://mermaid.js.org/" TargetMode="External"/><Relationship Id="rId93" Type="http://schemas.openxmlformats.org/officeDocument/2006/relationships/image" Target="media/image42.png"/><Relationship Id="rId98" Type="http://schemas.openxmlformats.org/officeDocument/2006/relationships/image" Target="media/image47.png"/><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hyperlink" Target="https://es.react.dev/" TargetMode="External"/><Relationship Id="rId116" Type="http://schemas.openxmlformats.org/officeDocument/2006/relationships/footer" Target="footer4.xml"/><Relationship Id="rId20" Type="http://schemas.openxmlformats.org/officeDocument/2006/relationships/header" Target="header6.xml"/><Relationship Id="rId41" Type="http://schemas.openxmlformats.org/officeDocument/2006/relationships/image" Target="media/image25.png"/><Relationship Id="rId62" Type="http://schemas.openxmlformats.org/officeDocument/2006/relationships/hyperlink" Target="https://spring.io/projects/spring-framework" TargetMode="External"/><Relationship Id="rId83" Type="http://schemas.openxmlformats.org/officeDocument/2006/relationships/hyperlink" Target="mailto:sa@gmail.com" TargetMode="External"/><Relationship Id="rId88" Type="http://schemas.openxmlformats.org/officeDocument/2006/relationships/hyperlink" Target="https://git-scm.com/downloads" TargetMode="External"/><Relationship Id="rId111" Type="http://schemas.openxmlformats.org/officeDocument/2006/relationships/image" Target="media/image60.png"/><Relationship Id="rId15" Type="http://schemas.openxmlformats.org/officeDocument/2006/relationships/footer" Target="footer1.xml"/><Relationship Id="rId36" Type="http://schemas.openxmlformats.org/officeDocument/2006/relationships/image" Target="media/image20.png"/><Relationship Id="rId57" Type="http://schemas.openxmlformats.org/officeDocument/2006/relationships/hyperlink" Target="https://www.sigmaaie.org/es/soluciones/sigma-academic" TargetMode="External"/><Relationship Id="rId106" Type="http://schemas.openxmlformats.org/officeDocument/2006/relationships/image" Target="media/image55.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tif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GitHub\TFGinfo\Memoria%20TFG%20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b:Source>
    <b:Tag>sad</b:Tag>
    <b:SourceType>Book</b:SourceType>
    <b:Guid>{98FAABD2-AC58-9B48-8422-53D92A325B25}</b:Guid>
    <b:Author>
      <b:Author>
        <b:NameList>
          <b:Person>
            <b:Last>sadasdsadsad</b:Last>
          </b:Person>
        </b:NameList>
      </b:Author>
    </b:Author>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6CD8DC8C2E6CB940807B0FF566853542" ma:contentTypeVersion="4" ma:contentTypeDescription="Crear nuevo documento." ma:contentTypeScope="" ma:versionID="2a839d0a3aeb765d86aa42cb68bbf538">
  <xsd:schema xmlns:xsd="http://www.w3.org/2001/XMLSchema" xmlns:xs="http://www.w3.org/2001/XMLSchema" xmlns:p="http://schemas.microsoft.com/office/2006/metadata/properties" xmlns:ns3="07e89025-1f44-4cb0-b612-a77f8ae4559f" targetNamespace="http://schemas.microsoft.com/office/2006/metadata/properties" ma:root="true" ma:fieldsID="2a01b394e45e9048721825aa7e881f1d" ns3:_="">
    <xsd:import namespace="07e89025-1f44-4cb0-b612-a77f8ae4559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e89025-1f44-4cb0-b612-a77f8ae455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70D972-8F89-4CB0-B727-E5D2C647A3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A615BE-5A9C-4853-A7EB-F2368C7EB2F7}">
  <ds:schemaRefs>
    <ds:schemaRef ds:uri="http://schemas.microsoft.com/sharepoint/v3/contenttype/forms"/>
  </ds:schemaRefs>
</ds:datastoreItem>
</file>

<file path=customXml/itemProps3.xml><?xml version="1.0" encoding="utf-8"?>
<ds:datastoreItem xmlns:ds="http://schemas.openxmlformats.org/officeDocument/2006/customXml" ds:itemID="{EF332CCC-238C-524B-8EFC-34C729086426}">
  <ds:schemaRefs>
    <ds:schemaRef ds:uri="http://schemas.openxmlformats.org/officeDocument/2006/bibliography"/>
  </ds:schemaRefs>
</ds:datastoreItem>
</file>

<file path=customXml/itemProps4.xml><?xml version="1.0" encoding="utf-8"?>
<ds:datastoreItem xmlns:ds="http://schemas.openxmlformats.org/officeDocument/2006/customXml" ds:itemID="{389FB2B9-6DD5-4EA7-B7DF-776BB56A3B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e89025-1f44-4cb0-b612-a77f8ae455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Memoria TFG 2025.dotx</Template>
  <TotalTime>25</TotalTime>
  <Pages>1</Pages>
  <Words>29671</Words>
  <Characters>163193</Characters>
  <Application>Microsoft Office Word</Application>
  <DocSecurity>0</DocSecurity>
  <Lines>1359</Lines>
  <Paragraphs>384</Paragraphs>
  <ScaleCrop>false</ScaleCrop>
  <HeadingPairs>
    <vt:vector size="2" baseType="variant">
      <vt:variant>
        <vt:lpstr>Título</vt:lpstr>
      </vt:variant>
      <vt:variant>
        <vt:i4>1</vt:i4>
      </vt:variant>
    </vt:vector>
  </HeadingPairs>
  <TitlesOfParts>
    <vt:vector size="1" baseType="lpstr">
      <vt:lpstr>Plantilla para TFG de la ETSI Informática</vt:lpstr>
    </vt:vector>
  </TitlesOfParts>
  <Manager/>
  <Company/>
  <LinksUpToDate>false</LinksUpToDate>
  <CharactersWithSpaces>192480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TFG de la ETSI Informática</dc:title>
  <dc:subject/>
  <dc:creator>David Bueno Carmona</dc:creator>
  <cp:keywords/>
  <dc:description/>
  <cp:lastModifiedBy>David Bueno Carmona</cp:lastModifiedBy>
  <cp:revision>4</cp:revision>
  <cp:lastPrinted>2025-09-09T18:34:00Z</cp:lastPrinted>
  <dcterms:created xsi:type="dcterms:W3CDTF">2025-09-09T18:19:00Z</dcterms:created>
  <dcterms:modified xsi:type="dcterms:W3CDTF">2025-09-09T18:39:00Z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0x0101006CD8DC8C2E6CB940807B0FF566853542</vt:lpwstr>
  </property>
</Properties>
</file>